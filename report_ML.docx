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50E90863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470628">
                  <w:rPr>
                    <w:rStyle w:val="SottotitoloCarattere"/>
                    <w:b w:val="0"/>
                    <w:noProof/>
                    <w:lang w:bidi="it-IT"/>
                  </w:rPr>
                  <w:t>9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541EE62A" w14:textId="611D5E08" w:rsidR="007306F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74249" w:history="1">
            <w:r w:rsidR="007306F3" w:rsidRPr="00D5705C">
              <w:rPr>
                <w:rStyle w:val="Collegamentoipertestuale"/>
                <w:noProof/>
                <w:lang w:val="en-GB"/>
              </w:rPr>
              <w:t>Premises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_Toc108274249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70BCEA" w14:textId="7063AF0B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0" w:history="1">
            <w:r w:rsidRPr="00D5705C">
              <w:rPr>
                <w:rStyle w:val="Collegamentoipertestuale"/>
                <w:noProof/>
                <w:lang w:val="en-GB"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26D0" w14:textId="648A18DA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1" w:history="1">
            <w:r w:rsidRPr="00D5705C">
              <w:rPr>
                <w:rStyle w:val="Collegamentoipertestuale"/>
                <w:noProof/>
                <w:lang w:val="en-GB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9D02E" w14:textId="0734DFF2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2" w:history="1">
            <w:r w:rsidRPr="00D5705C">
              <w:rPr>
                <w:rStyle w:val="Collegamentoipertestuale"/>
                <w:noProof/>
                <w:lang w:val="en-GB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44DA7" w14:textId="0FAF7D30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3" w:history="1">
            <w:r w:rsidRPr="00D5705C">
              <w:rPr>
                <w:rStyle w:val="Collegamentoipertestuale"/>
                <w:noProof/>
                <w:lang w:val="en-GB"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CA72" w14:textId="696C52C8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4" w:history="1">
            <w:r w:rsidRPr="00D5705C">
              <w:rPr>
                <w:rStyle w:val="Collegamentoipertestuale"/>
                <w:noProof/>
                <w:lang w:val="en-GB"/>
              </w:rPr>
              <w:t>Dimensionality Reduction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5BE4" w14:textId="518CE37D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5" w:history="1">
            <w:r w:rsidRPr="00D5705C">
              <w:rPr>
                <w:rStyle w:val="Collegamentoipertestuale"/>
                <w:noProof/>
                <w:lang w:val="en-GB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29EB" w14:textId="4D4553FF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6" w:history="1">
            <w:r w:rsidRPr="00D5705C">
              <w:rPr>
                <w:rStyle w:val="Collegamentoipertestuale"/>
                <w:noProof/>
                <w:lang w:val="en-US"/>
              </w:rPr>
              <w:t>LDA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1262" w14:textId="0C925604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7" w:history="1">
            <w:r w:rsidRPr="00D5705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16BD" w14:textId="7C29E3B8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8" w:history="1">
            <w:r w:rsidRPr="00D5705C">
              <w:rPr>
                <w:rStyle w:val="Collegamentoipertestuale"/>
                <w:noProof/>
                <w:lang w:val="en-GB"/>
              </w:rPr>
              <w:t>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2207" w14:textId="392C506A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9" w:history="1">
            <w:r w:rsidRPr="00D5705C">
              <w:rPr>
                <w:rStyle w:val="Collegamentoipertestuale"/>
                <w:noProof/>
                <w:lang w:val="en-GB"/>
              </w:rPr>
              <w:t>What we use…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70C8" w14:textId="1B730D2E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0" w:history="1">
            <w:r w:rsidRPr="00D5705C">
              <w:rPr>
                <w:rStyle w:val="Collegamentoipertestuale"/>
                <w:noProof/>
                <w:lang w:val="en-GB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ADCE" w14:textId="484BF468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1" w:history="1">
            <w:r w:rsidRPr="00D5705C">
              <w:rPr>
                <w:rStyle w:val="Collegamentoipertestuale"/>
                <w:noProof/>
                <w:lang w:val="en-GB"/>
              </w:rPr>
              <w:t>Generative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8922" w14:textId="55A520A0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2" w:history="1">
            <w:r w:rsidRPr="00D5705C">
              <w:rPr>
                <w:rStyle w:val="Collegamentoipertestuale"/>
                <w:noProof/>
                <w:lang w:val="en-GB"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BA43" w14:textId="1D94208C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3" w:history="1">
            <w:r w:rsidRPr="00D5705C">
              <w:rPr>
                <w:rStyle w:val="Collegamentoipertestuale"/>
                <w:noProof/>
                <w:lang w:val="en-GB"/>
              </w:rPr>
              <w:t>Support Vector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47F2C" w14:textId="2E4BC97D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4" w:history="1">
            <w:r w:rsidRPr="00D5705C">
              <w:rPr>
                <w:rStyle w:val="Collegamentoipertestuale"/>
                <w:noProof/>
                <w:lang w:val="en-GB"/>
              </w:rPr>
              <w:t>Gaussian Mixture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84DD" w14:textId="05D0D395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5" w:history="1">
            <w:r w:rsidRPr="00D5705C">
              <w:rPr>
                <w:rStyle w:val="Collegamentoipertestuale"/>
                <w:noProof/>
                <w:lang w:val="en-GB"/>
              </w:rPr>
              <w:t>Best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EFDF" w14:textId="365E7C8D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6" w:history="1">
            <w:r w:rsidRPr="00D5705C">
              <w:rPr>
                <w:rStyle w:val="Collegamentoipertestuale"/>
                <w:noProof/>
                <w:lang w:val="en-GB"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12D5" w14:textId="03594ABB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7" w:history="1">
            <w:r w:rsidRPr="00D5705C">
              <w:rPr>
                <w:rStyle w:val="Collegamentoipertestuale"/>
                <w:noProof/>
                <w:lang w:val="en-GB"/>
              </w:rPr>
              <w:t>Final picks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4087" w14:textId="538CBFAE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8" w:history="1">
            <w:r w:rsidRPr="00D5705C">
              <w:rPr>
                <w:rStyle w:val="Collegamentoipertestuale"/>
                <w:noProof/>
                <w:lang w:val="en-GB"/>
              </w:rPr>
              <w:t>Experimental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825C" w14:textId="4F7FF5FE" w:rsidR="007306F3" w:rsidRDefault="007306F3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9" w:history="1">
            <w:r w:rsidRPr="00D5705C">
              <w:rPr>
                <w:rStyle w:val="Collegamentoipertestuale"/>
                <w:noProof/>
                <w:lang w:val="en-GB"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_Toc108274269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5EEE" w14:textId="02E8056D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274249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274250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274251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</w:t>
      </w:r>
      <w:proofErr w:type="gramStart"/>
      <w:r w:rsidRPr="00F87A78">
        <w:rPr>
          <w:lang w:val="en-GB"/>
        </w:rPr>
        <w:t>particular interpretation</w:t>
      </w:r>
      <w:proofErr w:type="gramEnd"/>
      <w:r w:rsidRPr="00F87A78">
        <w:rPr>
          <w:lang w:val="en-GB"/>
        </w:rPr>
        <w:t>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274252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274253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</w:t>
      </w:r>
      <w:proofErr w:type="spellStart"/>
      <w:r w:rsidR="00D160A8" w:rsidRPr="00EC7CAE">
        <w:rPr>
          <w:sz w:val="24"/>
          <w:szCs w:val="24"/>
          <w:lang w:val="en-GB"/>
        </w:rPr>
        <w:t>gaussianized</w:t>
      </w:r>
      <w:proofErr w:type="spellEnd"/>
      <w:r w:rsidR="00D160A8" w:rsidRPr="00EC7CAE">
        <w:rPr>
          <w:sz w:val="24"/>
          <w:szCs w:val="24"/>
          <w:lang w:val="en-GB"/>
        </w:rPr>
        <w:t xml:space="preserve">, but we’re going to apply a </w:t>
      </w:r>
      <w:proofErr w:type="spellStart"/>
      <w:r w:rsidR="00D160A8" w:rsidRPr="00EC7CAE">
        <w:rPr>
          <w:sz w:val="24"/>
          <w:szCs w:val="24"/>
          <w:lang w:val="en-GB"/>
        </w:rPr>
        <w:t>gaussianization</w:t>
      </w:r>
      <w:proofErr w:type="spellEnd"/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Here are the 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</w:t>
      </w:r>
      <w:r w:rsidR="0045550A">
        <w:rPr>
          <w:sz w:val="24"/>
          <w:szCs w:val="24"/>
          <w:lang w:val="en-GB"/>
        </w:rPr>
        <w:t xml:space="preserve">. As we expected, the </w:t>
      </w:r>
      <w:proofErr w:type="spellStart"/>
      <w:r w:rsidR="0045550A">
        <w:rPr>
          <w:sz w:val="24"/>
          <w:szCs w:val="24"/>
          <w:lang w:val="en-GB"/>
        </w:rPr>
        <w:t>gaussianization</w:t>
      </w:r>
      <w:proofErr w:type="spellEnd"/>
      <w:r w:rsidR="0045550A">
        <w:rPr>
          <w:sz w:val="24"/>
          <w:szCs w:val="24"/>
          <w:lang w:val="en-GB"/>
        </w:rPr>
        <w:t xml:space="preserve">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274254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274255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274256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 xml:space="preserve">Text </w:t>
      </w:r>
      <w:proofErr w:type="spellStart"/>
      <w:r w:rsidRPr="00EC7CAE">
        <w:rPr>
          <w:sz w:val="24"/>
          <w:szCs w:val="24"/>
          <w:lang w:val="en-GB"/>
        </w:rPr>
        <w:t>text</w:t>
      </w:r>
      <w:proofErr w:type="spellEnd"/>
      <w:r w:rsidRPr="00EC7CAE">
        <w:rPr>
          <w:sz w:val="24"/>
          <w:szCs w:val="24"/>
          <w:lang w:val="en-GB"/>
        </w:rPr>
        <w:t xml:space="preserve">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274257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88295C">
      <w:pPr>
        <w:pStyle w:val="Titolo"/>
        <w:rPr>
          <w:lang w:val="en-GB"/>
        </w:rPr>
      </w:pPr>
      <w:bookmarkStart w:id="10" w:name="_Toc108274258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88295C">
      <w:pPr>
        <w:pStyle w:val="Titolo1"/>
        <w:rPr>
          <w:lang w:val="en-GB"/>
        </w:rPr>
      </w:pPr>
      <w:bookmarkStart w:id="11" w:name="_Toc108274259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 xml:space="preserve">Multivariate </w:t>
      </w:r>
      <w:proofErr w:type="spellStart"/>
      <w:r w:rsidRPr="00EC7CAE">
        <w:rPr>
          <w:sz w:val="24"/>
          <w:szCs w:val="24"/>
        </w:rPr>
        <w:t>Gaussian</w:t>
      </w:r>
      <w:proofErr w:type="spellEnd"/>
      <w:r w:rsidRPr="00EC7CAE">
        <w:rPr>
          <w:sz w:val="24"/>
          <w:szCs w:val="24"/>
        </w:rPr>
        <w:t xml:space="preserve"> </w:t>
      </w:r>
      <w:proofErr w:type="spellStart"/>
      <w:r w:rsidRPr="00EC7CAE">
        <w:rPr>
          <w:sz w:val="24"/>
          <w:szCs w:val="24"/>
        </w:rPr>
        <w:t>Classifier</w:t>
      </w:r>
      <w:proofErr w:type="spellEnd"/>
      <w:r w:rsidRPr="00EC7CAE">
        <w:rPr>
          <w:sz w:val="24"/>
          <w:szCs w:val="24"/>
        </w:rPr>
        <w:t xml:space="preserve">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4EFF4F1F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Quad ???</w:t>
      </w:r>
      <w:proofErr w:type="gramEnd"/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Fusion ?</w:t>
      </w:r>
      <w:proofErr w:type="gramEnd"/>
    </w:p>
    <w:p w14:paraId="204EDCA8" w14:textId="2EA3D175" w:rsidR="00E27945" w:rsidRDefault="00E27945" w:rsidP="00E27945">
      <w:pPr>
        <w:pStyle w:val="Titolo1"/>
        <w:rPr>
          <w:lang w:val="en-GB"/>
        </w:rPr>
      </w:pPr>
      <w:bookmarkStart w:id="12" w:name="_Toc108274260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D887088" w:rsidR="00745974" w:rsidRPr="00745974" w:rsidRDefault="00745974" w:rsidP="00745974">
      <w:pPr>
        <w:pStyle w:val="Titolo1"/>
        <w:rPr>
          <w:lang w:val="en-GB"/>
        </w:rPr>
      </w:pPr>
      <w:bookmarkStart w:id="13" w:name="_Toc108274261"/>
      <w:r>
        <w:rPr>
          <w:lang w:val="en-GB"/>
        </w:rPr>
        <w:t>Generative models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  <w:proofErr w:type="spellEnd"/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243D6B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F48F0">
              <w:rPr>
                <w:color w:val="FF0000"/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0B332281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1C1BBEB9" w14:textId="256B9DF4" w:rsidR="00745974" w:rsidRPr="00745974" w:rsidRDefault="007306F3" w:rsidP="00745974">
      <w:pPr>
        <w:pStyle w:val="Titolo1"/>
        <w:rPr>
          <w:lang w:val="en-GB"/>
        </w:rPr>
      </w:pPr>
      <w:bookmarkStart w:id="14" w:name="_Toc108274262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</w:t>
      </w:r>
      <w:r>
        <w:rPr>
          <w:sz w:val="24"/>
          <w:szCs w:val="24"/>
          <w:lang w:val="en-GB"/>
        </w:rPr>
        <w:t>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3BDAB989">
            <wp:extent cx="2578735" cy="1712712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2584512" cy="17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sz w:val="24"/>
          <w:szCs w:val="24"/>
          <w:lang w:val="en-GB"/>
        </w:rPr>
        <w:drawing>
          <wp:inline distT="0" distB="0" distL="0" distR="0" wp14:anchorId="41014661" wp14:editId="1DED1046">
            <wp:extent cx="2628900" cy="17557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2633668" cy="175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AB563CF" wp14:editId="3D24C1AF">
            <wp:extent cx="3692106" cy="2406948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3705988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4AF9CC07" w14:textId="77777777" w:rsidR="000B4A29" w:rsidRDefault="000B4A29" w:rsidP="000B4A29">
      <w:pPr>
        <w:spacing w:after="200"/>
        <w:rPr>
          <w:color w:val="FF0000"/>
          <w:lang w:val="en-GB"/>
        </w:rPr>
      </w:pPr>
    </w:p>
    <w:p w14:paraId="4FC605C8" w14:textId="77777777" w:rsidR="000B4A29" w:rsidRDefault="000B4A29" w:rsidP="00181E66">
      <w:pPr>
        <w:spacing w:after="200"/>
        <w:rPr>
          <w:color w:val="FF0000"/>
          <w:lang w:val="en-GB"/>
        </w:rPr>
      </w:pPr>
    </w:p>
    <w:p w14:paraId="5BE87D72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1216542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FF981AF" w14:textId="24205BF0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81E66">
      <w:pPr>
        <w:pStyle w:val="Titolo1"/>
        <w:rPr>
          <w:lang w:val="en-GB"/>
        </w:rPr>
      </w:pPr>
      <w:bookmarkStart w:id="15" w:name="_Toc10827426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7777777" w:rsidR="00181E66" w:rsidRPr="00181E66" w:rsidRDefault="00181E66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CE76EB">
      <w:pPr>
        <w:pStyle w:val="Titolo1"/>
        <w:rPr>
          <w:lang w:val="en-GB"/>
        </w:rPr>
      </w:pPr>
      <w:bookmarkStart w:id="16" w:name="_Toc108274264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C55193" w14:textId="77777777" w:rsidR="00CE76EB" w:rsidRDefault="00CE76EB">
      <w:pPr>
        <w:spacing w:after="200"/>
        <w:rPr>
          <w:lang w:val="en-GB"/>
        </w:rPr>
      </w:pPr>
    </w:p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3477EFE8" w:rsidR="00DA6C9B" w:rsidRPr="00F87A78" w:rsidRDefault="00DA6C9B" w:rsidP="00DA6C9B">
      <w:pPr>
        <w:pStyle w:val="Titolo"/>
        <w:rPr>
          <w:lang w:val="en-GB"/>
        </w:rPr>
      </w:pPr>
      <w:bookmarkStart w:id="17" w:name="_Toc108274265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274266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274267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274268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274269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47"/>
      <w:footerReference w:type="default" r:id="rId4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5CD80" w14:textId="77777777" w:rsidR="00FC7431" w:rsidRDefault="00FC7431">
      <w:r>
        <w:separator/>
      </w:r>
    </w:p>
    <w:p w14:paraId="22599951" w14:textId="77777777" w:rsidR="00FC7431" w:rsidRDefault="00FC7431"/>
  </w:endnote>
  <w:endnote w:type="continuationSeparator" w:id="0">
    <w:p w14:paraId="6D85B231" w14:textId="77777777" w:rsidR="00FC7431" w:rsidRDefault="00FC7431">
      <w:r>
        <w:continuationSeparator/>
      </w:r>
    </w:p>
    <w:p w14:paraId="3D11FB2F" w14:textId="77777777" w:rsidR="00FC7431" w:rsidRDefault="00FC74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75185" w14:textId="77777777" w:rsidR="00FC7431" w:rsidRDefault="00FC7431">
      <w:r>
        <w:separator/>
      </w:r>
    </w:p>
    <w:p w14:paraId="77EF4D21" w14:textId="77777777" w:rsidR="00FC7431" w:rsidRDefault="00FC7431"/>
  </w:footnote>
  <w:footnote w:type="continuationSeparator" w:id="0">
    <w:p w14:paraId="63C02E71" w14:textId="77777777" w:rsidR="00FC7431" w:rsidRDefault="00FC7431">
      <w:r>
        <w:continuationSeparator/>
      </w:r>
    </w:p>
    <w:p w14:paraId="5EC28602" w14:textId="77777777" w:rsidR="00FC7431" w:rsidRDefault="00FC74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71D1C"/>
    <w:rsid w:val="000A0150"/>
    <w:rsid w:val="000B4A29"/>
    <w:rsid w:val="000C15FD"/>
    <w:rsid w:val="000D4A5A"/>
    <w:rsid w:val="000D7C8C"/>
    <w:rsid w:val="000E0159"/>
    <w:rsid w:val="000E2C3E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6840"/>
    <w:rsid w:val="00181E66"/>
    <w:rsid w:val="0018408A"/>
    <w:rsid w:val="00185282"/>
    <w:rsid w:val="00185B35"/>
    <w:rsid w:val="001D31A0"/>
    <w:rsid w:val="001D5114"/>
    <w:rsid w:val="001D7B26"/>
    <w:rsid w:val="001E3C31"/>
    <w:rsid w:val="001F0D57"/>
    <w:rsid w:val="001F2BC8"/>
    <w:rsid w:val="001F3DB9"/>
    <w:rsid w:val="001F5F6B"/>
    <w:rsid w:val="00237B88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6783"/>
    <w:rsid w:val="00330359"/>
    <w:rsid w:val="0033291B"/>
    <w:rsid w:val="003330FE"/>
    <w:rsid w:val="0033541C"/>
    <w:rsid w:val="0033762F"/>
    <w:rsid w:val="0034118B"/>
    <w:rsid w:val="0034288B"/>
    <w:rsid w:val="00356B84"/>
    <w:rsid w:val="00360494"/>
    <w:rsid w:val="00366C7E"/>
    <w:rsid w:val="003679F7"/>
    <w:rsid w:val="00377F5E"/>
    <w:rsid w:val="00382C77"/>
    <w:rsid w:val="00384EA3"/>
    <w:rsid w:val="00394123"/>
    <w:rsid w:val="00395609"/>
    <w:rsid w:val="003A39A1"/>
    <w:rsid w:val="003B5B28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E2EC7"/>
    <w:rsid w:val="004E59FC"/>
    <w:rsid w:val="005037F0"/>
    <w:rsid w:val="00516A86"/>
    <w:rsid w:val="005275F6"/>
    <w:rsid w:val="0053293F"/>
    <w:rsid w:val="00550C7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12AB8"/>
    <w:rsid w:val="0063307D"/>
    <w:rsid w:val="00640FB7"/>
    <w:rsid w:val="006539FB"/>
    <w:rsid w:val="00656C4D"/>
    <w:rsid w:val="0069200A"/>
    <w:rsid w:val="006A0176"/>
    <w:rsid w:val="006B3688"/>
    <w:rsid w:val="006B4141"/>
    <w:rsid w:val="006B5814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539E"/>
    <w:rsid w:val="007F618B"/>
    <w:rsid w:val="007F6482"/>
    <w:rsid w:val="00801C16"/>
    <w:rsid w:val="00813065"/>
    <w:rsid w:val="00824EBD"/>
    <w:rsid w:val="00830D8A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6646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764A"/>
    <w:rsid w:val="00A71139"/>
    <w:rsid w:val="00A835C7"/>
    <w:rsid w:val="00A8489E"/>
    <w:rsid w:val="00A917F6"/>
    <w:rsid w:val="00A93669"/>
    <w:rsid w:val="00A94887"/>
    <w:rsid w:val="00AA1A4F"/>
    <w:rsid w:val="00AB02A7"/>
    <w:rsid w:val="00AC29F3"/>
    <w:rsid w:val="00AF2635"/>
    <w:rsid w:val="00AF4B13"/>
    <w:rsid w:val="00B02ACB"/>
    <w:rsid w:val="00B231E5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4B7D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42CB7"/>
    <w:rsid w:val="00D5413D"/>
    <w:rsid w:val="00D570A9"/>
    <w:rsid w:val="00D70D02"/>
    <w:rsid w:val="00D7404A"/>
    <w:rsid w:val="00D75D8A"/>
    <w:rsid w:val="00D770C7"/>
    <w:rsid w:val="00D86945"/>
    <w:rsid w:val="00D90290"/>
    <w:rsid w:val="00DA6C9B"/>
    <w:rsid w:val="00DA763A"/>
    <w:rsid w:val="00DB6F31"/>
    <w:rsid w:val="00DC238F"/>
    <w:rsid w:val="00DD0948"/>
    <w:rsid w:val="00DD152F"/>
    <w:rsid w:val="00DD1916"/>
    <w:rsid w:val="00DD528E"/>
    <w:rsid w:val="00DE213F"/>
    <w:rsid w:val="00DF027C"/>
    <w:rsid w:val="00E00A32"/>
    <w:rsid w:val="00E109D2"/>
    <w:rsid w:val="00E20B99"/>
    <w:rsid w:val="00E22ACD"/>
    <w:rsid w:val="00E24E26"/>
    <w:rsid w:val="00E27945"/>
    <w:rsid w:val="00E52E63"/>
    <w:rsid w:val="00E620B0"/>
    <w:rsid w:val="00E6241A"/>
    <w:rsid w:val="00E65AB5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52D27"/>
    <w:rsid w:val="00F6003F"/>
    <w:rsid w:val="00F6785A"/>
    <w:rsid w:val="00F73176"/>
    <w:rsid w:val="00F83527"/>
    <w:rsid w:val="00F87A78"/>
    <w:rsid w:val="00FA4C1D"/>
    <w:rsid w:val="00FB179A"/>
    <w:rsid w:val="00FC618C"/>
    <w:rsid w:val="00FC7431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D4D89"/>
    <w:rsid w:val="00151BD5"/>
    <w:rsid w:val="001846BA"/>
    <w:rsid w:val="002900C2"/>
    <w:rsid w:val="00291FCA"/>
    <w:rsid w:val="00413EA4"/>
    <w:rsid w:val="004C7502"/>
    <w:rsid w:val="00500A71"/>
    <w:rsid w:val="00626129"/>
    <w:rsid w:val="00780D26"/>
    <w:rsid w:val="0090261F"/>
    <w:rsid w:val="00912CA7"/>
    <w:rsid w:val="00912F60"/>
    <w:rsid w:val="00954684"/>
    <w:rsid w:val="009D2121"/>
    <w:rsid w:val="00AB4BF8"/>
    <w:rsid w:val="00AE7397"/>
    <w:rsid w:val="00B07970"/>
    <w:rsid w:val="00B35E91"/>
    <w:rsid w:val="00B56F42"/>
    <w:rsid w:val="00BD4E1E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Rapporto .dotx</Template>
  <TotalTime>3564</TotalTime>
  <Pages>18</Pages>
  <Words>1450</Words>
  <Characters>8270</Characters>
  <Application>Microsoft Office Word</Application>
  <DocSecurity>0</DocSecurity>
  <Lines>68</Lines>
  <Paragraphs>19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Alessio Carachino</cp:lastModifiedBy>
  <cp:revision>133</cp:revision>
  <cp:lastPrinted>2006-08-01T17:47:00Z</cp:lastPrinted>
  <dcterms:created xsi:type="dcterms:W3CDTF">2022-05-17T15:39:00Z</dcterms:created>
  <dcterms:modified xsi:type="dcterms:W3CDTF">2022-07-11T08:33:00Z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