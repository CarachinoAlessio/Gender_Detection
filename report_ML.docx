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&#13;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63F1BA7F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DF055C">
                  <w:rPr>
                    <w:rStyle w:val="SottotitoloCarattere"/>
                    <w:b w:val="0"/>
                    <w:noProof/>
                    <w:lang w:bidi="it-IT"/>
                  </w:rPr>
                  <w:t>11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3AFEEF0D" w14:textId="79CF5284" w:rsidR="00552B59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517944" w:history="1">
            <w:r w:rsidR="00552B59" w:rsidRPr="00D7182C">
              <w:rPr>
                <w:rStyle w:val="Collegamentoipertestuale"/>
                <w:noProof/>
                <w:lang w:val="en-GB"/>
              </w:rPr>
              <w:t>Premises</w:t>
            </w:r>
            <w:r w:rsidR="00552B59">
              <w:rPr>
                <w:noProof/>
                <w:webHidden/>
              </w:rPr>
              <w:tab/>
            </w:r>
            <w:r w:rsidR="00552B59">
              <w:rPr>
                <w:noProof/>
                <w:webHidden/>
              </w:rPr>
              <w:fldChar w:fldCharType="begin"/>
            </w:r>
            <w:r w:rsidR="00552B59">
              <w:rPr>
                <w:noProof/>
                <w:webHidden/>
              </w:rPr>
              <w:instrText xml:space="preserve"> PAGEREF _Toc108517944 \h </w:instrText>
            </w:r>
            <w:r w:rsidR="00552B59">
              <w:rPr>
                <w:noProof/>
                <w:webHidden/>
              </w:rPr>
            </w:r>
            <w:r w:rsidR="00552B59">
              <w:rPr>
                <w:noProof/>
                <w:webHidden/>
              </w:rPr>
              <w:fldChar w:fldCharType="separate"/>
            </w:r>
            <w:r w:rsidR="00552B59">
              <w:rPr>
                <w:noProof/>
                <w:webHidden/>
              </w:rPr>
              <w:t>3</w:t>
            </w:r>
            <w:r w:rsidR="00552B59">
              <w:rPr>
                <w:noProof/>
                <w:webHidden/>
              </w:rPr>
              <w:fldChar w:fldCharType="end"/>
            </w:r>
          </w:hyperlink>
        </w:p>
        <w:p w14:paraId="6125A0D5" w14:textId="0A0FCBFF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45" w:history="1">
            <w:r w:rsidRPr="00D7182C">
              <w:rPr>
                <w:rStyle w:val="Collegamentoipertestuale"/>
                <w:noProof/>
                <w:lang w:val="en-GB"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06C8" w14:textId="32FABDD8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46" w:history="1">
            <w:r w:rsidRPr="00D7182C">
              <w:rPr>
                <w:rStyle w:val="Collegamentoipertestuale"/>
                <w:noProof/>
                <w:lang w:val="en-GB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92D15" w14:textId="08D3819C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47" w:history="1">
            <w:r w:rsidRPr="00D7182C">
              <w:rPr>
                <w:rStyle w:val="Collegamentoipertestuale"/>
                <w:noProof/>
                <w:lang w:val="en-GB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2D03" w14:textId="4E65EF45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48" w:history="1">
            <w:r w:rsidRPr="00D7182C">
              <w:rPr>
                <w:rStyle w:val="Collegamentoipertestuale"/>
                <w:noProof/>
                <w:lang w:val="en-GB"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9046" w14:textId="39BFAC8E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49" w:history="1">
            <w:r w:rsidRPr="00D7182C">
              <w:rPr>
                <w:rStyle w:val="Collegamentoipertestuale"/>
                <w:noProof/>
                <w:lang w:val="en-GB"/>
              </w:rPr>
              <w:t>Dimensionality Reduction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B283" w14:textId="1120CC1B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0" w:history="1">
            <w:r w:rsidRPr="00D7182C">
              <w:rPr>
                <w:rStyle w:val="Collegamentoipertestuale"/>
                <w:noProof/>
                <w:lang w:val="en-GB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0058" w14:textId="3CEF5392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1" w:history="1">
            <w:r w:rsidRPr="00D7182C">
              <w:rPr>
                <w:rStyle w:val="Collegamentoipertestuale"/>
                <w:noProof/>
                <w:lang w:val="en-US"/>
              </w:rPr>
              <w:t>LDA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DEA6" w14:textId="2200B04E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2" w:history="1">
            <w:r w:rsidRPr="00D7182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665C" w14:textId="3CB4DAEB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3" w:history="1">
            <w:r w:rsidRPr="00D7182C">
              <w:rPr>
                <w:rStyle w:val="Collegamentoipertestuale"/>
                <w:noProof/>
                <w:lang w:val="en-GB"/>
              </w:rPr>
              <w:t>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CD261" w14:textId="1EC7488D" w:rsidR="00552B59" w:rsidRDefault="00552B59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4" w:history="1">
            <w:r w:rsidRPr="00D7182C">
              <w:rPr>
                <w:rStyle w:val="Collegamentoipertestuale"/>
                <w:noProof/>
                <w:lang w:val="en-GB"/>
              </w:rPr>
              <w:t>What we use…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AFD9" w14:textId="15DF64D3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5" w:history="1">
            <w:r w:rsidRPr="00D7182C">
              <w:rPr>
                <w:rStyle w:val="Collegamentoipertestuale"/>
                <w:noProof/>
                <w:lang w:val="en-GB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A0527" w14:textId="75119C17" w:rsidR="00552B59" w:rsidRDefault="00552B59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6" w:history="1">
            <w:r w:rsidRPr="00D7182C">
              <w:rPr>
                <w:rStyle w:val="Collegamentoipertestuale"/>
                <w:noProof/>
                <w:lang w:val="en-GB"/>
              </w:rPr>
              <w:t>Generative models - Multivariate Gaussian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48389" w14:textId="5E0BE2A0" w:rsidR="00552B59" w:rsidRDefault="00552B59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7" w:history="1">
            <w:r w:rsidRPr="00D7182C">
              <w:rPr>
                <w:rStyle w:val="Collegamentoipertestuale"/>
                <w:noProof/>
                <w:lang w:val="en-GB"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6D47F" w14:textId="0E136C42" w:rsidR="00552B59" w:rsidRDefault="00552B59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8" w:history="1">
            <w:r w:rsidRPr="00D7182C">
              <w:rPr>
                <w:rStyle w:val="Collegamentoipertestuale"/>
                <w:noProof/>
                <w:lang w:val="en-GB"/>
              </w:rPr>
              <w:t>Support Vector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C8AD" w14:textId="2F94CD42" w:rsidR="00552B59" w:rsidRDefault="00552B59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59" w:history="1">
            <w:r w:rsidRPr="00D7182C">
              <w:rPr>
                <w:rStyle w:val="Collegamentoipertestuale"/>
                <w:noProof/>
                <w:lang w:val="en-GB"/>
              </w:rPr>
              <w:t>Gaussian Mixture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8C0F" w14:textId="5F6EE97C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60" w:history="1">
            <w:r w:rsidRPr="00D7182C">
              <w:rPr>
                <w:rStyle w:val="Collegamentoipertestuale"/>
                <w:noProof/>
                <w:lang w:val="en-GB"/>
              </w:rPr>
              <w:t>Best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F4FD" w14:textId="25A9947A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61" w:history="1">
            <w:r w:rsidRPr="00D7182C">
              <w:rPr>
                <w:rStyle w:val="Collegamentoipertestuale"/>
                <w:noProof/>
                <w:lang w:val="en-GB"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6A12" w14:textId="2548E5FB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62" w:history="1">
            <w:r w:rsidRPr="00D7182C">
              <w:rPr>
                <w:rStyle w:val="Collegamentoipertestuale"/>
                <w:noProof/>
                <w:lang w:val="en-GB"/>
              </w:rPr>
              <w:t>Final picks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1E69" w14:textId="466DE229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63" w:history="1">
            <w:r w:rsidRPr="00D7182C">
              <w:rPr>
                <w:rStyle w:val="Collegamentoipertestuale"/>
                <w:noProof/>
                <w:lang w:val="en-GB"/>
              </w:rPr>
              <w:t>Experimental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953C" w14:textId="471ED7B8" w:rsidR="00552B59" w:rsidRDefault="00552B59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4"/>
              <w:szCs w:val="24"/>
              <w:lang w:eastAsia="it-IT"/>
            </w:rPr>
          </w:pPr>
          <w:hyperlink w:anchor="_Toc108517964" w:history="1">
            <w:r w:rsidRPr="00D7182C">
              <w:rPr>
                <w:rStyle w:val="Collegamentoipertestuale"/>
                <w:noProof/>
                <w:lang w:val="en-GB"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5EEE" w14:textId="2AC7F8A3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517944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517945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517946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</w:t>
      </w:r>
      <w:proofErr w:type="gramStart"/>
      <w:r w:rsidRPr="00F87A78">
        <w:rPr>
          <w:lang w:val="en-GB"/>
        </w:rPr>
        <w:t>particular interpretation</w:t>
      </w:r>
      <w:proofErr w:type="gramEnd"/>
      <w:r w:rsidRPr="00F87A78">
        <w:rPr>
          <w:lang w:val="en-GB"/>
        </w:rPr>
        <w:t>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517947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517948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</w:t>
      </w:r>
      <w:proofErr w:type="spellStart"/>
      <w:r w:rsidR="00D160A8" w:rsidRPr="00EC7CAE">
        <w:rPr>
          <w:sz w:val="24"/>
          <w:szCs w:val="24"/>
          <w:lang w:val="en-GB"/>
        </w:rPr>
        <w:t>gaussianized</w:t>
      </w:r>
      <w:proofErr w:type="spellEnd"/>
      <w:r w:rsidR="00D160A8" w:rsidRPr="00EC7CAE">
        <w:rPr>
          <w:sz w:val="24"/>
          <w:szCs w:val="24"/>
          <w:lang w:val="en-GB"/>
        </w:rPr>
        <w:t xml:space="preserve">, but we’re going to apply a </w:t>
      </w:r>
      <w:proofErr w:type="spellStart"/>
      <w:r w:rsidR="00D160A8" w:rsidRPr="00EC7CAE">
        <w:rPr>
          <w:sz w:val="24"/>
          <w:szCs w:val="24"/>
          <w:lang w:val="en-GB"/>
        </w:rPr>
        <w:t>gaussianization</w:t>
      </w:r>
      <w:proofErr w:type="spellEnd"/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Here are the 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</w:t>
      </w:r>
      <w:r w:rsidR="0045550A">
        <w:rPr>
          <w:sz w:val="24"/>
          <w:szCs w:val="24"/>
          <w:lang w:val="en-GB"/>
        </w:rPr>
        <w:t xml:space="preserve">. As we expected, the </w:t>
      </w:r>
      <w:proofErr w:type="spellStart"/>
      <w:r w:rsidR="0045550A">
        <w:rPr>
          <w:sz w:val="24"/>
          <w:szCs w:val="24"/>
          <w:lang w:val="en-GB"/>
        </w:rPr>
        <w:t>gaussianization</w:t>
      </w:r>
      <w:proofErr w:type="spellEnd"/>
      <w:r w:rsidR="0045550A">
        <w:rPr>
          <w:sz w:val="24"/>
          <w:szCs w:val="24"/>
          <w:lang w:val="en-GB"/>
        </w:rPr>
        <w:t xml:space="preserve">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517949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517950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517951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 xml:space="preserve">Text </w:t>
      </w:r>
      <w:proofErr w:type="spellStart"/>
      <w:r w:rsidRPr="00EC7CAE">
        <w:rPr>
          <w:sz w:val="24"/>
          <w:szCs w:val="24"/>
          <w:lang w:val="en-GB"/>
        </w:rPr>
        <w:t>text</w:t>
      </w:r>
      <w:proofErr w:type="spellEnd"/>
      <w:r w:rsidRPr="00EC7CAE">
        <w:rPr>
          <w:sz w:val="24"/>
          <w:szCs w:val="24"/>
          <w:lang w:val="en-GB"/>
        </w:rPr>
        <w:t xml:space="preserve">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517952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24244A">
      <w:pPr>
        <w:pStyle w:val="Titolo1"/>
        <w:rPr>
          <w:lang w:val="en-GB"/>
        </w:rPr>
      </w:pPr>
      <w:bookmarkStart w:id="10" w:name="_Toc108517953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24244A">
      <w:pPr>
        <w:pStyle w:val="Titolo2"/>
        <w:rPr>
          <w:lang w:val="en-GB"/>
        </w:rPr>
      </w:pPr>
      <w:bookmarkStart w:id="11" w:name="_Toc108517954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 xml:space="preserve">Multivariate </w:t>
      </w:r>
      <w:proofErr w:type="spellStart"/>
      <w:r w:rsidRPr="00EC7CAE">
        <w:rPr>
          <w:sz w:val="24"/>
          <w:szCs w:val="24"/>
        </w:rPr>
        <w:t>Gaussian</w:t>
      </w:r>
      <w:proofErr w:type="spellEnd"/>
      <w:r w:rsidRPr="00EC7CAE">
        <w:rPr>
          <w:sz w:val="24"/>
          <w:szCs w:val="24"/>
        </w:rPr>
        <w:t xml:space="preserve"> </w:t>
      </w:r>
      <w:proofErr w:type="spellStart"/>
      <w:r w:rsidRPr="00EC7CAE">
        <w:rPr>
          <w:sz w:val="24"/>
          <w:szCs w:val="24"/>
        </w:rPr>
        <w:t>Classifier</w:t>
      </w:r>
      <w:proofErr w:type="spellEnd"/>
      <w:r w:rsidRPr="00EC7CAE">
        <w:rPr>
          <w:sz w:val="24"/>
          <w:szCs w:val="24"/>
        </w:rPr>
        <w:t xml:space="preserve">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4EFF4F1F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Quad ???</w:t>
      </w:r>
      <w:proofErr w:type="gramEnd"/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Fusion ?</w:t>
      </w:r>
      <w:proofErr w:type="gramEnd"/>
    </w:p>
    <w:p w14:paraId="204EDCA8" w14:textId="2EA3D175" w:rsidR="00E27945" w:rsidRDefault="00E27945" w:rsidP="00165A70">
      <w:pPr>
        <w:pStyle w:val="Titolo1"/>
        <w:rPr>
          <w:lang w:val="en-GB"/>
        </w:rPr>
      </w:pPr>
      <w:bookmarkStart w:id="12" w:name="_Toc108517955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A48BE8E" w:rsidR="00745974" w:rsidRDefault="00745974" w:rsidP="00165A70">
      <w:pPr>
        <w:pStyle w:val="Titolo2"/>
        <w:rPr>
          <w:lang w:val="en-GB"/>
        </w:rPr>
      </w:pPr>
      <w:bookmarkStart w:id="13" w:name="_Toc108517956"/>
      <w:r>
        <w:rPr>
          <w:lang w:val="en-GB"/>
        </w:rPr>
        <w:t>Generative models</w:t>
      </w:r>
      <w:r w:rsidR="0016646F">
        <w:rPr>
          <w:lang w:val="en-GB"/>
        </w:rPr>
        <w:t xml:space="preserve"> - </w:t>
      </w:r>
      <w:r w:rsidR="0016646F">
        <w:rPr>
          <w:lang w:val="en-GB"/>
        </w:rPr>
        <w:t>Multivariate Gaussian Classifier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  <w:proofErr w:type="spellEnd"/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360832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360832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Pr="00360832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360832">
              <w:rPr>
                <w:color w:val="FF0000"/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7563DB3C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12DE9206" w14:textId="77777777" w:rsidR="00A96932" w:rsidRPr="00CE76EB" w:rsidRDefault="00A96932" w:rsidP="00CE76EB">
      <w:pPr>
        <w:pStyle w:val="Contenuto"/>
        <w:rPr>
          <w:sz w:val="24"/>
          <w:szCs w:val="24"/>
          <w:lang w:val="en-GB"/>
        </w:rPr>
      </w:pPr>
    </w:p>
    <w:p w14:paraId="1C1BBEB9" w14:textId="256B9DF4" w:rsidR="00745974" w:rsidRPr="00745974" w:rsidRDefault="007306F3" w:rsidP="00165A70">
      <w:pPr>
        <w:pStyle w:val="Titolo2"/>
        <w:rPr>
          <w:lang w:val="en-GB"/>
        </w:rPr>
      </w:pPr>
      <w:bookmarkStart w:id="14" w:name="_Toc108517957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3BDAB989">
            <wp:extent cx="2578735" cy="1712712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2584512" cy="17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noProof/>
          <w:sz w:val="24"/>
          <w:szCs w:val="24"/>
          <w:lang w:val="en-GB"/>
        </w:rPr>
        <w:drawing>
          <wp:inline distT="0" distB="0" distL="0" distR="0" wp14:anchorId="41014661" wp14:editId="1DED1046">
            <wp:extent cx="2628900" cy="17557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2633668" cy="175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AB563CF" wp14:editId="3D24C1AF">
            <wp:extent cx="3692106" cy="2406948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3705988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4AF9CC07" w14:textId="77777777" w:rsidR="000B4A29" w:rsidRDefault="000B4A29" w:rsidP="000B4A29">
      <w:pPr>
        <w:spacing w:after="200"/>
        <w:rPr>
          <w:color w:val="FF0000"/>
          <w:lang w:val="en-GB"/>
        </w:rPr>
      </w:pPr>
    </w:p>
    <w:p w14:paraId="4FC605C8" w14:textId="77777777" w:rsidR="000B4A29" w:rsidRDefault="000B4A29" w:rsidP="00181E66">
      <w:pPr>
        <w:spacing w:after="200"/>
        <w:rPr>
          <w:color w:val="FF0000"/>
          <w:lang w:val="en-GB"/>
        </w:rPr>
      </w:pPr>
    </w:p>
    <w:p w14:paraId="5BE87D72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1216542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FF981AF" w14:textId="24205BF0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65A70">
      <w:pPr>
        <w:pStyle w:val="Titolo2"/>
        <w:rPr>
          <w:lang w:val="en-GB"/>
        </w:rPr>
      </w:pPr>
      <w:bookmarkStart w:id="15" w:name="_Toc108517958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7777777" w:rsidR="00181E66" w:rsidRPr="00181E66" w:rsidRDefault="00181E66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165A70">
      <w:pPr>
        <w:pStyle w:val="Titolo2"/>
        <w:rPr>
          <w:lang w:val="en-GB"/>
        </w:rPr>
      </w:pPr>
      <w:bookmarkStart w:id="16" w:name="_Toc108517959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77777777" w:rsidR="00CE76EB" w:rsidRPr="007E41FC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7E41FC">
        <w:rPr>
          <w:b/>
          <w:bCs/>
          <w:i/>
          <w:iCs/>
          <w:sz w:val="24"/>
          <w:szCs w:val="24"/>
          <w:lang w:val="en-GB"/>
        </w:rPr>
        <w:t>RESULTS</w:t>
      </w:r>
    </w:p>
    <w:tbl>
      <w:tblPr>
        <w:tblStyle w:val="Tabellasemplice-3"/>
        <w:tblW w:w="17643" w:type="dxa"/>
        <w:tblLook w:val="04A0" w:firstRow="1" w:lastRow="0" w:firstColumn="1" w:lastColumn="0" w:noHBand="0" w:noVBand="1"/>
      </w:tblPr>
      <w:tblGrid>
        <w:gridCol w:w="1403"/>
        <w:gridCol w:w="973"/>
        <w:gridCol w:w="1098"/>
        <w:gridCol w:w="1098"/>
        <w:gridCol w:w="1123"/>
        <w:gridCol w:w="1123"/>
        <w:gridCol w:w="1123"/>
        <w:gridCol w:w="1081"/>
        <w:gridCol w:w="8621"/>
      </w:tblGrid>
      <w:tr w:rsidR="003A11FC" w:rsidRPr="007E41FC" w14:paraId="600FA786" w14:textId="15706850" w:rsidTr="003A11FC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621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13971CFD" w14:textId="77777777" w:rsidR="003A11FC" w:rsidRPr="007E41FC" w:rsidRDefault="003A1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973" w:type="dxa"/>
          </w:tcPr>
          <w:p w14:paraId="53829F21" w14:textId="1BB57F54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98" w:type="dxa"/>
          </w:tcPr>
          <w:p w14:paraId="551F9C3D" w14:textId="3C9B1BD9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98" w:type="dxa"/>
          </w:tcPr>
          <w:p w14:paraId="38B9B58A" w14:textId="25882E92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1123" w:type="dxa"/>
          </w:tcPr>
          <w:p w14:paraId="47763FC1" w14:textId="72195B9B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1123" w:type="dxa"/>
          </w:tcPr>
          <w:p w14:paraId="1E78BA0A" w14:textId="7C22F9FC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1123" w:type="dxa"/>
          </w:tcPr>
          <w:p w14:paraId="1885CCD4" w14:textId="17667D99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64</w:t>
            </w:r>
          </w:p>
        </w:tc>
        <w:tc>
          <w:tcPr>
            <w:tcW w:w="1081" w:type="dxa"/>
          </w:tcPr>
          <w:p w14:paraId="145E7FBC" w14:textId="2B965BD5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128</w:t>
            </w:r>
          </w:p>
        </w:tc>
      </w:tr>
      <w:tr w:rsidR="003A11FC" w:rsidRPr="00216CA5" w14:paraId="33D3A3FC" w14:textId="0F74D546" w:rsidTr="003A1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D8529A6" w14:textId="77777777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7619" w:type="dxa"/>
            <w:gridSpan w:val="7"/>
          </w:tcPr>
          <w:p w14:paraId="01C9BFE7" w14:textId="0A7E212F" w:rsidR="003A11FC" w:rsidRPr="00F57319" w:rsidRDefault="003A11FC" w:rsidP="003A11FC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Z-Normalization</w:t>
            </w:r>
          </w:p>
        </w:tc>
        <w:tc>
          <w:tcPr>
            <w:tcW w:w="8621" w:type="dxa"/>
          </w:tcPr>
          <w:p w14:paraId="102696DB" w14:textId="6244A89C" w:rsidR="003A11FC" w:rsidRPr="00216CA5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  <w:lang w:val="en-GB"/>
              </w:rPr>
            </w:pPr>
          </w:p>
        </w:tc>
      </w:tr>
      <w:tr w:rsidR="003A11FC" w:rsidRPr="00216CA5" w14:paraId="2BDDB7EB" w14:textId="08570B65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39A9698" w14:textId="32BEDC58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73" w:type="dxa"/>
          </w:tcPr>
          <w:p w14:paraId="740F2590" w14:textId="0B31A922" w:rsidR="003A11FC" w:rsidRPr="00BD689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BD6899">
              <w:rPr>
                <w:b w:val="0"/>
                <w:bCs/>
                <w:color w:val="FF0000"/>
                <w:sz w:val="20"/>
                <w:szCs w:val="20"/>
                <w:lang w:val="en-GB"/>
              </w:rPr>
              <w:t xml:space="preserve">﻿0.044 </w:t>
            </w:r>
          </w:p>
        </w:tc>
        <w:tc>
          <w:tcPr>
            <w:tcW w:w="1098" w:type="dxa"/>
          </w:tcPr>
          <w:p w14:paraId="0420EB72" w14:textId="0B3233D4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0.04</w:t>
            </w:r>
          </w:p>
        </w:tc>
        <w:tc>
          <w:tcPr>
            <w:tcW w:w="1098" w:type="dxa"/>
          </w:tcPr>
          <w:p w14:paraId="7DF517B4" w14:textId="53C35ABE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0.037  </w:t>
            </w:r>
          </w:p>
        </w:tc>
        <w:tc>
          <w:tcPr>
            <w:tcW w:w="1123" w:type="dxa"/>
          </w:tcPr>
          <w:p w14:paraId="3E9B436F" w14:textId="3AB6B26B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0.046  </w:t>
            </w:r>
          </w:p>
        </w:tc>
        <w:tc>
          <w:tcPr>
            <w:tcW w:w="1123" w:type="dxa"/>
          </w:tcPr>
          <w:p w14:paraId="6576DAA7" w14:textId="64A31E5A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0.072</w:t>
            </w:r>
          </w:p>
        </w:tc>
        <w:tc>
          <w:tcPr>
            <w:tcW w:w="1123" w:type="dxa"/>
          </w:tcPr>
          <w:p w14:paraId="1BAF3700" w14:textId="3BBF88BC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0.119  </w:t>
            </w:r>
          </w:p>
        </w:tc>
        <w:tc>
          <w:tcPr>
            <w:tcW w:w="1081" w:type="dxa"/>
          </w:tcPr>
          <w:p w14:paraId="0E5CC8BB" w14:textId="62E1BB76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0.178</w:t>
            </w:r>
          </w:p>
        </w:tc>
      </w:tr>
      <w:tr w:rsidR="003A11FC" w:rsidRPr="00216CA5" w14:paraId="5EF65A4D" w14:textId="188D79C4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3E57FB2" w14:textId="2D0DFF5A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73" w:type="dxa"/>
          </w:tcPr>
          <w:p w14:paraId="07EE6D9C" w14:textId="60975772" w:rsidR="003A11FC" w:rsidRPr="00854139" w:rsidRDefault="0081357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0.396</w:t>
            </w:r>
          </w:p>
        </w:tc>
        <w:tc>
          <w:tcPr>
            <w:tcW w:w="1098" w:type="dxa"/>
          </w:tcPr>
          <w:p w14:paraId="60EFB6A9" w14:textId="1FBA0ABB" w:rsidR="003A11FC" w:rsidRPr="00854139" w:rsidRDefault="0081357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98" w:type="dxa"/>
          </w:tcPr>
          <w:p w14:paraId="673F6C0D" w14:textId="5322D1B7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0.086</w:t>
            </w:r>
          </w:p>
        </w:tc>
        <w:tc>
          <w:tcPr>
            <w:tcW w:w="1123" w:type="dxa"/>
          </w:tcPr>
          <w:p w14:paraId="072115D4" w14:textId="70D14FF3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0.088</w:t>
            </w:r>
          </w:p>
        </w:tc>
        <w:tc>
          <w:tcPr>
            <w:tcW w:w="1123" w:type="dxa"/>
          </w:tcPr>
          <w:p w14:paraId="1B4F1719" w14:textId="36371FB3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0.092</w:t>
            </w:r>
          </w:p>
        </w:tc>
        <w:tc>
          <w:tcPr>
            <w:tcW w:w="1123" w:type="dxa"/>
          </w:tcPr>
          <w:p w14:paraId="4435CC95" w14:textId="78534A77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81" w:type="dxa"/>
          </w:tcPr>
          <w:p w14:paraId="068500CA" w14:textId="70C3CBA1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0.129</w:t>
            </w:r>
          </w:p>
        </w:tc>
      </w:tr>
      <w:tr w:rsidR="003A11FC" w:rsidRPr="00216CA5" w14:paraId="29BEA14E" w14:textId="377BFBC8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BF32493" w14:textId="534BF4C5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73" w:type="dxa"/>
          </w:tcPr>
          <w:p w14:paraId="012AB9A7" w14:textId="0492DFC8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5F20E09B" w14:textId="479198FE" w:rsidR="003A11FC" w:rsidRPr="00FC5CBC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FC5CBC">
              <w:rPr>
                <w:b w:val="0"/>
                <w:bCs/>
                <w:color w:val="FF0000"/>
                <w:sz w:val="20"/>
                <w:szCs w:val="20"/>
                <w:lang w:val="en-GB"/>
              </w:rPr>
              <w:t>0.029</w:t>
            </w:r>
          </w:p>
        </w:tc>
        <w:tc>
          <w:tcPr>
            <w:tcW w:w="1098" w:type="dxa"/>
          </w:tcPr>
          <w:p w14:paraId="0B558935" w14:textId="6328CC90" w:rsidR="003A11FC" w:rsidRPr="00BD689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BD6899">
              <w:rPr>
                <w:b w:val="0"/>
                <w:bCs/>
                <w:color w:val="FF0000"/>
                <w:sz w:val="20"/>
                <w:szCs w:val="20"/>
                <w:lang w:val="en-GB"/>
              </w:rPr>
              <w:t>0.03</w:t>
            </w:r>
          </w:p>
        </w:tc>
        <w:tc>
          <w:tcPr>
            <w:tcW w:w="1123" w:type="dxa"/>
          </w:tcPr>
          <w:p w14:paraId="6B7D6E99" w14:textId="13C86C50" w:rsidR="003A11FC" w:rsidRPr="00BD689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BD6899">
              <w:rPr>
                <w:b w:val="0"/>
                <w:bCs/>
                <w:color w:val="FF0000"/>
                <w:sz w:val="20"/>
                <w:szCs w:val="20"/>
                <w:lang w:val="en-GB"/>
              </w:rPr>
              <w:t>0.033</w:t>
            </w:r>
          </w:p>
        </w:tc>
        <w:tc>
          <w:tcPr>
            <w:tcW w:w="1123" w:type="dxa"/>
          </w:tcPr>
          <w:p w14:paraId="4608D433" w14:textId="24CE4005" w:rsidR="003A11FC" w:rsidRPr="00BD689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BD6899">
              <w:rPr>
                <w:b w:val="0"/>
                <w:bCs/>
                <w:color w:val="FF0000"/>
                <w:sz w:val="20"/>
                <w:szCs w:val="20"/>
                <w:lang w:val="en-GB"/>
              </w:rPr>
              <w:t>0.034</w:t>
            </w:r>
          </w:p>
        </w:tc>
        <w:tc>
          <w:tcPr>
            <w:tcW w:w="1123" w:type="dxa"/>
          </w:tcPr>
          <w:p w14:paraId="5BC182AA" w14:textId="583993A1" w:rsidR="003A11FC" w:rsidRPr="00BD689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BD6899">
              <w:rPr>
                <w:b w:val="0"/>
                <w:bCs/>
                <w:color w:val="FF0000"/>
                <w:sz w:val="20"/>
                <w:szCs w:val="20"/>
                <w:lang w:val="en-GB"/>
              </w:rPr>
              <w:t>0.039</w:t>
            </w:r>
          </w:p>
        </w:tc>
        <w:tc>
          <w:tcPr>
            <w:tcW w:w="1081" w:type="dxa"/>
          </w:tcPr>
          <w:p w14:paraId="2A76FC8D" w14:textId="3B693AB9" w:rsidR="003A11FC" w:rsidRPr="00BD689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FF0000"/>
                <w:sz w:val="20"/>
                <w:szCs w:val="20"/>
                <w:lang w:val="en-GB"/>
              </w:rPr>
            </w:pPr>
            <w:r w:rsidRPr="00BD6899">
              <w:rPr>
                <w:b w:val="0"/>
                <w:bCs/>
                <w:color w:val="FF0000"/>
                <w:sz w:val="20"/>
                <w:szCs w:val="20"/>
                <w:lang w:val="en-GB"/>
              </w:rPr>
              <w:t>0.051</w:t>
            </w:r>
          </w:p>
        </w:tc>
      </w:tr>
      <w:tr w:rsidR="003A11FC" w:rsidRPr="00216CA5" w14:paraId="645E6CF4" w14:textId="31C37F58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13EF63F" w14:textId="2B4D9983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73" w:type="dxa"/>
          </w:tcPr>
          <w:p w14:paraId="4A06ECEA" w14:textId="6EA52D99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0.399</w:t>
            </w:r>
          </w:p>
        </w:tc>
        <w:tc>
          <w:tcPr>
            <w:tcW w:w="1098" w:type="dxa"/>
          </w:tcPr>
          <w:p w14:paraId="06BBB9A8" w14:textId="462ED5AA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0.104</w:t>
            </w:r>
          </w:p>
        </w:tc>
        <w:tc>
          <w:tcPr>
            <w:tcW w:w="1098" w:type="dxa"/>
          </w:tcPr>
          <w:p w14:paraId="6ACE240A" w14:textId="5561C386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014994D0" w14:textId="338EDB30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123" w:type="dxa"/>
          </w:tcPr>
          <w:p w14:paraId="7EDEA8BB" w14:textId="4FBA01F2" w:rsidR="003A11FC" w:rsidRPr="00652CC5" w:rsidRDefault="00652CC5" w:rsidP="00652C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52CC5">
              <w:rPr>
                <w:sz w:val="20"/>
                <w:szCs w:val="20"/>
                <w:lang w:val="en-GB"/>
              </w:rPr>
              <w:t>0.075</w:t>
            </w:r>
          </w:p>
        </w:tc>
        <w:tc>
          <w:tcPr>
            <w:tcW w:w="1123" w:type="dxa"/>
          </w:tcPr>
          <w:p w14:paraId="3EFBFE7A" w14:textId="0BA618B7" w:rsidR="003A11FC" w:rsidRPr="00652CC5" w:rsidRDefault="00652CC5" w:rsidP="00652C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52CC5">
              <w:rPr>
                <w:sz w:val="20"/>
                <w:szCs w:val="20"/>
                <w:lang w:val="en-GB"/>
              </w:rPr>
              <w:t>0.071</w:t>
            </w:r>
          </w:p>
        </w:tc>
        <w:tc>
          <w:tcPr>
            <w:tcW w:w="1081" w:type="dxa"/>
          </w:tcPr>
          <w:p w14:paraId="33F92FCE" w14:textId="54F13475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0.072</w:t>
            </w:r>
          </w:p>
        </w:tc>
      </w:tr>
      <w:tr w:rsidR="003A11FC" w:rsidRPr="00216CA5" w14:paraId="6929883E" w14:textId="77777777" w:rsidTr="004E1665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9764643" w14:textId="77777777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7619" w:type="dxa"/>
            <w:gridSpan w:val="7"/>
          </w:tcPr>
          <w:p w14:paraId="7796A449" w14:textId="19765CA0" w:rsidR="003A11FC" w:rsidRPr="003A11FC" w:rsidRDefault="003A11FC" w:rsidP="003A11FC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  <w:lang w:val="en-GB"/>
              </w:rPr>
            </w:pPr>
            <w:proofErr w:type="spellStart"/>
            <w:r w:rsidRPr="003A11FC">
              <w:rPr>
                <w:bCs/>
                <w:sz w:val="24"/>
                <w:szCs w:val="24"/>
                <w:lang w:val="en-GB"/>
              </w:rPr>
              <w:t>Gaussianized</w:t>
            </w:r>
            <w:proofErr w:type="spellEnd"/>
          </w:p>
        </w:tc>
      </w:tr>
      <w:tr w:rsidR="003A11FC" w:rsidRPr="00216CA5" w14:paraId="1927C065" w14:textId="77777777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0A72A91" w14:textId="7C40312A" w:rsidR="003A1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73" w:type="dxa"/>
          </w:tcPr>
          <w:p w14:paraId="77EDE588" w14:textId="5E65C7F5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098" w:type="dxa"/>
          </w:tcPr>
          <w:p w14:paraId="7C8B9753" w14:textId="610FFBD0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</w:t>
            </w:r>
          </w:p>
        </w:tc>
        <w:tc>
          <w:tcPr>
            <w:tcW w:w="1098" w:type="dxa"/>
          </w:tcPr>
          <w:p w14:paraId="12395459" w14:textId="140B7399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23" w:type="dxa"/>
          </w:tcPr>
          <w:p w14:paraId="3C65A449" w14:textId="5268798D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1123" w:type="dxa"/>
          </w:tcPr>
          <w:p w14:paraId="225C6913" w14:textId="08B731AB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0.088</w:t>
            </w:r>
          </w:p>
        </w:tc>
        <w:tc>
          <w:tcPr>
            <w:tcW w:w="1123" w:type="dxa"/>
          </w:tcPr>
          <w:p w14:paraId="4E37CE99" w14:textId="3C2F3DFC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0.139</w:t>
            </w:r>
          </w:p>
        </w:tc>
        <w:tc>
          <w:tcPr>
            <w:tcW w:w="1081" w:type="dxa"/>
          </w:tcPr>
          <w:p w14:paraId="4DFDB579" w14:textId="0D868D22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0.186</w:t>
            </w:r>
          </w:p>
        </w:tc>
      </w:tr>
      <w:tr w:rsidR="003A11FC" w:rsidRPr="00216CA5" w14:paraId="027E0EEE" w14:textId="77777777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EF4C42A" w14:textId="390F852C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73" w:type="dxa"/>
          </w:tcPr>
          <w:p w14:paraId="6C55ACEC" w14:textId="24C46D0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0.345</w:t>
            </w:r>
          </w:p>
        </w:tc>
        <w:tc>
          <w:tcPr>
            <w:tcW w:w="1098" w:type="dxa"/>
          </w:tcPr>
          <w:p w14:paraId="2DD7D644" w14:textId="7F3784F7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0.128</w:t>
            </w:r>
          </w:p>
        </w:tc>
        <w:tc>
          <w:tcPr>
            <w:tcW w:w="1098" w:type="dxa"/>
          </w:tcPr>
          <w:p w14:paraId="4C43C459" w14:textId="682BE141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0.107</w:t>
            </w:r>
          </w:p>
        </w:tc>
        <w:tc>
          <w:tcPr>
            <w:tcW w:w="1123" w:type="dxa"/>
          </w:tcPr>
          <w:p w14:paraId="5ED05569" w14:textId="24E21F3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0.107</w:t>
            </w:r>
          </w:p>
        </w:tc>
        <w:tc>
          <w:tcPr>
            <w:tcW w:w="1123" w:type="dxa"/>
          </w:tcPr>
          <w:p w14:paraId="79697721" w14:textId="71FC4E36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0.108</w:t>
            </w:r>
          </w:p>
        </w:tc>
        <w:tc>
          <w:tcPr>
            <w:tcW w:w="1123" w:type="dxa"/>
          </w:tcPr>
          <w:p w14:paraId="5E0C32F5" w14:textId="02B63CE7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0.122</w:t>
            </w:r>
          </w:p>
        </w:tc>
        <w:tc>
          <w:tcPr>
            <w:tcW w:w="1081" w:type="dxa"/>
          </w:tcPr>
          <w:p w14:paraId="150BD884" w14:textId="657EFB6A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0.143</w:t>
            </w:r>
          </w:p>
        </w:tc>
      </w:tr>
      <w:tr w:rsidR="003A11FC" w:rsidRPr="00216CA5" w14:paraId="37C95223" w14:textId="77777777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510339F" w14:textId="4160C81B" w:rsidR="003A1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73" w:type="dxa"/>
          </w:tcPr>
          <w:p w14:paraId="23EB9BFC" w14:textId="7FB1F4B2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0.061</w:t>
            </w:r>
          </w:p>
        </w:tc>
        <w:tc>
          <w:tcPr>
            <w:tcW w:w="1098" w:type="dxa"/>
          </w:tcPr>
          <w:p w14:paraId="20CBCF51" w14:textId="3DB9D4E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0.057</w:t>
            </w:r>
          </w:p>
        </w:tc>
        <w:tc>
          <w:tcPr>
            <w:tcW w:w="1098" w:type="dxa"/>
          </w:tcPr>
          <w:p w14:paraId="45DD15D1" w14:textId="1BA2FBCE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0.052</w:t>
            </w:r>
          </w:p>
        </w:tc>
        <w:tc>
          <w:tcPr>
            <w:tcW w:w="1123" w:type="dxa"/>
          </w:tcPr>
          <w:p w14:paraId="4D9AC007" w14:textId="68E6E054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23" w:type="dxa"/>
          </w:tcPr>
          <w:p w14:paraId="44C5A2DC" w14:textId="5F7C47BE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0.046</w:t>
            </w:r>
          </w:p>
        </w:tc>
        <w:tc>
          <w:tcPr>
            <w:tcW w:w="1123" w:type="dxa"/>
          </w:tcPr>
          <w:p w14:paraId="6D05B559" w14:textId="21D53669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081" w:type="dxa"/>
          </w:tcPr>
          <w:p w14:paraId="0F0B18F6" w14:textId="6A961F79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0.059</w:t>
            </w:r>
          </w:p>
        </w:tc>
      </w:tr>
      <w:tr w:rsidR="003A11FC" w:rsidRPr="00216CA5" w14:paraId="48E858C9" w14:textId="77777777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8040611" w14:textId="14A2FBE0" w:rsidR="003A1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73" w:type="dxa"/>
          </w:tcPr>
          <w:p w14:paraId="048BA436" w14:textId="5B76C065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0.359</w:t>
            </w:r>
          </w:p>
        </w:tc>
        <w:tc>
          <w:tcPr>
            <w:tcW w:w="1098" w:type="dxa"/>
          </w:tcPr>
          <w:p w14:paraId="7C274BE8" w14:textId="3DA57DE6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0.149</w:t>
            </w:r>
          </w:p>
        </w:tc>
        <w:tc>
          <w:tcPr>
            <w:tcW w:w="1098" w:type="dxa"/>
          </w:tcPr>
          <w:p w14:paraId="0A980E80" w14:textId="3F97ACFB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0.116</w:t>
            </w:r>
          </w:p>
        </w:tc>
        <w:tc>
          <w:tcPr>
            <w:tcW w:w="1123" w:type="dxa"/>
          </w:tcPr>
          <w:p w14:paraId="06710ADD" w14:textId="3D645135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  <w:tc>
          <w:tcPr>
            <w:tcW w:w="1123" w:type="dxa"/>
          </w:tcPr>
          <w:p w14:paraId="39BA62E7" w14:textId="74EE9EE5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</w:t>
            </w:r>
          </w:p>
        </w:tc>
        <w:tc>
          <w:tcPr>
            <w:tcW w:w="1123" w:type="dxa"/>
          </w:tcPr>
          <w:p w14:paraId="3E710E9C" w14:textId="237CC80B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0.097</w:t>
            </w:r>
          </w:p>
        </w:tc>
        <w:tc>
          <w:tcPr>
            <w:tcW w:w="1081" w:type="dxa"/>
          </w:tcPr>
          <w:p w14:paraId="124A5695" w14:textId="39B2A7A2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0.093</w:t>
            </w:r>
          </w:p>
        </w:tc>
      </w:tr>
    </w:tbl>
    <w:p w14:paraId="64C55193" w14:textId="1594B204" w:rsidR="00CE76EB" w:rsidRPr="007E05D5" w:rsidRDefault="007E05D5">
      <w:pPr>
        <w:spacing w:after="200"/>
        <w:rPr>
          <w:b w:val="0"/>
          <w:bCs/>
          <w:sz w:val="24"/>
          <w:szCs w:val="24"/>
          <w:lang w:val="en-GB"/>
        </w:rPr>
      </w:pPr>
      <w:r>
        <w:rPr>
          <w:b w:val="0"/>
          <w:bCs/>
          <w:sz w:val="24"/>
          <w:szCs w:val="24"/>
          <w:lang w:val="en-GB"/>
        </w:rPr>
        <w:t xml:space="preserve">We can check that the best result that it could be obtained is for </w:t>
      </w:r>
      <w:r w:rsidR="00B24069">
        <w:rPr>
          <w:b w:val="0"/>
          <w:bCs/>
          <w:sz w:val="24"/>
          <w:szCs w:val="24"/>
          <w:lang w:val="en-GB"/>
        </w:rPr>
        <w:t xml:space="preserve">full-covariance </w:t>
      </w:r>
      <w:r>
        <w:rPr>
          <w:b w:val="0"/>
          <w:bCs/>
          <w:sz w:val="24"/>
          <w:szCs w:val="24"/>
          <w:lang w:val="en-GB"/>
        </w:rPr>
        <w:t>tied GMM</w:t>
      </w:r>
      <w:r w:rsidR="00FC5CBC">
        <w:rPr>
          <w:b w:val="0"/>
          <w:bCs/>
          <w:sz w:val="24"/>
          <w:szCs w:val="24"/>
          <w:lang w:val="en-GB"/>
        </w:rPr>
        <w:t xml:space="preserve">, </w:t>
      </w:r>
      <w:proofErr w:type="gramStart"/>
      <w:r w:rsidR="00E70AF6">
        <w:rPr>
          <w:b w:val="0"/>
          <w:bCs/>
          <w:sz w:val="24"/>
          <w:szCs w:val="24"/>
          <w:lang w:val="en-GB"/>
        </w:rPr>
        <w:t>in particular for</w:t>
      </w:r>
      <w:proofErr w:type="gramEnd"/>
      <w:r w:rsidR="00E70AF6">
        <w:rPr>
          <w:b w:val="0"/>
          <w:bCs/>
          <w:sz w:val="24"/>
          <w:szCs w:val="24"/>
          <w:lang w:val="en-GB"/>
        </w:rPr>
        <w:t xml:space="preserve"> the 2-D </w:t>
      </w:r>
      <w:r w:rsidR="007946D8">
        <w:rPr>
          <w:b w:val="0"/>
          <w:bCs/>
          <w:sz w:val="24"/>
          <w:szCs w:val="24"/>
          <w:lang w:val="en-GB"/>
        </w:rPr>
        <w:t>one</w:t>
      </w:r>
      <w:r w:rsidR="00E70AF6">
        <w:rPr>
          <w:b w:val="0"/>
          <w:bCs/>
          <w:sz w:val="24"/>
          <w:szCs w:val="24"/>
          <w:lang w:val="en-GB"/>
        </w:rPr>
        <w:t>.</w:t>
      </w:r>
      <w:r w:rsidR="00FC5CBC">
        <w:rPr>
          <w:b w:val="0"/>
          <w:bCs/>
          <w:sz w:val="24"/>
          <w:szCs w:val="24"/>
          <w:lang w:val="en-GB"/>
        </w:rPr>
        <w:t xml:space="preserve"> </w:t>
      </w:r>
    </w:p>
    <w:p w14:paraId="201BA574" w14:textId="5FA70BDC" w:rsidR="000E5CA5" w:rsidRPr="007E05D5" w:rsidRDefault="000E5CA5">
      <w:pPr>
        <w:spacing w:after="200"/>
        <w:rPr>
          <w:sz w:val="24"/>
          <w:szCs w:val="24"/>
          <w:lang w:val="en-GB"/>
        </w:rPr>
      </w:pPr>
    </w:p>
    <w:p w14:paraId="267EE405" w14:textId="6CFE5946" w:rsidR="000E5CA5" w:rsidRPr="007E05D5" w:rsidRDefault="000E5CA5">
      <w:pPr>
        <w:spacing w:after="200"/>
        <w:rPr>
          <w:sz w:val="24"/>
          <w:szCs w:val="24"/>
          <w:lang w:val="en-GB"/>
        </w:rPr>
      </w:pPr>
    </w:p>
    <w:p w14:paraId="74B3BAE0" w14:textId="77777777" w:rsidR="000E5CA5" w:rsidRPr="007E05D5" w:rsidRDefault="000E5CA5">
      <w:pPr>
        <w:spacing w:after="200"/>
        <w:rPr>
          <w:sz w:val="24"/>
          <w:szCs w:val="24"/>
          <w:lang w:val="en-GB"/>
        </w:rPr>
      </w:pP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012"/>
      </w:tblGrid>
      <w:tr w:rsidR="006D4EEA" w14:paraId="51631DB2" w14:textId="77777777" w:rsidTr="000E5CA5">
        <w:trPr>
          <w:jc w:val="center"/>
        </w:trPr>
        <w:tc>
          <w:tcPr>
            <w:tcW w:w="4257" w:type="dxa"/>
            <w:vAlign w:val="center"/>
          </w:tcPr>
          <w:p w14:paraId="30A9237C" w14:textId="1E6AE557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lastRenderedPageBreak/>
              <w:drawing>
                <wp:inline distT="0" distB="0" distL="0" distR="0" wp14:anchorId="05ECECE3" wp14:editId="78066754">
                  <wp:extent cx="2743200" cy="182880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magine 17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63C32B5B" w14:textId="0050A608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FE38BB" wp14:editId="28B6F3C8">
                  <wp:extent cx="2743200" cy="18288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magine 1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EEA" w14:paraId="70A1FBF5" w14:textId="77777777" w:rsidTr="000E5CA5">
        <w:trPr>
          <w:trHeight w:val="2219"/>
          <w:jc w:val="center"/>
        </w:trPr>
        <w:tc>
          <w:tcPr>
            <w:tcW w:w="4257" w:type="dxa"/>
            <w:vAlign w:val="center"/>
          </w:tcPr>
          <w:p w14:paraId="6277151F" w14:textId="2247775A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BA7284" wp14:editId="0DB319A6">
                  <wp:extent cx="2743200" cy="1828800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magine 22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0D722FD7" w14:textId="0601A968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8CCB36E" wp14:editId="2AEBAE8D">
                  <wp:extent cx="2743200" cy="1828800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magine 2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3477EFE8" w:rsidR="00DA6C9B" w:rsidRPr="00F87A78" w:rsidRDefault="00DA6C9B" w:rsidP="00DA6C9B">
      <w:pPr>
        <w:pStyle w:val="Titolo"/>
        <w:rPr>
          <w:lang w:val="en-GB"/>
        </w:rPr>
      </w:pPr>
      <w:bookmarkStart w:id="17" w:name="_Toc108517960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517961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517962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517963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517964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51"/>
      <w:footerReference w:type="default" r:id="rId5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B6ABE" w14:textId="77777777" w:rsidR="004D6B01" w:rsidRDefault="004D6B01">
      <w:r>
        <w:separator/>
      </w:r>
    </w:p>
    <w:p w14:paraId="398AA98E" w14:textId="77777777" w:rsidR="004D6B01" w:rsidRDefault="004D6B01"/>
  </w:endnote>
  <w:endnote w:type="continuationSeparator" w:id="0">
    <w:p w14:paraId="29E4D998" w14:textId="77777777" w:rsidR="004D6B01" w:rsidRDefault="004D6B01">
      <w:r>
        <w:continuationSeparator/>
      </w:r>
    </w:p>
    <w:p w14:paraId="4B7C6F04" w14:textId="77777777" w:rsidR="004D6B01" w:rsidRDefault="004D6B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30B4F" w14:textId="77777777" w:rsidR="004D6B01" w:rsidRDefault="004D6B01">
      <w:r>
        <w:separator/>
      </w:r>
    </w:p>
    <w:p w14:paraId="72559D41" w14:textId="77777777" w:rsidR="004D6B01" w:rsidRDefault="004D6B01"/>
  </w:footnote>
  <w:footnote w:type="continuationSeparator" w:id="0">
    <w:p w14:paraId="6C8D550D" w14:textId="77777777" w:rsidR="004D6B01" w:rsidRDefault="004D6B01">
      <w:r>
        <w:continuationSeparator/>
      </w:r>
    </w:p>
    <w:p w14:paraId="0504C791" w14:textId="77777777" w:rsidR="004D6B01" w:rsidRDefault="004D6B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63AF7"/>
    <w:rsid w:val="00071D1C"/>
    <w:rsid w:val="000A0150"/>
    <w:rsid w:val="000B4A29"/>
    <w:rsid w:val="000C15FD"/>
    <w:rsid w:val="000D4A5A"/>
    <w:rsid w:val="000D7C8C"/>
    <w:rsid w:val="000E0159"/>
    <w:rsid w:val="000E2C3E"/>
    <w:rsid w:val="000E5CA5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5A70"/>
    <w:rsid w:val="0016646F"/>
    <w:rsid w:val="00166840"/>
    <w:rsid w:val="00181E66"/>
    <w:rsid w:val="0018408A"/>
    <w:rsid w:val="00185282"/>
    <w:rsid w:val="00185B35"/>
    <w:rsid w:val="001D31A0"/>
    <w:rsid w:val="001D5114"/>
    <w:rsid w:val="001D7B26"/>
    <w:rsid w:val="001E3C31"/>
    <w:rsid w:val="001E755E"/>
    <w:rsid w:val="001F0D57"/>
    <w:rsid w:val="001F2BC8"/>
    <w:rsid w:val="001F3DB9"/>
    <w:rsid w:val="001F5F6B"/>
    <w:rsid w:val="00216CA5"/>
    <w:rsid w:val="00237B88"/>
    <w:rsid w:val="0024244A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5BC2"/>
    <w:rsid w:val="00316783"/>
    <w:rsid w:val="00330359"/>
    <w:rsid w:val="0033291B"/>
    <w:rsid w:val="003330FE"/>
    <w:rsid w:val="0033541C"/>
    <w:rsid w:val="0033707A"/>
    <w:rsid w:val="0033762F"/>
    <w:rsid w:val="0034118B"/>
    <w:rsid w:val="0034288B"/>
    <w:rsid w:val="00356B84"/>
    <w:rsid w:val="00360494"/>
    <w:rsid w:val="00360832"/>
    <w:rsid w:val="00366C7E"/>
    <w:rsid w:val="003679F7"/>
    <w:rsid w:val="00371592"/>
    <w:rsid w:val="00377F5E"/>
    <w:rsid w:val="00382C77"/>
    <w:rsid w:val="00384EA3"/>
    <w:rsid w:val="00394123"/>
    <w:rsid w:val="00395609"/>
    <w:rsid w:val="003A11FC"/>
    <w:rsid w:val="003A39A1"/>
    <w:rsid w:val="003B5B28"/>
    <w:rsid w:val="003B6AF1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47978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D6B01"/>
    <w:rsid w:val="004E2EC7"/>
    <w:rsid w:val="004E59FC"/>
    <w:rsid w:val="005037F0"/>
    <w:rsid w:val="00516A86"/>
    <w:rsid w:val="005275F6"/>
    <w:rsid w:val="0053293F"/>
    <w:rsid w:val="00550C79"/>
    <w:rsid w:val="00551B59"/>
    <w:rsid w:val="00552B5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12AB8"/>
    <w:rsid w:val="0063307D"/>
    <w:rsid w:val="00640FB7"/>
    <w:rsid w:val="00652CC5"/>
    <w:rsid w:val="006539FB"/>
    <w:rsid w:val="00656C4D"/>
    <w:rsid w:val="0069200A"/>
    <w:rsid w:val="006A0176"/>
    <w:rsid w:val="006B3688"/>
    <w:rsid w:val="006B4141"/>
    <w:rsid w:val="006B5814"/>
    <w:rsid w:val="006D2586"/>
    <w:rsid w:val="006D4EEA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946D8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05D5"/>
    <w:rsid w:val="007E41FC"/>
    <w:rsid w:val="007E539E"/>
    <w:rsid w:val="007F618B"/>
    <w:rsid w:val="007F6482"/>
    <w:rsid w:val="00801C16"/>
    <w:rsid w:val="00813065"/>
    <w:rsid w:val="00813575"/>
    <w:rsid w:val="00824EBD"/>
    <w:rsid w:val="00830D8A"/>
    <w:rsid w:val="00854139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4AFA"/>
    <w:rsid w:val="008E6646"/>
    <w:rsid w:val="008F2D9D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B75C1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4D9E"/>
    <w:rsid w:val="00A6764A"/>
    <w:rsid w:val="00A70AD5"/>
    <w:rsid w:val="00A71139"/>
    <w:rsid w:val="00A835C7"/>
    <w:rsid w:val="00A8489E"/>
    <w:rsid w:val="00A917F6"/>
    <w:rsid w:val="00A93669"/>
    <w:rsid w:val="00A94887"/>
    <w:rsid w:val="00A96932"/>
    <w:rsid w:val="00AA01B2"/>
    <w:rsid w:val="00AA1A4F"/>
    <w:rsid w:val="00AB02A7"/>
    <w:rsid w:val="00AC29F3"/>
    <w:rsid w:val="00AF2635"/>
    <w:rsid w:val="00AF4B13"/>
    <w:rsid w:val="00B02ACB"/>
    <w:rsid w:val="00B231E5"/>
    <w:rsid w:val="00B24069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4B7D"/>
    <w:rsid w:val="00BD6899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307E2"/>
    <w:rsid w:val="00D42CB7"/>
    <w:rsid w:val="00D5413D"/>
    <w:rsid w:val="00D570A9"/>
    <w:rsid w:val="00D70D02"/>
    <w:rsid w:val="00D7404A"/>
    <w:rsid w:val="00D74650"/>
    <w:rsid w:val="00D75D8A"/>
    <w:rsid w:val="00D770C7"/>
    <w:rsid w:val="00D86945"/>
    <w:rsid w:val="00D90290"/>
    <w:rsid w:val="00DA6C9B"/>
    <w:rsid w:val="00DA763A"/>
    <w:rsid w:val="00DB6F31"/>
    <w:rsid w:val="00DC238F"/>
    <w:rsid w:val="00DD0948"/>
    <w:rsid w:val="00DD152F"/>
    <w:rsid w:val="00DD1916"/>
    <w:rsid w:val="00DD2245"/>
    <w:rsid w:val="00DD528E"/>
    <w:rsid w:val="00DE213F"/>
    <w:rsid w:val="00DF027C"/>
    <w:rsid w:val="00DF055C"/>
    <w:rsid w:val="00E00A32"/>
    <w:rsid w:val="00E109D2"/>
    <w:rsid w:val="00E20B99"/>
    <w:rsid w:val="00E22ACD"/>
    <w:rsid w:val="00E24E26"/>
    <w:rsid w:val="00E27945"/>
    <w:rsid w:val="00E52E63"/>
    <w:rsid w:val="00E620B0"/>
    <w:rsid w:val="00E6241A"/>
    <w:rsid w:val="00E65AB5"/>
    <w:rsid w:val="00E70AF6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265E7"/>
    <w:rsid w:val="00F5009E"/>
    <w:rsid w:val="00F52D27"/>
    <w:rsid w:val="00F57319"/>
    <w:rsid w:val="00F6003F"/>
    <w:rsid w:val="00F6785A"/>
    <w:rsid w:val="00F73176"/>
    <w:rsid w:val="00F83527"/>
    <w:rsid w:val="00F87A78"/>
    <w:rsid w:val="00FA4C1D"/>
    <w:rsid w:val="00FB179A"/>
    <w:rsid w:val="00FC5CBC"/>
    <w:rsid w:val="00FC618C"/>
    <w:rsid w:val="00FC7431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854139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ommario3">
    <w:name w:val="toc 3"/>
    <w:basedOn w:val="Normale"/>
    <w:next w:val="Normale"/>
    <w:autoRedefine/>
    <w:uiPriority w:val="39"/>
    <w:unhideWhenUsed/>
    <w:rsid w:val="0024244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B582E"/>
    <w:rsid w:val="000D4D89"/>
    <w:rsid w:val="00151BD5"/>
    <w:rsid w:val="001846BA"/>
    <w:rsid w:val="002900C2"/>
    <w:rsid w:val="00291FCA"/>
    <w:rsid w:val="00413EA4"/>
    <w:rsid w:val="00432B5E"/>
    <w:rsid w:val="004C7502"/>
    <w:rsid w:val="00500A71"/>
    <w:rsid w:val="00626129"/>
    <w:rsid w:val="00742866"/>
    <w:rsid w:val="00780D26"/>
    <w:rsid w:val="0090261F"/>
    <w:rsid w:val="00912CA7"/>
    <w:rsid w:val="00912F60"/>
    <w:rsid w:val="00954684"/>
    <w:rsid w:val="009D2121"/>
    <w:rsid w:val="00AB4BF8"/>
    <w:rsid w:val="00AE7397"/>
    <w:rsid w:val="00B07970"/>
    <w:rsid w:val="00B26FA3"/>
    <w:rsid w:val="00B35E91"/>
    <w:rsid w:val="00B56F42"/>
    <w:rsid w:val="00BD4E1E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C:\Users\aless\AppData\Roaming\Microsoft\Templates\Rapporto .dotx</Template>
  <TotalTime>3619</TotalTime>
  <Pages>19</Pages>
  <Words>1555</Words>
  <Characters>8868</Characters>
  <Application>Microsoft Office Word</Application>
  <DocSecurity>0</DocSecurity>
  <Lines>73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ATANASIO GIUSEPPE</cp:lastModifiedBy>
  <cp:revision>167</cp:revision>
  <cp:lastPrinted>2006-08-01T17:47:00Z</cp:lastPrinted>
  <dcterms:created xsi:type="dcterms:W3CDTF">2022-05-17T15:39:00Z</dcterms:created>
  <dcterms:modified xsi:type="dcterms:W3CDTF">2022-07-12T10:02:00Z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