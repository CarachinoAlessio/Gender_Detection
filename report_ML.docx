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29D6" w14:textId="6244C631" w:rsidR="00D077E9" w:rsidRDefault="00F6003F" w:rsidP="00D70D02">
      <w:pPr>
        <w:rPr>
          <w:noProof/>
        </w:rPr>
      </w:pPr>
      <w:bookmarkStart w:id="0" w:name="_Hlk104835452"/>
      <w:bookmarkEnd w:id="0"/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5DC90768" wp14:editId="1E485B7A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59880"/>
            <wp:effectExtent l="0" t="0" r="0" b="762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7E3CA0" wp14:editId="00814284">
                <wp:simplePos x="0" y="0"/>
                <wp:positionH relativeFrom="column">
                  <wp:posOffset>-198120</wp:posOffset>
                </wp:positionH>
                <wp:positionV relativeFrom="margin">
                  <wp:align>top</wp:align>
                </wp:positionV>
                <wp:extent cx="3938905" cy="9601835"/>
                <wp:effectExtent l="0" t="0" r="4445" b="0"/>
                <wp:wrapNone/>
                <wp:docPr id="3" name="Rettangolo 3" descr="rettangolo bianco per il testo sul frontespiz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9601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78D5E" id="Rettangolo 3" o:spid="_x0000_s1026" alt="rettangolo bianco per il testo sul frontespizio" style="position:absolute;margin-left:-15.6pt;margin-top:0;width:310.15pt;height:756.0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" fillcolor="white [3212]" stroked="f" strokeweight="2pt">
                <w10:wrap anchory="margin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2CEA1C1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62E44A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2E61814" wp14:editId="5E87A4BD">
                      <wp:extent cx="3528695" cy="238673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67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6F62A1" w14:textId="79E16218" w:rsidR="00D077E9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sz w:val="64"/>
                                      <w:szCs w:val="64"/>
                                    </w:rPr>
                                    <w:t>GENDER SPEECH RECOGNITION</w:t>
                                  </w:r>
                                </w:p>
                                <w:p w14:paraId="567D3000" w14:textId="17AA24C1" w:rsidR="00F6003F" w:rsidRPr="00C613F3" w:rsidRDefault="00F6003F" w:rsidP="00C613F3">
                                  <w:pPr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</w:pPr>
                                  <w:r w:rsidRPr="00C613F3">
                                    <w:rPr>
                                      <w:rFonts w:asciiTheme="majorHAnsi" w:hAnsiTheme="majorHAnsi" w:cstheme="majorHAnsi"/>
                                      <w:color w:val="FF0000"/>
                                      <w:sz w:val="72"/>
                                      <w:szCs w:val="72"/>
                                    </w:rPr>
                                    <w:t>REPORT</w:t>
                                  </w:r>
                                </w:p>
                                <w:p w14:paraId="01DC586D" w14:textId="7D38F3BC" w:rsidR="00F6003F" w:rsidRDefault="00F6003F" w:rsidP="00D077E9">
                                  <w:pPr>
                                    <w:pStyle w:val="Titolo"/>
                                    <w:spacing w:after="0"/>
                                    <w:rPr>
                                      <w:lang w:bidi="it-IT"/>
                                    </w:rPr>
                                  </w:pPr>
                                </w:p>
                                <w:p w14:paraId="0CEB5E9A" w14:textId="77777777" w:rsidR="00F6003F" w:rsidRPr="00D86945" w:rsidRDefault="00F6003F" w:rsidP="00D077E9">
                                  <w:pPr>
                                    <w:pStyle w:val="Tito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2E6181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277.85pt;height:1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" filled="f" stroked="f" strokeweight=".5pt">
                      <v:textbox>
                        <w:txbxContent>
                          <w:p w14:paraId="306F62A1" w14:textId="79E16218" w:rsidR="00D077E9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sz w:val="64"/>
                                <w:szCs w:val="64"/>
                              </w:rPr>
                              <w:t>GENDER SPEECH RECOGNITION</w:t>
                            </w:r>
                          </w:p>
                          <w:p w14:paraId="567D3000" w14:textId="17AA24C1" w:rsidR="00F6003F" w:rsidRPr="00C613F3" w:rsidRDefault="00F6003F" w:rsidP="00C613F3">
                            <w:pPr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</w:pPr>
                            <w:r w:rsidRPr="00C613F3">
                              <w:rPr>
                                <w:rFonts w:asciiTheme="majorHAnsi" w:hAnsiTheme="majorHAnsi" w:cstheme="majorHAnsi"/>
                                <w:color w:val="FF0000"/>
                                <w:sz w:val="72"/>
                                <w:szCs w:val="72"/>
                              </w:rPr>
                              <w:t>REPORT</w:t>
                            </w:r>
                          </w:p>
                          <w:p w14:paraId="01DC586D" w14:textId="7D38F3BC" w:rsidR="00F6003F" w:rsidRDefault="00F6003F" w:rsidP="00D077E9">
                            <w:pPr>
                              <w:pStyle w:val="Titolo"/>
                              <w:spacing w:after="0"/>
                              <w:rPr>
                                <w:lang w:bidi="it-IT"/>
                              </w:rPr>
                            </w:pPr>
                          </w:p>
                          <w:p w14:paraId="0CEB5E9A" w14:textId="77777777" w:rsidR="00F6003F" w:rsidRPr="00D86945" w:rsidRDefault="00F6003F" w:rsidP="00D077E9">
                            <w:pPr>
                              <w:pStyle w:val="Tito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DCB3CB" w14:textId="56C2FDFD" w:rsidR="00D077E9" w:rsidRDefault="00434B7F" w:rsidP="00AB02A7">
            <w:pPr>
              <w:rPr>
                <w:noProof/>
              </w:rPr>
            </w:pP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196CA46" wp14:editId="60DAA077">
                      <wp:extent cx="1390918" cy="0"/>
                      <wp:effectExtent l="0" t="19050" r="1905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D3AF32B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49CD63" w14:textId="77777777" w:rsidTr="009F73E3">
        <w:trPr>
          <w:trHeight w:val="726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C451BD7" w14:textId="2F29377B" w:rsidR="00D077E9" w:rsidRDefault="00D077E9" w:rsidP="00AB02A7">
            <w:pPr>
              <w:rPr>
                <w:noProof/>
              </w:rPr>
            </w:pPr>
          </w:p>
        </w:tc>
      </w:tr>
      <w:tr w:rsidR="00D077E9" w14:paraId="4AD0C369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5E95E8E60474490C8662D5A61A391870"/>
              </w:placeholder>
              <w15:appearance w15:val="hidden"/>
            </w:sdtPr>
            <w:sdtContent>
              <w:p w14:paraId="14593758" w14:textId="0B308988" w:rsidR="00D077E9" w:rsidRDefault="007F618B" w:rsidP="00AB02A7">
                <w:pPr>
                  <w:rPr>
                    <w:noProof/>
                  </w:rPr>
                </w:pP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begin"/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instrText xml:space="preserve"> DATE  \@ "d MMMM"  \* MERGEFORMAT </w:instrTex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separate"/>
                </w:r>
                <w:r w:rsidR="006D2586">
                  <w:rPr>
                    <w:rStyle w:val="SottotitoloCarattere"/>
                    <w:b w:val="0"/>
                    <w:noProof/>
                    <w:lang w:bidi="it-IT"/>
                  </w:rPr>
                  <w:t>11 luglio</w:t>
                </w:r>
                <w:r>
                  <w:rPr>
                    <w:rStyle w:val="SottotitoloCarattere"/>
                    <w:b w:val="0"/>
                    <w:noProof/>
                    <w:lang w:bidi="it-IT"/>
                  </w:rPr>
                  <w:fldChar w:fldCharType="end"/>
                </w:r>
              </w:p>
            </w:sdtContent>
          </w:sdt>
          <w:p w14:paraId="3DACDF7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it-IT"/>
              </w:rPr>
              <mc:AlternateContent>
                <mc:Choice Requires="wps">
                  <w:drawing>
                    <wp:inline distT="0" distB="0" distL="0" distR="0" wp14:anchorId="4D0C7E0F" wp14:editId="734CD83E">
                      <wp:extent cx="1493949" cy="0"/>
                      <wp:effectExtent l="0" t="19050" r="30480" b="19050"/>
                      <wp:docPr id="6" name="Connettore diritto 6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263D6A" id="Connettore diritto 6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67906AA" w14:textId="6FAE58E0" w:rsidR="00D077E9" w:rsidRDefault="00D077E9" w:rsidP="00AB02A7">
            <w:pPr>
              <w:rPr>
                <w:noProof/>
              </w:rPr>
            </w:pPr>
          </w:p>
          <w:p w14:paraId="1F26994D" w14:textId="104C3F94" w:rsidR="00151868" w:rsidRDefault="00151868" w:rsidP="00151868">
            <w:pPr>
              <w:rPr>
                <w:noProof/>
              </w:rPr>
            </w:pPr>
            <w:r>
              <w:rPr>
                <w:noProof/>
              </w:rPr>
              <w:t>S</w:t>
            </w:r>
            <w:r w:rsidR="00B539E8">
              <w:rPr>
                <w:noProof/>
              </w:rPr>
              <w:t>300733</w:t>
            </w:r>
            <w:r>
              <w:rPr>
                <w:noProof/>
              </w:rPr>
              <w:t>: Atanasio Giuseppe</w:t>
            </w:r>
          </w:p>
          <w:p w14:paraId="1C018EF0" w14:textId="31350A87" w:rsidR="00D077E9" w:rsidRDefault="00F6003F" w:rsidP="00AB02A7">
            <w:pPr>
              <w:rPr>
                <w:noProof/>
                <w:lang w:bidi="it-IT"/>
              </w:rPr>
            </w:pPr>
            <w:r>
              <w:rPr>
                <w:noProof/>
                <w:lang w:bidi="it-IT"/>
              </w:rPr>
              <w:t>S296138: Carachino Alessio</w:t>
            </w:r>
          </w:p>
          <w:p w14:paraId="02D54550" w14:textId="77777777" w:rsidR="00D077E9" w:rsidRPr="00D86945" w:rsidRDefault="00D077E9" w:rsidP="00151868">
            <w:pPr>
              <w:rPr>
                <w:noProof/>
                <w:sz w:val="10"/>
                <w:szCs w:val="10"/>
              </w:rPr>
            </w:pPr>
          </w:p>
        </w:tc>
      </w:tr>
    </w:tbl>
    <w:p w14:paraId="45E57993" w14:textId="7AE78446" w:rsidR="00D077E9" w:rsidRDefault="00AB02A7">
      <w:pPr>
        <w:spacing w:after="200"/>
        <w:rPr>
          <w:noProof/>
        </w:rPr>
      </w:pPr>
      <w:r w:rsidRPr="00D967AC">
        <w:rPr>
          <w:noProof/>
          <w:lang w:bidi="it-IT"/>
        </w:rPr>
        <w:drawing>
          <wp:anchor distT="0" distB="0" distL="114300" distR="114300" simplePos="0" relativeHeight="251661312" behindDoc="0" locked="0" layoutInCell="1" allowOverlap="1" wp14:anchorId="6610B7B6" wp14:editId="69E0B667">
            <wp:simplePos x="0" y="0"/>
            <wp:positionH relativeFrom="column">
              <wp:posOffset>5263515</wp:posOffset>
            </wp:positionH>
            <wp:positionV relativeFrom="paragraph">
              <wp:posOffset>7871460</wp:posOffset>
            </wp:positionV>
            <wp:extent cx="1252538" cy="633413"/>
            <wp:effectExtent l="0" t="0" r="5080" b="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9" t="19250" r="9312" b="14105"/>
                    <a:stretch/>
                  </pic:blipFill>
                  <pic:spPr bwMode="auto">
                    <a:xfrm>
                      <a:off x="0" y="0"/>
                      <a:ext cx="1263857" cy="6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17F4FC" wp14:editId="7E6F620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A9511" id="Rettangolo 2" o:spid="_x0000_s1026" alt="rettangolo colorat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" fillcolor="black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04826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E1844C" w14:textId="0C1F138E" w:rsidR="00434B7F" w:rsidRDefault="00434B7F">
          <w:pPr>
            <w:pStyle w:val="Titolosommario"/>
          </w:pPr>
          <w:r>
            <w:t>Sommario</w:t>
          </w:r>
        </w:p>
        <w:p w14:paraId="541EE62A" w14:textId="611D5E08" w:rsidR="007306F3" w:rsidRDefault="00434B7F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274249" w:history="1">
            <w:r w:rsidR="007306F3" w:rsidRPr="00D5705C">
              <w:rPr>
                <w:rStyle w:val="Collegamentoipertestuale"/>
                <w:noProof/>
                <w:lang w:val="en-GB"/>
              </w:rPr>
              <w:t>Premises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_Toc108274249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70BCEA" w14:textId="7063AF0B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0" w:history="1">
            <w:r w:rsidR="007306F3" w:rsidRPr="00D5705C">
              <w:rPr>
                <w:rStyle w:val="Collegamentoipertestuale"/>
                <w:noProof/>
                <w:lang w:val="en-GB"/>
              </w:rPr>
              <w:t>Task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_Toc108274250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0C26D0" w14:textId="648A18DA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1" w:history="1">
            <w:r w:rsidR="007306F3" w:rsidRPr="00D5705C">
              <w:rPr>
                <w:rStyle w:val="Collegamentoipertestuale"/>
                <w:noProof/>
                <w:lang w:val="en-GB"/>
              </w:rPr>
              <w:t>Dataset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_Toc108274251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3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D39D02E" w14:textId="0734DFF2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2" w:history="1">
            <w:r w:rsidR="007306F3" w:rsidRPr="00D5705C">
              <w:rPr>
                <w:rStyle w:val="Collegamentoipertestuale"/>
                <w:noProof/>
                <w:lang w:val="en-GB"/>
              </w:rPr>
              <w:t>Features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_Toc108274252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1DF44DA7" w14:textId="0FAF7D30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3" w:history="1">
            <w:r w:rsidR="007306F3" w:rsidRPr="00D5705C">
              <w:rPr>
                <w:rStyle w:val="Collegamentoipertestuale"/>
                <w:noProof/>
                <w:lang w:val="en-GB"/>
              </w:rPr>
              <w:t>Histograms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_Toc108274253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053CA72" w14:textId="696C52C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4" w:history="1">
            <w:r w:rsidR="007306F3" w:rsidRPr="00D5705C">
              <w:rPr>
                <w:rStyle w:val="Collegamentoipertestuale"/>
                <w:noProof/>
                <w:lang w:val="en-GB"/>
              </w:rPr>
              <w:t>Dimensionality Reduction Techniques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_Toc108274254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98A5BE4" w14:textId="518CE37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5" w:history="1">
            <w:r w:rsidR="007306F3" w:rsidRPr="00D5705C">
              <w:rPr>
                <w:rStyle w:val="Collegamentoipertestuale"/>
                <w:noProof/>
                <w:lang w:val="en-GB"/>
              </w:rPr>
              <w:t>PCA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_Toc108274255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BF429EB" w14:textId="4D4553FF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6" w:history="1">
            <w:r w:rsidR="007306F3" w:rsidRPr="00D5705C">
              <w:rPr>
                <w:rStyle w:val="Collegamentoipertestuale"/>
                <w:noProof/>
                <w:lang w:val="en-US"/>
              </w:rPr>
              <w:t>LDA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_Toc108274256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0F91262" w14:textId="0C925604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7" w:history="1">
            <w:r w:rsidR="007306F3" w:rsidRPr="00D5705C">
              <w:rPr>
                <w:rStyle w:val="Collegamentoipertestuale"/>
                <w:noProof/>
                <w:lang w:val="en-GB"/>
              </w:rPr>
              <w:t>Considerations regarding DRT for Gender Speech Recognition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_Toc108274257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8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4E4316BD" w14:textId="7C29E3B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8" w:history="1">
            <w:r w:rsidR="007306F3" w:rsidRPr="00D5705C">
              <w:rPr>
                <w:rStyle w:val="Collegamentoipertestuale"/>
                <w:noProof/>
                <w:lang w:val="en-GB"/>
              </w:rPr>
              <w:t>Classification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_Toc108274258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ECC2207" w14:textId="392C506A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59" w:history="1">
            <w:r w:rsidR="007306F3" w:rsidRPr="00D5705C">
              <w:rPr>
                <w:rStyle w:val="Collegamentoipertestuale"/>
                <w:noProof/>
                <w:lang w:val="en-GB"/>
              </w:rPr>
              <w:t>What we use…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_Toc108274259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84270C8" w14:textId="1B730D2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0" w:history="1">
            <w:r w:rsidR="007306F3" w:rsidRPr="00D5705C">
              <w:rPr>
                <w:rStyle w:val="Collegamentoipertestuale"/>
                <w:noProof/>
                <w:lang w:val="en-GB"/>
              </w:rPr>
              <w:t>Validation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_Toc108274260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7EDADCE" w14:textId="484BF468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1" w:history="1">
            <w:r w:rsidR="007306F3" w:rsidRPr="00D5705C">
              <w:rPr>
                <w:rStyle w:val="Collegamentoipertestuale"/>
                <w:noProof/>
                <w:lang w:val="en-GB"/>
              </w:rPr>
              <w:t>Generative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_Toc108274261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9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64318922" w14:textId="55A520A0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2" w:history="1">
            <w:r w:rsidR="007306F3" w:rsidRPr="00D5705C">
              <w:rPr>
                <w:rStyle w:val="Collegamentoipertestuale"/>
                <w:noProof/>
                <w:lang w:val="en-GB"/>
              </w:rPr>
              <w:t>Logistic Regression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_Toc108274262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10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5B66BA43" w14:textId="1D94208C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3" w:history="1">
            <w:r w:rsidR="007306F3" w:rsidRPr="00D5705C">
              <w:rPr>
                <w:rStyle w:val="Collegamentoipertestuale"/>
                <w:noProof/>
                <w:lang w:val="en-GB"/>
              </w:rPr>
              <w:t>Support Vector Machine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_Toc108274263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12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0F047F2C" w14:textId="2E4BC97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4" w:history="1">
            <w:r w:rsidR="007306F3" w:rsidRPr="00D5705C">
              <w:rPr>
                <w:rStyle w:val="Collegamentoipertestuale"/>
                <w:noProof/>
                <w:lang w:val="en-GB"/>
              </w:rPr>
              <w:t>Gaussian Mixture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_Toc108274264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14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3A8F84DD" w14:textId="05D0D395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5" w:history="1">
            <w:r w:rsidR="007306F3" w:rsidRPr="00D5705C">
              <w:rPr>
                <w:rStyle w:val="Collegamentoipertestuale"/>
                <w:noProof/>
                <w:lang w:val="en-GB"/>
              </w:rPr>
              <w:t>Best models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_Toc108274265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2EE8EFDF" w14:textId="365E7C8D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6" w:history="1">
            <w:r w:rsidR="007306F3" w:rsidRPr="00D5705C">
              <w:rPr>
                <w:rStyle w:val="Collegamentoipertestuale"/>
                <w:noProof/>
                <w:lang w:val="en-GB"/>
              </w:rPr>
              <w:t>Recap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_Toc108274266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394712D5" w14:textId="03594ABB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7" w:history="1">
            <w:r w:rsidR="007306F3" w:rsidRPr="00D5705C">
              <w:rPr>
                <w:rStyle w:val="Collegamentoipertestuale"/>
                <w:noProof/>
                <w:lang w:val="en-GB"/>
              </w:rPr>
              <w:t>Final picks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_Toc108274267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15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6AA4087" w14:textId="538CBFA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8" w:history="1">
            <w:r w:rsidR="007306F3" w:rsidRPr="00D5705C">
              <w:rPr>
                <w:rStyle w:val="Collegamentoipertestuale"/>
                <w:noProof/>
                <w:lang w:val="en-GB"/>
              </w:rPr>
              <w:t>Experimental Results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_Toc108274268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7C7A825C" w14:textId="4F7FF5FE" w:rsidR="007306F3" w:rsidRDefault="00000000">
          <w:pPr>
            <w:pStyle w:val="Sommario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it-IT"/>
            </w:rPr>
          </w:pPr>
          <w:hyperlink w:anchor="_Toc108274269" w:history="1">
            <w:r w:rsidR="007306F3" w:rsidRPr="00D5705C">
              <w:rPr>
                <w:rStyle w:val="Collegamentoipertestuale"/>
                <w:noProof/>
                <w:lang w:val="en-GB"/>
              </w:rPr>
              <w:t>Title</w:t>
            </w:r>
            <w:r w:rsidR="007306F3">
              <w:rPr>
                <w:noProof/>
                <w:webHidden/>
              </w:rPr>
              <w:tab/>
            </w:r>
            <w:r w:rsidR="007306F3">
              <w:rPr>
                <w:noProof/>
                <w:webHidden/>
              </w:rPr>
              <w:fldChar w:fldCharType="begin"/>
            </w:r>
            <w:r w:rsidR="007306F3">
              <w:rPr>
                <w:noProof/>
                <w:webHidden/>
              </w:rPr>
              <w:instrText xml:space="preserve"> PAGEREF _Toc108274269 \h </w:instrText>
            </w:r>
            <w:r w:rsidR="007306F3">
              <w:rPr>
                <w:noProof/>
                <w:webHidden/>
              </w:rPr>
            </w:r>
            <w:r w:rsidR="007306F3">
              <w:rPr>
                <w:noProof/>
                <w:webHidden/>
              </w:rPr>
              <w:fldChar w:fldCharType="separate"/>
            </w:r>
            <w:r w:rsidR="007306F3">
              <w:rPr>
                <w:noProof/>
                <w:webHidden/>
              </w:rPr>
              <w:t>16</w:t>
            </w:r>
            <w:r w:rsidR="007306F3">
              <w:rPr>
                <w:noProof/>
                <w:webHidden/>
              </w:rPr>
              <w:fldChar w:fldCharType="end"/>
            </w:r>
          </w:hyperlink>
        </w:p>
        <w:p w14:paraId="509D5EEE" w14:textId="02E8056D" w:rsidR="00434B7F" w:rsidRDefault="00434B7F">
          <w:r>
            <w:rPr>
              <w:bCs/>
            </w:rPr>
            <w:fldChar w:fldCharType="end"/>
          </w:r>
        </w:p>
      </w:sdtContent>
    </w:sdt>
    <w:p w14:paraId="5D54A94D" w14:textId="5E20C1F6" w:rsidR="00CE4122" w:rsidRDefault="00CE4122" w:rsidP="00DF027C">
      <w:pPr>
        <w:rPr>
          <w:noProof/>
        </w:rPr>
      </w:pPr>
    </w:p>
    <w:p w14:paraId="29BDE8BD" w14:textId="77777777" w:rsidR="00CE4122" w:rsidRDefault="00CE4122" w:rsidP="00316783">
      <w:pPr>
        <w:pStyle w:val="Contenuto"/>
        <w:rPr>
          <w:noProof/>
        </w:rPr>
      </w:pPr>
      <w:r>
        <w:rPr>
          <w:noProof/>
        </w:rPr>
        <w:br w:type="page"/>
      </w:r>
    </w:p>
    <w:p w14:paraId="0D6E5E35" w14:textId="31F733EC" w:rsidR="00AB02A7" w:rsidRPr="00F87A78" w:rsidRDefault="001258FA" w:rsidP="002865F7">
      <w:pPr>
        <w:pStyle w:val="Titolo"/>
        <w:rPr>
          <w:lang w:val="en-GB"/>
        </w:rPr>
      </w:pPr>
      <w:bookmarkStart w:id="1" w:name="_Toc108274249"/>
      <w:r w:rsidRPr="00F87A78">
        <w:rPr>
          <w:lang w:val="en-GB"/>
        </w:rPr>
        <w:lastRenderedPageBreak/>
        <w:t>Premises</w:t>
      </w:r>
      <w:bookmarkEnd w:id="1"/>
    </w:p>
    <w:p w14:paraId="6253E5D1" w14:textId="5A840E26" w:rsidR="001258FA" w:rsidRPr="00F87A78" w:rsidRDefault="00316783" w:rsidP="00ED2AC0">
      <w:pPr>
        <w:pStyle w:val="Titolo1"/>
        <w:rPr>
          <w:noProof/>
          <w:lang w:val="en-GB"/>
        </w:rPr>
      </w:pPr>
      <w:bookmarkStart w:id="2" w:name="_Toc108274250"/>
      <w:r w:rsidRPr="00F87A78">
        <w:rPr>
          <w:lang w:val="en-GB"/>
        </w:rPr>
        <w:t>Task</w:t>
      </w:r>
      <w:bookmarkEnd w:id="2"/>
    </w:p>
    <w:p w14:paraId="19B968F0" w14:textId="0E0649A1" w:rsidR="007D774E" w:rsidRPr="00F87A78" w:rsidRDefault="00316783" w:rsidP="00313291">
      <w:pPr>
        <w:pStyle w:val="Contenuto"/>
        <w:rPr>
          <w:lang w:val="en-GB"/>
        </w:rPr>
      </w:pPr>
      <w:r w:rsidRPr="00F87A78">
        <w:rPr>
          <w:lang w:val="en-GB"/>
        </w:rPr>
        <w:t>The goal</w:t>
      </w:r>
      <w:r w:rsidR="00313291">
        <w:rPr>
          <w:lang w:val="en-GB"/>
        </w:rPr>
        <w:t xml:space="preserve"> of the application is to </w:t>
      </w:r>
      <w:r w:rsidR="00A917F6">
        <w:rPr>
          <w:lang w:val="en-GB"/>
        </w:rPr>
        <w:t>build</w:t>
      </w:r>
      <w:r w:rsidR="00313291">
        <w:rPr>
          <w:lang w:val="en-GB"/>
        </w:rPr>
        <w:t xml:space="preserve"> </w:t>
      </w:r>
      <w:r w:rsidR="0033541C">
        <w:rPr>
          <w:lang w:val="en-GB"/>
        </w:rPr>
        <w:t>a</w:t>
      </w:r>
      <w:r w:rsidR="00313291">
        <w:rPr>
          <w:lang w:val="en-GB"/>
        </w:rPr>
        <w:t xml:space="preserve"> model that best fits </w:t>
      </w:r>
      <w:r w:rsidR="00FC618C">
        <w:rPr>
          <w:lang w:val="en-GB"/>
        </w:rPr>
        <w:t>for the gender classification.</w:t>
      </w:r>
      <w:r w:rsidR="00110773">
        <w:rPr>
          <w:lang w:val="en-GB"/>
        </w:rPr>
        <w:t xml:space="preserve"> We</w:t>
      </w:r>
      <w:r w:rsidR="00471DC0">
        <w:rPr>
          <w:lang w:val="en-GB"/>
        </w:rPr>
        <w:t xml:space="preserve"> will </w:t>
      </w:r>
      <w:r w:rsidR="00110773">
        <w:rPr>
          <w:lang w:val="en-GB"/>
        </w:rPr>
        <w:t xml:space="preserve">discuss </w:t>
      </w:r>
      <w:r w:rsidR="004A4BEE">
        <w:rPr>
          <w:lang w:val="en-GB"/>
        </w:rPr>
        <w:t>how they perform</w:t>
      </w:r>
      <w:r w:rsidR="00AF4B13">
        <w:rPr>
          <w:lang w:val="en-GB"/>
        </w:rPr>
        <w:t xml:space="preserve"> for the </w:t>
      </w:r>
      <w:r w:rsidR="00830D8A">
        <w:rPr>
          <w:lang w:val="en-GB"/>
        </w:rPr>
        <w:t>problem</w:t>
      </w:r>
      <w:r w:rsidR="00166840">
        <w:rPr>
          <w:lang w:val="en-GB"/>
        </w:rPr>
        <w:t xml:space="preserve"> we have chosen</w:t>
      </w:r>
      <w:r w:rsidR="000C15FD">
        <w:rPr>
          <w:lang w:val="en-GB"/>
        </w:rPr>
        <w:t>, explaining pros and cons.</w:t>
      </w:r>
    </w:p>
    <w:p w14:paraId="62B13B74" w14:textId="77777777" w:rsidR="00316783" w:rsidRPr="00F87A78" w:rsidRDefault="00316783" w:rsidP="00316783">
      <w:pPr>
        <w:pStyle w:val="Contenuto"/>
        <w:rPr>
          <w:lang w:val="en-GB"/>
        </w:rPr>
      </w:pPr>
    </w:p>
    <w:p w14:paraId="43786A34" w14:textId="51AE9553" w:rsidR="00316783" w:rsidRPr="00F87A78" w:rsidRDefault="00316783" w:rsidP="00B77F7A">
      <w:pPr>
        <w:pStyle w:val="Titolo1"/>
        <w:rPr>
          <w:lang w:val="en-GB"/>
        </w:rPr>
      </w:pPr>
      <w:bookmarkStart w:id="3" w:name="_Toc108274251"/>
      <w:r w:rsidRPr="00F87A78">
        <w:rPr>
          <w:lang w:val="en-GB"/>
        </w:rPr>
        <w:t>Dataset</w:t>
      </w:r>
      <w:bookmarkEnd w:id="3"/>
    </w:p>
    <w:p w14:paraId="075A99C7" w14:textId="10BE4E26" w:rsidR="00316783" w:rsidRPr="00F87A78" w:rsidRDefault="00316783" w:rsidP="00316783">
      <w:pPr>
        <w:pStyle w:val="Contenuto"/>
        <w:rPr>
          <w:lang w:val="en-GB"/>
        </w:rPr>
      </w:pPr>
      <w:r w:rsidRPr="00F87A78">
        <w:rPr>
          <w:lang w:val="en-GB"/>
        </w:rPr>
        <w:t xml:space="preserve">The dataset consists of synthetic speaker embeddings that represent the acoustic characteristics of a spoken utterance. Each row corresponds to a different </w:t>
      </w:r>
      <w:r w:rsidR="0088295C" w:rsidRPr="00F87A78">
        <w:rPr>
          <w:lang w:val="en-GB"/>
        </w:rPr>
        <w:t>speaker and</w:t>
      </w:r>
      <w:r w:rsidRPr="00F87A78">
        <w:rPr>
          <w:lang w:val="en-GB"/>
        </w:rPr>
        <w:t xml:space="preserve"> contains 12 features followed by the gender label (1 for female, 0 for male). The features do not have any </w:t>
      </w:r>
      <w:proofErr w:type="gramStart"/>
      <w:r w:rsidRPr="00F87A78">
        <w:rPr>
          <w:lang w:val="en-GB"/>
        </w:rPr>
        <w:t>particular interpretation</w:t>
      </w:r>
      <w:proofErr w:type="gramEnd"/>
      <w:r w:rsidRPr="00F87A78">
        <w:rPr>
          <w:lang w:val="en-GB"/>
        </w:rPr>
        <w:t>. Speakers belong to four different age groups. The age information, however, is not available.</w:t>
      </w:r>
    </w:p>
    <w:p w14:paraId="39CA2602" w14:textId="77777777" w:rsidR="00316783" w:rsidRPr="00F87A78" w:rsidRDefault="00316783" w:rsidP="00316783">
      <w:pPr>
        <w:pStyle w:val="Contenuto"/>
        <w:rPr>
          <w:lang w:val="en-GB"/>
        </w:rPr>
      </w:pPr>
    </w:p>
    <w:p w14:paraId="605D3DFB" w14:textId="27ECEA1E" w:rsidR="00C613F3" w:rsidRDefault="00316783" w:rsidP="00594CE0">
      <w:pPr>
        <w:pStyle w:val="Contenuto"/>
        <w:rPr>
          <w:lang w:val="en-GB"/>
        </w:rPr>
      </w:pPr>
      <w:r w:rsidRPr="00F87A78">
        <w:rPr>
          <w:lang w:val="en-GB"/>
        </w:rPr>
        <w:t>The training set consists of 3000 samples per class, whereas the test set contains 2000 samples per class.</w:t>
      </w:r>
    </w:p>
    <w:p w14:paraId="46DE5066" w14:textId="4E0C6D4F" w:rsidR="008A1F27" w:rsidRDefault="008A1F27" w:rsidP="00594CE0">
      <w:pPr>
        <w:pStyle w:val="Contenuto"/>
        <w:rPr>
          <w:lang w:val="en-GB"/>
        </w:rPr>
      </w:pPr>
    </w:p>
    <w:p w14:paraId="4DCA5514" w14:textId="662EB0E3" w:rsidR="008A1F27" w:rsidRDefault="008A1F27" w:rsidP="00594CE0">
      <w:pPr>
        <w:pStyle w:val="Contenuto"/>
        <w:rPr>
          <w:lang w:val="en-GB"/>
        </w:rPr>
      </w:pPr>
    </w:p>
    <w:p w14:paraId="2844DF64" w14:textId="753ABA85" w:rsidR="008A1F27" w:rsidRDefault="008A1F27" w:rsidP="00594CE0">
      <w:pPr>
        <w:pStyle w:val="Contenuto"/>
        <w:rPr>
          <w:lang w:val="en-GB"/>
        </w:rPr>
      </w:pPr>
    </w:p>
    <w:p w14:paraId="69126D2F" w14:textId="02F3A16F" w:rsidR="008A1F27" w:rsidRDefault="008A1F27" w:rsidP="00594CE0">
      <w:pPr>
        <w:pStyle w:val="Contenuto"/>
        <w:rPr>
          <w:lang w:val="en-GB"/>
        </w:rPr>
      </w:pPr>
    </w:p>
    <w:p w14:paraId="5784CE61" w14:textId="1CEE3BC8" w:rsidR="008A1F27" w:rsidRDefault="008A1F27" w:rsidP="00594CE0">
      <w:pPr>
        <w:pStyle w:val="Contenuto"/>
        <w:rPr>
          <w:lang w:val="en-GB"/>
        </w:rPr>
      </w:pPr>
    </w:p>
    <w:p w14:paraId="7A781848" w14:textId="6C487DEF" w:rsidR="008A1F27" w:rsidRDefault="008A1F27" w:rsidP="00594CE0">
      <w:pPr>
        <w:pStyle w:val="Contenuto"/>
        <w:rPr>
          <w:lang w:val="en-GB"/>
        </w:rPr>
      </w:pPr>
    </w:p>
    <w:p w14:paraId="34143CBA" w14:textId="076A6BA3" w:rsidR="008A1F27" w:rsidRDefault="008A1F27" w:rsidP="00594CE0">
      <w:pPr>
        <w:pStyle w:val="Contenuto"/>
        <w:rPr>
          <w:lang w:val="en-GB"/>
        </w:rPr>
      </w:pPr>
    </w:p>
    <w:p w14:paraId="18B00B4F" w14:textId="34AE86EE" w:rsidR="008A1F27" w:rsidRDefault="008A1F27" w:rsidP="00594CE0">
      <w:pPr>
        <w:pStyle w:val="Contenuto"/>
        <w:rPr>
          <w:lang w:val="en-GB"/>
        </w:rPr>
      </w:pPr>
    </w:p>
    <w:p w14:paraId="267B18E7" w14:textId="5B77117C" w:rsidR="008A1F27" w:rsidRDefault="008A1F27" w:rsidP="00594CE0">
      <w:pPr>
        <w:pStyle w:val="Contenuto"/>
        <w:rPr>
          <w:lang w:val="en-GB"/>
        </w:rPr>
      </w:pPr>
    </w:p>
    <w:p w14:paraId="01E6AB66" w14:textId="094A2A5F" w:rsidR="008A1F27" w:rsidRDefault="008A1F27" w:rsidP="00594CE0">
      <w:pPr>
        <w:pStyle w:val="Contenuto"/>
        <w:rPr>
          <w:lang w:val="en-GB"/>
        </w:rPr>
      </w:pPr>
    </w:p>
    <w:p w14:paraId="7D482878" w14:textId="54459000" w:rsidR="008A1F27" w:rsidRDefault="008A1F27" w:rsidP="00594CE0">
      <w:pPr>
        <w:pStyle w:val="Contenuto"/>
        <w:rPr>
          <w:lang w:val="en-GB"/>
        </w:rPr>
      </w:pPr>
    </w:p>
    <w:p w14:paraId="0BB229D8" w14:textId="77777777" w:rsidR="008A1F27" w:rsidRPr="00F87A78" w:rsidRDefault="008A1F27" w:rsidP="00594CE0">
      <w:pPr>
        <w:pStyle w:val="Contenuto"/>
        <w:rPr>
          <w:lang w:val="en-GB"/>
        </w:rPr>
      </w:pPr>
    </w:p>
    <w:p w14:paraId="7E7EED60" w14:textId="77777777" w:rsidR="0034288B" w:rsidRDefault="0034288B" w:rsidP="0034288B">
      <w:pPr>
        <w:pStyle w:val="Titolo"/>
        <w:rPr>
          <w:lang w:val="en-GB"/>
        </w:rPr>
      </w:pPr>
      <w:bookmarkStart w:id="4" w:name="_Toc108274252"/>
      <w:r>
        <w:rPr>
          <w:lang w:val="en-GB"/>
        </w:rPr>
        <w:lastRenderedPageBreak/>
        <w:t>Features</w:t>
      </w:r>
      <w:bookmarkEnd w:id="4"/>
    </w:p>
    <w:p w14:paraId="75B6C373" w14:textId="77777777" w:rsidR="00D17908" w:rsidRDefault="00D17908" w:rsidP="00D17908">
      <w:pPr>
        <w:pStyle w:val="Titolo1"/>
        <w:rPr>
          <w:lang w:val="en-GB"/>
        </w:rPr>
      </w:pPr>
      <w:bookmarkStart w:id="5" w:name="_Toc108274253"/>
      <w:r>
        <w:rPr>
          <w:lang w:val="en-GB"/>
        </w:rPr>
        <w:t>Histograms</w:t>
      </w:r>
      <w:bookmarkEnd w:id="5"/>
    </w:p>
    <w:p w14:paraId="25F27614" w14:textId="05634CB3" w:rsidR="00594CE0" w:rsidRPr="00EC7CAE" w:rsidRDefault="00237B88" w:rsidP="00EC7CAE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Here are histograms for each of the 12 features.</w:t>
      </w:r>
      <w:r w:rsidR="00D160A8" w:rsidRPr="00EC7CAE">
        <w:rPr>
          <w:sz w:val="24"/>
          <w:szCs w:val="24"/>
          <w:lang w:val="en-GB"/>
        </w:rPr>
        <w:t xml:space="preserve"> We can see that features are already </w:t>
      </w:r>
      <w:r w:rsidR="0088295C" w:rsidRPr="00EC7CAE">
        <w:rPr>
          <w:sz w:val="24"/>
          <w:szCs w:val="24"/>
          <w:lang w:val="en-GB"/>
        </w:rPr>
        <w:t>well</w:t>
      </w:r>
      <w:r w:rsidR="00D160A8" w:rsidRPr="00EC7CAE">
        <w:rPr>
          <w:sz w:val="24"/>
          <w:szCs w:val="24"/>
          <w:lang w:val="en-GB"/>
        </w:rPr>
        <w:t xml:space="preserve"> </w:t>
      </w:r>
      <w:proofErr w:type="spellStart"/>
      <w:r w:rsidR="00D160A8" w:rsidRPr="00EC7CAE">
        <w:rPr>
          <w:sz w:val="24"/>
          <w:szCs w:val="24"/>
          <w:lang w:val="en-GB"/>
        </w:rPr>
        <w:t>gaussianized</w:t>
      </w:r>
      <w:proofErr w:type="spellEnd"/>
      <w:r w:rsidR="00D160A8" w:rsidRPr="00EC7CAE">
        <w:rPr>
          <w:sz w:val="24"/>
          <w:szCs w:val="24"/>
          <w:lang w:val="en-GB"/>
        </w:rPr>
        <w:t xml:space="preserve">, but we’re going to apply a </w:t>
      </w:r>
      <w:proofErr w:type="spellStart"/>
      <w:r w:rsidR="00D160A8" w:rsidRPr="00EC7CAE">
        <w:rPr>
          <w:sz w:val="24"/>
          <w:szCs w:val="24"/>
          <w:lang w:val="en-GB"/>
        </w:rPr>
        <w:t>gaussianization</w:t>
      </w:r>
      <w:proofErr w:type="spellEnd"/>
      <w:r w:rsidR="00E109D2">
        <w:rPr>
          <w:sz w:val="24"/>
          <w:szCs w:val="24"/>
          <w:lang w:val="en-GB"/>
        </w:rPr>
        <w:t xml:space="preserve"> as well</w:t>
      </w:r>
      <w:r w:rsidR="00D160A8" w:rsidRPr="00EC7CAE">
        <w:rPr>
          <w:sz w:val="24"/>
          <w:szCs w:val="24"/>
          <w:lang w:val="en-GB"/>
        </w:rPr>
        <w:t>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6"/>
        <w:gridCol w:w="3479"/>
        <w:gridCol w:w="3479"/>
      </w:tblGrid>
      <w:tr w:rsidR="008A1F27" w14:paraId="24F6F50B" w14:textId="77777777" w:rsidTr="00A835C7">
        <w:trPr>
          <w:jc w:val="center"/>
        </w:trPr>
        <w:tc>
          <w:tcPr>
            <w:tcW w:w="772" w:type="pct"/>
            <w:vAlign w:val="center"/>
          </w:tcPr>
          <w:p w14:paraId="29FDF83A" w14:textId="2878E570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106BE3F" wp14:editId="742CDBA6">
                  <wp:extent cx="1810800" cy="1206000"/>
                  <wp:effectExtent l="0" t="0" r="5715" b="63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magine 2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F28950D" w14:textId="562BA414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3427FFC" wp14:editId="1C16683A">
                  <wp:extent cx="1810800" cy="1206000"/>
                  <wp:effectExtent l="0" t="0" r="5715" b="63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magine 2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2EACE3E" w14:textId="41FCAE3E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5B55F76" wp14:editId="283CF535">
                  <wp:extent cx="1810800" cy="1206000"/>
                  <wp:effectExtent l="0" t="0" r="5715" b="63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magine 3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0836646E" w14:textId="77777777" w:rsidTr="00A835C7">
        <w:trPr>
          <w:jc w:val="center"/>
        </w:trPr>
        <w:tc>
          <w:tcPr>
            <w:tcW w:w="772" w:type="pct"/>
            <w:vAlign w:val="center"/>
          </w:tcPr>
          <w:p w14:paraId="31237CA4" w14:textId="1C5D38C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F591B2A" wp14:editId="5044935E">
                  <wp:extent cx="1810800" cy="1206000"/>
                  <wp:effectExtent l="0" t="0" r="5715" b="63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9716AA8" w14:textId="207C3F9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99FB8B4" wp14:editId="12CE4197">
                  <wp:extent cx="1810800" cy="1206000"/>
                  <wp:effectExtent l="0" t="0" r="5715" b="63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F158905" w14:textId="6DC502BD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A06F14A" wp14:editId="21174331">
                  <wp:extent cx="1810800" cy="1206000"/>
                  <wp:effectExtent l="0" t="0" r="5715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C2DF558" w14:textId="77777777" w:rsidTr="00A835C7">
        <w:trPr>
          <w:jc w:val="center"/>
        </w:trPr>
        <w:tc>
          <w:tcPr>
            <w:tcW w:w="772" w:type="pct"/>
            <w:vAlign w:val="center"/>
          </w:tcPr>
          <w:p w14:paraId="29B77ABF" w14:textId="34D4EB31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74F821A" wp14:editId="6B12678A">
                  <wp:extent cx="1810800" cy="1206000"/>
                  <wp:effectExtent l="0" t="0" r="5715" b="63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magine 3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EECC05C" w14:textId="78664713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6C199EB" wp14:editId="7D451313">
                  <wp:extent cx="1810800" cy="1206000"/>
                  <wp:effectExtent l="0" t="0" r="5715" b="635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magine 3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5B9C747E" w14:textId="43C2768B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64A9554" wp14:editId="5DF9CC64">
                  <wp:extent cx="1810800" cy="1206000"/>
                  <wp:effectExtent l="0" t="0" r="5715" b="63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magine 3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27" w14:paraId="131401E3" w14:textId="77777777" w:rsidTr="00A835C7">
        <w:trPr>
          <w:jc w:val="center"/>
        </w:trPr>
        <w:tc>
          <w:tcPr>
            <w:tcW w:w="772" w:type="pct"/>
            <w:vAlign w:val="center"/>
          </w:tcPr>
          <w:p w14:paraId="2A29F634" w14:textId="0D88AF2F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FB5493B" wp14:editId="53230858">
                  <wp:extent cx="1810800" cy="1206000"/>
                  <wp:effectExtent l="0" t="0" r="5715" b="635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magine 3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D6FC70" w14:textId="29AA9E18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17FC8E7" wp14:editId="02040704">
                  <wp:extent cx="1810800" cy="1206000"/>
                  <wp:effectExtent l="0" t="0" r="5715" b="635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magine 3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09F1C79" w14:textId="118C0A69" w:rsidR="008A1F27" w:rsidRDefault="00A835C7" w:rsidP="00A835C7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4782BFF" wp14:editId="6F8DDF45">
                  <wp:extent cx="1810800" cy="1206000"/>
                  <wp:effectExtent l="0" t="0" r="5715" b="635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magine 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800" cy="120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383D7" w14:textId="51EFA747" w:rsidR="00594CE0" w:rsidRPr="00EC7CAE" w:rsidRDefault="00E20B99" w:rsidP="00E20B99">
      <w:pPr>
        <w:pStyle w:val="Contenuto"/>
        <w:jc w:val="center"/>
        <w:rPr>
          <w:sz w:val="24"/>
          <w:szCs w:val="24"/>
          <w:lang w:val="en-GB"/>
        </w:rPr>
      </w:pPr>
      <w:r w:rsidRPr="00EC7CAE">
        <w:rPr>
          <w:noProof/>
          <w:sz w:val="24"/>
          <w:szCs w:val="24"/>
          <w:lang w:val="en-GB"/>
        </w:rPr>
        <w:drawing>
          <wp:inline distT="0" distB="0" distL="0" distR="0" wp14:anchorId="71F141BB" wp14:editId="03AD86D8">
            <wp:extent cx="3154673" cy="2101026"/>
            <wp:effectExtent l="0" t="0" r="0" b="0"/>
            <wp:docPr id="40" name="Immagine 40" descr="Immagine che contiene testo, interni, piastrell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, interni, piastrella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074" cy="21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2C6A" w14:textId="5C569547" w:rsidR="00C613F3" w:rsidRDefault="006539FB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Feature 3 is highly correlated to the </w:t>
      </w:r>
      <w:r w:rsidR="00612AB8">
        <w:rPr>
          <w:sz w:val="24"/>
          <w:szCs w:val="24"/>
          <w:lang w:val="en-GB"/>
        </w:rPr>
        <w:t xml:space="preserve">0, 2, </w:t>
      </w:r>
      <w:r>
        <w:rPr>
          <w:sz w:val="24"/>
          <w:szCs w:val="24"/>
          <w:lang w:val="en-GB"/>
        </w:rPr>
        <w:t>7</w:t>
      </w:r>
      <w:r w:rsidR="00612AB8">
        <w:rPr>
          <w:sz w:val="24"/>
          <w:szCs w:val="24"/>
          <w:lang w:val="en-GB"/>
        </w:rPr>
        <w:t xml:space="preserve"> and </w:t>
      </w:r>
      <w:r>
        <w:rPr>
          <w:sz w:val="24"/>
          <w:szCs w:val="24"/>
          <w:lang w:val="en-GB"/>
        </w:rPr>
        <w:t>9 ones.</w:t>
      </w:r>
    </w:p>
    <w:p w14:paraId="3934D219" w14:textId="17C41896" w:rsidR="0018408A" w:rsidRDefault="00612AB8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This suggests we may benefit from using PCA to map data to less correlated features.</w:t>
      </w:r>
    </w:p>
    <w:p w14:paraId="7AEBF033" w14:textId="3394CE82" w:rsidR="0018408A" w:rsidRDefault="00DC238F" w:rsidP="00D30257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 xml:space="preserve">Here are the 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</w:t>
      </w:r>
      <w:r w:rsidR="0045550A">
        <w:rPr>
          <w:sz w:val="24"/>
          <w:szCs w:val="24"/>
          <w:lang w:val="en-GB"/>
        </w:rPr>
        <w:t xml:space="preserve">. As we expected, the </w:t>
      </w:r>
      <w:proofErr w:type="spellStart"/>
      <w:r w:rsidR="0045550A">
        <w:rPr>
          <w:sz w:val="24"/>
          <w:szCs w:val="24"/>
          <w:lang w:val="en-GB"/>
        </w:rPr>
        <w:t>gaussianization</w:t>
      </w:r>
      <w:proofErr w:type="spellEnd"/>
      <w:r w:rsidR="0045550A">
        <w:rPr>
          <w:sz w:val="24"/>
          <w:szCs w:val="24"/>
          <w:lang w:val="en-GB"/>
        </w:rPr>
        <w:t xml:space="preserve"> hasn’t brought so much improvement at all. Instead, gaussians in feature 3 and 9 </w:t>
      </w:r>
      <w:r w:rsidR="00E6241A">
        <w:rPr>
          <w:sz w:val="24"/>
          <w:szCs w:val="24"/>
          <w:lang w:val="en-GB"/>
        </w:rPr>
        <w:t>were</w:t>
      </w:r>
      <w:r w:rsidR="0045550A">
        <w:rPr>
          <w:sz w:val="24"/>
          <w:szCs w:val="24"/>
          <w:lang w:val="en-GB"/>
        </w:rPr>
        <w:t xml:space="preserve"> better in the previous unmodified dataset.</w:t>
      </w:r>
    </w:p>
    <w:tbl>
      <w:tblPr>
        <w:tblStyle w:val="Grigliatabell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3389"/>
        <w:gridCol w:w="3389"/>
      </w:tblGrid>
      <w:tr w:rsidR="00DC238F" w14:paraId="76099639" w14:textId="77777777" w:rsidTr="00F17317">
        <w:trPr>
          <w:jc w:val="center"/>
        </w:trPr>
        <w:tc>
          <w:tcPr>
            <w:tcW w:w="772" w:type="pct"/>
            <w:vAlign w:val="center"/>
          </w:tcPr>
          <w:p w14:paraId="4200B8A4" w14:textId="67A7476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76AB301" wp14:editId="3FFF6029">
                  <wp:extent cx="1929600" cy="1447200"/>
                  <wp:effectExtent l="0" t="0" r="1270" b="635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magine 5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0B83C47" w14:textId="081DAA69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51F45FF" wp14:editId="4318E986">
                  <wp:extent cx="1929600" cy="1447200"/>
                  <wp:effectExtent l="0" t="0" r="1270" b="63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magine 5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6ED3B53" w14:textId="7938EF5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841DB95" wp14:editId="1D75E919">
                  <wp:extent cx="1929600" cy="1447200"/>
                  <wp:effectExtent l="0" t="0" r="1270" b="635"/>
                  <wp:docPr id="55" name="Immagin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magine 5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2F7900A2" w14:textId="77777777" w:rsidTr="00F17317">
        <w:trPr>
          <w:jc w:val="center"/>
        </w:trPr>
        <w:tc>
          <w:tcPr>
            <w:tcW w:w="772" w:type="pct"/>
            <w:vAlign w:val="center"/>
          </w:tcPr>
          <w:p w14:paraId="68D4F5F3" w14:textId="10D57C0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6903BEAE" wp14:editId="4F7C3348">
                  <wp:extent cx="1929600" cy="1447200"/>
                  <wp:effectExtent l="0" t="0" r="1270" b="635"/>
                  <wp:docPr id="56" name="Immagin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magine 5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4CEC652F" w14:textId="6924491C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3015A265" wp14:editId="6AC82AC5">
                  <wp:extent cx="1929600" cy="1447200"/>
                  <wp:effectExtent l="0" t="0" r="1270" b="63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magine 5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23F2AA39" w14:textId="291DC586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762F758D" wp14:editId="1C1DAAB3">
                  <wp:extent cx="1929600" cy="1447200"/>
                  <wp:effectExtent l="0" t="0" r="1270" b="635"/>
                  <wp:docPr id="58" name="Immagin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magine 5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E556A49" w14:textId="77777777" w:rsidTr="00F17317">
        <w:trPr>
          <w:jc w:val="center"/>
        </w:trPr>
        <w:tc>
          <w:tcPr>
            <w:tcW w:w="772" w:type="pct"/>
            <w:vAlign w:val="center"/>
          </w:tcPr>
          <w:p w14:paraId="501A1BF8" w14:textId="1F048F10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F11A74" wp14:editId="392A547E">
                  <wp:extent cx="1929600" cy="1447200"/>
                  <wp:effectExtent l="0" t="0" r="1270" b="635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magine 59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14AFE020" w14:textId="10D7F5A4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47F76008" wp14:editId="1F57A177">
                  <wp:extent cx="1929600" cy="1447200"/>
                  <wp:effectExtent l="0" t="0" r="1270" b="635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magine 6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3A35D5BC" w14:textId="1206F33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2FAE72D2" wp14:editId="7FDA058E">
                  <wp:extent cx="1929600" cy="1447200"/>
                  <wp:effectExtent l="0" t="0" r="1270" b="635"/>
                  <wp:docPr id="61" name="Immagin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magine 6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38F" w14:paraId="34D2CCA4" w14:textId="77777777" w:rsidTr="00F17317">
        <w:trPr>
          <w:jc w:val="center"/>
        </w:trPr>
        <w:tc>
          <w:tcPr>
            <w:tcW w:w="772" w:type="pct"/>
            <w:vAlign w:val="center"/>
          </w:tcPr>
          <w:p w14:paraId="6DDB35F4" w14:textId="069EEBCD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19C8D092" wp14:editId="6A1402AF">
                  <wp:extent cx="1929600" cy="1447200"/>
                  <wp:effectExtent l="0" t="0" r="1270" b="635"/>
                  <wp:docPr id="62" name="Immagin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magine 62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0DB1BDC4" w14:textId="78A7958F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50217992" wp14:editId="127F185F">
                  <wp:extent cx="1929600" cy="1447200"/>
                  <wp:effectExtent l="0" t="0" r="1270" b="635"/>
                  <wp:docPr id="63" name="Immagin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magine 6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4" w:type="pct"/>
            <w:vAlign w:val="center"/>
          </w:tcPr>
          <w:p w14:paraId="76C9BFDF" w14:textId="04109AD8" w:rsidR="00DC238F" w:rsidRDefault="004E2EC7" w:rsidP="00152A9E">
            <w:pPr>
              <w:pStyle w:val="Contenuto"/>
              <w:jc w:val="center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inline distT="0" distB="0" distL="0" distR="0" wp14:anchorId="0C111362" wp14:editId="30D6A0CC">
                  <wp:extent cx="1929600" cy="1447200"/>
                  <wp:effectExtent l="0" t="0" r="1270" b="63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magine 6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4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C1491" w14:textId="5B3F9228" w:rsidR="00DC238F" w:rsidRDefault="008E6646" w:rsidP="008E664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B426727" wp14:editId="163DC873">
            <wp:extent cx="3175969" cy="2117313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99" cy="21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F315" w14:textId="7E5C029F" w:rsidR="008E6646" w:rsidRDefault="008E6646" w:rsidP="008E6646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Note that, with respect to the non-</w:t>
      </w:r>
      <w:proofErr w:type="spellStart"/>
      <w:r>
        <w:rPr>
          <w:sz w:val="24"/>
          <w:szCs w:val="24"/>
          <w:lang w:val="en-GB"/>
        </w:rPr>
        <w:t>gaussianized</w:t>
      </w:r>
      <w:proofErr w:type="spellEnd"/>
      <w:r>
        <w:rPr>
          <w:sz w:val="24"/>
          <w:szCs w:val="24"/>
          <w:lang w:val="en-GB"/>
        </w:rPr>
        <w:t xml:space="preserve"> features, the correlation between 7-9 and 3 ones has decreased.</w:t>
      </w:r>
    </w:p>
    <w:p w14:paraId="1384CACB" w14:textId="77777777" w:rsidR="00745974" w:rsidRDefault="00745974" w:rsidP="00745974">
      <w:pPr>
        <w:pStyle w:val="Titolo"/>
        <w:rPr>
          <w:lang w:val="en-GB"/>
        </w:rPr>
      </w:pPr>
      <w:bookmarkStart w:id="6" w:name="_Toc108274254"/>
      <w:r w:rsidRPr="00F87A78">
        <w:rPr>
          <w:lang w:val="en-GB"/>
        </w:rPr>
        <w:lastRenderedPageBreak/>
        <w:t>Dimensionality Reduction Techniques</w:t>
      </w:r>
      <w:bookmarkEnd w:id="6"/>
    </w:p>
    <w:p w14:paraId="6864947A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We have performed feature extraction within dimensionality reduction using PCA.</w:t>
      </w:r>
    </w:p>
    <w:p w14:paraId="75A0F824" w14:textId="77777777" w:rsidR="00745974" w:rsidRPr="00EC7CAE" w:rsidRDefault="00745974" w:rsidP="00745974">
      <w:pPr>
        <w:pStyle w:val="Contenuto"/>
        <w:rPr>
          <w:sz w:val="24"/>
          <w:szCs w:val="24"/>
          <w:lang w:val="en-US"/>
        </w:rPr>
      </w:pPr>
    </w:p>
    <w:p w14:paraId="3B5C6587" w14:textId="77777777" w:rsidR="00745974" w:rsidRDefault="00745974" w:rsidP="00745974">
      <w:pPr>
        <w:pStyle w:val="Titolo1"/>
        <w:rPr>
          <w:lang w:val="en-GB"/>
        </w:rPr>
      </w:pPr>
      <w:bookmarkStart w:id="7" w:name="_Toc108274255"/>
      <w:r w:rsidRPr="00F87A78">
        <w:rPr>
          <w:lang w:val="en-GB"/>
        </w:rPr>
        <w:t>PCA</w:t>
      </w:r>
      <w:bookmarkEnd w:id="7"/>
    </w:p>
    <w:p w14:paraId="62AFCDF9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In this part we’ve tested PCA for reducing the features, and we’ve empirically concluded that the best number of those to save is m=8. In fact, we can check that the error rate in the classification methods is quite similar for increasing values of m.</w:t>
      </w:r>
    </w:p>
    <w:p w14:paraId="0D7DB2CF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When we generate a plot scatter with this value, we can check that there are four different areas, one for each group age:</w:t>
      </w:r>
    </w:p>
    <w:p w14:paraId="2A41718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</w:p>
    <w:p w14:paraId="2BAC7EEA" w14:textId="77777777" w:rsidR="00745974" w:rsidRPr="00EC7CAE" w:rsidRDefault="00745974" w:rsidP="00745974">
      <w:pPr>
        <w:pStyle w:val="Contenuto"/>
        <w:keepNext/>
        <w:rPr>
          <w:noProof/>
          <w:sz w:val="24"/>
          <w:szCs w:val="24"/>
        </w:rPr>
      </w:pPr>
      <w:r w:rsidRPr="00EC7CAE">
        <w:rPr>
          <w:noProof/>
          <w:sz w:val="24"/>
          <w:szCs w:val="24"/>
        </w:rPr>
        <w:drawing>
          <wp:inline distT="0" distB="0" distL="0" distR="0" wp14:anchorId="60133649" wp14:editId="5C1686C7">
            <wp:extent cx="3314700" cy="2486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881" cy="2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673D7A0D" wp14:editId="3C8024EE">
            <wp:extent cx="2847975" cy="293174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b="3448"/>
                    <a:stretch/>
                  </pic:blipFill>
                  <pic:spPr bwMode="auto">
                    <a:xfrm>
                      <a:off x="0" y="0"/>
                      <a:ext cx="2849743" cy="293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A60F" w14:textId="77777777" w:rsidR="00745974" w:rsidRPr="00EC7CAE" w:rsidRDefault="00745974" w:rsidP="00745974">
      <w:pPr>
        <w:pStyle w:val="Contenuto"/>
        <w:keepNext/>
        <w:rPr>
          <w:sz w:val="24"/>
          <w:szCs w:val="24"/>
        </w:rPr>
      </w:pPr>
    </w:p>
    <w:p w14:paraId="3C285921" w14:textId="77777777" w:rsidR="00745974" w:rsidRPr="0034288B" w:rsidRDefault="00745974" w:rsidP="00745974">
      <w:pPr>
        <w:pStyle w:val="Didascalia"/>
        <w:ind w:left="1440" w:firstLine="720"/>
        <w:jc w:val="both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1</w:t>
      </w:r>
      <w:r>
        <w:rPr>
          <w:noProof/>
        </w:rPr>
        <w:fldChar w:fldCharType="end"/>
      </w:r>
      <w:r w:rsidRPr="0034288B">
        <w:rPr>
          <w:lang w:val="en-US"/>
        </w:rPr>
        <w:t xml:space="preserve"> - PCA (12 -&gt; 2) </w:t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</w:r>
      <w:r w:rsidRPr="0034288B">
        <w:rPr>
          <w:lang w:val="en-US"/>
        </w:rPr>
        <w:tab/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2</w:t>
      </w:r>
      <w:r>
        <w:fldChar w:fldCharType="end"/>
      </w:r>
      <w:r w:rsidRPr="0034288B">
        <w:rPr>
          <w:lang w:val="en-US"/>
        </w:rPr>
        <w:t xml:space="preserve"> - PCA (12 -&gt; 3)</w:t>
      </w:r>
    </w:p>
    <w:p w14:paraId="72F00BFF" w14:textId="77777777" w:rsidR="00745974" w:rsidRPr="0034288B" w:rsidRDefault="00745974" w:rsidP="00745974">
      <w:pPr>
        <w:pStyle w:val="Didascalia"/>
        <w:ind w:left="720" w:firstLine="1440"/>
        <w:jc w:val="both"/>
        <w:rPr>
          <w:lang w:val="en-US"/>
        </w:rPr>
      </w:pPr>
    </w:p>
    <w:p w14:paraId="7E091AA3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  <w:lang w:val="en-US"/>
        </w:rPr>
      </w:pPr>
    </w:p>
    <w:p w14:paraId="3E4FD9B9" w14:textId="77777777" w:rsidR="00745974" w:rsidRPr="0034288B" w:rsidRDefault="00745974" w:rsidP="00745974">
      <w:pPr>
        <w:pStyle w:val="Titolo1"/>
        <w:rPr>
          <w:lang w:val="en-US"/>
        </w:rPr>
      </w:pPr>
      <w:bookmarkStart w:id="8" w:name="_Toc108274256"/>
      <w:r w:rsidRPr="0034288B">
        <w:rPr>
          <w:lang w:val="en-US"/>
        </w:rPr>
        <w:t>LDA</w:t>
      </w:r>
      <w:bookmarkEnd w:id="8"/>
    </w:p>
    <w:p w14:paraId="18606773" w14:textId="77777777" w:rsidR="00745974" w:rsidRPr="00EC7CAE" w:rsidRDefault="00745974" w:rsidP="00745974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 xml:space="preserve">Text </w:t>
      </w:r>
      <w:proofErr w:type="spellStart"/>
      <w:r w:rsidRPr="00EC7CAE">
        <w:rPr>
          <w:sz w:val="24"/>
          <w:szCs w:val="24"/>
          <w:lang w:val="en-GB"/>
        </w:rPr>
        <w:t>text</w:t>
      </w:r>
      <w:proofErr w:type="spellEnd"/>
      <w:r w:rsidRPr="00EC7CAE">
        <w:rPr>
          <w:sz w:val="24"/>
          <w:szCs w:val="24"/>
          <w:lang w:val="en-GB"/>
        </w:rPr>
        <w:t xml:space="preserve"> …</w:t>
      </w:r>
    </w:p>
    <w:p w14:paraId="456D6711" w14:textId="77777777" w:rsidR="00745974" w:rsidRPr="00EC7CAE" w:rsidRDefault="00745974" w:rsidP="00745974">
      <w:pPr>
        <w:pStyle w:val="Contenuto"/>
        <w:keepNext/>
        <w:jc w:val="center"/>
        <w:rPr>
          <w:sz w:val="24"/>
          <w:szCs w:val="24"/>
        </w:rPr>
      </w:pPr>
      <w:r w:rsidRPr="00EC7CAE">
        <w:rPr>
          <w:noProof/>
          <w:sz w:val="24"/>
          <w:szCs w:val="24"/>
        </w:rPr>
        <w:lastRenderedPageBreak/>
        <w:drawing>
          <wp:inline distT="0" distB="0" distL="0" distR="0" wp14:anchorId="1B15A0FF" wp14:editId="27CE04A5">
            <wp:extent cx="2920999" cy="21907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115" cy="22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CAE">
        <w:rPr>
          <w:noProof/>
          <w:sz w:val="24"/>
          <w:szCs w:val="24"/>
        </w:rPr>
        <w:drawing>
          <wp:inline distT="0" distB="0" distL="0" distR="0" wp14:anchorId="2594F5A6" wp14:editId="5EA0B4A0">
            <wp:extent cx="3217333" cy="2413000"/>
            <wp:effectExtent l="0" t="0" r="254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62" cy="24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7CB2C" w14:textId="77777777" w:rsidR="00745974" w:rsidRDefault="00745974" w:rsidP="00745974">
      <w:pPr>
        <w:pStyle w:val="Didascalia"/>
        <w:rPr>
          <w:lang w:val="en-GB"/>
        </w:rPr>
      </w:pPr>
      <w:r w:rsidRPr="0069200A">
        <w:rPr>
          <w:lang w:val="en-GB"/>
        </w:rPr>
        <w:t xml:space="preserve">Figure </w:t>
      </w:r>
      <w:r>
        <w:fldChar w:fldCharType="begin"/>
      </w:r>
      <w:r w:rsidRPr="0069200A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3</w:t>
      </w:r>
      <w:r>
        <w:fldChar w:fldCharType="end"/>
      </w:r>
      <w:r w:rsidRPr="0069200A">
        <w:rPr>
          <w:lang w:val="en-GB"/>
        </w:rPr>
        <w:t xml:space="preserve"> </w:t>
      </w:r>
      <w:r>
        <w:rPr>
          <w:lang w:val="en-GB"/>
        </w:rPr>
        <w:t>–</w:t>
      </w:r>
      <w:r w:rsidRPr="0069200A">
        <w:rPr>
          <w:lang w:val="en-GB"/>
        </w:rPr>
        <w:t xml:space="preserve"> </w:t>
      </w:r>
      <w:r>
        <w:rPr>
          <w:lang w:val="en-GB"/>
        </w:rPr>
        <w:t xml:space="preserve">PCA (12 -&gt; 2) + </w:t>
      </w:r>
      <w:r w:rsidRPr="0069200A">
        <w:rPr>
          <w:lang w:val="en-GB"/>
        </w:rPr>
        <w:t xml:space="preserve">LDA </w:t>
      </w:r>
      <w:r>
        <w:rPr>
          <w:lang w:val="en-GB"/>
        </w:rPr>
        <w:t>(</w:t>
      </w:r>
      <w:r w:rsidRPr="0069200A">
        <w:rPr>
          <w:lang w:val="en-GB"/>
        </w:rPr>
        <w:t>green line is the best direction</w:t>
      </w:r>
      <w:r>
        <w:rPr>
          <w:lang w:val="en-GB"/>
        </w:rPr>
        <w:t>)</w:t>
      </w:r>
      <w:r w:rsidRPr="001067AB"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</w: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4</w:t>
      </w:r>
      <w:r>
        <w:fldChar w:fldCharType="end"/>
      </w:r>
      <w:r w:rsidRPr="00B9041E">
        <w:rPr>
          <w:lang w:val="en-GB"/>
        </w:rPr>
        <w:t xml:space="preserve"> - PCA (12 -&gt; 2) + LDA</w:t>
      </w:r>
    </w:p>
    <w:p w14:paraId="58DA2236" w14:textId="77777777" w:rsidR="00745974" w:rsidRDefault="00745974" w:rsidP="00745974">
      <w:pPr>
        <w:pStyle w:val="Didascalia"/>
        <w:ind w:left="4320" w:firstLine="720"/>
        <w:rPr>
          <w:lang w:val="en-GB"/>
        </w:rPr>
      </w:pPr>
      <w:r w:rsidRPr="00B9041E">
        <w:rPr>
          <w:lang w:val="en-GB"/>
        </w:rPr>
        <w:t xml:space="preserve"> (</w:t>
      </w:r>
      <w:proofErr w:type="gramStart"/>
      <w:r w:rsidRPr="00B9041E">
        <w:rPr>
          <w:lang w:val="en-GB"/>
        </w:rPr>
        <w:t>histograms</w:t>
      </w:r>
      <w:proofErr w:type="gramEnd"/>
      <w:r w:rsidRPr="00B9041E">
        <w:rPr>
          <w:lang w:val="en-GB"/>
        </w:rPr>
        <w:t xml:space="preserve">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</w:t>
      </w:r>
      <w:r w:rsidRPr="00B9041E">
        <w:rPr>
          <w:lang w:val="en-GB"/>
        </w:rPr>
        <w:t>)</w:t>
      </w:r>
    </w:p>
    <w:p w14:paraId="435F598B" w14:textId="77777777" w:rsidR="00745974" w:rsidRPr="00F87A78" w:rsidRDefault="00745974" w:rsidP="00745974">
      <w:pPr>
        <w:pStyle w:val="Didascalia"/>
        <w:rPr>
          <w:lang w:val="en-GB"/>
        </w:rPr>
      </w:pPr>
    </w:p>
    <w:p w14:paraId="3BFB00DD" w14:textId="77777777" w:rsidR="00745974" w:rsidRDefault="00745974" w:rsidP="00745974">
      <w:pPr>
        <w:keepNext/>
        <w:spacing w:after="200"/>
      </w:pPr>
      <w:r>
        <w:rPr>
          <w:noProof/>
        </w:rPr>
        <w:drawing>
          <wp:inline distT="0" distB="0" distL="0" distR="0" wp14:anchorId="563E375D" wp14:editId="2BDED170">
            <wp:extent cx="2939143" cy="2925335"/>
            <wp:effectExtent l="0" t="0" r="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0" t="3176" r="1786" b="12896"/>
                    <a:stretch/>
                  </pic:blipFill>
                  <pic:spPr bwMode="auto">
                    <a:xfrm>
                      <a:off x="0" y="0"/>
                      <a:ext cx="2946323" cy="293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589AF" wp14:editId="3B4FC9CE">
            <wp:extent cx="3418114" cy="256052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24" cy="257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F02F" w14:textId="77777777" w:rsidR="00745974" w:rsidRPr="001427C5" w:rsidRDefault="00745974" w:rsidP="00745974">
      <w:pPr>
        <w:pStyle w:val="Didascalia"/>
        <w:ind w:left="5040" w:hanging="5040"/>
        <w:rPr>
          <w:lang w:val="en-GB"/>
        </w:rPr>
      </w:pPr>
      <w:r w:rsidRPr="00B9041E">
        <w:rPr>
          <w:lang w:val="en-GB"/>
        </w:rPr>
        <w:t xml:space="preserve">Figure </w:t>
      </w:r>
      <w:r>
        <w:fldChar w:fldCharType="begin"/>
      </w:r>
      <w:r w:rsidRPr="00B9041E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5</w:t>
      </w:r>
      <w:r>
        <w:fldChar w:fldCharType="end"/>
      </w:r>
      <w:r w:rsidRPr="00B9041E">
        <w:rPr>
          <w:lang w:val="en-GB"/>
        </w:rPr>
        <w:t xml:space="preserve"> - PCA (12 -&gt;3) + LDA (</w:t>
      </w:r>
      <w:r>
        <w:rPr>
          <w:lang w:val="en-GB"/>
        </w:rPr>
        <w:t xml:space="preserve">blue </w:t>
      </w:r>
      <w:r w:rsidRPr="0069200A">
        <w:rPr>
          <w:lang w:val="en-GB"/>
        </w:rPr>
        <w:t>line is the best direction</w:t>
      </w:r>
      <w:r>
        <w:rPr>
          <w:lang w:val="en-GB"/>
        </w:rPr>
        <w:t>)</w:t>
      </w:r>
      <w:r>
        <w:rPr>
          <w:lang w:val="en-GB"/>
        </w:rPr>
        <w:tab/>
      </w:r>
      <w:r w:rsidRPr="001427C5">
        <w:rPr>
          <w:lang w:val="en-GB"/>
        </w:rPr>
        <w:t xml:space="preserve">Figure </w:t>
      </w:r>
      <w:r>
        <w:fldChar w:fldCharType="begin"/>
      </w:r>
      <w:r w:rsidRPr="001427C5">
        <w:rPr>
          <w:lang w:val="en-GB"/>
        </w:rPr>
        <w:instrText xml:space="preserve"> SEQ Figure \* ARABIC </w:instrText>
      </w:r>
      <w:r>
        <w:fldChar w:fldCharType="separate"/>
      </w:r>
      <w:r>
        <w:rPr>
          <w:noProof/>
          <w:lang w:val="en-GB"/>
        </w:rPr>
        <w:t>6</w:t>
      </w:r>
      <w:r>
        <w:fldChar w:fldCharType="end"/>
      </w:r>
      <w:r w:rsidRPr="001427C5">
        <w:rPr>
          <w:lang w:val="en-GB"/>
        </w:rPr>
        <w:t xml:space="preserve"> - PCA (12 -&gt; 3) + LDA (</w:t>
      </w:r>
      <w:r w:rsidRPr="00B9041E">
        <w:rPr>
          <w:lang w:val="en-GB"/>
        </w:rPr>
        <w:t xml:space="preserve">histograms show how </w:t>
      </w:r>
      <w:r>
        <w:rPr>
          <w:lang w:val="en-GB"/>
        </w:rPr>
        <w:t>points</w:t>
      </w:r>
      <w:r w:rsidRPr="00B9041E">
        <w:rPr>
          <w:lang w:val="en-GB"/>
        </w:rPr>
        <w:t xml:space="preserve"> are project</w:t>
      </w:r>
      <w:r>
        <w:rPr>
          <w:lang w:val="en-GB"/>
        </w:rPr>
        <w:t>ed</w:t>
      </w:r>
      <w:r w:rsidRPr="00B9041E">
        <w:rPr>
          <w:lang w:val="en-GB"/>
        </w:rPr>
        <w:t xml:space="preserve"> along the directio</w:t>
      </w:r>
      <w:r>
        <w:rPr>
          <w:lang w:val="en-GB"/>
        </w:rPr>
        <w:t>n)</w:t>
      </w:r>
    </w:p>
    <w:p w14:paraId="33770302" w14:textId="77777777" w:rsidR="00745974" w:rsidRDefault="00745974" w:rsidP="00745974">
      <w:pPr>
        <w:pStyle w:val="Didascalia"/>
      </w:pPr>
      <w:r>
        <w:rPr>
          <w:noProof/>
        </w:rPr>
        <w:drawing>
          <wp:inline distT="0" distB="0" distL="0" distR="0" wp14:anchorId="7EFDA565" wp14:editId="63BF116B">
            <wp:extent cx="2653146" cy="2056368"/>
            <wp:effectExtent l="0" t="0" r="0" b="12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6" t="5849" r="8738" b="6076"/>
                    <a:stretch/>
                  </pic:blipFill>
                  <pic:spPr bwMode="auto">
                    <a:xfrm>
                      <a:off x="0" y="0"/>
                      <a:ext cx="2736279" cy="2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2596" w14:textId="77777777" w:rsidR="00745974" w:rsidRPr="0034288B" w:rsidRDefault="00745974" w:rsidP="00745974">
      <w:pPr>
        <w:pStyle w:val="Didascalia"/>
        <w:rPr>
          <w:lang w:val="en-US"/>
        </w:rPr>
      </w:pPr>
      <w:r w:rsidRPr="0034288B">
        <w:rPr>
          <w:lang w:val="en-US"/>
        </w:rPr>
        <w:t xml:space="preserve">Figure </w:t>
      </w:r>
      <w:r>
        <w:fldChar w:fldCharType="begin"/>
      </w:r>
      <w:r w:rsidRPr="0034288B">
        <w:rPr>
          <w:lang w:val="en-US"/>
        </w:rPr>
        <w:instrText xml:space="preserve"> SEQ Figure \* ARABIC </w:instrText>
      </w:r>
      <w:r>
        <w:fldChar w:fldCharType="separate"/>
      </w:r>
      <w:r w:rsidRPr="0034288B">
        <w:rPr>
          <w:noProof/>
          <w:lang w:val="en-US"/>
        </w:rPr>
        <w:t>7</w:t>
      </w:r>
      <w:r>
        <w:fldChar w:fldCharType="end"/>
      </w:r>
      <w:r w:rsidRPr="0034288B">
        <w:rPr>
          <w:lang w:val="en-US"/>
        </w:rPr>
        <w:t xml:space="preserve"> - LDA (12 -&gt; 1)</w:t>
      </w:r>
    </w:p>
    <w:p w14:paraId="619DDEBB" w14:textId="77777777" w:rsidR="00745974" w:rsidRDefault="00745974" w:rsidP="00745974">
      <w:pPr>
        <w:pStyle w:val="Titolo1"/>
        <w:rPr>
          <w:lang w:val="en-GB"/>
        </w:rPr>
      </w:pPr>
      <w:bookmarkStart w:id="9" w:name="_Toc108274257"/>
      <w:r w:rsidRPr="00A71139">
        <w:rPr>
          <w:lang w:val="en-GB"/>
        </w:rPr>
        <w:lastRenderedPageBreak/>
        <w:t>Considerations regarding DRT f</w:t>
      </w:r>
      <w:r>
        <w:rPr>
          <w:lang w:val="en-GB"/>
        </w:rPr>
        <w:t>or Gender Speech Recognition</w:t>
      </w:r>
      <w:bookmarkEnd w:id="9"/>
    </w:p>
    <w:p w14:paraId="2ADD92FC" w14:textId="2BAD7B83" w:rsidR="00745974" w:rsidRDefault="00745974" w:rsidP="008E6646">
      <w:pPr>
        <w:pStyle w:val="Contenuto"/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As we can see with m=2 and m=3 -&gt; bad separation -&gt; bad accuracy -&gt; we keep results in the tables just to describe…</w:t>
      </w:r>
      <w:r w:rsidRPr="00EC7CAE">
        <w:rPr>
          <w:sz w:val="24"/>
          <w:szCs w:val="24"/>
          <w:lang w:val="en-GB"/>
        </w:rPr>
        <w:br w:type="page"/>
      </w:r>
    </w:p>
    <w:p w14:paraId="01811C49" w14:textId="0485D504" w:rsidR="00105B2D" w:rsidRDefault="0088295C" w:rsidP="0088295C">
      <w:pPr>
        <w:pStyle w:val="Titolo"/>
        <w:rPr>
          <w:lang w:val="en-GB"/>
        </w:rPr>
      </w:pPr>
      <w:bookmarkStart w:id="10" w:name="_Toc108274258"/>
      <w:r w:rsidRPr="00F87A78">
        <w:rPr>
          <w:lang w:val="en-GB"/>
        </w:rPr>
        <w:lastRenderedPageBreak/>
        <w:t>Classification</w:t>
      </w:r>
      <w:bookmarkEnd w:id="10"/>
    </w:p>
    <w:p w14:paraId="3808610F" w14:textId="77777777" w:rsidR="0088295C" w:rsidRPr="00F87A78" w:rsidRDefault="0088295C" w:rsidP="0088295C">
      <w:pPr>
        <w:pStyle w:val="Titolo1"/>
        <w:rPr>
          <w:lang w:val="en-GB"/>
        </w:rPr>
      </w:pPr>
      <w:bookmarkStart w:id="11" w:name="_Toc108274259"/>
      <w:r w:rsidRPr="00F87A78">
        <w:rPr>
          <w:lang w:val="en-GB"/>
        </w:rPr>
        <w:t>What we use…</w:t>
      </w:r>
      <w:bookmarkEnd w:id="11"/>
    </w:p>
    <w:p w14:paraId="34805BFC" w14:textId="77777777" w:rsidR="0088295C" w:rsidRPr="00EC7CAE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Generative models – Linear and Quadratic Classifiers</w:t>
      </w:r>
    </w:p>
    <w:p w14:paraId="3B559CB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r w:rsidRPr="00EC7CAE">
        <w:rPr>
          <w:sz w:val="24"/>
          <w:szCs w:val="24"/>
        </w:rPr>
        <w:t xml:space="preserve">Multivariate </w:t>
      </w:r>
      <w:proofErr w:type="spellStart"/>
      <w:r w:rsidRPr="00EC7CAE">
        <w:rPr>
          <w:sz w:val="24"/>
          <w:szCs w:val="24"/>
        </w:rPr>
        <w:t>Gaussian</w:t>
      </w:r>
      <w:proofErr w:type="spellEnd"/>
      <w:r w:rsidRPr="00EC7CAE">
        <w:rPr>
          <w:sz w:val="24"/>
          <w:szCs w:val="24"/>
        </w:rPr>
        <w:t xml:space="preserve"> </w:t>
      </w:r>
      <w:proofErr w:type="spellStart"/>
      <w:r w:rsidRPr="00EC7CAE">
        <w:rPr>
          <w:sz w:val="24"/>
          <w:szCs w:val="24"/>
        </w:rPr>
        <w:t>Classifier</w:t>
      </w:r>
      <w:proofErr w:type="spellEnd"/>
      <w:r w:rsidRPr="00EC7CAE">
        <w:rPr>
          <w:sz w:val="24"/>
          <w:szCs w:val="24"/>
        </w:rPr>
        <w:t xml:space="preserve"> (</w:t>
      </w:r>
      <w:r w:rsidRPr="00EC7CAE">
        <w:rPr>
          <w:b/>
          <w:bCs/>
          <w:sz w:val="24"/>
          <w:szCs w:val="24"/>
        </w:rPr>
        <w:t>MGC</w:t>
      </w:r>
      <w:r w:rsidRPr="00EC7CAE">
        <w:rPr>
          <w:sz w:val="24"/>
          <w:szCs w:val="24"/>
        </w:rPr>
        <w:t>)</w:t>
      </w:r>
    </w:p>
    <w:p w14:paraId="5E6A5EAA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</w:t>
      </w:r>
    </w:p>
    <w:p w14:paraId="31BE8A75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Tied Covariance</w:t>
      </w:r>
    </w:p>
    <w:p w14:paraId="75D27727" w14:textId="77777777" w:rsidR="0088295C" w:rsidRPr="00EC7CAE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  <w:lang w:val="en-GB"/>
        </w:rPr>
      </w:pPr>
      <w:r w:rsidRPr="00EC7CAE">
        <w:rPr>
          <w:sz w:val="24"/>
          <w:szCs w:val="24"/>
          <w:lang w:val="en-GB"/>
        </w:rPr>
        <w:t>MGC + Naïve Bayes Classifier with Tied Covariance</w:t>
      </w:r>
    </w:p>
    <w:p w14:paraId="65D09C08" w14:textId="4C9A1AB4" w:rsidR="000B4A29" w:rsidRPr="000B4A29" w:rsidRDefault="007306F3" w:rsidP="000B4A29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Logistic</w:t>
      </w:r>
      <w:r w:rsidR="0088295C" w:rsidRPr="00EC7CAE">
        <w:rPr>
          <w:sz w:val="24"/>
          <w:szCs w:val="24"/>
          <w:lang w:val="en-GB"/>
        </w:rPr>
        <w:t xml:space="preserve"> regression</w:t>
      </w:r>
    </w:p>
    <w:p w14:paraId="0086AFF5" w14:textId="4EFF4F1F" w:rsidR="0088295C" w:rsidRDefault="0088295C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Quad ???</w:t>
      </w:r>
      <w:proofErr w:type="gramEnd"/>
    </w:p>
    <w:p w14:paraId="338B2909" w14:textId="0624DAB0" w:rsidR="000B4A29" w:rsidRPr="0088295C" w:rsidRDefault="000B4A29" w:rsidP="0088295C">
      <w:pPr>
        <w:pStyle w:val="Contenuto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Weighted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Regression</w:t>
      </w:r>
      <w:proofErr w:type="spellEnd"/>
    </w:p>
    <w:p w14:paraId="747BE02C" w14:textId="39682748" w:rsidR="0088295C" w:rsidRDefault="0088295C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Support Vector Machines (SVM)</w:t>
      </w:r>
    </w:p>
    <w:p w14:paraId="6BB7D510" w14:textId="63195634" w:rsidR="00745974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Gaussian Mixture Models (GMM)</w:t>
      </w:r>
    </w:p>
    <w:p w14:paraId="1D49B75F" w14:textId="2F40DB1D" w:rsidR="0088295C" w:rsidRDefault="00745974" w:rsidP="0088295C">
      <w:pPr>
        <w:pStyle w:val="Contenuto"/>
        <w:numPr>
          <w:ilvl w:val="0"/>
          <w:numId w:val="1"/>
        </w:numPr>
        <w:rPr>
          <w:sz w:val="24"/>
          <w:szCs w:val="24"/>
          <w:lang w:val="en-GB"/>
        </w:rPr>
      </w:pPr>
      <w:proofErr w:type="gramStart"/>
      <w:r>
        <w:rPr>
          <w:sz w:val="24"/>
          <w:szCs w:val="24"/>
          <w:lang w:val="en-GB"/>
        </w:rPr>
        <w:t>Fusion ?</w:t>
      </w:r>
      <w:proofErr w:type="gramEnd"/>
    </w:p>
    <w:p w14:paraId="204EDCA8" w14:textId="2EA3D175" w:rsidR="00E27945" w:rsidRDefault="00E27945" w:rsidP="00E27945">
      <w:pPr>
        <w:pStyle w:val="Titolo1"/>
        <w:rPr>
          <w:lang w:val="en-GB"/>
        </w:rPr>
      </w:pPr>
      <w:bookmarkStart w:id="12" w:name="_Toc108274260"/>
      <w:r>
        <w:rPr>
          <w:lang w:val="en-GB"/>
        </w:rPr>
        <w:t>Validation</w:t>
      </w:r>
      <w:bookmarkEnd w:id="12"/>
    </w:p>
    <w:p w14:paraId="5DA75243" w14:textId="3FF55B77" w:rsidR="00E27945" w:rsidRPr="00E27945" w:rsidRDefault="00E27945" w:rsidP="00E27945">
      <w:pPr>
        <w:pStyle w:val="Contenuto"/>
        <w:numPr>
          <w:ilvl w:val="0"/>
          <w:numId w:val="4"/>
        </w:numPr>
        <w:rPr>
          <w:lang w:val="en-GB"/>
        </w:rPr>
      </w:pPr>
      <w:r>
        <w:rPr>
          <w:lang w:val="en-GB"/>
        </w:rPr>
        <w:t>K FOLD con K = 5</w:t>
      </w:r>
    </w:p>
    <w:p w14:paraId="3C3AD5CC" w14:textId="4D887088" w:rsidR="00745974" w:rsidRPr="00745974" w:rsidRDefault="00745974" w:rsidP="00745974">
      <w:pPr>
        <w:pStyle w:val="Titolo1"/>
        <w:rPr>
          <w:lang w:val="en-GB"/>
        </w:rPr>
      </w:pPr>
      <w:bookmarkStart w:id="13" w:name="_Toc108274261"/>
      <w:r>
        <w:rPr>
          <w:lang w:val="en-GB"/>
        </w:rPr>
        <w:t>Generative models</w:t>
      </w:r>
      <w:bookmarkEnd w:id="13"/>
    </w:p>
    <w:p w14:paraId="31ED650B" w14:textId="77777777" w:rsidR="00CE76EB" w:rsidRDefault="00CE76EB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</w:p>
    <w:p w14:paraId="53B7C7A3" w14:textId="27779720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512DA35B" w14:textId="0075B423" w:rsidR="00B85885" w:rsidRDefault="00CE76EB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3E8C4D20" w14:textId="77777777" w:rsidR="00CE76EB" w:rsidRDefault="00CE76EB" w:rsidP="001D5114">
      <w:pPr>
        <w:pStyle w:val="Contenuto"/>
        <w:rPr>
          <w:sz w:val="24"/>
          <w:szCs w:val="24"/>
          <w:lang w:val="en-GB"/>
        </w:rPr>
      </w:pPr>
    </w:p>
    <w:p w14:paraId="12553C04" w14:textId="43BF7645" w:rsidR="00B85885" w:rsidRPr="00CE76EB" w:rsidRDefault="00B85885" w:rsidP="001D5114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64E0B7A8" w14:textId="77777777" w:rsidR="00B85885" w:rsidRDefault="00B85885" w:rsidP="001D5114">
      <w:pPr>
        <w:pStyle w:val="Contenuto"/>
        <w:rPr>
          <w:sz w:val="24"/>
          <w:szCs w:val="24"/>
          <w:lang w:val="en-GB"/>
        </w:rPr>
      </w:pPr>
    </w:p>
    <w:p w14:paraId="2842CAA7" w14:textId="4C72A2EA" w:rsidR="00801C16" w:rsidRDefault="00A37D5A" w:rsidP="001D5114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Here are the result</w:t>
      </w:r>
      <w:r w:rsidR="00F6785A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 xml:space="preserve"> of Multivariate Gaussian Classifiers in three different applications (ours </w:t>
      </w:r>
      <w:r w:rsidR="00745974">
        <w:rPr>
          <w:sz w:val="24"/>
          <w:szCs w:val="24"/>
          <w:lang w:val="en-GB"/>
        </w:rPr>
        <w:t>ha</w:t>
      </w:r>
      <w:r>
        <w:rPr>
          <w:sz w:val="24"/>
          <w:szCs w:val="24"/>
          <w:lang w:val="en-GB"/>
        </w:rPr>
        <w:t xml:space="preserve">s π=0.5). We can notice that the ones with diagonal covariance matrix perform </w:t>
      </w:r>
      <w:r w:rsidR="00745974">
        <w:rPr>
          <w:sz w:val="24"/>
          <w:szCs w:val="24"/>
          <w:lang w:val="en-GB"/>
        </w:rPr>
        <w:t>worse</w:t>
      </w:r>
      <w:r>
        <w:rPr>
          <w:sz w:val="24"/>
          <w:szCs w:val="24"/>
          <w:lang w:val="en-GB"/>
        </w:rPr>
        <w:t xml:space="preserve"> than full covariance matrix, and this is due to the highly correlation between features</w:t>
      </w:r>
      <w:r w:rsidR="00801C16"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en-GB"/>
        </w:rPr>
        <w:t xml:space="preserve">as we can </w:t>
      </w:r>
      <w:r w:rsidR="003E5FD3">
        <w:rPr>
          <w:sz w:val="24"/>
          <w:szCs w:val="24"/>
          <w:lang w:val="en-GB"/>
        </w:rPr>
        <w:t>see above in the heatmap.</w:t>
      </w:r>
    </w:p>
    <w:p w14:paraId="5D376FBC" w14:textId="77777777" w:rsidR="001D5114" w:rsidRPr="001D5114" w:rsidRDefault="001D5114" w:rsidP="001D5114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492C16" w14:paraId="52FDAF3C" w14:textId="59EFEB39" w:rsidTr="00974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2EDCC8B1" w14:textId="390F52BB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670C0644" w14:textId="3CF85E5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535941FB" w14:textId="797F8C5C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2452DE0" w14:textId="642810C4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6B0B5262" w14:textId="7777777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9DD0EC6" w14:textId="35D43AC7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09517825" w14:textId="29DFAA21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641FC2CB" w14:textId="048E728F" w:rsidR="00492C16" w:rsidRDefault="00492C16" w:rsidP="00492C1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492C16" w:rsidRPr="00377F5E" w14:paraId="40A6630F" w14:textId="3180E4D3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4953AB" w14:textId="77777777" w:rsidR="00492C16" w:rsidRDefault="00492C16" w:rsidP="00492C1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723399F6" w14:textId="6E717D52" w:rsidR="00492C16" w:rsidRPr="00CD37D5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RAW features</w:t>
            </w:r>
          </w:p>
        </w:tc>
        <w:tc>
          <w:tcPr>
            <w:tcW w:w="375" w:type="dxa"/>
          </w:tcPr>
          <w:p w14:paraId="257F2723" w14:textId="77777777" w:rsidR="00492C16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38D74EE4" w14:textId="070A5542" w:rsidR="00492C16" w:rsidRPr="00C87487" w:rsidRDefault="00492C16" w:rsidP="00492C16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C87487">
              <w:rPr>
                <w:b/>
                <w:bCs/>
                <w:sz w:val="24"/>
                <w:szCs w:val="24"/>
                <w:lang w:val="en-GB"/>
              </w:rPr>
              <w:t>Gaussianization</w:t>
            </w:r>
            <w:proofErr w:type="spellEnd"/>
          </w:p>
        </w:tc>
      </w:tr>
      <w:tr w:rsidR="00C87487" w:rsidRPr="00377F5E" w14:paraId="07840400" w14:textId="77777777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ABB7A86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2692A2E" w14:textId="16C5E23D" w:rsidR="00C8748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C87487" w14:paraId="32EBD21F" w14:textId="36FA4B4F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93867DD" w14:textId="23D151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33F565AC" w14:textId="41CF0F5F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684A4FE6" w14:textId="7FAF3AF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05E81149" w14:textId="4644EFB3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06C93416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382EC0D" w14:textId="04032A8E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1476" w:type="dxa"/>
          </w:tcPr>
          <w:p w14:paraId="455DDC17" w14:textId="52B4F514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  <w:tc>
          <w:tcPr>
            <w:tcW w:w="1476" w:type="dxa"/>
          </w:tcPr>
          <w:p w14:paraId="3B27DE4E" w14:textId="2D338DCF" w:rsidR="00C87487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0.189</w:t>
            </w:r>
          </w:p>
        </w:tc>
      </w:tr>
      <w:tr w:rsidR="00C87487" w14:paraId="3977A0D3" w14:textId="0388308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BE8B65F" w14:textId="605D8F1E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49A91C73" w14:textId="7959E1F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7B53B9E" w14:textId="6A532C3A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7EBD266A" w14:textId="6FAFCB81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79ADB534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2ABE78" w14:textId="498DCBF0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0.538</w:t>
            </w:r>
          </w:p>
        </w:tc>
        <w:tc>
          <w:tcPr>
            <w:tcW w:w="1476" w:type="dxa"/>
          </w:tcPr>
          <w:p w14:paraId="3FC7BA76" w14:textId="5674445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1476" w:type="dxa"/>
          </w:tcPr>
          <w:p w14:paraId="1ABB5F60" w14:textId="36722D34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0.819</w:t>
            </w:r>
          </w:p>
        </w:tc>
      </w:tr>
      <w:tr w:rsidR="00C87487" w14:paraId="5A95A4B3" w14:textId="2146AAA9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D61A348" w14:textId="72C5DD52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65C1D8D2" w14:textId="7135AC0C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8A7DE0F" w14:textId="580EB58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3AFEC343" w14:textId="770395B2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63307D">
              <w:rPr>
                <w:color w:val="FF0000"/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5B204253" w14:textId="77777777" w:rsidR="00C87487" w:rsidRPr="0063307D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93FEBF" w14:textId="77C59090" w:rsidR="00C87487" w:rsidRPr="00243D6B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F48F0">
              <w:rPr>
                <w:color w:val="FF0000"/>
                <w:sz w:val="24"/>
                <w:szCs w:val="24"/>
                <w:lang w:val="en-GB"/>
              </w:rPr>
              <w:t>0.06</w:t>
            </w:r>
          </w:p>
        </w:tc>
        <w:tc>
          <w:tcPr>
            <w:tcW w:w="1476" w:type="dxa"/>
          </w:tcPr>
          <w:p w14:paraId="48734761" w14:textId="69717559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0.166</w:t>
            </w:r>
          </w:p>
        </w:tc>
        <w:tc>
          <w:tcPr>
            <w:tcW w:w="1476" w:type="dxa"/>
          </w:tcPr>
          <w:p w14:paraId="2F0DE57F" w14:textId="2AAE2F01" w:rsidR="00C87487" w:rsidRPr="00270E94" w:rsidRDefault="00243D6B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0.184</w:t>
            </w:r>
          </w:p>
        </w:tc>
      </w:tr>
      <w:tr w:rsidR="00C87487" w14:paraId="3EDD9EA9" w14:textId="4329F348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9DC4C2E" w14:textId="3B64EA3B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536362CB" w14:textId="2BF59B2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26D1D6AC" w14:textId="67B0441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B253E8D" w14:textId="7B1E40BB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537C2872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7594B4F" w14:textId="396CAC5D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0.535</w:t>
            </w:r>
          </w:p>
        </w:tc>
        <w:tc>
          <w:tcPr>
            <w:tcW w:w="1476" w:type="dxa"/>
          </w:tcPr>
          <w:p w14:paraId="7AC810C3" w14:textId="062211CF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0.822</w:t>
            </w:r>
          </w:p>
        </w:tc>
        <w:tc>
          <w:tcPr>
            <w:tcW w:w="1476" w:type="dxa"/>
          </w:tcPr>
          <w:p w14:paraId="3B66E933" w14:textId="5BA9DF3E" w:rsidR="00C87487" w:rsidRDefault="00243D6B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0.808</w:t>
            </w:r>
          </w:p>
        </w:tc>
      </w:tr>
      <w:tr w:rsidR="00C87487" w:rsidRPr="00382C77" w14:paraId="445E819E" w14:textId="760D0D69" w:rsidTr="007229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0CDDB2" w14:textId="6027AEEC" w:rsidR="00C87487" w:rsidRPr="00A94887" w:rsidRDefault="00C87487" w:rsidP="00C87487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6DC864B6" w14:textId="5CC08672" w:rsidR="00C87487" w:rsidRPr="00382C77" w:rsidRDefault="00C87487" w:rsidP="00C87487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C87487" w14:paraId="4C17BBAB" w14:textId="3BCC85CA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9F5F37" w14:textId="23DB9CBF" w:rsidR="00C87487" w:rsidRPr="00F6785A" w:rsidRDefault="00C87487" w:rsidP="00C87487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514B280" w14:textId="35EED6AF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610932B" w14:textId="70859FAA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0.124</w:t>
            </w:r>
          </w:p>
        </w:tc>
        <w:tc>
          <w:tcPr>
            <w:tcW w:w="1301" w:type="dxa"/>
          </w:tcPr>
          <w:p w14:paraId="54EABB13" w14:textId="2635C2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</w:t>
            </w:r>
          </w:p>
        </w:tc>
        <w:tc>
          <w:tcPr>
            <w:tcW w:w="375" w:type="dxa"/>
          </w:tcPr>
          <w:p w14:paraId="459EC159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A58B9" w14:textId="79696EDA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0.073</w:t>
            </w:r>
          </w:p>
        </w:tc>
        <w:tc>
          <w:tcPr>
            <w:tcW w:w="1476" w:type="dxa"/>
          </w:tcPr>
          <w:p w14:paraId="0DEDDA86" w14:textId="00BE8B32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0.213</w:t>
            </w:r>
          </w:p>
        </w:tc>
        <w:tc>
          <w:tcPr>
            <w:tcW w:w="1476" w:type="dxa"/>
          </w:tcPr>
          <w:p w14:paraId="303570F9" w14:textId="746F7121" w:rsidR="00C87487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</w:t>
            </w:r>
          </w:p>
        </w:tc>
      </w:tr>
      <w:tr w:rsidR="00C87487" w14:paraId="31646759" w14:textId="0D3BCB1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875AF3" w14:textId="4BFE530A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>DIAG-COV</w:t>
            </w:r>
          </w:p>
        </w:tc>
        <w:tc>
          <w:tcPr>
            <w:tcW w:w="992" w:type="dxa"/>
          </w:tcPr>
          <w:p w14:paraId="74B8EF38" w14:textId="1F668A8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0.067</w:t>
            </w:r>
          </w:p>
        </w:tc>
        <w:tc>
          <w:tcPr>
            <w:tcW w:w="1095" w:type="dxa"/>
          </w:tcPr>
          <w:p w14:paraId="75BE3A77" w14:textId="1118515A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0.156</w:t>
            </w:r>
          </w:p>
        </w:tc>
        <w:tc>
          <w:tcPr>
            <w:tcW w:w="1301" w:type="dxa"/>
          </w:tcPr>
          <w:p w14:paraId="1DD5E2A4" w14:textId="7426C140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375" w:type="dxa"/>
          </w:tcPr>
          <w:p w14:paraId="31751E34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380B779" w14:textId="3712AB9C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0.083</w:t>
            </w:r>
          </w:p>
        </w:tc>
        <w:tc>
          <w:tcPr>
            <w:tcW w:w="1476" w:type="dxa"/>
          </w:tcPr>
          <w:p w14:paraId="0623A243" w14:textId="29430942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0.225</w:t>
            </w:r>
          </w:p>
        </w:tc>
        <w:tc>
          <w:tcPr>
            <w:tcW w:w="1476" w:type="dxa"/>
          </w:tcPr>
          <w:p w14:paraId="49EAE189" w14:textId="10BEBD11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</w:tr>
      <w:tr w:rsidR="00C87487" w14:paraId="03E87500" w14:textId="52DB16BE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DD9CE4" w14:textId="6B6A74A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7D8D5AF" w14:textId="4DA92E9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748A61FA" w14:textId="4758FF04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7BDDB7FE" w14:textId="27BB4A23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726FFA">
              <w:rPr>
                <w:color w:val="FF0000"/>
                <w:sz w:val="24"/>
                <w:szCs w:val="24"/>
                <w:lang w:val="en-GB"/>
              </w:rPr>
              <w:t>0.13</w:t>
            </w:r>
          </w:p>
        </w:tc>
        <w:tc>
          <w:tcPr>
            <w:tcW w:w="375" w:type="dxa"/>
          </w:tcPr>
          <w:p w14:paraId="2F5D4224" w14:textId="77777777" w:rsidR="00C87487" w:rsidRPr="00726FFA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B38CB8F" w14:textId="56E2124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0.071</w:t>
            </w:r>
          </w:p>
        </w:tc>
        <w:tc>
          <w:tcPr>
            <w:tcW w:w="1476" w:type="dxa"/>
          </w:tcPr>
          <w:p w14:paraId="53B1A056" w14:textId="3F2FDA38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0.199</w:t>
            </w:r>
          </w:p>
        </w:tc>
        <w:tc>
          <w:tcPr>
            <w:tcW w:w="1476" w:type="dxa"/>
          </w:tcPr>
          <w:p w14:paraId="3A0445EC" w14:textId="7F3FD09A" w:rsidR="00C87487" w:rsidRPr="00270E94" w:rsidRDefault="00283BBF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0.207</w:t>
            </w:r>
          </w:p>
        </w:tc>
      </w:tr>
      <w:tr w:rsidR="00C87487" w14:paraId="091CF044" w14:textId="50FB52D6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EF0CC73" w14:textId="6E0A71E6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26E04C84" w14:textId="7EEE17D4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0.063</w:t>
            </w:r>
          </w:p>
        </w:tc>
        <w:tc>
          <w:tcPr>
            <w:tcW w:w="1095" w:type="dxa"/>
          </w:tcPr>
          <w:p w14:paraId="05E43DCC" w14:textId="245AFA19" w:rsidR="00C87487" w:rsidRPr="00071D1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0.149</w:t>
            </w:r>
          </w:p>
        </w:tc>
        <w:tc>
          <w:tcPr>
            <w:tcW w:w="1301" w:type="dxa"/>
          </w:tcPr>
          <w:p w14:paraId="2023666C" w14:textId="070A9FEC" w:rsidR="00C87487" w:rsidRPr="004E59FC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6E6A5BDE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8139BF6" w14:textId="6B6B67DA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0.082</w:t>
            </w:r>
          </w:p>
        </w:tc>
        <w:tc>
          <w:tcPr>
            <w:tcW w:w="1476" w:type="dxa"/>
          </w:tcPr>
          <w:p w14:paraId="7E33CA20" w14:textId="3F900A66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0.218</w:t>
            </w:r>
          </w:p>
        </w:tc>
        <w:tc>
          <w:tcPr>
            <w:tcW w:w="1476" w:type="dxa"/>
          </w:tcPr>
          <w:p w14:paraId="54A5CF5B" w14:textId="0CC7297E" w:rsidR="00C87487" w:rsidRDefault="00283BBF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0.224</w:t>
            </w:r>
          </w:p>
        </w:tc>
      </w:tr>
      <w:tr w:rsidR="00C87487" w14:paraId="247E66DB" w14:textId="7810BA4F" w:rsidTr="007229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5FA697" w14:textId="77777777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34C86A40" w14:textId="1819ED31" w:rsidR="00C87487" w:rsidRPr="00382C77" w:rsidRDefault="00C87487" w:rsidP="00C87487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C87487" w14:paraId="696028E8" w14:textId="07A0F557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E7C875D" w14:textId="0462889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A61DE25" w14:textId="2487E14E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3793F660" w14:textId="18B7E84B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425F9EE9" w14:textId="5A56ADE5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0.139</w:t>
            </w:r>
          </w:p>
        </w:tc>
        <w:tc>
          <w:tcPr>
            <w:tcW w:w="375" w:type="dxa"/>
          </w:tcPr>
          <w:p w14:paraId="302B2440" w14:textId="77777777" w:rsidR="00C87487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628F4E2" w14:textId="18A84246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0.092</w:t>
            </w:r>
          </w:p>
        </w:tc>
        <w:tc>
          <w:tcPr>
            <w:tcW w:w="1476" w:type="dxa"/>
          </w:tcPr>
          <w:p w14:paraId="42949A73" w14:textId="165052B2" w:rsidR="00C87487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0.239</w:t>
            </w:r>
          </w:p>
        </w:tc>
        <w:tc>
          <w:tcPr>
            <w:tcW w:w="1476" w:type="dxa"/>
          </w:tcPr>
          <w:p w14:paraId="44F0C726" w14:textId="4E2A8931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0.24</w:t>
            </w:r>
          </w:p>
        </w:tc>
      </w:tr>
      <w:tr w:rsidR="00C87487" w14:paraId="082BA756" w14:textId="6414CDA7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67ADCC3" w14:textId="531F8703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2742B2F" w14:textId="3598F83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0.065</w:t>
            </w:r>
          </w:p>
        </w:tc>
        <w:tc>
          <w:tcPr>
            <w:tcW w:w="1095" w:type="dxa"/>
          </w:tcPr>
          <w:p w14:paraId="1DA99E24" w14:textId="46E8A5B9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1301" w:type="dxa"/>
          </w:tcPr>
          <w:p w14:paraId="0F248C6B" w14:textId="700879E0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375" w:type="dxa"/>
          </w:tcPr>
          <w:p w14:paraId="4F1FED23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AC125A6" w14:textId="175CCAC5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4B982C36" w14:textId="47A49D79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0.254</w:t>
            </w:r>
          </w:p>
        </w:tc>
        <w:tc>
          <w:tcPr>
            <w:tcW w:w="1476" w:type="dxa"/>
          </w:tcPr>
          <w:p w14:paraId="0D225923" w14:textId="5786191A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0.266</w:t>
            </w:r>
          </w:p>
        </w:tc>
      </w:tr>
      <w:tr w:rsidR="00C87487" w14:paraId="31274F37" w14:textId="79C2428B" w:rsidTr="00974A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6FBA0B0" w14:textId="7B8B5CB9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1E5057D5" w14:textId="299891DF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0B463C55" w14:textId="43B79455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0.123</w:t>
            </w:r>
          </w:p>
        </w:tc>
        <w:tc>
          <w:tcPr>
            <w:tcW w:w="1301" w:type="dxa"/>
          </w:tcPr>
          <w:p w14:paraId="208533F7" w14:textId="10386B88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CF0DBB">
              <w:rPr>
                <w:color w:val="FF0000"/>
                <w:sz w:val="24"/>
                <w:szCs w:val="24"/>
                <w:lang w:val="en-GB"/>
              </w:rPr>
              <w:t>0.131</w:t>
            </w:r>
          </w:p>
        </w:tc>
        <w:tc>
          <w:tcPr>
            <w:tcW w:w="375" w:type="dxa"/>
          </w:tcPr>
          <w:p w14:paraId="27D0006C" w14:textId="77777777" w:rsidR="00C87487" w:rsidRPr="00CF0DBB" w:rsidRDefault="00C87487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9ACD5D6" w14:textId="7FD199F2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0.091</w:t>
            </w:r>
          </w:p>
        </w:tc>
        <w:tc>
          <w:tcPr>
            <w:tcW w:w="1476" w:type="dxa"/>
          </w:tcPr>
          <w:p w14:paraId="16761C29" w14:textId="7AEBB6B7" w:rsidR="00C87487" w:rsidRPr="00270E94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  <w:r w:rsidRPr="00270E94">
              <w:rPr>
                <w:color w:val="FF0000"/>
                <w:sz w:val="24"/>
                <w:szCs w:val="24"/>
                <w:lang w:val="en-GB"/>
              </w:rPr>
              <w:t>0.233</w:t>
            </w:r>
          </w:p>
        </w:tc>
        <w:tc>
          <w:tcPr>
            <w:tcW w:w="1476" w:type="dxa"/>
          </w:tcPr>
          <w:p w14:paraId="2C7FBC7E" w14:textId="6649A80B" w:rsidR="00C87487" w:rsidRPr="00872D30" w:rsidRDefault="00B34800" w:rsidP="00C87487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872D30">
              <w:rPr>
                <w:sz w:val="24"/>
                <w:szCs w:val="24"/>
                <w:lang w:val="en-GB"/>
              </w:rPr>
              <w:t>0.249</w:t>
            </w:r>
          </w:p>
        </w:tc>
      </w:tr>
      <w:tr w:rsidR="00C87487" w14:paraId="68247C79" w14:textId="3B6EFA20" w:rsidTr="00974A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012CBD6" w14:textId="2C710EDC" w:rsidR="00C87487" w:rsidRDefault="00C87487" w:rsidP="00C87487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0C228E7D" w14:textId="40A35EAD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1095" w:type="dxa"/>
          </w:tcPr>
          <w:p w14:paraId="24C0F84D" w14:textId="5FC00F46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0.146</w:t>
            </w:r>
          </w:p>
        </w:tc>
        <w:tc>
          <w:tcPr>
            <w:tcW w:w="1301" w:type="dxa"/>
          </w:tcPr>
          <w:p w14:paraId="1A025FDE" w14:textId="7FB0A1AC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375" w:type="dxa"/>
          </w:tcPr>
          <w:p w14:paraId="1516FD07" w14:textId="77777777" w:rsidR="00C87487" w:rsidRDefault="00C87487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DA4B757" w14:textId="28FF3A5F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0.096</w:t>
            </w:r>
          </w:p>
        </w:tc>
        <w:tc>
          <w:tcPr>
            <w:tcW w:w="1476" w:type="dxa"/>
          </w:tcPr>
          <w:p w14:paraId="75A80AFA" w14:textId="5E857122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0.248</w:t>
            </w:r>
          </w:p>
        </w:tc>
        <w:tc>
          <w:tcPr>
            <w:tcW w:w="1476" w:type="dxa"/>
          </w:tcPr>
          <w:p w14:paraId="2B7E7AFD" w14:textId="3F851A4E" w:rsidR="00C87487" w:rsidRDefault="00B34800" w:rsidP="00C87487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0.261</w:t>
            </w:r>
          </w:p>
        </w:tc>
      </w:tr>
    </w:tbl>
    <w:p w14:paraId="1385D0C3" w14:textId="3C0FE10E" w:rsidR="00CE76EB" w:rsidRDefault="00CE76EB" w:rsidP="00CE76EB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843"/>
        <w:gridCol w:w="992"/>
        <w:gridCol w:w="1095"/>
        <w:gridCol w:w="1301"/>
        <w:gridCol w:w="375"/>
        <w:gridCol w:w="1476"/>
        <w:gridCol w:w="1476"/>
        <w:gridCol w:w="1476"/>
      </w:tblGrid>
      <w:tr w:rsidR="00DA763A" w14:paraId="29C4587E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14:paraId="69F093D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992" w:type="dxa"/>
          </w:tcPr>
          <w:p w14:paraId="4D63A93E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095" w:type="dxa"/>
          </w:tcPr>
          <w:p w14:paraId="03609415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301" w:type="dxa"/>
          </w:tcPr>
          <w:p w14:paraId="2B1D93F7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375" w:type="dxa"/>
          </w:tcPr>
          <w:p w14:paraId="28C2364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DA85F6A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1476" w:type="dxa"/>
          </w:tcPr>
          <w:p w14:paraId="7F612C63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1476" w:type="dxa"/>
          </w:tcPr>
          <w:p w14:paraId="4DF0CBB9" w14:textId="77777777" w:rsidR="00DA763A" w:rsidRDefault="00DA763A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DA763A" w:rsidRPr="00377F5E" w14:paraId="45259DF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C839CE8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3388" w:type="dxa"/>
            <w:gridSpan w:val="3"/>
          </w:tcPr>
          <w:p w14:paraId="102766E5" w14:textId="46E56597" w:rsidR="00DA763A" w:rsidRPr="00CD37D5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Z NORM</w:t>
            </w:r>
          </w:p>
        </w:tc>
        <w:tc>
          <w:tcPr>
            <w:tcW w:w="375" w:type="dxa"/>
          </w:tcPr>
          <w:p w14:paraId="52A32759" w14:textId="77777777" w:rsidR="00DA763A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4428" w:type="dxa"/>
            <w:gridSpan w:val="3"/>
          </w:tcPr>
          <w:p w14:paraId="58295819" w14:textId="7F3B2106" w:rsidR="00DA763A" w:rsidRPr="00C8748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  <w:lang w:val="en-GB"/>
              </w:rPr>
            </w:pPr>
          </w:p>
        </w:tc>
      </w:tr>
      <w:tr w:rsidR="00DA763A" w:rsidRPr="00377F5E" w14:paraId="4983F37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F29A8E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0C418B26" w14:textId="77777777" w:rsidR="00DA763A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D37D5">
              <w:rPr>
                <w:b/>
                <w:bCs/>
                <w:sz w:val="24"/>
                <w:szCs w:val="24"/>
                <w:lang w:val="en-GB"/>
              </w:rPr>
              <w:t>no PCA</w:t>
            </w:r>
          </w:p>
        </w:tc>
      </w:tr>
      <w:tr w:rsidR="00DA763A" w14:paraId="6CB45F13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20F59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979E936" w14:textId="404DC73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0.048</w:t>
            </w:r>
          </w:p>
        </w:tc>
        <w:tc>
          <w:tcPr>
            <w:tcW w:w="1095" w:type="dxa"/>
          </w:tcPr>
          <w:p w14:paraId="74F48A2A" w14:textId="0741F449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0.125</w:t>
            </w:r>
          </w:p>
        </w:tc>
        <w:tc>
          <w:tcPr>
            <w:tcW w:w="1301" w:type="dxa"/>
          </w:tcPr>
          <w:p w14:paraId="64656D62" w14:textId="348D568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375" w:type="dxa"/>
          </w:tcPr>
          <w:p w14:paraId="222239D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610F260" w14:textId="35A50746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2F127C" w14:textId="5A70D4EA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E4EF12" w14:textId="6C3C2553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230E7E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EB05E6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2F23659F" w14:textId="62CAB5C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0.563</w:t>
            </w:r>
          </w:p>
        </w:tc>
        <w:tc>
          <w:tcPr>
            <w:tcW w:w="1095" w:type="dxa"/>
          </w:tcPr>
          <w:p w14:paraId="7BFE5F6C" w14:textId="53AFF7A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0.856</w:t>
            </w:r>
          </w:p>
        </w:tc>
        <w:tc>
          <w:tcPr>
            <w:tcW w:w="1301" w:type="dxa"/>
          </w:tcPr>
          <w:p w14:paraId="689FAA31" w14:textId="7FC372E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0.825</w:t>
            </w:r>
          </w:p>
        </w:tc>
        <w:tc>
          <w:tcPr>
            <w:tcW w:w="375" w:type="dxa"/>
          </w:tcPr>
          <w:p w14:paraId="505112A9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145B6B5" w14:textId="79088FF0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7F2B5F" w14:textId="173C229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BAFD1BF" w14:textId="1714E259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BF2220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17E6E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760286DB" w14:textId="30BAFA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1095" w:type="dxa"/>
          </w:tcPr>
          <w:p w14:paraId="59FC7678" w14:textId="1DA1016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0.128</w:t>
            </w:r>
          </w:p>
        </w:tc>
        <w:tc>
          <w:tcPr>
            <w:tcW w:w="1301" w:type="dxa"/>
          </w:tcPr>
          <w:p w14:paraId="4559BD9F" w14:textId="51B257D1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0.118</w:t>
            </w:r>
          </w:p>
        </w:tc>
        <w:tc>
          <w:tcPr>
            <w:tcW w:w="375" w:type="dxa"/>
          </w:tcPr>
          <w:p w14:paraId="1ECC6969" w14:textId="77777777" w:rsidR="00DA763A" w:rsidRPr="0063307D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2F4A329" w14:textId="2A2B3DAA" w:rsidR="00DA763A" w:rsidRPr="00243D6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E241059" w14:textId="492BA37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893DF80" w14:textId="5886DF26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156F38F2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310D317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77F040E" w14:textId="00B7A34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0.564</w:t>
            </w:r>
          </w:p>
        </w:tc>
        <w:tc>
          <w:tcPr>
            <w:tcW w:w="1095" w:type="dxa"/>
          </w:tcPr>
          <w:p w14:paraId="7ECB59BC" w14:textId="0B0C5BD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0.85</w:t>
            </w:r>
          </w:p>
        </w:tc>
        <w:tc>
          <w:tcPr>
            <w:tcW w:w="1301" w:type="dxa"/>
          </w:tcPr>
          <w:p w14:paraId="5A3E7A88" w14:textId="2601CE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0.829</w:t>
            </w:r>
          </w:p>
        </w:tc>
        <w:tc>
          <w:tcPr>
            <w:tcW w:w="375" w:type="dxa"/>
          </w:tcPr>
          <w:p w14:paraId="29EF895A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5750248" w14:textId="351206F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4E57406" w14:textId="2E56053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1A0EB4A" w14:textId="57E95B0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:rsidRPr="00382C77" w14:paraId="303750C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6E86531" w14:textId="77777777" w:rsidR="00DA763A" w:rsidRPr="00A94887" w:rsidRDefault="00DA763A" w:rsidP="00E46540">
            <w:pPr>
              <w:pStyle w:val="Contenuto"/>
              <w:rPr>
                <w:sz w:val="24"/>
                <w:szCs w:val="24"/>
              </w:rPr>
            </w:pPr>
          </w:p>
        </w:tc>
        <w:tc>
          <w:tcPr>
            <w:tcW w:w="8191" w:type="dxa"/>
            <w:gridSpan w:val="7"/>
          </w:tcPr>
          <w:p w14:paraId="7C7F06DD" w14:textId="77777777" w:rsidR="00DA763A" w:rsidRPr="00382C77" w:rsidRDefault="00DA763A" w:rsidP="00E46540">
            <w:pPr>
              <w:pStyle w:val="Conten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(m=10)</w:t>
            </w:r>
          </w:p>
        </w:tc>
      </w:tr>
      <w:tr w:rsidR="00DA763A" w14:paraId="63254097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52201B6" w14:textId="77777777" w:rsidR="00DA763A" w:rsidRPr="00F6785A" w:rsidRDefault="00DA763A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14A877CA" w14:textId="0F8F39DA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0.113</w:t>
            </w:r>
          </w:p>
        </w:tc>
        <w:tc>
          <w:tcPr>
            <w:tcW w:w="1095" w:type="dxa"/>
          </w:tcPr>
          <w:p w14:paraId="1E083D9A" w14:textId="35CCAA81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0.262</w:t>
            </w:r>
          </w:p>
        </w:tc>
        <w:tc>
          <w:tcPr>
            <w:tcW w:w="1301" w:type="dxa"/>
          </w:tcPr>
          <w:p w14:paraId="3D2FFFC8" w14:textId="0D1B4443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0.308</w:t>
            </w:r>
          </w:p>
        </w:tc>
        <w:tc>
          <w:tcPr>
            <w:tcW w:w="375" w:type="dxa"/>
          </w:tcPr>
          <w:p w14:paraId="75747664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FEED943" w14:textId="0E0D949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911876D" w14:textId="753BB14C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0854142" w14:textId="0FA2D7C1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B81365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72BC2DD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54DF623D" w14:textId="5D09ED4F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</w:t>
            </w:r>
          </w:p>
        </w:tc>
        <w:tc>
          <w:tcPr>
            <w:tcW w:w="1095" w:type="dxa"/>
          </w:tcPr>
          <w:p w14:paraId="18C8A2B7" w14:textId="2C4E9B60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0.272</w:t>
            </w:r>
          </w:p>
        </w:tc>
        <w:tc>
          <w:tcPr>
            <w:tcW w:w="1301" w:type="dxa"/>
          </w:tcPr>
          <w:p w14:paraId="6417172D" w14:textId="24568E3A" w:rsidR="00DA763A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0.304</w:t>
            </w:r>
          </w:p>
        </w:tc>
        <w:tc>
          <w:tcPr>
            <w:tcW w:w="375" w:type="dxa"/>
          </w:tcPr>
          <w:p w14:paraId="64E10B3D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790099" w14:textId="4B2EE700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518B477" w14:textId="0FA1BF2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FD00CA0" w14:textId="3A093E2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0D12207A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70E3D6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3856B984" w14:textId="7F37877A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</w:t>
            </w:r>
          </w:p>
        </w:tc>
        <w:tc>
          <w:tcPr>
            <w:tcW w:w="1095" w:type="dxa"/>
          </w:tcPr>
          <w:p w14:paraId="7217C4A8" w14:textId="4E25205D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0.255</w:t>
            </w:r>
          </w:p>
        </w:tc>
        <w:tc>
          <w:tcPr>
            <w:tcW w:w="1301" w:type="dxa"/>
          </w:tcPr>
          <w:p w14:paraId="14E05AB8" w14:textId="4173FDF3" w:rsidR="00DA763A" w:rsidRPr="00142D40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142D40">
              <w:rPr>
                <w:sz w:val="24"/>
                <w:szCs w:val="24"/>
                <w:lang w:val="en-GB"/>
              </w:rPr>
              <w:t>0.303</w:t>
            </w:r>
          </w:p>
        </w:tc>
        <w:tc>
          <w:tcPr>
            <w:tcW w:w="375" w:type="dxa"/>
          </w:tcPr>
          <w:p w14:paraId="7E04F7B7" w14:textId="77777777" w:rsidR="00DA763A" w:rsidRPr="00726FF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FA0347F" w14:textId="161FD825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00AC048" w14:textId="59EA8C93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77F6353" w14:textId="6160CECE" w:rsidR="00DA763A" w:rsidRPr="00270E94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3683A7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749A14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134795C2" w14:textId="661A5A8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0.117</w:t>
            </w:r>
          </w:p>
        </w:tc>
        <w:tc>
          <w:tcPr>
            <w:tcW w:w="1095" w:type="dxa"/>
          </w:tcPr>
          <w:p w14:paraId="3C48F890" w14:textId="2253479F" w:rsidR="00DA763A" w:rsidRPr="00071D1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0.267</w:t>
            </w:r>
          </w:p>
        </w:tc>
        <w:tc>
          <w:tcPr>
            <w:tcW w:w="1301" w:type="dxa"/>
          </w:tcPr>
          <w:p w14:paraId="567471EB" w14:textId="49BFDFF4" w:rsidR="00DA763A" w:rsidRPr="004E59FC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0.301</w:t>
            </w:r>
          </w:p>
        </w:tc>
        <w:tc>
          <w:tcPr>
            <w:tcW w:w="375" w:type="dxa"/>
          </w:tcPr>
          <w:p w14:paraId="4C433AC2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4A31FE04" w14:textId="12C2D69B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7AEABB9D" w14:textId="2F77674E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A2C5FE9" w14:textId="5EB3B6C4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C64FDB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970839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8191" w:type="dxa"/>
            <w:gridSpan w:val="7"/>
          </w:tcPr>
          <w:p w14:paraId="7D234041" w14:textId="77777777" w:rsidR="00DA763A" w:rsidRPr="00382C77" w:rsidRDefault="00DA763A" w:rsidP="00E46540">
            <w:pPr>
              <w:pStyle w:val="Conten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CD37D5">
              <w:rPr>
                <w:b/>
                <w:bCs/>
                <w:sz w:val="24"/>
                <w:szCs w:val="24"/>
                <w:lang w:val="en-US"/>
              </w:rPr>
              <w:t>PCA (m=9)</w:t>
            </w:r>
          </w:p>
        </w:tc>
      </w:tr>
      <w:tr w:rsidR="00DA763A" w14:paraId="4CBB5AD9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9672CE0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992" w:type="dxa"/>
          </w:tcPr>
          <w:p w14:paraId="663178D2" w14:textId="2B3E4F36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12F4FC44" w14:textId="50D5E953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382</w:t>
            </w:r>
          </w:p>
        </w:tc>
        <w:tc>
          <w:tcPr>
            <w:tcW w:w="1301" w:type="dxa"/>
          </w:tcPr>
          <w:p w14:paraId="5B7E665D" w14:textId="6F3A2311" w:rsidR="00DA763A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415</w:t>
            </w:r>
          </w:p>
        </w:tc>
        <w:tc>
          <w:tcPr>
            <w:tcW w:w="375" w:type="dxa"/>
          </w:tcPr>
          <w:p w14:paraId="1B29D754" w14:textId="77777777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F366751" w14:textId="71FE5ABF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52651EF" w14:textId="0D4382D2" w:rsidR="00DA763A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A2230EA" w14:textId="57AFC5C9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</w:tr>
      <w:tr w:rsidR="00DA763A" w14:paraId="3E9D9FA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A99088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992" w:type="dxa"/>
          </w:tcPr>
          <w:p w14:paraId="6BE81640" w14:textId="2A061DA2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0.164</w:t>
            </w:r>
          </w:p>
        </w:tc>
        <w:tc>
          <w:tcPr>
            <w:tcW w:w="1095" w:type="dxa"/>
          </w:tcPr>
          <w:p w14:paraId="41AA89D7" w14:textId="621742BD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386</w:t>
            </w:r>
          </w:p>
        </w:tc>
        <w:tc>
          <w:tcPr>
            <w:tcW w:w="1301" w:type="dxa"/>
          </w:tcPr>
          <w:p w14:paraId="4676C8DC" w14:textId="17936533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425</w:t>
            </w:r>
          </w:p>
        </w:tc>
        <w:tc>
          <w:tcPr>
            <w:tcW w:w="375" w:type="dxa"/>
          </w:tcPr>
          <w:p w14:paraId="56046BE6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02AC3771" w14:textId="7B632A7D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3D79835" w14:textId="168159EA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0F6FEE7" w14:textId="45EC54E3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457E154A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0020123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992" w:type="dxa"/>
          </w:tcPr>
          <w:p w14:paraId="27F27C26" w14:textId="39CB0EF5" w:rsidR="00DA763A" w:rsidRPr="00C34061" w:rsidRDefault="00142D40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0.159</w:t>
            </w:r>
          </w:p>
        </w:tc>
        <w:tc>
          <w:tcPr>
            <w:tcW w:w="1095" w:type="dxa"/>
          </w:tcPr>
          <w:p w14:paraId="1C918EE1" w14:textId="40686C93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376</w:t>
            </w:r>
          </w:p>
        </w:tc>
        <w:tc>
          <w:tcPr>
            <w:tcW w:w="1301" w:type="dxa"/>
          </w:tcPr>
          <w:p w14:paraId="172315BF" w14:textId="29DFAE17" w:rsidR="00DA763A" w:rsidRPr="00C34061" w:rsidRDefault="00C34061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C34061">
              <w:rPr>
                <w:sz w:val="24"/>
                <w:szCs w:val="24"/>
                <w:lang w:val="en-GB"/>
              </w:rPr>
              <w:t>0.</w:t>
            </w:r>
            <w:r w:rsidR="00142D40" w:rsidRPr="00C34061">
              <w:rPr>
                <w:sz w:val="24"/>
                <w:szCs w:val="24"/>
                <w:lang w:val="en-GB"/>
              </w:rPr>
              <w:t>414</w:t>
            </w:r>
          </w:p>
        </w:tc>
        <w:tc>
          <w:tcPr>
            <w:tcW w:w="375" w:type="dxa"/>
          </w:tcPr>
          <w:p w14:paraId="38060938" w14:textId="77777777" w:rsidR="00DA763A" w:rsidRPr="00CF0DBB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5A9C7219" w14:textId="68E798EB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3ED2113C" w14:textId="1868007E" w:rsidR="00DA763A" w:rsidRPr="00270E94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1BEBF0B5" w14:textId="2661FE5D" w:rsidR="00DA763A" w:rsidRPr="00872D30" w:rsidRDefault="00DA763A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DA763A" w14:paraId="63456F0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10380F1" w14:textId="77777777" w:rsidR="00DA763A" w:rsidRDefault="00DA763A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992" w:type="dxa"/>
          </w:tcPr>
          <w:p w14:paraId="4E7654D9" w14:textId="3EF4F627" w:rsidR="00DA763A" w:rsidRDefault="00142D40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0.162</w:t>
            </w:r>
          </w:p>
        </w:tc>
        <w:tc>
          <w:tcPr>
            <w:tcW w:w="1095" w:type="dxa"/>
          </w:tcPr>
          <w:p w14:paraId="2CA1E49F" w14:textId="22F5E5F8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385</w:t>
            </w:r>
          </w:p>
        </w:tc>
        <w:tc>
          <w:tcPr>
            <w:tcW w:w="1301" w:type="dxa"/>
          </w:tcPr>
          <w:p w14:paraId="59CC6ECB" w14:textId="3154EA3A" w:rsidR="00DA763A" w:rsidRDefault="00C34061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142D40">
              <w:rPr>
                <w:sz w:val="24"/>
                <w:szCs w:val="24"/>
                <w:lang w:val="en-GB"/>
              </w:rPr>
              <w:t>413</w:t>
            </w:r>
          </w:p>
        </w:tc>
        <w:tc>
          <w:tcPr>
            <w:tcW w:w="375" w:type="dxa"/>
          </w:tcPr>
          <w:p w14:paraId="12C34315" w14:textId="77777777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67F12E3B" w14:textId="74A87FC8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A8770B7" w14:textId="631340C4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1476" w:type="dxa"/>
          </w:tcPr>
          <w:p w14:paraId="28FBE9CF" w14:textId="17E26396" w:rsidR="00DA763A" w:rsidRDefault="00DA763A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</w:tbl>
    <w:p w14:paraId="4839BC10" w14:textId="77777777" w:rsidR="00DA763A" w:rsidRDefault="00DA763A" w:rsidP="00CE76EB">
      <w:pPr>
        <w:pStyle w:val="Contenuto"/>
        <w:rPr>
          <w:sz w:val="24"/>
          <w:szCs w:val="24"/>
          <w:lang w:val="en-GB"/>
        </w:rPr>
      </w:pPr>
    </w:p>
    <w:p w14:paraId="17FB305A" w14:textId="0FA694D2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4A7F6D0" w14:textId="0B332281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1C1BBEB9" w14:textId="256B9DF4" w:rsidR="00745974" w:rsidRPr="00745974" w:rsidRDefault="007306F3" w:rsidP="00745974">
      <w:pPr>
        <w:pStyle w:val="Titolo1"/>
        <w:rPr>
          <w:lang w:val="en-GB"/>
        </w:rPr>
      </w:pPr>
      <w:bookmarkStart w:id="14" w:name="_Toc108274262"/>
      <w:r>
        <w:rPr>
          <w:lang w:val="en-GB"/>
        </w:rPr>
        <w:t>Logistic</w:t>
      </w:r>
      <w:r w:rsidR="00745974">
        <w:rPr>
          <w:lang w:val="en-GB"/>
        </w:rPr>
        <w:t xml:space="preserve"> Regression</w:t>
      </w:r>
      <w:bookmarkEnd w:id="14"/>
    </w:p>
    <w:p w14:paraId="7488094E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DC80DAE" w14:textId="7A9F0CB3" w:rsidR="00CE76EB" w:rsidRDefault="00470628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Since ‘TIED FULL-COV’ introduces linear separation rules, it is expected that </w:t>
      </w:r>
      <w:r w:rsidR="007306F3">
        <w:rPr>
          <w:sz w:val="24"/>
          <w:szCs w:val="24"/>
          <w:lang w:val="en-GB"/>
        </w:rPr>
        <w:t>Logistic</w:t>
      </w:r>
      <w:r>
        <w:rPr>
          <w:sz w:val="24"/>
          <w:szCs w:val="24"/>
          <w:lang w:val="en-GB"/>
        </w:rPr>
        <w:t xml:space="preserve"> Regression will perform well.</w:t>
      </w:r>
    </w:p>
    <w:p w14:paraId="3EC1B0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54C462A0" w14:textId="77777777" w:rsidR="00601CAE" w:rsidRDefault="00601CAE" w:rsidP="008E6646">
      <w:pPr>
        <w:pStyle w:val="Contenuto"/>
        <w:rPr>
          <w:sz w:val="24"/>
          <w:szCs w:val="24"/>
          <w:lang w:val="en-GB"/>
        </w:rPr>
      </w:pPr>
    </w:p>
    <w:p w14:paraId="0A6DBF60" w14:textId="2F538D0F" w:rsidR="006B5814" w:rsidRDefault="006B5814" w:rsidP="008E6646">
      <w:pPr>
        <w:pStyle w:val="Contenuto"/>
        <w:rPr>
          <w:sz w:val="24"/>
          <w:szCs w:val="24"/>
          <w:lang w:val="en-GB"/>
        </w:rPr>
      </w:pPr>
    </w:p>
    <w:p w14:paraId="3357415B" w14:textId="0267BA00" w:rsidR="006B5814" w:rsidRPr="00745974" w:rsidRDefault="006B5814" w:rsidP="008E6646">
      <w:pPr>
        <w:pStyle w:val="Contenuto"/>
        <w:rPr>
          <w:b/>
          <w:bCs/>
          <w:sz w:val="24"/>
          <w:szCs w:val="24"/>
          <w:lang w:val="en-GB"/>
        </w:rPr>
      </w:pPr>
      <w:r w:rsidRPr="00745974">
        <w:rPr>
          <w:b/>
          <w:bCs/>
          <w:sz w:val="24"/>
          <w:szCs w:val="24"/>
          <w:lang w:val="en-GB"/>
        </w:rPr>
        <w:t xml:space="preserve">LR </w:t>
      </w:r>
      <w:r w:rsidRPr="00745974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745974">
        <w:rPr>
          <w:b/>
          <w:bCs/>
          <w:sz w:val="24"/>
          <w:szCs w:val="24"/>
          <w:lang w:val="en-GB"/>
        </w:rPr>
        <w:t>FEATURES – Results</w:t>
      </w:r>
    </w:p>
    <w:p w14:paraId="0BEB4C82" w14:textId="06F3C5BA" w:rsidR="006B5814" w:rsidRDefault="006B5814" w:rsidP="006B5814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0F5331B" wp14:editId="4AAC945A">
            <wp:extent cx="2890300" cy="1934173"/>
            <wp:effectExtent l="0" t="0" r="571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54"/>
                    <a:stretch/>
                  </pic:blipFill>
                  <pic:spPr bwMode="auto">
                    <a:xfrm>
                      <a:off x="0" y="0"/>
                      <a:ext cx="2901097" cy="194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6785A" w14:paraId="1B719351" w14:textId="77777777" w:rsidTr="00ED5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E77D86D" w14:textId="77777777" w:rsidR="00F6785A" w:rsidRDefault="00F6785A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6B684E6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431520FB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1C9F0438" w14:textId="77777777" w:rsidR="00F6785A" w:rsidRDefault="00F6785A" w:rsidP="00ED5FA8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3B5B28" w14:paraId="14CE4F0C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B90482C" w14:textId="77777777" w:rsidR="003B5B28" w:rsidRDefault="003B5B28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92D97BA" w14:textId="65FE5B64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552288F2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8EC859B" w14:textId="77777777" w:rsidR="003B5B28" w:rsidRDefault="003B5B28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6785A" w14:paraId="391D2AF4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F2D3C07" w14:textId="313EA058" w:rsidR="00F6785A" w:rsidRPr="00F6785A" w:rsidRDefault="00F6785A" w:rsidP="00ED5FA8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 xml:space="preserve">LR, </w:t>
            </w:r>
            <w:r w:rsidR="006F4FA6">
              <w:rPr>
                <w:sz w:val="24"/>
                <w:szCs w:val="24"/>
                <w:lang w:val="en-GB"/>
              </w:rPr>
              <w:t>lambda=1e-6</w:t>
            </w:r>
          </w:p>
        </w:tc>
        <w:tc>
          <w:tcPr>
            <w:tcW w:w="2506" w:type="dxa"/>
          </w:tcPr>
          <w:p w14:paraId="3564BBD3" w14:textId="577CF87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74865B0D" w14:textId="7EFC949F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15FF3E9" w14:textId="63EA96AC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3BC6B8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05AF67" w14:textId="77C7A594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826D751" w14:textId="5D4EC35A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551EEA2F" w14:textId="2E45C6F4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1E0AE9EA" w14:textId="629FDA12" w:rsidR="00F6785A" w:rsidRDefault="004E59F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1</w:t>
            </w:r>
          </w:p>
        </w:tc>
      </w:tr>
      <w:tr w:rsidR="00F6785A" w14:paraId="2151BB47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E75283B" w14:textId="45783175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F951648" w14:textId="488EF7EA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5584A07F" w14:textId="5DC1F303" w:rsidR="00F6785A" w:rsidRDefault="00071D1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0.161</w:t>
            </w:r>
          </w:p>
        </w:tc>
        <w:tc>
          <w:tcPr>
            <w:tcW w:w="2506" w:type="dxa"/>
          </w:tcPr>
          <w:p w14:paraId="5C0E07E5" w14:textId="6B0393F5" w:rsidR="00F6785A" w:rsidRDefault="004E59FC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0.17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F6785A" w14:paraId="451B659A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8A5986" w14:textId="66ED2007" w:rsidR="00F6785A" w:rsidRDefault="006F4FA6" w:rsidP="00ED5FA8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1995580" w14:textId="0CF578FA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0.119</w:t>
            </w:r>
          </w:p>
        </w:tc>
        <w:tc>
          <w:tcPr>
            <w:tcW w:w="2506" w:type="dxa"/>
          </w:tcPr>
          <w:p w14:paraId="2271F7F4" w14:textId="03D8EAB3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0.291</w:t>
            </w:r>
          </w:p>
        </w:tc>
        <w:tc>
          <w:tcPr>
            <w:tcW w:w="2506" w:type="dxa"/>
          </w:tcPr>
          <w:p w14:paraId="09420736" w14:textId="00E7595B" w:rsidR="00F6785A" w:rsidRDefault="00071D1C" w:rsidP="00ED5FA8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0.309</w:t>
            </w:r>
          </w:p>
        </w:tc>
      </w:tr>
      <w:tr w:rsidR="00A011AE" w14:paraId="4F144AB6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49EA620" w14:textId="77777777" w:rsidR="00A011AE" w:rsidRDefault="00A011AE" w:rsidP="00ED5FA8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57D80B" w14:textId="3F1D6B4B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607DD3D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6BF2C53" w14:textId="77777777" w:rsidR="00A011AE" w:rsidRPr="00071D1C" w:rsidRDefault="00A011AE" w:rsidP="00ED5FA8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01376886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354C3E2" w14:textId="7E3B399B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65EB6C2C" w14:textId="3979FCA1" w:rsidR="00A011AE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13A1C13C" w14:textId="610EF6BD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3F7EDED5" w14:textId="1C03CC8C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6019DFEC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1FBCD2" w14:textId="5BB0443D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289B888D" w14:textId="7692C1EA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71D24EE7" w14:textId="161C885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152</w:t>
            </w:r>
          </w:p>
        </w:tc>
        <w:tc>
          <w:tcPr>
            <w:tcW w:w="2506" w:type="dxa"/>
          </w:tcPr>
          <w:p w14:paraId="2C29F146" w14:textId="58CADA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746820E2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A366ECB" w14:textId="59C26AD2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55453FC8" w14:textId="702865B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5CACB3EC" w14:textId="5FA6C5E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687F3D86" w14:textId="79227B7E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182</w:t>
            </w:r>
          </w:p>
        </w:tc>
      </w:tr>
      <w:tr w:rsidR="00A011AE" w14:paraId="76BFE04E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3C80CB5" w14:textId="3A0CFAC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0C9C5EBD" w14:textId="58D313A4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65EB2A1C" w14:textId="6786F36E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296</w:t>
            </w:r>
          </w:p>
        </w:tc>
        <w:tc>
          <w:tcPr>
            <w:tcW w:w="2506" w:type="dxa"/>
          </w:tcPr>
          <w:p w14:paraId="09BB6FE2" w14:textId="3AE89938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314</w:t>
            </w:r>
          </w:p>
        </w:tc>
      </w:tr>
      <w:tr w:rsidR="00A011AE" w14:paraId="06B12539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E74BF9" w14:textId="77777777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A5A6780" w14:textId="0E001A88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</w:t>
            </w:r>
            <w:r w:rsidR="00D11B01">
              <w:rPr>
                <w:sz w:val="24"/>
                <w:szCs w:val="24"/>
                <w:lang w:val="en-GB"/>
              </w:rPr>
              <w:t>9</w:t>
            </w:r>
          </w:p>
        </w:tc>
        <w:tc>
          <w:tcPr>
            <w:tcW w:w="2506" w:type="dxa"/>
          </w:tcPr>
          <w:p w14:paraId="19415D63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BA8682B" w14:textId="77777777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A011AE" w14:paraId="156E8DFF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AB210C" w14:textId="4971B360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051F77BE" w14:textId="137EFC10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23417836" w14:textId="7A1BBE27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21AD6E56" w14:textId="155AD4A2" w:rsidR="00A011AE" w:rsidRPr="00071D1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544DF2F8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1D3398" w14:textId="4D6F07B6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65124C4" w14:textId="34A565A7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41FC1ED0" w14:textId="3692459C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153</w:t>
            </w:r>
          </w:p>
        </w:tc>
        <w:tc>
          <w:tcPr>
            <w:tcW w:w="2506" w:type="dxa"/>
          </w:tcPr>
          <w:p w14:paraId="0036E077" w14:textId="084ACA58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Pr="00A011AE">
              <w:rPr>
                <w:sz w:val="24"/>
                <w:szCs w:val="24"/>
                <w:lang w:val="en-GB"/>
              </w:rPr>
              <w:t>178</w:t>
            </w:r>
          </w:p>
        </w:tc>
      </w:tr>
      <w:tr w:rsidR="00A011AE" w14:paraId="36EE1690" w14:textId="77777777" w:rsidTr="00ED5F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CD04584" w14:textId="66E46DDF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3D07AEAC" w14:textId="483980CC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AC4CE87" w14:textId="24854C56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1B340D47" w14:textId="1787248F" w:rsidR="00A011AE" w:rsidRPr="004E59FC" w:rsidRDefault="00A011AE" w:rsidP="00A011AE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D11B01" w:rsidRPr="00D11B01">
              <w:rPr>
                <w:sz w:val="24"/>
                <w:szCs w:val="24"/>
                <w:lang w:val="en-GB"/>
              </w:rPr>
              <w:t>181</w:t>
            </w:r>
          </w:p>
        </w:tc>
      </w:tr>
      <w:tr w:rsidR="00A011AE" w14:paraId="58E9DC97" w14:textId="77777777" w:rsidTr="00ED5F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1DB564D" w14:textId="1EC06A8E" w:rsidR="00A011AE" w:rsidRDefault="00A011AE" w:rsidP="00A011AE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368AAAA7" w14:textId="0800C84F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00C1AAFA" w14:textId="2FC693FF" w:rsidR="00A011AE" w:rsidRPr="00071D1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C8F849" w14:textId="4A89D18B" w:rsidR="00A011AE" w:rsidRPr="004E59FC" w:rsidRDefault="00A011AE" w:rsidP="00A011AE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11B01"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5D57DAF5" w14:textId="728CBA63" w:rsidR="00F6785A" w:rsidRDefault="00F6785A" w:rsidP="008E6646">
      <w:pPr>
        <w:pStyle w:val="Contenuto"/>
        <w:rPr>
          <w:sz w:val="24"/>
          <w:szCs w:val="24"/>
          <w:lang w:val="en-GB"/>
        </w:rPr>
      </w:pPr>
    </w:p>
    <w:p w14:paraId="2DA23AF6" w14:textId="77777777" w:rsidR="00181E66" w:rsidRP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GAUSSIANIZED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43BCBDBE" w14:textId="77777777" w:rsidR="00181E66" w:rsidRDefault="00181E66" w:rsidP="00181E66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3AC7FBB7" w14:textId="77777777" w:rsidR="00181E66" w:rsidRDefault="00181E66" w:rsidP="00181E66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1F0BEF5" wp14:editId="3BDAB989">
            <wp:extent cx="2578735" cy="1712712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9"/>
                    <a:stretch/>
                  </pic:blipFill>
                  <pic:spPr bwMode="auto">
                    <a:xfrm>
                      <a:off x="0" y="0"/>
                      <a:ext cx="2584512" cy="171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181E66" w14:paraId="61DFF52D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5105F38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021A29E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25682E83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8CD2A64" w14:textId="77777777" w:rsidR="00181E66" w:rsidRDefault="00181E66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C3443F" w14:paraId="61D402E6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9E9B6A" w14:textId="77777777" w:rsidR="00C3443F" w:rsidRDefault="00C3443F" w:rsidP="00E46540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1BD256D" w14:textId="2586AC94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20517A00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0C21CB3" w14:textId="77777777" w:rsidR="00C3443F" w:rsidRDefault="00C3443F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181E66" w14:paraId="513FDB8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7CD97B0" w14:textId="77777777" w:rsidR="00181E66" w:rsidRPr="00F6785A" w:rsidRDefault="00181E66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5411AB2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DA9FDC0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  <w:tc>
          <w:tcPr>
            <w:tcW w:w="2506" w:type="dxa"/>
          </w:tcPr>
          <w:p w14:paraId="3D78757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201</w:t>
            </w:r>
          </w:p>
        </w:tc>
      </w:tr>
      <w:tr w:rsidR="00181E66" w14:paraId="4C5AA7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9D4CC51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13AEFAD9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0.0</w:t>
            </w:r>
            <w:r>
              <w:rPr>
                <w:sz w:val="24"/>
                <w:szCs w:val="24"/>
                <w:lang w:val="en-GB"/>
              </w:rPr>
              <w:t>72</w:t>
            </w:r>
          </w:p>
        </w:tc>
        <w:tc>
          <w:tcPr>
            <w:tcW w:w="2506" w:type="dxa"/>
          </w:tcPr>
          <w:p w14:paraId="3ADA0BE2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212</w:t>
            </w:r>
          </w:p>
        </w:tc>
        <w:tc>
          <w:tcPr>
            <w:tcW w:w="2506" w:type="dxa"/>
          </w:tcPr>
          <w:p w14:paraId="5A06A7A7" w14:textId="77777777" w:rsidR="00181E66" w:rsidRDefault="00181E66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204</w:t>
            </w:r>
          </w:p>
        </w:tc>
      </w:tr>
      <w:tr w:rsidR="00181E66" w14:paraId="6DCA966B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DCBB67" w14:textId="77777777" w:rsidR="00181E66" w:rsidRDefault="00181E66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B0E2CF1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136</w:t>
            </w:r>
          </w:p>
        </w:tc>
        <w:tc>
          <w:tcPr>
            <w:tcW w:w="2506" w:type="dxa"/>
          </w:tcPr>
          <w:p w14:paraId="79DF012C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318</w:t>
            </w:r>
          </w:p>
        </w:tc>
        <w:tc>
          <w:tcPr>
            <w:tcW w:w="2506" w:type="dxa"/>
          </w:tcPr>
          <w:p w14:paraId="7B3CFD33" w14:textId="77777777" w:rsidR="00181E66" w:rsidRDefault="00181E66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35</w:t>
            </w:r>
          </w:p>
        </w:tc>
      </w:tr>
      <w:tr w:rsidR="00C3443F" w14:paraId="21B5CBB2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BCCE729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ECCFD84" w14:textId="751D32F1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092680E8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252BF07E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06803D30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228D11" w14:textId="00B81F0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78AA755" w14:textId="2531E9B6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 w:rsidRPr="00BA0EA1">
              <w:rPr>
                <w:sz w:val="24"/>
                <w:szCs w:val="24"/>
                <w:lang w:val="en-GB"/>
              </w:rPr>
              <w:t>087</w:t>
            </w:r>
          </w:p>
        </w:tc>
        <w:tc>
          <w:tcPr>
            <w:tcW w:w="2506" w:type="dxa"/>
          </w:tcPr>
          <w:p w14:paraId="7D423FC4" w14:textId="6E324979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267</w:t>
            </w:r>
          </w:p>
        </w:tc>
        <w:tc>
          <w:tcPr>
            <w:tcW w:w="2506" w:type="dxa"/>
          </w:tcPr>
          <w:p w14:paraId="719544E0" w14:textId="1B1A0C92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246</w:t>
            </w:r>
          </w:p>
        </w:tc>
      </w:tr>
      <w:tr w:rsidR="00C3443F" w14:paraId="6E4EBA51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412850" w14:textId="5D4E9DB9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3B4857D" w14:textId="2C5A625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088</w:t>
            </w:r>
          </w:p>
        </w:tc>
        <w:tc>
          <w:tcPr>
            <w:tcW w:w="2506" w:type="dxa"/>
          </w:tcPr>
          <w:p w14:paraId="4F71F323" w14:textId="6BF364A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268</w:t>
            </w:r>
          </w:p>
        </w:tc>
        <w:tc>
          <w:tcPr>
            <w:tcW w:w="2506" w:type="dxa"/>
          </w:tcPr>
          <w:p w14:paraId="618960AD" w14:textId="7A4B039C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248</w:t>
            </w:r>
          </w:p>
        </w:tc>
      </w:tr>
      <w:tr w:rsidR="00C3443F" w14:paraId="10FD328E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4A254B0" w14:textId="5C892BF4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7297D347" w14:textId="74B853B0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145</w:t>
            </w:r>
          </w:p>
        </w:tc>
        <w:tc>
          <w:tcPr>
            <w:tcW w:w="2506" w:type="dxa"/>
          </w:tcPr>
          <w:p w14:paraId="459147D9" w14:textId="420C15DF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342</w:t>
            </w:r>
          </w:p>
        </w:tc>
        <w:tc>
          <w:tcPr>
            <w:tcW w:w="2506" w:type="dxa"/>
          </w:tcPr>
          <w:p w14:paraId="717E2FD0" w14:textId="7D7D483A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365</w:t>
            </w:r>
          </w:p>
        </w:tc>
      </w:tr>
      <w:tr w:rsidR="00C3443F" w14:paraId="1FE00DB7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A97DE01" w14:textId="77777777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3F2CB916" w14:textId="1A98BF62" w:rsidR="00C3443F" w:rsidRPr="004E59FC" w:rsidRDefault="00BA0EA1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31C549F9" w14:textId="77777777" w:rsidR="00C3443F" w:rsidRPr="00071D1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78B3AC25" w14:textId="77777777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C3443F" w14:paraId="1ECC517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11E8FDC" w14:textId="1F5DBEF0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5C81A37E" w14:textId="17826579" w:rsidR="00C3443F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t xml:space="preserve"> </w:t>
            </w:r>
            <w:r w:rsidR="00BA0EA1" w:rsidRPr="00BA0EA1">
              <w:rPr>
                <w:sz w:val="24"/>
                <w:szCs w:val="24"/>
                <w:lang w:val="en-GB"/>
              </w:rPr>
              <w:t>114</w:t>
            </w:r>
          </w:p>
        </w:tc>
        <w:tc>
          <w:tcPr>
            <w:tcW w:w="2506" w:type="dxa"/>
          </w:tcPr>
          <w:p w14:paraId="7469F7EE" w14:textId="0AD5970F" w:rsidR="00C3443F" w:rsidRPr="00071D1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20595987" w14:textId="78C6B857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301</w:t>
            </w:r>
          </w:p>
        </w:tc>
      </w:tr>
      <w:tr w:rsidR="00C3443F" w14:paraId="379B1DA5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51BD50C" w14:textId="54CD051A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7C8FD9D" w14:textId="25113513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116</w:t>
            </w:r>
          </w:p>
        </w:tc>
        <w:tc>
          <w:tcPr>
            <w:tcW w:w="2506" w:type="dxa"/>
          </w:tcPr>
          <w:p w14:paraId="44B611C1" w14:textId="54AECAE9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299</w:t>
            </w:r>
          </w:p>
        </w:tc>
        <w:tc>
          <w:tcPr>
            <w:tcW w:w="2506" w:type="dxa"/>
          </w:tcPr>
          <w:p w14:paraId="17D3E8EA" w14:textId="2E1E7A26" w:rsidR="00C3443F" w:rsidRPr="004E59FC" w:rsidRDefault="00C3443F" w:rsidP="00C3443F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306</w:t>
            </w:r>
          </w:p>
        </w:tc>
      </w:tr>
      <w:tr w:rsidR="00C3443F" w14:paraId="6EFA1125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BEA9BE" w14:textId="0A70AC0F" w:rsidR="00C3443F" w:rsidRDefault="00C3443F" w:rsidP="00C3443F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B82D1DC" w14:textId="3F92BF38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14B9DE15" w14:textId="67017864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369</w:t>
            </w:r>
          </w:p>
        </w:tc>
        <w:tc>
          <w:tcPr>
            <w:tcW w:w="2506" w:type="dxa"/>
          </w:tcPr>
          <w:p w14:paraId="39899A87" w14:textId="7A0D29BE" w:rsidR="00C3443F" w:rsidRPr="004E59FC" w:rsidRDefault="00C3443F" w:rsidP="00C3443F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BA0EA1">
              <w:rPr>
                <w:sz w:val="24"/>
                <w:szCs w:val="24"/>
                <w:lang w:val="en-GB"/>
              </w:rPr>
              <w:t>418</w:t>
            </w:r>
          </w:p>
        </w:tc>
      </w:tr>
    </w:tbl>
    <w:p w14:paraId="65F6C1D1" w14:textId="77777777" w:rsidR="00181E66" w:rsidRDefault="00181E66" w:rsidP="00181E66">
      <w:pPr>
        <w:pStyle w:val="Contenuto"/>
        <w:rPr>
          <w:b/>
          <w:bCs/>
          <w:sz w:val="24"/>
          <w:szCs w:val="24"/>
          <w:lang w:val="en-GB"/>
        </w:rPr>
      </w:pPr>
    </w:p>
    <w:p w14:paraId="3280CAC8" w14:textId="264669F4" w:rsidR="00FF540D" w:rsidRPr="00181E66" w:rsidRDefault="00FF540D" w:rsidP="00FF540D">
      <w:pPr>
        <w:pStyle w:val="Contenuto"/>
        <w:rPr>
          <w:b/>
          <w:bCs/>
          <w:sz w:val="24"/>
          <w:szCs w:val="24"/>
          <w:lang w:val="en-GB"/>
        </w:rPr>
      </w:pPr>
      <w:r w:rsidRPr="00181E66">
        <w:rPr>
          <w:b/>
          <w:bCs/>
          <w:sz w:val="24"/>
          <w:szCs w:val="24"/>
          <w:lang w:val="en-GB"/>
        </w:rPr>
        <w:t xml:space="preserve">LR </w:t>
      </w:r>
      <w:r>
        <w:rPr>
          <w:b/>
          <w:bCs/>
          <w:color w:val="34ABA2" w:themeColor="accent6"/>
          <w:sz w:val="24"/>
          <w:szCs w:val="24"/>
          <w:lang w:val="en-GB"/>
        </w:rPr>
        <w:t>Z-NORMALIZED</w:t>
      </w:r>
      <w:r w:rsidRPr="00181E66">
        <w:rPr>
          <w:b/>
          <w:bCs/>
          <w:color w:val="34ABA2" w:themeColor="accent6"/>
          <w:sz w:val="24"/>
          <w:szCs w:val="24"/>
          <w:lang w:val="en-GB"/>
        </w:rPr>
        <w:t xml:space="preserve">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59514312" w14:textId="77777777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</w:p>
    <w:p w14:paraId="47CA15EB" w14:textId="2A960BD9" w:rsidR="00FF540D" w:rsidRDefault="00FF540D" w:rsidP="00FF540D">
      <w:pPr>
        <w:pStyle w:val="Contenuto"/>
        <w:jc w:val="center"/>
        <w:rPr>
          <w:sz w:val="24"/>
          <w:szCs w:val="24"/>
          <w:lang w:val="en-GB"/>
        </w:rPr>
      </w:pPr>
      <w:r w:rsidRPr="00FF540D">
        <w:rPr>
          <w:noProof/>
          <w:sz w:val="24"/>
          <w:szCs w:val="24"/>
          <w:lang w:val="en-GB"/>
        </w:rPr>
        <w:drawing>
          <wp:inline distT="0" distB="0" distL="0" distR="0" wp14:anchorId="41014661" wp14:editId="1DED1046">
            <wp:extent cx="2628900" cy="17557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0950"/>
                    <a:stretch/>
                  </pic:blipFill>
                  <pic:spPr bwMode="auto">
                    <a:xfrm>
                      <a:off x="0" y="0"/>
                      <a:ext cx="2633668" cy="175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FF540D" w14:paraId="64DC2211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EB7C2E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ABD9673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364194E4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0CF9C3E0" w14:textId="77777777" w:rsidR="00FF540D" w:rsidRDefault="00FF540D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FF540D" w14:paraId="22E9871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C13E121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1B0B1F6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02A817B1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5A1954E" w14:textId="77777777" w:rsidR="00FF540D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651D4F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3EF4458" w14:textId="77777777" w:rsidR="00FF540D" w:rsidRPr="00F6785A" w:rsidRDefault="00FF540D" w:rsidP="001032E6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D1DE93B" w14:textId="3B66A4D7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</w:t>
            </w:r>
          </w:p>
        </w:tc>
        <w:tc>
          <w:tcPr>
            <w:tcW w:w="2506" w:type="dxa"/>
          </w:tcPr>
          <w:p w14:paraId="3F89450A" w14:textId="71BE26B6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102A6ADA" w14:textId="7E081911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171</w:t>
            </w:r>
          </w:p>
        </w:tc>
      </w:tr>
      <w:tr w:rsidR="00FF540D" w14:paraId="5ABE7ED5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C648C55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486868FA" w14:textId="576FA51B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8901F53" w14:textId="2226A238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166</w:t>
            </w:r>
          </w:p>
        </w:tc>
        <w:tc>
          <w:tcPr>
            <w:tcW w:w="2506" w:type="dxa"/>
          </w:tcPr>
          <w:p w14:paraId="7C0EB18E" w14:textId="21EAC525" w:rsidR="00FF540D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184</w:t>
            </w:r>
          </w:p>
        </w:tc>
      </w:tr>
      <w:tr w:rsidR="00FF540D" w14:paraId="70932729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914A119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7750F42" w14:textId="06A6026D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30D6FBEB" w14:textId="6A199F5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392</w:t>
            </w:r>
          </w:p>
        </w:tc>
        <w:tc>
          <w:tcPr>
            <w:tcW w:w="2506" w:type="dxa"/>
          </w:tcPr>
          <w:p w14:paraId="428B2EE7" w14:textId="261A0CAA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BD73D1">
              <w:rPr>
                <w:sz w:val="24"/>
                <w:szCs w:val="24"/>
                <w:lang w:val="en-GB"/>
              </w:rPr>
              <w:t>418</w:t>
            </w:r>
          </w:p>
        </w:tc>
      </w:tr>
      <w:tr w:rsidR="00FF540D" w14:paraId="2A856A3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8524887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67B54DF7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317CDE4A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E688365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DB36876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B49C15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378AE0E7" w14:textId="58B28B59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146</w:t>
            </w:r>
          </w:p>
        </w:tc>
        <w:tc>
          <w:tcPr>
            <w:tcW w:w="2506" w:type="dxa"/>
          </w:tcPr>
          <w:p w14:paraId="65E2BD88" w14:textId="1330AE70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335</w:t>
            </w:r>
          </w:p>
        </w:tc>
        <w:tc>
          <w:tcPr>
            <w:tcW w:w="2506" w:type="dxa"/>
          </w:tcPr>
          <w:p w14:paraId="468DEC6A" w14:textId="642AAC02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385</w:t>
            </w:r>
          </w:p>
        </w:tc>
      </w:tr>
      <w:tr w:rsidR="00FF540D" w14:paraId="77F8BD1F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6BB5B6B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CAF0EF0" w14:textId="408FB757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148</w:t>
            </w:r>
          </w:p>
        </w:tc>
        <w:tc>
          <w:tcPr>
            <w:tcW w:w="2506" w:type="dxa"/>
          </w:tcPr>
          <w:p w14:paraId="32DCB26E" w14:textId="282B62EA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34</w:t>
            </w:r>
          </w:p>
        </w:tc>
        <w:tc>
          <w:tcPr>
            <w:tcW w:w="2506" w:type="dxa"/>
          </w:tcPr>
          <w:p w14:paraId="57B5E400" w14:textId="6762D63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386</w:t>
            </w:r>
          </w:p>
        </w:tc>
      </w:tr>
      <w:tr w:rsidR="00FF540D" w14:paraId="0576BA72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C7C4866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66F22787" w14:textId="5E0FACA7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201</w:t>
            </w:r>
          </w:p>
        </w:tc>
        <w:tc>
          <w:tcPr>
            <w:tcW w:w="2506" w:type="dxa"/>
          </w:tcPr>
          <w:p w14:paraId="72E341E7" w14:textId="112FBED6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484</w:t>
            </w:r>
          </w:p>
        </w:tc>
        <w:tc>
          <w:tcPr>
            <w:tcW w:w="2506" w:type="dxa"/>
          </w:tcPr>
          <w:p w14:paraId="13642F49" w14:textId="1254B4C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487</w:t>
            </w:r>
          </w:p>
        </w:tc>
      </w:tr>
      <w:tr w:rsidR="00FF540D" w14:paraId="3D58A8C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DB605C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190C8510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10596FE9" w14:textId="77777777" w:rsidR="00FF540D" w:rsidRPr="00071D1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22700DB" w14:textId="77777777" w:rsidR="00FF540D" w:rsidRPr="004E59FC" w:rsidRDefault="00FF540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FF540D" w14:paraId="45AA64B5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D4F9E42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lambda=1e-6</w:t>
            </w:r>
          </w:p>
        </w:tc>
        <w:tc>
          <w:tcPr>
            <w:tcW w:w="2506" w:type="dxa"/>
          </w:tcPr>
          <w:p w14:paraId="4276F3C9" w14:textId="47FA30C0" w:rsidR="00FF540D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203</w:t>
            </w:r>
          </w:p>
        </w:tc>
        <w:tc>
          <w:tcPr>
            <w:tcW w:w="2506" w:type="dxa"/>
          </w:tcPr>
          <w:p w14:paraId="68734D7E" w14:textId="4531BB25" w:rsidR="00FF540D" w:rsidRPr="00071D1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</w:t>
            </w:r>
          </w:p>
        </w:tc>
        <w:tc>
          <w:tcPr>
            <w:tcW w:w="2506" w:type="dxa"/>
          </w:tcPr>
          <w:p w14:paraId="2A70D50F" w14:textId="5E8B98F3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033E3E89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4E65FC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04F61278" w14:textId="2CD3BD10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205</w:t>
            </w:r>
          </w:p>
        </w:tc>
        <w:tc>
          <w:tcPr>
            <w:tcW w:w="2506" w:type="dxa"/>
          </w:tcPr>
          <w:p w14:paraId="6F2F34A5" w14:textId="1D49337C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486</w:t>
            </w:r>
          </w:p>
        </w:tc>
        <w:tc>
          <w:tcPr>
            <w:tcW w:w="2506" w:type="dxa"/>
          </w:tcPr>
          <w:p w14:paraId="0103A0D8" w14:textId="47B6D6F3" w:rsidR="00FF540D" w:rsidRPr="004E59FC" w:rsidRDefault="00FA4C1D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528</w:t>
            </w:r>
          </w:p>
        </w:tc>
      </w:tr>
      <w:tr w:rsidR="00FF540D" w14:paraId="7BCF5E44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F1CCDD" w14:textId="77777777" w:rsidR="00FF540D" w:rsidRDefault="00FF540D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284CF704" w14:textId="476DFEBC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249</w:t>
            </w:r>
          </w:p>
        </w:tc>
        <w:tc>
          <w:tcPr>
            <w:tcW w:w="2506" w:type="dxa"/>
          </w:tcPr>
          <w:p w14:paraId="2BAD0C8C" w14:textId="5BCCFAF0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576</w:t>
            </w:r>
          </w:p>
        </w:tc>
        <w:tc>
          <w:tcPr>
            <w:tcW w:w="2506" w:type="dxa"/>
          </w:tcPr>
          <w:p w14:paraId="28C72B28" w14:textId="6BA8C005" w:rsidR="00FF540D" w:rsidRPr="004E59FC" w:rsidRDefault="00FA4C1D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</w:t>
            </w:r>
            <w:r w:rsidR="00A6764A">
              <w:rPr>
                <w:sz w:val="24"/>
                <w:szCs w:val="24"/>
                <w:lang w:val="en-GB"/>
              </w:rPr>
              <w:t>615</w:t>
            </w:r>
          </w:p>
        </w:tc>
      </w:tr>
    </w:tbl>
    <w:p w14:paraId="0873C20F" w14:textId="3960C082" w:rsidR="00CE76EB" w:rsidRDefault="00CE76EB" w:rsidP="00181E66">
      <w:pPr>
        <w:spacing w:after="200"/>
        <w:rPr>
          <w:color w:val="FF0000"/>
          <w:lang w:val="en-GB"/>
        </w:rPr>
      </w:pPr>
    </w:p>
    <w:p w14:paraId="7AD8993A" w14:textId="36EFBFAD" w:rsidR="000B4A29" w:rsidRPr="00181E66" w:rsidRDefault="000B4A29" w:rsidP="000B4A29">
      <w:pPr>
        <w:pStyle w:val="Contenuto"/>
        <w:rPr>
          <w:b/>
          <w:bCs/>
          <w:sz w:val="24"/>
          <w:szCs w:val="24"/>
          <w:lang w:val="en-GB"/>
        </w:rPr>
      </w:pP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WEIGHTED </w:t>
      </w:r>
      <w:r>
        <w:rPr>
          <w:b/>
          <w:bCs/>
          <w:sz w:val="24"/>
          <w:szCs w:val="24"/>
          <w:lang w:val="en-GB"/>
        </w:rPr>
        <w:t>LR</w:t>
      </w:r>
      <w:r w:rsidRPr="00181E66">
        <w:rPr>
          <w:b/>
          <w:bCs/>
          <w:sz w:val="24"/>
          <w:szCs w:val="24"/>
          <w:lang w:val="en-GB"/>
        </w:rPr>
        <w:t xml:space="preserve"> </w:t>
      </w:r>
      <w:r w:rsidRPr="000B4A29">
        <w:rPr>
          <w:b/>
          <w:bCs/>
          <w:color w:val="34ABA2" w:themeColor="accent6"/>
          <w:sz w:val="24"/>
          <w:szCs w:val="24"/>
          <w:lang w:val="en-GB"/>
        </w:rPr>
        <w:t xml:space="preserve">RAW </w:t>
      </w:r>
      <w:r w:rsidRPr="00181E66">
        <w:rPr>
          <w:b/>
          <w:bCs/>
          <w:sz w:val="24"/>
          <w:szCs w:val="24"/>
          <w:lang w:val="en-GB"/>
        </w:rPr>
        <w:t>FEATURES – Results</w:t>
      </w:r>
    </w:p>
    <w:p w14:paraId="627B4286" w14:textId="77777777" w:rsidR="000B4A29" w:rsidRDefault="000B4A29" w:rsidP="000B4A29">
      <w:pPr>
        <w:pStyle w:val="Contenuto"/>
        <w:jc w:val="center"/>
        <w:rPr>
          <w:sz w:val="24"/>
          <w:szCs w:val="24"/>
          <w:lang w:val="en-GB"/>
        </w:rPr>
      </w:pPr>
    </w:p>
    <w:p w14:paraId="4039E702" w14:textId="77777777" w:rsidR="000E0159" w:rsidRDefault="000E0159" w:rsidP="000B4A29">
      <w:pPr>
        <w:pStyle w:val="Contenuto"/>
        <w:jc w:val="center"/>
        <w:rPr>
          <w:noProof/>
          <w:sz w:val="24"/>
          <w:szCs w:val="24"/>
          <w:lang w:val="en-GB"/>
        </w:rPr>
      </w:pPr>
    </w:p>
    <w:p w14:paraId="2DB403A5" w14:textId="6B308A63" w:rsidR="000B4A29" w:rsidRDefault="000E0159" w:rsidP="000B4A29">
      <w:pPr>
        <w:pStyle w:val="Conten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AB563CF" wp14:editId="3D24C1AF">
            <wp:extent cx="3692106" cy="2406948"/>
            <wp:effectExtent l="0" t="0" r="381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7" b="1375"/>
                    <a:stretch/>
                  </pic:blipFill>
                  <pic:spPr bwMode="auto">
                    <a:xfrm>
                      <a:off x="0" y="0"/>
                      <a:ext cx="3705988" cy="24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0B4A29" w14:paraId="69F2EA27" w14:textId="77777777" w:rsidTr="001032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6DFC992B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E8D0A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3E117AC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7D5611B9" w14:textId="77777777" w:rsidR="000B4A29" w:rsidRDefault="000B4A29" w:rsidP="001032E6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π = 0.1</w:t>
            </w:r>
          </w:p>
        </w:tc>
      </w:tr>
      <w:tr w:rsidR="000B4A29" w14:paraId="436848E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70DD56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58C188B8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NO PCA</w:t>
            </w:r>
          </w:p>
        </w:tc>
        <w:tc>
          <w:tcPr>
            <w:tcW w:w="2506" w:type="dxa"/>
          </w:tcPr>
          <w:p w14:paraId="13A6D7AF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2AD0A14" w14:textId="77777777" w:rsidR="000B4A29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0B4A29" w14:paraId="28441607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0A75CAD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5F9B4591" w14:textId="732C23CA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0.047</w:t>
            </w:r>
          </w:p>
        </w:tc>
        <w:tc>
          <w:tcPr>
            <w:tcW w:w="2506" w:type="dxa"/>
          </w:tcPr>
          <w:p w14:paraId="62C8BB18" w14:textId="440F2CDD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  <w:tc>
          <w:tcPr>
            <w:tcW w:w="2506" w:type="dxa"/>
          </w:tcPr>
          <w:p w14:paraId="49BE6561" w14:textId="301BAC75" w:rsidR="000B4A29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0.129</w:t>
            </w:r>
          </w:p>
        </w:tc>
      </w:tr>
      <w:tr w:rsidR="000B4A29" w14:paraId="371C0717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70DD193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482DD5BC" w14:textId="78EA9755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216D6544" w14:textId="4A3CAE02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</w:t>
            </w:r>
          </w:p>
        </w:tc>
        <w:tc>
          <w:tcPr>
            <w:tcW w:w="2506" w:type="dxa"/>
          </w:tcPr>
          <w:p w14:paraId="7CD29E9E" w14:textId="1D07A43E" w:rsidR="000B4A29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0.131</w:t>
            </w:r>
          </w:p>
        </w:tc>
      </w:tr>
      <w:tr w:rsidR="0034118B" w14:paraId="543CE91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34D2F38" w14:textId="7DD9DC6B" w:rsidR="0034118B" w:rsidRDefault="0034118B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53195108" w14:textId="5285C6DB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0.046</w:t>
            </w:r>
          </w:p>
        </w:tc>
        <w:tc>
          <w:tcPr>
            <w:tcW w:w="2506" w:type="dxa"/>
          </w:tcPr>
          <w:p w14:paraId="0D468A02" w14:textId="6743CC8E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126</w:t>
            </w:r>
          </w:p>
        </w:tc>
        <w:tc>
          <w:tcPr>
            <w:tcW w:w="2506" w:type="dxa"/>
          </w:tcPr>
          <w:p w14:paraId="662929FE" w14:textId="716C5A1A" w:rsidR="0034118B" w:rsidRDefault="00ED3E0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134</w:t>
            </w:r>
          </w:p>
        </w:tc>
      </w:tr>
      <w:tr w:rsidR="007D7F03" w14:paraId="2D351968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718960B" w14:textId="5259BAE4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4540E376" w14:textId="67DB7F70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</w:t>
            </w:r>
          </w:p>
        </w:tc>
        <w:tc>
          <w:tcPr>
            <w:tcW w:w="2506" w:type="dxa"/>
          </w:tcPr>
          <w:p w14:paraId="6562F9EF" w14:textId="1398C7DC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149</w:t>
            </w:r>
          </w:p>
        </w:tc>
        <w:tc>
          <w:tcPr>
            <w:tcW w:w="2506" w:type="dxa"/>
          </w:tcPr>
          <w:p w14:paraId="211B3E63" w14:textId="6A87E3C1" w:rsidR="007D7F03" w:rsidRDefault="0033291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137</w:t>
            </w:r>
          </w:p>
        </w:tc>
      </w:tr>
      <w:tr w:rsidR="007D7F03" w14:paraId="32B58D33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948C237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074F8F0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m=10</w:t>
            </w:r>
          </w:p>
        </w:tc>
        <w:tc>
          <w:tcPr>
            <w:tcW w:w="2506" w:type="dxa"/>
          </w:tcPr>
          <w:p w14:paraId="122F9BC0" w14:textId="77777777" w:rsidR="000B4A29" w:rsidRPr="00071D1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776C6CD" w14:textId="77777777" w:rsidR="000B4A29" w:rsidRPr="004E59FC" w:rsidRDefault="000B4A2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72F055A0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69AFAD4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72956A1C" w14:textId="25C0D592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69149EDE" w14:textId="3F005B46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0.152</w:t>
            </w:r>
          </w:p>
        </w:tc>
        <w:tc>
          <w:tcPr>
            <w:tcW w:w="2506" w:type="dxa"/>
          </w:tcPr>
          <w:p w14:paraId="571F9DAA" w14:textId="325AF17F" w:rsidR="000B4A29" w:rsidRPr="004E59FC" w:rsidRDefault="001F3DB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49060C8D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911D749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0C7CBE40" w14:textId="1381F648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89B4F9B" w14:textId="5BA326AD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0.158</w:t>
            </w:r>
          </w:p>
        </w:tc>
        <w:tc>
          <w:tcPr>
            <w:tcW w:w="2506" w:type="dxa"/>
          </w:tcPr>
          <w:p w14:paraId="6949A32E" w14:textId="51AE7B35" w:rsidR="000B4A29" w:rsidRPr="004E59FC" w:rsidRDefault="0034118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0.182</w:t>
            </w:r>
          </w:p>
        </w:tc>
      </w:tr>
      <w:tr w:rsidR="007D7F03" w14:paraId="74479F3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E94E60D" w14:textId="42EE3F2E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14A5A1C" w14:textId="0EB19680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073</w:t>
            </w:r>
          </w:p>
        </w:tc>
        <w:tc>
          <w:tcPr>
            <w:tcW w:w="2506" w:type="dxa"/>
          </w:tcPr>
          <w:p w14:paraId="4C6FD8C3" w14:textId="21435295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9DB7C97" w14:textId="16697B48" w:rsidR="007D7F03" w:rsidRDefault="00ED3E0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197</w:t>
            </w:r>
          </w:p>
        </w:tc>
      </w:tr>
      <w:tr w:rsidR="007D7F03" w14:paraId="61AD04FE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90BE256" w14:textId="42AFE620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57F6E46B" w14:textId="6BAF04CD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35A5BB5B" w14:textId="50965B40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314</w:t>
            </w:r>
          </w:p>
        </w:tc>
        <w:tc>
          <w:tcPr>
            <w:tcW w:w="2506" w:type="dxa"/>
          </w:tcPr>
          <w:p w14:paraId="32116DC6" w14:textId="34F93CB5" w:rsidR="007D7F03" w:rsidRDefault="0033291B" w:rsidP="007D7F03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296</w:t>
            </w:r>
          </w:p>
        </w:tc>
      </w:tr>
      <w:tr w:rsidR="007D7F03" w14:paraId="5DAC10D1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81C6C32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56F6E04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PCA m=9</w:t>
            </w:r>
          </w:p>
        </w:tc>
        <w:tc>
          <w:tcPr>
            <w:tcW w:w="2506" w:type="dxa"/>
          </w:tcPr>
          <w:p w14:paraId="5EDC5D9A" w14:textId="77777777" w:rsidR="000B4A29" w:rsidRPr="00071D1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  <w:tc>
          <w:tcPr>
            <w:tcW w:w="2506" w:type="dxa"/>
          </w:tcPr>
          <w:p w14:paraId="46FFC818" w14:textId="77777777" w:rsidR="000B4A29" w:rsidRPr="004E59FC" w:rsidRDefault="000B4A29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</w:p>
        </w:tc>
      </w:tr>
      <w:tr w:rsidR="007D7F03" w14:paraId="3B44B9B1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F73C21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lambda=1e-4</w:t>
            </w:r>
          </w:p>
        </w:tc>
        <w:tc>
          <w:tcPr>
            <w:tcW w:w="2506" w:type="dxa"/>
          </w:tcPr>
          <w:p w14:paraId="35CAAC22" w14:textId="70B1413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0.061</w:t>
            </w:r>
          </w:p>
        </w:tc>
        <w:tc>
          <w:tcPr>
            <w:tcW w:w="2506" w:type="dxa"/>
          </w:tcPr>
          <w:p w14:paraId="3B3A6EA4" w14:textId="74D1FAFC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0.153</w:t>
            </w:r>
          </w:p>
        </w:tc>
        <w:tc>
          <w:tcPr>
            <w:tcW w:w="2506" w:type="dxa"/>
          </w:tcPr>
          <w:p w14:paraId="4BB35EB2" w14:textId="1B871842" w:rsidR="000B4A29" w:rsidRPr="004E59FC" w:rsidRDefault="001F3DB9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0.178</w:t>
            </w:r>
          </w:p>
        </w:tc>
      </w:tr>
      <w:tr w:rsidR="007D7F03" w14:paraId="719A63F6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6948BC6" w14:textId="77777777" w:rsidR="000B4A29" w:rsidRDefault="000B4A29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lambda=1e-2</w:t>
            </w:r>
          </w:p>
        </w:tc>
        <w:tc>
          <w:tcPr>
            <w:tcW w:w="2506" w:type="dxa"/>
          </w:tcPr>
          <w:p w14:paraId="1BC307EB" w14:textId="7E524077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0.062</w:t>
            </w:r>
          </w:p>
        </w:tc>
        <w:tc>
          <w:tcPr>
            <w:tcW w:w="2506" w:type="dxa"/>
          </w:tcPr>
          <w:p w14:paraId="241385CF" w14:textId="306A6BC6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0.16</w:t>
            </w:r>
          </w:p>
        </w:tc>
        <w:tc>
          <w:tcPr>
            <w:tcW w:w="2506" w:type="dxa"/>
          </w:tcPr>
          <w:p w14:paraId="1C011BF6" w14:textId="0C74CEB1" w:rsidR="000B4A29" w:rsidRPr="004E59FC" w:rsidRDefault="0034118B" w:rsidP="001032E6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0.181</w:t>
            </w:r>
          </w:p>
        </w:tc>
      </w:tr>
      <w:tr w:rsidR="007D7F03" w14:paraId="1BF45CBB" w14:textId="77777777" w:rsidTr="001032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B472868" w14:textId="01990C67" w:rsidR="007D7F03" w:rsidRDefault="007D7F03" w:rsidP="001032E6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lambda=1E-1</w:t>
            </w:r>
          </w:p>
        </w:tc>
        <w:tc>
          <w:tcPr>
            <w:tcW w:w="2506" w:type="dxa"/>
          </w:tcPr>
          <w:p w14:paraId="73E61C42" w14:textId="05327B09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072</w:t>
            </w:r>
          </w:p>
        </w:tc>
        <w:tc>
          <w:tcPr>
            <w:tcW w:w="2506" w:type="dxa"/>
          </w:tcPr>
          <w:p w14:paraId="5DD70131" w14:textId="4BDE6F57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177</w:t>
            </w:r>
          </w:p>
        </w:tc>
        <w:tc>
          <w:tcPr>
            <w:tcW w:w="2506" w:type="dxa"/>
          </w:tcPr>
          <w:p w14:paraId="1C55A053" w14:textId="16264CCD" w:rsidR="007D7F03" w:rsidRDefault="0033291B" w:rsidP="001032E6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199</w:t>
            </w:r>
          </w:p>
        </w:tc>
      </w:tr>
      <w:tr w:rsidR="007D7F03" w14:paraId="3DC78F54" w14:textId="77777777" w:rsidTr="001032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2B63592" w14:textId="69D4F5D6" w:rsidR="007D7F03" w:rsidRDefault="007D7F03" w:rsidP="007D7F03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LR, LAMBDA=1.0</w:t>
            </w:r>
          </w:p>
        </w:tc>
        <w:tc>
          <w:tcPr>
            <w:tcW w:w="2506" w:type="dxa"/>
          </w:tcPr>
          <w:p w14:paraId="7331E459" w14:textId="727EEC6E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12</w:t>
            </w:r>
          </w:p>
        </w:tc>
        <w:tc>
          <w:tcPr>
            <w:tcW w:w="2506" w:type="dxa"/>
          </w:tcPr>
          <w:p w14:paraId="5C122104" w14:textId="5CFC5896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295</w:t>
            </w:r>
          </w:p>
        </w:tc>
        <w:tc>
          <w:tcPr>
            <w:tcW w:w="2506" w:type="dxa"/>
          </w:tcPr>
          <w:p w14:paraId="3E898BDE" w14:textId="4CB6737D" w:rsidR="007D7F03" w:rsidRDefault="0033291B" w:rsidP="007D7F03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317</w:t>
            </w:r>
          </w:p>
        </w:tc>
      </w:tr>
    </w:tbl>
    <w:p w14:paraId="4AF9CC07" w14:textId="77777777" w:rsidR="000B4A29" w:rsidRDefault="000B4A29" w:rsidP="000B4A29">
      <w:pPr>
        <w:spacing w:after="200"/>
        <w:rPr>
          <w:color w:val="FF0000"/>
          <w:lang w:val="en-GB"/>
        </w:rPr>
      </w:pPr>
    </w:p>
    <w:p w14:paraId="4FC605C8" w14:textId="77777777" w:rsidR="000B4A29" w:rsidRDefault="000B4A29" w:rsidP="00181E66">
      <w:pPr>
        <w:spacing w:after="200"/>
        <w:rPr>
          <w:color w:val="FF0000"/>
          <w:lang w:val="en-GB"/>
        </w:rPr>
      </w:pPr>
    </w:p>
    <w:p w14:paraId="5BE87D72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01216542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FF981AF" w14:textId="24205BF0" w:rsidR="00181E66" w:rsidRDefault="00181E66" w:rsidP="00181E66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22E3DD53" w14:textId="5D5482A3" w:rsidR="00181E66" w:rsidRDefault="00181E66" w:rsidP="00181E66">
      <w:pPr>
        <w:pStyle w:val="Titolo1"/>
        <w:rPr>
          <w:lang w:val="en-GB"/>
        </w:rPr>
      </w:pPr>
      <w:bookmarkStart w:id="15" w:name="_Toc108274263"/>
      <w:r>
        <w:rPr>
          <w:lang w:val="en-GB"/>
        </w:rPr>
        <w:lastRenderedPageBreak/>
        <w:t>Support Vector Machine</w:t>
      </w:r>
      <w:bookmarkEnd w:id="15"/>
    </w:p>
    <w:p w14:paraId="703BBA79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3E6D96A3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D38CD99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57342D03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RESULTS</w:t>
      </w:r>
    </w:p>
    <w:p w14:paraId="4EC3477F" w14:textId="77777777" w:rsidR="00181E66" w:rsidRDefault="00181E66" w:rsidP="00181E66">
      <w:pPr>
        <w:pStyle w:val="Contenuto"/>
        <w:rPr>
          <w:b/>
          <w:bCs/>
          <w:lang w:val="en-GB"/>
        </w:rPr>
      </w:pPr>
    </w:p>
    <w:p w14:paraId="0E2489C0" w14:textId="026E6620" w:rsidR="00181E66" w:rsidRDefault="00181E66" w:rsidP="00181E66">
      <w:pPr>
        <w:pStyle w:val="Contenuto"/>
        <w:rPr>
          <w:b/>
          <w:bCs/>
          <w:lang w:val="en-GB"/>
        </w:rPr>
      </w:pPr>
      <w:r w:rsidRPr="00181E66">
        <w:rPr>
          <w:b/>
          <w:bCs/>
          <w:color w:val="34ABA2" w:themeColor="accent6"/>
          <w:lang w:val="en-GB"/>
        </w:rPr>
        <w:t>Primal</w:t>
      </w:r>
      <w:r w:rsidR="00E24E26"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p w14:paraId="2BCB516D" w14:textId="77777777" w:rsidR="00181E66" w:rsidRPr="00181E66" w:rsidRDefault="00181E66" w:rsidP="00181E66">
      <w:pPr>
        <w:pStyle w:val="Contenuto"/>
        <w:rPr>
          <w:b/>
          <w:bCs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E65AB5" w14:paraId="0A4429FD" w14:textId="77777777" w:rsidTr="00FE0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2DFCA11" w14:textId="20C79EE1" w:rsidR="00E65AB5" w:rsidRDefault="00E65AB5" w:rsidP="00FE093A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</w:p>
        </w:tc>
        <w:tc>
          <w:tcPr>
            <w:tcW w:w="2506" w:type="dxa"/>
          </w:tcPr>
          <w:p w14:paraId="5E579211" w14:textId="525E11A6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K = </w:t>
            </w:r>
            <w:r w:rsidR="0031456B">
              <w:rPr>
                <w:sz w:val="24"/>
                <w:szCs w:val="24"/>
                <w:lang w:val="en-GB"/>
              </w:rPr>
              <w:t>0.1</w:t>
            </w:r>
          </w:p>
        </w:tc>
        <w:tc>
          <w:tcPr>
            <w:tcW w:w="2506" w:type="dxa"/>
          </w:tcPr>
          <w:p w14:paraId="608B703E" w14:textId="11C1CDC3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9923B5">
              <w:rPr>
                <w:sz w:val="24"/>
                <w:szCs w:val="24"/>
                <w:lang w:val="en-GB"/>
              </w:rPr>
              <w:t xml:space="preserve"> 1.0</w:t>
            </w:r>
          </w:p>
        </w:tc>
        <w:tc>
          <w:tcPr>
            <w:tcW w:w="2506" w:type="dxa"/>
          </w:tcPr>
          <w:p w14:paraId="605DD1BD" w14:textId="0D733718" w:rsidR="00E65AB5" w:rsidRDefault="00E65AB5" w:rsidP="00FE093A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5C4C59AE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40B78B8" w14:textId="12754653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77231251" w14:textId="381797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1782A7C9" w14:textId="7C2374AE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.063</w:t>
            </w:r>
          </w:p>
        </w:tc>
        <w:tc>
          <w:tcPr>
            <w:tcW w:w="2506" w:type="dxa"/>
          </w:tcPr>
          <w:p w14:paraId="0A6B9553" w14:textId="7740426D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</w:tr>
      <w:tr w:rsidR="000D7C8C" w14:paraId="2D980A1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81961D1" w14:textId="77413C51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0CA8791" w14:textId="1CB3DED9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071</w:t>
            </w:r>
          </w:p>
        </w:tc>
        <w:tc>
          <w:tcPr>
            <w:tcW w:w="2506" w:type="dxa"/>
          </w:tcPr>
          <w:p w14:paraId="74BF63DE" w14:textId="3B78E23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  <w:tc>
          <w:tcPr>
            <w:tcW w:w="2506" w:type="dxa"/>
          </w:tcPr>
          <w:p w14:paraId="6D674391" w14:textId="278AC7A6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</w:t>
            </w:r>
          </w:p>
        </w:tc>
      </w:tr>
      <w:tr w:rsidR="000D7C8C" w14:paraId="25496768" w14:textId="77777777" w:rsidTr="00FE0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CC7C3EF" w14:textId="1219EE3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56B48EC6" w14:textId="07D495B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062</w:t>
            </w:r>
          </w:p>
        </w:tc>
        <w:tc>
          <w:tcPr>
            <w:tcW w:w="2506" w:type="dxa"/>
          </w:tcPr>
          <w:p w14:paraId="67D631CC" w14:textId="017F556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059</w:t>
            </w:r>
          </w:p>
        </w:tc>
        <w:tc>
          <w:tcPr>
            <w:tcW w:w="2506" w:type="dxa"/>
          </w:tcPr>
          <w:p w14:paraId="1F414038" w14:textId="0CFB5F4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061</w:t>
            </w:r>
          </w:p>
        </w:tc>
      </w:tr>
      <w:tr w:rsidR="000D7C8C" w14:paraId="1492D6F6" w14:textId="77777777" w:rsidTr="00FE0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C10CA11" w14:textId="2282F5F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7B249403" w14:textId="1523F66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  <w:tc>
          <w:tcPr>
            <w:tcW w:w="2506" w:type="dxa"/>
          </w:tcPr>
          <w:p w14:paraId="454F2CE1" w14:textId="1FB025BF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077</w:t>
            </w:r>
          </w:p>
        </w:tc>
        <w:tc>
          <w:tcPr>
            <w:tcW w:w="2506" w:type="dxa"/>
          </w:tcPr>
          <w:p w14:paraId="09797BE6" w14:textId="43A4D030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076</w:t>
            </w:r>
          </w:p>
        </w:tc>
      </w:tr>
    </w:tbl>
    <w:p w14:paraId="05EA72E5" w14:textId="47FB4B3B" w:rsidR="00E65AB5" w:rsidRDefault="00E65A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5412FC50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2A197D09" w14:textId="4062F228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0.1</w:t>
            </w:r>
          </w:p>
        </w:tc>
        <w:tc>
          <w:tcPr>
            <w:tcW w:w="2506" w:type="dxa"/>
          </w:tcPr>
          <w:p w14:paraId="2EDE8016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28E4A037" w14:textId="25D9E5C3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5E317C0" w14:textId="181A90A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4DC6D9A5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766618D" w14:textId="6345E8D6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2DB94BEB" w14:textId="0C024D2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188</w:t>
            </w:r>
          </w:p>
        </w:tc>
        <w:tc>
          <w:tcPr>
            <w:tcW w:w="2506" w:type="dxa"/>
          </w:tcPr>
          <w:p w14:paraId="38A24D37" w14:textId="4F55E0B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.168</w:t>
            </w:r>
          </w:p>
        </w:tc>
        <w:tc>
          <w:tcPr>
            <w:tcW w:w="2506" w:type="dxa"/>
          </w:tcPr>
          <w:p w14:paraId="4578FE76" w14:textId="2C9A1A9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166</w:t>
            </w:r>
          </w:p>
        </w:tc>
      </w:tr>
      <w:tr w:rsidR="000D7C8C" w14:paraId="1C8E66EA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098748B" w14:textId="2EFA7AA8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53BBDE06" w14:textId="5A403F2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</w:t>
            </w:r>
          </w:p>
        </w:tc>
        <w:tc>
          <w:tcPr>
            <w:tcW w:w="2506" w:type="dxa"/>
          </w:tcPr>
          <w:p w14:paraId="69416ABD" w14:textId="6DC4410A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169</w:t>
            </w:r>
          </w:p>
        </w:tc>
        <w:tc>
          <w:tcPr>
            <w:tcW w:w="2506" w:type="dxa"/>
          </w:tcPr>
          <w:p w14:paraId="0DA8B758" w14:textId="1D00167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7324A4F8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0EDE79" w14:textId="276ABA8F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B799C07" w14:textId="4483C5EF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2506" w:type="dxa"/>
          </w:tcPr>
          <w:p w14:paraId="43638ABD" w14:textId="0E4D2E5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5CCE5877" w14:textId="41F7117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171</w:t>
            </w:r>
          </w:p>
        </w:tc>
      </w:tr>
      <w:tr w:rsidR="000D7C8C" w14:paraId="1CA127B2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FD9B2D5" w14:textId="3E6546D0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3DAE6F38" w14:textId="4E5A71D4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37</w:t>
            </w:r>
          </w:p>
        </w:tc>
        <w:tc>
          <w:tcPr>
            <w:tcW w:w="2506" w:type="dxa"/>
          </w:tcPr>
          <w:p w14:paraId="67ED8903" w14:textId="7ECDAACD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182</w:t>
            </w:r>
          </w:p>
        </w:tc>
        <w:tc>
          <w:tcPr>
            <w:tcW w:w="2506" w:type="dxa"/>
          </w:tcPr>
          <w:p w14:paraId="1EAE37D8" w14:textId="331E840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211</w:t>
            </w:r>
          </w:p>
        </w:tc>
      </w:tr>
    </w:tbl>
    <w:p w14:paraId="0E81F17A" w14:textId="77777777" w:rsidR="009923B5" w:rsidRDefault="009923B5" w:rsidP="008E6646">
      <w:pPr>
        <w:pStyle w:val="Contenuto"/>
        <w:rPr>
          <w:sz w:val="24"/>
          <w:szCs w:val="24"/>
          <w:lang w:val="en-GB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9923B5" w14:paraId="71E3242E" w14:textId="77777777" w:rsidTr="00FA6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09AF3954" w14:textId="4BC66BDA" w:rsidR="009923B5" w:rsidRDefault="009923B5" w:rsidP="00FA6E6C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0.9</w:t>
            </w:r>
          </w:p>
        </w:tc>
        <w:tc>
          <w:tcPr>
            <w:tcW w:w="2506" w:type="dxa"/>
          </w:tcPr>
          <w:p w14:paraId="22370FDA" w14:textId="77777777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3567EAD9" w14:textId="0C85204E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6EA959B3" w14:textId="654444BB" w:rsidR="009923B5" w:rsidRDefault="009923B5" w:rsidP="00FA6E6C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</w:t>
            </w:r>
            <w:r w:rsidR="005C7306">
              <w:rPr>
                <w:sz w:val="24"/>
                <w:szCs w:val="24"/>
                <w:lang w:val="en-GB"/>
              </w:rPr>
              <w:t xml:space="preserve"> 10.0</w:t>
            </w:r>
          </w:p>
        </w:tc>
      </w:tr>
      <w:tr w:rsidR="000D7C8C" w14:paraId="35A8924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1EFF82A" w14:textId="3C51493C" w:rsidR="000D7C8C" w:rsidRPr="00F6785A" w:rsidRDefault="000D7C8C" w:rsidP="000D7C8C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5E103C0C" w14:textId="15734928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</w:t>
            </w:r>
          </w:p>
        </w:tc>
        <w:tc>
          <w:tcPr>
            <w:tcW w:w="2506" w:type="dxa"/>
          </w:tcPr>
          <w:p w14:paraId="2FDC7B91" w14:textId="02CA4C84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.167</w:t>
            </w:r>
          </w:p>
        </w:tc>
        <w:tc>
          <w:tcPr>
            <w:tcW w:w="2506" w:type="dxa"/>
          </w:tcPr>
          <w:p w14:paraId="387D3009" w14:textId="25E61449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159</w:t>
            </w:r>
          </w:p>
        </w:tc>
      </w:tr>
      <w:tr w:rsidR="000D7C8C" w14:paraId="396AB821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EFF77F2" w14:textId="06A4EE12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49A93875" w14:textId="004DDFD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178</w:t>
            </w:r>
          </w:p>
        </w:tc>
        <w:tc>
          <w:tcPr>
            <w:tcW w:w="2506" w:type="dxa"/>
          </w:tcPr>
          <w:p w14:paraId="7BE7CD85" w14:textId="4690F08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  <w:tc>
          <w:tcPr>
            <w:tcW w:w="2506" w:type="dxa"/>
          </w:tcPr>
          <w:p w14:paraId="06C47289" w14:textId="41685871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152</w:t>
            </w:r>
          </w:p>
        </w:tc>
      </w:tr>
      <w:tr w:rsidR="000D7C8C" w14:paraId="6AED10C0" w14:textId="77777777" w:rsidTr="00FA6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4E2692F8" w14:textId="5B15B067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8E10AC9" w14:textId="6A1D58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172</w:t>
            </w:r>
          </w:p>
        </w:tc>
        <w:tc>
          <w:tcPr>
            <w:tcW w:w="2506" w:type="dxa"/>
          </w:tcPr>
          <w:p w14:paraId="2C67A0EE" w14:textId="02EA53F3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151</w:t>
            </w:r>
          </w:p>
        </w:tc>
        <w:tc>
          <w:tcPr>
            <w:tcW w:w="2506" w:type="dxa"/>
          </w:tcPr>
          <w:p w14:paraId="1E95911F" w14:textId="72A33371" w:rsidR="000D7C8C" w:rsidRDefault="000D7C8C" w:rsidP="000D7C8C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158</w:t>
            </w:r>
          </w:p>
        </w:tc>
      </w:tr>
      <w:tr w:rsidR="000D7C8C" w14:paraId="647BCC6D" w14:textId="77777777" w:rsidTr="00FA6E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A88253" w14:textId="79F96FA9" w:rsidR="000D7C8C" w:rsidRDefault="000D7C8C" w:rsidP="000D7C8C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129C6546" w14:textId="713D8FAB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454</w:t>
            </w:r>
          </w:p>
        </w:tc>
        <w:tc>
          <w:tcPr>
            <w:tcW w:w="2506" w:type="dxa"/>
          </w:tcPr>
          <w:p w14:paraId="14E5EDF9" w14:textId="61BD74E7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256</w:t>
            </w:r>
          </w:p>
        </w:tc>
        <w:tc>
          <w:tcPr>
            <w:tcW w:w="2506" w:type="dxa"/>
          </w:tcPr>
          <w:p w14:paraId="53E71E21" w14:textId="3C3A9D68" w:rsidR="000D7C8C" w:rsidRDefault="000D7C8C" w:rsidP="000D7C8C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207</w:t>
            </w:r>
          </w:p>
        </w:tc>
      </w:tr>
    </w:tbl>
    <w:p w14:paraId="5BB04CA1" w14:textId="05C47410" w:rsidR="00E65AB5" w:rsidRDefault="00E65AB5" w:rsidP="001D5114">
      <w:pPr>
        <w:rPr>
          <w:lang w:val="en-GB"/>
        </w:rPr>
      </w:pPr>
    </w:p>
    <w:p w14:paraId="0B4806E2" w14:textId="4AF0D5F7" w:rsidR="00E24E26" w:rsidRDefault="00E24E26" w:rsidP="00E24E26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 xml:space="preserve">Dual + </w:t>
      </w:r>
      <w:r w:rsidR="00BB510D">
        <w:rPr>
          <w:b/>
          <w:bCs/>
          <w:color w:val="34ABA2" w:themeColor="accent6"/>
          <w:lang w:val="en-GB"/>
        </w:rPr>
        <w:t>Polynomial</w:t>
      </w:r>
      <w:r>
        <w:rPr>
          <w:b/>
          <w:bCs/>
          <w:color w:val="34ABA2" w:themeColor="accent6"/>
          <w:lang w:val="en-GB"/>
        </w:rPr>
        <w:t>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0A49FBA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6187E0" w14:textId="1D5EE426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FA4C1D">
              <w:rPr>
                <w:color w:val="34ABA2" w:themeColor="accent6"/>
                <w:sz w:val="24"/>
                <w:szCs w:val="24"/>
                <w:lang w:val="en-GB"/>
              </w:rPr>
              <w:t>, D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=4, con=1000</w:t>
            </w:r>
          </w:p>
        </w:tc>
        <w:tc>
          <w:tcPr>
            <w:tcW w:w="2506" w:type="dxa"/>
          </w:tcPr>
          <w:p w14:paraId="4DA651A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00972CC4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29D1E6A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7EA32F2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9071FE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4E720BCB" w14:textId="33B256A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083B4184" w14:textId="006E114F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44D2577" w14:textId="3270399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1FC0B611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553EA3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0F4D291C" w14:textId="01903DF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1E2EC495" w14:textId="446FF0A6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03383E75" w14:textId="79DE819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</w:tr>
      <w:tr w:rsidR="00BB510D" w14:paraId="61DE7E80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3F15806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36EC7C56" w14:textId="503C674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296AC590" w14:textId="02001F23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13</w:t>
            </w:r>
          </w:p>
        </w:tc>
        <w:tc>
          <w:tcPr>
            <w:tcW w:w="2506" w:type="dxa"/>
          </w:tcPr>
          <w:p w14:paraId="0029E262" w14:textId="02B11218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780EA1">
              <w:rPr>
                <w:sz w:val="24"/>
                <w:szCs w:val="24"/>
                <w:lang w:val="en-GB"/>
              </w:rPr>
              <w:t>176</w:t>
            </w:r>
          </w:p>
        </w:tc>
      </w:tr>
      <w:tr w:rsidR="00BB510D" w14:paraId="4C9B8EAC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FA7D77C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5026FE3" w14:textId="29C16AA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598B2803" w14:textId="5C7001CC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4A8ADF0B" w14:textId="187DD81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</w:p>
        </w:tc>
      </w:tr>
    </w:tbl>
    <w:p w14:paraId="77DAF0E0" w14:textId="2557B956" w:rsidR="00BB510D" w:rsidRDefault="00BB510D" w:rsidP="00BB510D">
      <w:pPr>
        <w:pStyle w:val="Contenuto"/>
        <w:rPr>
          <w:b/>
          <w:bCs/>
          <w:lang w:val="en-GB"/>
        </w:rPr>
      </w:pPr>
    </w:p>
    <w:p w14:paraId="60D32DF9" w14:textId="3D037F24" w:rsidR="00BB510D" w:rsidRDefault="00BB510D" w:rsidP="00BB510D">
      <w:pPr>
        <w:pStyle w:val="Contenuto"/>
        <w:rPr>
          <w:b/>
          <w:bCs/>
          <w:lang w:val="en-GB"/>
        </w:rPr>
      </w:pPr>
      <w:r>
        <w:rPr>
          <w:b/>
          <w:bCs/>
          <w:color w:val="34ABA2" w:themeColor="accent6"/>
          <w:lang w:val="en-GB"/>
        </w:rPr>
        <w:t>Dual + RBF, RAW FEATURES</w:t>
      </w:r>
      <w:r w:rsidRPr="00181E66">
        <w:rPr>
          <w:b/>
          <w:bCs/>
          <w:color w:val="34ABA2" w:themeColor="accent6"/>
          <w:lang w:val="en-GB"/>
        </w:rPr>
        <w:t xml:space="preserve"> </w:t>
      </w:r>
      <w:r w:rsidRPr="00181E66">
        <w:rPr>
          <w:b/>
          <w:bCs/>
          <w:lang w:val="en-GB"/>
        </w:rPr>
        <w:t xml:space="preserve">Implementation </w:t>
      </w:r>
      <w:r>
        <w:rPr>
          <w:b/>
          <w:bCs/>
          <w:lang w:val="en-GB"/>
        </w:rPr>
        <w:t>–</w:t>
      </w:r>
      <w:r w:rsidRPr="00181E66">
        <w:rPr>
          <w:b/>
          <w:bCs/>
          <w:lang w:val="en-GB"/>
        </w:rPr>
        <w:t xml:space="preserve">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BB510D" w14:paraId="265AD146" w14:textId="77777777" w:rsidTr="00E465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6" w:type="dxa"/>
          </w:tcPr>
          <w:p w14:paraId="1979B7AE" w14:textId="52EC7212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 w:rsidRPr="00CD5D30">
              <w:rPr>
                <w:color w:val="34ABA2" w:themeColor="accent6"/>
                <w:sz w:val="24"/>
                <w:szCs w:val="24"/>
                <w:lang w:val="en-GB"/>
              </w:rPr>
              <w:t>π = 0.5</w:t>
            </w:r>
            <w:r w:rsidR="00780EA1">
              <w:rPr>
                <w:color w:val="34ABA2" w:themeColor="accent6"/>
                <w:sz w:val="24"/>
                <w:szCs w:val="24"/>
                <w:lang w:val="en-GB"/>
              </w:rPr>
              <w:t>, gamma=0.001</w:t>
            </w:r>
          </w:p>
        </w:tc>
        <w:tc>
          <w:tcPr>
            <w:tcW w:w="2506" w:type="dxa"/>
          </w:tcPr>
          <w:p w14:paraId="6D8840B6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0.1</w:t>
            </w:r>
          </w:p>
        </w:tc>
        <w:tc>
          <w:tcPr>
            <w:tcW w:w="2506" w:type="dxa"/>
          </w:tcPr>
          <w:p w14:paraId="1F27704B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1.0</w:t>
            </w:r>
          </w:p>
        </w:tc>
        <w:tc>
          <w:tcPr>
            <w:tcW w:w="2506" w:type="dxa"/>
          </w:tcPr>
          <w:p w14:paraId="470BAF8F" w14:textId="77777777" w:rsidR="00BB510D" w:rsidRDefault="00BB510D" w:rsidP="00E46540">
            <w:pPr>
              <w:pStyle w:val="Conten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K = 10.0</w:t>
            </w:r>
          </w:p>
        </w:tc>
      </w:tr>
      <w:tr w:rsidR="00BB510D" w14:paraId="2CB5B45C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051B397C" w14:textId="77777777" w:rsidR="00BB510D" w:rsidRPr="00F6785A" w:rsidRDefault="00BB510D" w:rsidP="00E46540">
            <w:pPr>
              <w:pStyle w:val="Conten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SVM, C=0.01</w:t>
            </w:r>
          </w:p>
        </w:tc>
        <w:tc>
          <w:tcPr>
            <w:tcW w:w="2506" w:type="dxa"/>
          </w:tcPr>
          <w:p w14:paraId="0078EF5E" w14:textId="61192C86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3A8387CB" w14:textId="318BF3EA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  <w:r>
              <w:rPr>
                <w:sz w:val="24"/>
                <w:szCs w:val="24"/>
                <w:lang w:val="en-GB"/>
              </w:rPr>
              <w:t>.</w:t>
            </w:r>
          </w:p>
        </w:tc>
        <w:tc>
          <w:tcPr>
            <w:tcW w:w="2506" w:type="dxa"/>
          </w:tcPr>
          <w:p w14:paraId="62FD5BC0" w14:textId="0D131EA9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762C7A76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1D4FE92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C=0.1</w:t>
            </w:r>
          </w:p>
        </w:tc>
        <w:tc>
          <w:tcPr>
            <w:tcW w:w="2506" w:type="dxa"/>
          </w:tcPr>
          <w:p w14:paraId="7336F603" w14:textId="1DCE0CB0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  <w:tc>
          <w:tcPr>
            <w:tcW w:w="2506" w:type="dxa"/>
          </w:tcPr>
          <w:p w14:paraId="1E88BC2A" w14:textId="4EC4EB78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</w:t>
            </w:r>
          </w:p>
        </w:tc>
        <w:tc>
          <w:tcPr>
            <w:tcW w:w="2506" w:type="dxa"/>
          </w:tcPr>
          <w:p w14:paraId="7EA76076" w14:textId="1A9F7A41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</w:p>
        </w:tc>
      </w:tr>
      <w:tr w:rsidR="00BB510D" w14:paraId="0B5C119B" w14:textId="77777777" w:rsidTr="00E465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2362FAC7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C=1.0</w:t>
            </w:r>
          </w:p>
        </w:tc>
        <w:tc>
          <w:tcPr>
            <w:tcW w:w="2506" w:type="dxa"/>
          </w:tcPr>
          <w:p w14:paraId="273B6C27" w14:textId="0529FEB0" w:rsidR="00395609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395609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2DB0CF10" w14:textId="6F791162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356B84">
              <w:rPr>
                <w:sz w:val="24"/>
                <w:szCs w:val="24"/>
                <w:lang w:val="en-GB"/>
              </w:rPr>
              <w:t>057</w:t>
            </w:r>
          </w:p>
        </w:tc>
        <w:tc>
          <w:tcPr>
            <w:tcW w:w="2506" w:type="dxa"/>
          </w:tcPr>
          <w:p w14:paraId="730469CF" w14:textId="7590711C" w:rsidR="00BB510D" w:rsidRDefault="00BB510D" w:rsidP="00E46540">
            <w:pPr>
              <w:pStyle w:val="Conten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4E59FC">
              <w:rPr>
                <w:sz w:val="24"/>
                <w:szCs w:val="24"/>
                <w:lang w:val="en-GB"/>
              </w:rPr>
              <w:t>0.</w:t>
            </w:r>
            <w:r w:rsidR="00E52E63">
              <w:rPr>
                <w:sz w:val="24"/>
                <w:szCs w:val="24"/>
                <w:lang w:val="en-GB"/>
              </w:rPr>
              <w:t>055</w:t>
            </w:r>
          </w:p>
        </w:tc>
      </w:tr>
      <w:tr w:rsidR="00BB510D" w14:paraId="6D9C5853" w14:textId="77777777" w:rsidTr="00E46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61C0DE5" w14:textId="77777777" w:rsidR="00BB510D" w:rsidRDefault="00BB510D" w:rsidP="00E46540">
            <w:pPr>
              <w:pStyle w:val="Conten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SVM, C=10.0</w:t>
            </w:r>
          </w:p>
        </w:tc>
        <w:tc>
          <w:tcPr>
            <w:tcW w:w="2506" w:type="dxa"/>
          </w:tcPr>
          <w:p w14:paraId="5D4DF8EF" w14:textId="787BE219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A02102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353D480" w14:textId="4478BA04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DD0948">
              <w:rPr>
                <w:sz w:val="24"/>
                <w:szCs w:val="24"/>
                <w:lang w:val="en-GB"/>
              </w:rPr>
              <w:t>053</w:t>
            </w:r>
          </w:p>
        </w:tc>
        <w:tc>
          <w:tcPr>
            <w:tcW w:w="2506" w:type="dxa"/>
          </w:tcPr>
          <w:p w14:paraId="120BE6A7" w14:textId="6334EF03" w:rsidR="00BB510D" w:rsidRDefault="00BB510D" w:rsidP="00E46540">
            <w:pPr>
              <w:pStyle w:val="Conten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071D1C">
              <w:rPr>
                <w:sz w:val="24"/>
                <w:szCs w:val="24"/>
                <w:lang w:val="en-GB"/>
              </w:rPr>
              <w:t>0.</w:t>
            </w:r>
            <w:r w:rsidR="009B3253">
              <w:rPr>
                <w:sz w:val="24"/>
                <w:szCs w:val="24"/>
                <w:lang w:val="en-GB"/>
              </w:rPr>
              <w:t>138</w:t>
            </w:r>
          </w:p>
        </w:tc>
      </w:tr>
    </w:tbl>
    <w:p w14:paraId="316DEABD" w14:textId="3B9283F3" w:rsidR="00BB510D" w:rsidRDefault="00BB510D" w:rsidP="00BB510D">
      <w:pPr>
        <w:pStyle w:val="Contenuto"/>
        <w:rPr>
          <w:b/>
          <w:bCs/>
          <w:lang w:val="en-GB"/>
        </w:rPr>
      </w:pPr>
    </w:p>
    <w:p w14:paraId="3697BC19" w14:textId="77777777" w:rsidR="00BB510D" w:rsidRDefault="00BB510D" w:rsidP="00E24E26">
      <w:pPr>
        <w:pStyle w:val="Contenuto"/>
        <w:rPr>
          <w:b/>
          <w:bCs/>
          <w:lang w:val="en-GB"/>
        </w:rPr>
      </w:pPr>
    </w:p>
    <w:p w14:paraId="477DD690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lastRenderedPageBreak/>
        <w:t>CONSIDERATIONS</w:t>
      </w:r>
    </w:p>
    <w:p w14:paraId="419D2C60" w14:textId="2704BFEE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054A3891" w14:textId="1DFA58DC" w:rsidR="00CE76EB" w:rsidRDefault="00CE76E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4F808114" w14:textId="0A114B4D" w:rsidR="00CE76EB" w:rsidRDefault="00CE76EB" w:rsidP="00CE76EB">
      <w:pPr>
        <w:pStyle w:val="Titolo1"/>
        <w:rPr>
          <w:lang w:val="en-GB"/>
        </w:rPr>
      </w:pPr>
      <w:bookmarkStart w:id="16" w:name="_Toc108274264"/>
      <w:r>
        <w:rPr>
          <w:lang w:val="en-GB"/>
        </w:rPr>
        <w:lastRenderedPageBreak/>
        <w:t>Gaussian Mixture Models</w:t>
      </w:r>
      <w:bookmarkEnd w:id="16"/>
    </w:p>
    <w:p w14:paraId="54828A4F" w14:textId="77777777" w:rsidR="00CE76EB" w:rsidRPr="00CE76EB" w:rsidRDefault="00CE76EB" w:rsidP="00CE76EB">
      <w:pPr>
        <w:pStyle w:val="Contenuto"/>
        <w:rPr>
          <w:lang w:val="en-GB"/>
        </w:rPr>
      </w:pPr>
    </w:p>
    <w:p w14:paraId="089DF92A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EXPECTATIONS</w:t>
      </w:r>
    </w:p>
    <w:p w14:paraId="2F6C7C20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6FE2B67B" w14:textId="77777777" w:rsidR="00CE76EB" w:rsidRDefault="00CE76EB" w:rsidP="00CE76EB">
      <w:pPr>
        <w:pStyle w:val="Contenuto"/>
        <w:rPr>
          <w:sz w:val="24"/>
          <w:szCs w:val="24"/>
          <w:lang w:val="en-GB"/>
        </w:rPr>
      </w:pPr>
    </w:p>
    <w:p w14:paraId="677F8B3C" w14:textId="77777777" w:rsidR="00CE76EB" w:rsidRPr="007E41FC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7E41FC">
        <w:rPr>
          <w:b/>
          <w:bCs/>
          <w:i/>
          <w:iCs/>
          <w:sz w:val="24"/>
          <w:szCs w:val="24"/>
          <w:lang w:val="en-GB"/>
        </w:rPr>
        <w:t>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1403"/>
        <w:gridCol w:w="1002"/>
        <w:gridCol w:w="973"/>
        <w:gridCol w:w="1098"/>
        <w:gridCol w:w="1098"/>
        <w:gridCol w:w="1123"/>
        <w:gridCol w:w="1123"/>
        <w:gridCol w:w="1123"/>
        <w:gridCol w:w="1081"/>
      </w:tblGrid>
      <w:tr w:rsidR="00216CA5" w:rsidRPr="007E41FC" w14:paraId="600FA786" w14:textId="15706850" w:rsidTr="00371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3" w:type="dxa"/>
          </w:tcPr>
          <w:p w14:paraId="13971CFD" w14:textId="77777777" w:rsidR="006D2586" w:rsidRPr="007E41FC" w:rsidRDefault="006D2586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1002" w:type="dxa"/>
          </w:tcPr>
          <w:p w14:paraId="273FBEAC" w14:textId="5CCC1103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</w:t>
            </w:r>
          </w:p>
        </w:tc>
        <w:tc>
          <w:tcPr>
            <w:tcW w:w="973" w:type="dxa"/>
          </w:tcPr>
          <w:p w14:paraId="53829F21" w14:textId="1BB57F54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2</w:t>
            </w:r>
          </w:p>
        </w:tc>
        <w:tc>
          <w:tcPr>
            <w:tcW w:w="1098" w:type="dxa"/>
          </w:tcPr>
          <w:p w14:paraId="551F9C3D" w14:textId="3C9B1BD9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4</w:t>
            </w:r>
          </w:p>
        </w:tc>
        <w:tc>
          <w:tcPr>
            <w:tcW w:w="1098" w:type="dxa"/>
          </w:tcPr>
          <w:p w14:paraId="38B9B58A" w14:textId="25882E92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8</w:t>
            </w:r>
          </w:p>
        </w:tc>
        <w:tc>
          <w:tcPr>
            <w:tcW w:w="1123" w:type="dxa"/>
          </w:tcPr>
          <w:p w14:paraId="47763FC1" w14:textId="72195B9B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16</w:t>
            </w:r>
          </w:p>
        </w:tc>
        <w:tc>
          <w:tcPr>
            <w:tcW w:w="1123" w:type="dxa"/>
          </w:tcPr>
          <w:p w14:paraId="1E78BA0A" w14:textId="7C22F9FC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32</w:t>
            </w:r>
          </w:p>
        </w:tc>
        <w:tc>
          <w:tcPr>
            <w:tcW w:w="1123" w:type="dxa"/>
          </w:tcPr>
          <w:p w14:paraId="1885CCD4" w14:textId="17667D99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64</w:t>
            </w:r>
          </w:p>
        </w:tc>
        <w:tc>
          <w:tcPr>
            <w:tcW w:w="1081" w:type="dxa"/>
          </w:tcPr>
          <w:p w14:paraId="145E7FBC" w14:textId="2B965BD5" w:rsidR="006D2586" w:rsidRPr="007E41FC" w:rsidRDefault="006D2586">
            <w:pPr>
              <w:spacing w:after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128</w:t>
            </w:r>
          </w:p>
        </w:tc>
      </w:tr>
      <w:tr w:rsidR="007E41FC" w:rsidRPr="00216CA5" w14:paraId="4FCE5F87" w14:textId="77777777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61E39E6" w14:textId="77777777" w:rsidR="007E41FC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8621" w:type="dxa"/>
            <w:gridSpan w:val="8"/>
          </w:tcPr>
          <w:p w14:paraId="75CCE086" w14:textId="3BC91520" w:rsidR="007E41FC" w:rsidRPr="00216CA5" w:rsidRDefault="007E41FC" w:rsidP="00216CA5">
            <w:pPr>
              <w:spacing w:after="20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r w:rsidRPr="00216CA5">
              <w:rPr>
                <w:sz w:val="24"/>
                <w:szCs w:val="24"/>
                <w:lang w:val="en-GB"/>
              </w:rPr>
              <w:t>Z-Normalization</w:t>
            </w:r>
          </w:p>
        </w:tc>
      </w:tr>
      <w:tr w:rsidR="00216CA5" w:rsidRPr="00216CA5" w14:paraId="2BDDB7EB" w14:textId="08570B65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39A9698" w14:textId="32BEDC58" w:rsidR="006D2586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1002" w:type="dxa"/>
          </w:tcPr>
          <w:p w14:paraId="6C903A08" w14:textId="68504CF9" w:rsidR="006D2586" w:rsidRPr="00854139" w:rsidRDefault="006D258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</w:p>
        </w:tc>
        <w:tc>
          <w:tcPr>
            <w:tcW w:w="973" w:type="dxa"/>
          </w:tcPr>
          <w:p w14:paraId="740F2590" w14:textId="0580DDBE" w:rsidR="006D2586" w:rsidRPr="00854139" w:rsidRDefault="00216CA5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0.044</w:t>
            </w:r>
          </w:p>
        </w:tc>
        <w:tc>
          <w:tcPr>
            <w:tcW w:w="1098" w:type="dxa"/>
          </w:tcPr>
          <w:p w14:paraId="0420EB72" w14:textId="68CDB2EC" w:rsidR="006D2586" w:rsidRPr="00854139" w:rsidRDefault="008F2D9D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  <w:tc>
          <w:tcPr>
            <w:tcW w:w="1098" w:type="dxa"/>
          </w:tcPr>
          <w:p w14:paraId="7DF517B4" w14:textId="40037758" w:rsidR="006D2586" w:rsidRPr="00854139" w:rsidRDefault="009B75C1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0.040</w:t>
            </w:r>
          </w:p>
        </w:tc>
        <w:tc>
          <w:tcPr>
            <w:tcW w:w="1123" w:type="dxa"/>
          </w:tcPr>
          <w:p w14:paraId="3E9B436F" w14:textId="7994EB87" w:rsidR="006D2586" w:rsidRPr="00854139" w:rsidRDefault="009B75C1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0.051</w:t>
            </w:r>
          </w:p>
        </w:tc>
        <w:tc>
          <w:tcPr>
            <w:tcW w:w="1123" w:type="dxa"/>
          </w:tcPr>
          <w:p w14:paraId="6576DAA7" w14:textId="6CD388BE" w:rsidR="006D2586" w:rsidRPr="00854139" w:rsidRDefault="00315BC2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0.065</w:t>
            </w:r>
          </w:p>
        </w:tc>
        <w:tc>
          <w:tcPr>
            <w:tcW w:w="1123" w:type="dxa"/>
          </w:tcPr>
          <w:p w14:paraId="1BAF3700" w14:textId="26BE5EA2" w:rsidR="006D2586" w:rsidRPr="00854139" w:rsidRDefault="00F5731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081" w:type="dxa"/>
          </w:tcPr>
          <w:p w14:paraId="0E5CC8BB" w14:textId="2DC08009" w:rsidR="006D2586" w:rsidRPr="00854139" w:rsidRDefault="00F5731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0.123</w:t>
            </w:r>
          </w:p>
        </w:tc>
      </w:tr>
      <w:tr w:rsidR="00216CA5" w:rsidRPr="00216CA5" w14:paraId="5EF65A4D" w14:textId="188D79C4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3E57FB2" w14:textId="2D0DFF5A" w:rsidR="006D2586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Diag-cov</w:t>
            </w:r>
          </w:p>
        </w:tc>
        <w:tc>
          <w:tcPr>
            <w:tcW w:w="1002" w:type="dxa"/>
          </w:tcPr>
          <w:p w14:paraId="4660BAE3" w14:textId="77777777" w:rsidR="006D2586" w:rsidRPr="00854139" w:rsidRDefault="006D258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</w:p>
        </w:tc>
        <w:tc>
          <w:tcPr>
            <w:tcW w:w="973" w:type="dxa"/>
          </w:tcPr>
          <w:p w14:paraId="07EE6D9C" w14:textId="3C7064D5" w:rsidR="006D2586" w:rsidRPr="00854139" w:rsidRDefault="0085413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60EFB6A9" w14:textId="4236B82A" w:rsidR="006D2586" w:rsidRPr="00854139" w:rsidRDefault="008F2D9D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098" w:type="dxa"/>
          </w:tcPr>
          <w:p w14:paraId="673F6C0D" w14:textId="1B02380C" w:rsidR="006D2586" w:rsidRPr="00854139" w:rsidRDefault="009B75C1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0.084</w:t>
            </w:r>
          </w:p>
        </w:tc>
        <w:tc>
          <w:tcPr>
            <w:tcW w:w="1123" w:type="dxa"/>
          </w:tcPr>
          <w:p w14:paraId="072115D4" w14:textId="18F0C3CB" w:rsidR="006D2586" w:rsidRPr="00854139" w:rsidRDefault="009B75C1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123" w:type="dxa"/>
          </w:tcPr>
          <w:p w14:paraId="1B4F1719" w14:textId="0BDAF4B9" w:rsidR="006D2586" w:rsidRPr="00854139" w:rsidRDefault="00315BC2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0.087</w:t>
            </w:r>
          </w:p>
        </w:tc>
        <w:tc>
          <w:tcPr>
            <w:tcW w:w="1123" w:type="dxa"/>
          </w:tcPr>
          <w:p w14:paraId="4435CC95" w14:textId="7D76935D" w:rsidR="006D2586" w:rsidRPr="00854139" w:rsidRDefault="00F5731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081" w:type="dxa"/>
          </w:tcPr>
          <w:p w14:paraId="068500CA" w14:textId="7E63F247" w:rsidR="006D2586" w:rsidRPr="00854139" w:rsidRDefault="00F5731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0.115</w:t>
            </w:r>
          </w:p>
        </w:tc>
      </w:tr>
      <w:tr w:rsidR="00216CA5" w:rsidRPr="00216CA5" w14:paraId="29BEA14E" w14:textId="377BFBC8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BF32493" w14:textId="534BF4C5" w:rsidR="006D2586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1002" w:type="dxa"/>
          </w:tcPr>
          <w:p w14:paraId="29CEE4C2" w14:textId="77777777" w:rsidR="006D2586" w:rsidRPr="00854139" w:rsidRDefault="006D2586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</w:p>
        </w:tc>
        <w:tc>
          <w:tcPr>
            <w:tcW w:w="973" w:type="dxa"/>
          </w:tcPr>
          <w:p w14:paraId="012AB9A7" w14:textId="0DF5084A" w:rsidR="006D2586" w:rsidRPr="00854139" w:rsidRDefault="0085413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5F20E09B" w14:textId="2A068FB4" w:rsidR="006D2586" w:rsidRPr="00854139" w:rsidRDefault="008F2D9D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098" w:type="dxa"/>
          </w:tcPr>
          <w:p w14:paraId="0B558935" w14:textId="420D01E6" w:rsidR="006D2586" w:rsidRPr="00854139" w:rsidRDefault="009B75C1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6B7D6E99" w14:textId="6C5D99D9" w:rsidR="006D2586" w:rsidRPr="00854139" w:rsidRDefault="009B75C1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0.030</w:t>
            </w:r>
          </w:p>
        </w:tc>
        <w:tc>
          <w:tcPr>
            <w:tcW w:w="1123" w:type="dxa"/>
          </w:tcPr>
          <w:p w14:paraId="4608D433" w14:textId="09D3216F" w:rsidR="006D2586" w:rsidRPr="00854139" w:rsidRDefault="00315BC2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0.034</w:t>
            </w:r>
          </w:p>
        </w:tc>
        <w:tc>
          <w:tcPr>
            <w:tcW w:w="1123" w:type="dxa"/>
          </w:tcPr>
          <w:p w14:paraId="5BC182AA" w14:textId="419CD7DC" w:rsidR="006D2586" w:rsidRPr="00854139" w:rsidRDefault="00F5731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0.037</w:t>
            </w:r>
          </w:p>
        </w:tc>
        <w:tc>
          <w:tcPr>
            <w:tcW w:w="1081" w:type="dxa"/>
          </w:tcPr>
          <w:p w14:paraId="2A76FC8D" w14:textId="7C408A06" w:rsidR="006D2586" w:rsidRPr="00854139" w:rsidRDefault="00F57319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0.039</w:t>
            </w:r>
          </w:p>
        </w:tc>
      </w:tr>
      <w:tr w:rsidR="00216CA5" w:rsidRPr="00216CA5" w14:paraId="645E6CF4" w14:textId="31C37F58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13EF63F" w14:textId="2B4D9983" w:rsidR="006D2586" w:rsidRP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1002" w:type="dxa"/>
          </w:tcPr>
          <w:p w14:paraId="3779783F" w14:textId="77777777" w:rsidR="006D2586" w:rsidRPr="00854139" w:rsidRDefault="006D2586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</w:p>
        </w:tc>
        <w:tc>
          <w:tcPr>
            <w:tcW w:w="973" w:type="dxa"/>
          </w:tcPr>
          <w:p w14:paraId="4A06ECEA" w14:textId="02803563" w:rsidR="006D2586" w:rsidRPr="00854139" w:rsidRDefault="0085413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0.403</w:t>
            </w:r>
          </w:p>
        </w:tc>
        <w:tc>
          <w:tcPr>
            <w:tcW w:w="1098" w:type="dxa"/>
          </w:tcPr>
          <w:p w14:paraId="06BBB9A8" w14:textId="48BA5D62" w:rsidR="006D2586" w:rsidRPr="00854139" w:rsidRDefault="008F2D9D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0.106</w:t>
            </w:r>
          </w:p>
        </w:tc>
        <w:tc>
          <w:tcPr>
            <w:tcW w:w="1098" w:type="dxa"/>
          </w:tcPr>
          <w:p w14:paraId="6ACE240A" w14:textId="51D4EE1F" w:rsidR="006D2586" w:rsidRPr="00854139" w:rsidRDefault="009B75C1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014994D0" w14:textId="46B0B7B7" w:rsidR="006D2586" w:rsidRPr="00854139" w:rsidRDefault="009B75C1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0.083</w:t>
            </w:r>
          </w:p>
        </w:tc>
        <w:tc>
          <w:tcPr>
            <w:tcW w:w="1123" w:type="dxa"/>
          </w:tcPr>
          <w:p w14:paraId="7EDEA8BB" w14:textId="01456677" w:rsidR="006D2586" w:rsidRPr="00854139" w:rsidRDefault="00315BC2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3EFBFE7A" w14:textId="61547001" w:rsidR="006D2586" w:rsidRPr="00854139" w:rsidRDefault="00F5731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0.069</w:t>
            </w:r>
          </w:p>
        </w:tc>
        <w:tc>
          <w:tcPr>
            <w:tcW w:w="1081" w:type="dxa"/>
          </w:tcPr>
          <w:p w14:paraId="33F92FCE" w14:textId="19F887F7" w:rsidR="006D2586" w:rsidRPr="00854139" w:rsidRDefault="00F57319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0.068</w:t>
            </w:r>
          </w:p>
        </w:tc>
      </w:tr>
      <w:tr w:rsidR="007E41FC" w:rsidRPr="00216CA5" w14:paraId="374187F5" w14:textId="77777777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6B405208" w14:textId="77777777" w:rsidR="007E41FC" w:rsidRDefault="007E41FC">
            <w:pPr>
              <w:spacing w:after="200"/>
              <w:rPr>
                <w:sz w:val="24"/>
                <w:szCs w:val="24"/>
                <w:lang w:val="en-GB"/>
              </w:rPr>
            </w:pPr>
          </w:p>
        </w:tc>
        <w:tc>
          <w:tcPr>
            <w:tcW w:w="8621" w:type="dxa"/>
            <w:gridSpan w:val="8"/>
          </w:tcPr>
          <w:p w14:paraId="5F861E34" w14:textId="06E9714D" w:rsidR="007E41FC" w:rsidRPr="00216CA5" w:rsidRDefault="007E41FC" w:rsidP="00216CA5">
            <w:pPr>
              <w:spacing w:after="20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 w:rsidRPr="00216CA5">
              <w:rPr>
                <w:sz w:val="24"/>
                <w:szCs w:val="24"/>
                <w:lang w:val="en-GB"/>
              </w:rPr>
              <w:t>Gaussianized</w:t>
            </w:r>
            <w:proofErr w:type="spellEnd"/>
          </w:p>
        </w:tc>
      </w:tr>
      <w:tr w:rsidR="00854139" w:rsidRPr="00216CA5" w14:paraId="1927C065" w14:textId="77777777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0A72A91" w14:textId="7C40312A" w:rsidR="007E41FC" w:rsidRDefault="007E41FC" w:rsidP="007E41FC">
            <w:pPr>
              <w:spacing w:after="200"/>
              <w:rPr>
                <w:sz w:val="24"/>
                <w:szCs w:val="24"/>
                <w:lang w:val="en-GB"/>
              </w:rPr>
            </w:pPr>
            <w:r w:rsidRPr="007E41FC">
              <w:rPr>
                <w:sz w:val="24"/>
                <w:szCs w:val="24"/>
                <w:lang w:val="en-GB"/>
              </w:rPr>
              <w:t>Full-cov</w:t>
            </w:r>
          </w:p>
        </w:tc>
        <w:tc>
          <w:tcPr>
            <w:tcW w:w="1002" w:type="dxa"/>
          </w:tcPr>
          <w:p w14:paraId="4818BBEA" w14:textId="77777777" w:rsidR="007E41FC" w:rsidRPr="00854139" w:rsidRDefault="007E41FC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</w:p>
        </w:tc>
        <w:tc>
          <w:tcPr>
            <w:tcW w:w="973" w:type="dxa"/>
          </w:tcPr>
          <w:p w14:paraId="77EDE588" w14:textId="68988376" w:rsidR="007E41FC" w:rsidRPr="00854139" w:rsidRDefault="0085413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0.056</w:t>
            </w:r>
          </w:p>
        </w:tc>
        <w:tc>
          <w:tcPr>
            <w:tcW w:w="1098" w:type="dxa"/>
          </w:tcPr>
          <w:p w14:paraId="7C8B9753" w14:textId="705F67CF" w:rsidR="007E41FC" w:rsidRPr="00854139" w:rsidRDefault="008F2D9D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0.048</w:t>
            </w:r>
          </w:p>
        </w:tc>
        <w:tc>
          <w:tcPr>
            <w:tcW w:w="1098" w:type="dxa"/>
          </w:tcPr>
          <w:p w14:paraId="12395459" w14:textId="72C11202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0.049</w:t>
            </w:r>
          </w:p>
        </w:tc>
        <w:tc>
          <w:tcPr>
            <w:tcW w:w="1123" w:type="dxa"/>
          </w:tcPr>
          <w:p w14:paraId="3C65A449" w14:textId="5E6B0C79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123" w:type="dxa"/>
          </w:tcPr>
          <w:p w14:paraId="225C6913" w14:textId="09671C8A" w:rsidR="007E41FC" w:rsidRPr="00854139" w:rsidRDefault="00315BC2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0.073</w:t>
            </w:r>
          </w:p>
        </w:tc>
        <w:tc>
          <w:tcPr>
            <w:tcW w:w="1123" w:type="dxa"/>
          </w:tcPr>
          <w:p w14:paraId="4E37CE99" w14:textId="052249DB" w:rsidR="007E41FC" w:rsidRPr="00854139" w:rsidRDefault="00F5731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081" w:type="dxa"/>
          </w:tcPr>
          <w:p w14:paraId="4DFDB579" w14:textId="19668206" w:rsidR="007E41FC" w:rsidRPr="00854139" w:rsidRDefault="00F5731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854139" w:rsidRPr="00216CA5" w14:paraId="027E0EEE" w14:textId="77777777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EF4C42A" w14:textId="390F852C" w:rsidR="007E41FC" w:rsidRPr="007E41FC" w:rsidRDefault="007E41FC" w:rsidP="007E41FC">
            <w:pPr>
              <w:spacing w:after="200"/>
              <w:rPr>
                <w:sz w:val="24"/>
                <w:szCs w:val="24"/>
                <w:lang w:val="en-GB"/>
              </w:rPr>
            </w:pPr>
            <w:proofErr w:type="spellStart"/>
            <w:r>
              <w:rPr>
                <w:sz w:val="24"/>
                <w:szCs w:val="24"/>
                <w:lang w:val="en-GB"/>
              </w:rPr>
              <w:t>Diag-cov</w:t>
            </w:r>
            <w:proofErr w:type="spellEnd"/>
          </w:p>
        </w:tc>
        <w:tc>
          <w:tcPr>
            <w:tcW w:w="1002" w:type="dxa"/>
          </w:tcPr>
          <w:p w14:paraId="0F167A12" w14:textId="77777777" w:rsidR="007E41FC" w:rsidRPr="00854139" w:rsidRDefault="007E41FC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</w:p>
        </w:tc>
        <w:tc>
          <w:tcPr>
            <w:tcW w:w="973" w:type="dxa"/>
          </w:tcPr>
          <w:p w14:paraId="6C55ACEC" w14:textId="010FCAC8" w:rsidR="007E41FC" w:rsidRPr="00854139" w:rsidRDefault="0085413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0.347</w:t>
            </w:r>
          </w:p>
        </w:tc>
        <w:tc>
          <w:tcPr>
            <w:tcW w:w="1098" w:type="dxa"/>
          </w:tcPr>
          <w:p w14:paraId="2DD7D644" w14:textId="7702C388" w:rsidR="007E41FC" w:rsidRPr="00854139" w:rsidRDefault="008F2D9D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F2D9D">
              <w:rPr>
                <w:b w:val="0"/>
                <w:bCs/>
                <w:sz w:val="20"/>
                <w:szCs w:val="20"/>
                <w:lang w:val="en-GB"/>
              </w:rPr>
              <w:t>0.129</w:t>
            </w:r>
          </w:p>
        </w:tc>
        <w:tc>
          <w:tcPr>
            <w:tcW w:w="1098" w:type="dxa"/>
          </w:tcPr>
          <w:p w14:paraId="4C43C459" w14:textId="7E4F4718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0.112</w:t>
            </w:r>
          </w:p>
        </w:tc>
        <w:tc>
          <w:tcPr>
            <w:tcW w:w="1123" w:type="dxa"/>
          </w:tcPr>
          <w:p w14:paraId="5ED05569" w14:textId="1F710A00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0.110</w:t>
            </w:r>
          </w:p>
        </w:tc>
        <w:tc>
          <w:tcPr>
            <w:tcW w:w="1123" w:type="dxa"/>
          </w:tcPr>
          <w:p w14:paraId="79697721" w14:textId="2B698C69" w:rsidR="007E41FC" w:rsidRPr="00854139" w:rsidRDefault="00315BC2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0.098</w:t>
            </w:r>
          </w:p>
        </w:tc>
        <w:tc>
          <w:tcPr>
            <w:tcW w:w="1123" w:type="dxa"/>
          </w:tcPr>
          <w:p w14:paraId="5E0C32F5" w14:textId="1EBAE58E" w:rsidR="007E41FC" w:rsidRPr="00854139" w:rsidRDefault="00F5731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0.105</w:t>
            </w:r>
          </w:p>
        </w:tc>
        <w:tc>
          <w:tcPr>
            <w:tcW w:w="1081" w:type="dxa"/>
          </w:tcPr>
          <w:p w14:paraId="150BD884" w14:textId="2D102A29" w:rsidR="007E41FC" w:rsidRPr="00854139" w:rsidRDefault="00F5731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0.114</w:t>
            </w:r>
          </w:p>
        </w:tc>
      </w:tr>
      <w:tr w:rsidR="00371592" w:rsidRPr="00216CA5" w14:paraId="37C95223" w14:textId="77777777" w:rsidTr="00371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510339F" w14:textId="4160C81B" w:rsidR="007E41FC" w:rsidRDefault="007E41FC" w:rsidP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full-cov</w:t>
            </w:r>
          </w:p>
        </w:tc>
        <w:tc>
          <w:tcPr>
            <w:tcW w:w="1002" w:type="dxa"/>
          </w:tcPr>
          <w:p w14:paraId="199929F7" w14:textId="77777777" w:rsidR="007E41FC" w:rsidRPr="00854139" w:rsidRDefault="007E41FC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</w:p>
        </w:tc>
        <w:tc>
          <w:tcPr>
            <w:tcW w:w="973" w:type="dxa"/>
          </w:tcPr>
          <w:p w14:paraId="23EB9BFC" w14:textId="5AB61EC9" w:rsidR="007E41FC" w:rsidRPr="00854139" w:rsidRDefault="0085413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0.063</w:t>
            </w:r>
          </w:p>
        </w:tc>
        <w:tc>
          <w:tcPr>
            <w:tcW w:w="1098" w:type="dxa"/>
          </w:tcPr>
          <w:p w14:paraId="20CBCF51" w14:textId="12419BF9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0.058</w:t>
            </w:r>
          </w:p>
        </w:tc>
        <w:tc>
          <w:tcPr>
            <w:tcW w:w="1098" w:type="dxa"/>
          </w:tcPr>
          <w:p w14:paraId="45DD15D1" w14:textId="1A8F837A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0.053</w:t>
            </w:r>
          </w:p>
        </w:tc>
        <w:tc>
          <w:tcPr>
            <w:tcW w:w="1123" w:type="dxa"/>
          </w:tcPr>
          <w:p w14:paraId="4D9AC007" w14:textId="03D4004F" w:rsidR="007E41FC" w:rsidRPr="00854139" w:rsidRDefault="009B75C1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0.050</w:t>
            </w:r>
          </w:p>
        </w:tc>
        <w:tc>
          <w:tcPr>
            <w:tcW w:w="1123" w:type="dxa"/>
          </w:tcPr>
          <w:p w14:paraId="44C5A2DC" w14:textId="6D2566E9" w:rsidR="007E41FC" w:rsidRPr="00854139" w:rsidRDefault="00315BC2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0.045</w:t>
            </w:r>
          </w:p>
        </w:tc>
        <w:tc>
          <w:tcPr>
            <w:tcW w:w="1123" w:type="dxa"/>
          </w:tcPr>
          <w:p w14:paraId="6D05B559" w14:textId="365BF571" w:rsidR="007E41FC" w:rsidRPr="00854139" w:rsidRDefault="00F5731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0.046</w:t>
            </w:r>
          </w:p>
        </w:tc>
        <w:tc>
          <w:tcPr>
            <w:tcW w:w="1081" w:type="dxa"/>
          </w:tcPr>
          <w:p w14:paraId="0F0B18F6" w14:textId="2FC4474E" w:rsidR="007E41FC" w:rsidRPr="00854139" w:rsidRDefault="00F57319" w:rsidP="007E41FC">
            <w:pPr>
              <w:spacing w:after="2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0.047</w:t>
            </w:r>
          </w:p>
        </w:tc>
      </w:tr>
      <w:tr w:rsidR="00854139" w:rsidRPr="00216CA5" w14:paraId="48E858C9" w14:textId="77777777" w:rsidTr="003715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8040611" w14:textId="14A2FBE0" w:rsidR="007E41FC" w:rsidRDefault="007E41FC" w:rsidP="007E41FC">
            <w:pPr>
              <w:spacing w:after="2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Tied Diag-cov</w:t>
            </w:r>
          </w:p>
        </w:tc>
        <w:tc>
          <w:tcPr>
            <w:tcW w:w="1002" w:type="dxa"/>
          </w:tcPr>
          <w:p w14:paraId="6D6987CD" w14:textId="77777777" w:rsidR="007E41FC" w:rsidRPr="00854139" w:rsidRDefault="007E41FC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</w:p>
        </w:tc>
        <w:tc>
          <w:tcPr>
            <w:tcW w:w="973" w:type="dxa"/>
          </w:tcPr>
          <w:p w14:paraId="048BA436" w14:textId="01663708" w:rsidR="007E41FC" w:rsidRPr="00854139" w:rsidRDefault="0085413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854139">
              <w:rPr>
                <w:b w:val="0"/>
                <w:bCs/>
                <w:sz w:val="20"/>
                <w:szCs w:val="20"/>
                <w:lang w:val="en-GB"/>
              </w:rPr>
              <w:t>0.359</w:t>
            </w:r>
          </w:p>
        </w:tc>
        <w:tc>
          <w:tcPr>
            <w:tcW w:w="1098" w:type="dxa"/>
          </w:tcPr>
          <w:p w14:paraId="7C274BE8" w14:textId="4B686CBF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0.149</w:t>
            </w:r>
          </w:p>
        </w:tc>
        <w:tc>
          <w:tcPr>
            <w:tcW w:w="1098" w:type="dxa"/>
          </w:tcPr>
          <w:p w14:paraId="0A980E80" w14:textId="4CC31E35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0.116</w:t>
            </w:r>
          </w:p>
        </w:tc>
        <w:tc>
          <w:tcPr>
            <w:tcW w:w="1123" w:type="dxa"/>
          </w:tcPr>
          <w:p w14:paraId="06710ADD" w14:textId="0721514D" w:rsidR="007E41FC" w:rsidRPr="00854139" w:rsidRDefault="009B75C1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9B75C1">
              <w:rPr>
                <w:b w:val="0"/>
                <w:bCs/>
                <w:sz w:val="20"/>
                <w:szCs w:val="20"/>
                <w:lang w:val="en-GB"/>
              </w:rPr>
              <w:t>0.108</w:t>
            </w:r>
          </w:p>
        </w:tc>
        <w:tc>
          <w:tcPr>
            <w:tcW w:w="1123" w:type="dxa"/>
          </w:tcPr>
          <w:p w14:paraId="39BA62E7" w14:textId="289F2323" w:rsidR="007E41FC" w:rsidRPr="00854139" w:rsidRDefault="00315BC2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315BC2">
              <w:rPr>
                <w:b w:val="0"/>
                <w:bCs/>
                <w:sz w:val="20"/>
                <w:szCs w:val="20"/>
                <w:lang w:val="en-GB"/>
              </w:rPr>
              <w:t>0.095</w:t>
            </w:r>
          </w:p>
        </w:tc>
        <w:tc>
          <w:tcPr>
            <w:tcW w:w="1123" w:type="dxa"/>
          </w:tcPr>
          <w:p w14:paraId="3E710E9C" w14:textId="36D27C41" w:rsidR="007E41FC" w:rsidRPr="00854139" w:rsidRDefault="00F5731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0.085</w:t>
            </w:r>
          </w:p>
        </w:tc>
        <w:tc>
          <w:tcPr>
            <w:tcW w:w="1081" w:type="dxa"/>
          </w:tcPr>
          <w:p w14:paraId="124A5695" w14:textId="68D29F4A" w:rsidR="007E41FC" w:rsidRPr="00854139" w:rsidRDefault="00F57319" w:rsidP="007E41FC">
            <w:pPr>
              <w:spacing w:after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sz w:val="20"/>
                <w:szCs w:val="20"/>
                <w:lang w:val="en-GB"/>
              </w:rPr>
            </w:pPr>
            <w:r w:rsidRPr="00F57319">
              <w:rPr>
                <w:b w:val="0"/>
                <w:bCs/>
                <w:sz w:val="20"/>
                <w:szCs w:val="20"/>
                <w:lang w:val="en-GB"/>
              </w:rPr>
              <w:t>0.081</w:t>
            </w:r>
          </w:p>
        </w:tc>
      </w:tr>
    </w:tbl>
    <w:p w14:paraId="64C55193" w14:textId="77777777" w:rsidR="00CE76EB" w:rsidRDefault="00CE76EB">
      <w:pPr>
        <w:spacing w:after="200"/>
        <w:rPr>
          <w:lang w:val="en-GB"/>
        </w:rPr>
      </w:pPr>
    </w:p>
    <w:p w14:paraId="63901C44" w14:textId="77777777" w:rsidR="00CE76EB" w:rsidRDefault="00CE76EB">
      <w:pPr>
        <w:spacing w:after="200"/>
        <w:rPr>
          <w:lang w:val="en-GB"/>
        </w:rPr>
      </w:pPr>
    </w:p>
    <w:p w14:paraId="2A993DF6" w14:textId="77777777" w:rsidR="00CE76EB" w:rsidRPr="00CE76EB" w:rsidRDefault="00CE76EB" w:rsidP="00CE76EB">
      <w:pPr>
        <w:pStyle w:val="Contenuto"/>
        <w:rPr>
          <w:b/>
          <w:bCs/>
          <w:i/>
          <w:iCs/>
          <w:sz w:val="24"/>
          <w:szCs w:val="24"/>
          <w:lang w:val="en-GB"/>
        </w:rPr>
      </w:pPr>
      <w:r w:rsidRPr="00CE76EB">
        <w:rPr>
          <w:b/>
          <w:bCs/>
          <w:i/>
          <w:iCs/>
          <w:sz w:val="24"/>
          <w:szCs w:val="24"/>
          <w:lang w:val="en-GB"/>
        </w:rPr>
        <w:t>CONSIDERATIONS</w:t>
      </w:r>
    </w:p>
    <w:p w14:paraId="53EAE2D4" w14:textId="77777777" w:rsidR="00CE76EB" w:rsidRPr="00CE76EB" w:rsidRDefault="00CE76EB" w:rsidP="00CE76EB">
      <w:pPr>
        <w:pStyle w:val="Conten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Text </w:t>
      </w:r>
      <w:proofErr w:type="spellStart"/>
      <w:r>
        <w:rPr>
          <w:sz w:val="24"/>
          <w:szCs w:val="24"/>
          <w:lang w:val="en-GB"/>
        </w:rPr>
        <w:t>Text</w:t>
      </w:r>
      <w:proofErr w:type="spellEnd"/>
    </w:p>
    <w:p w14:paraId="50A01F0E" w14:textId="00D76D7E" w:rsidR="00DA6C9B" w:rsidRDefault="00E65AB5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60A084F7" w14:textId="3477EFE8" w:rsidR="00DA6C9B" w:rsidRPr="00F87A78" w:rsidRDefault="00DA6C9B" w:rsidP="00DA6C9B">
      <w:pPr>
        <w:pStyle w:val="Titolo"/>
        <w:rPr>
          <w:lang w:val="en-GB"/>
        </w:rPr>
      </w:pPr>
      <w:bookmarkStart w:id="17" w:name="_Toc108274265"/>
      <w:r>
        <w:rPr>
          <w:lang w:val="en-GB"/>
        </w:rPr>
        <w:lastRenderedPageBreak/>
        <w:t>Best models</w:t>
      </w:r>
      <w:bookmarkEnd w:id="17"/>
    </w:p>
    <w:p w14:paraId="1B55A51A" w14:textId="682C93D1" w:rsidR="00DA6C9B" w:rsidRDefault="00DA6C9B" w:rsidP="00DA6C9B">
      <w:pPr>
        <w:pStyle w:val="Titolo1"/>
        <w:rPr>
          <w:lang w:val="en-GB"/>
        </w:rPr>
      </w:pPr>
      <w:bookmarkStart w:id="18" w:name="_Toc108274266"/>
      <w:r>
        <w:rPr>
          <w:lang w:val="en-GB"/>
        </w:rPr>
        <w:t>Recap</w:t>
      </w:r>
      <w:bookmarkEnd w:id="18"/>
    </w:p>
    <w:p w14:paraId="112F94B7" w14:textId="433713B2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73489829" w14:textId="38CF4D03" w:rsidR="00DA6C9B" w:rsidRDefault="00DA6C9B" w:rsidP="00DA6C9B">
      <w:pPr>
        <w:pStyle w:val="Titolo1"/>
        <w:rPr>
          <w:lang w:val="en-GB"/>
        </w:rPr>
      </w:pPr>
      <w:bookmarkStart w:id="19" w:name="_Toc108274267"/>
      <w:r>
        <w:rPr>
          <w:lang w:val="en-GB"/>
        </w:rPr>
        <w:t>Final picks</w:t>
      </w:r>
      <w:bookmarkEnd w:id="19"/>
    </w:p>
    <w:p w14:paraId="00965C66" w14:textId="77777777" w:rsidR="00DA6C9B" w:rsidRDefault="00DA6C9B" w:rsidP="00DA6C9B">
      <w:pPr>
        <w:pStyle w:val="Contenuto"/>
        <w:rPr>
          <w:lang w:val="en-GB"/>
        </w:rPr>
      </w:pPr>
      <w:r>
        <w:rPr>
          <w:lang w:val="en-GB"/>
        </w:rPr>
        <w:t xml:space="preserve">Text </w:t>
      </w:r>
      <w:proofErr w:type="spellStart"/>
      <w:r>
        <w:rPr>
          <w:lang w:val="en-GB"/>
        </w:rPr>
        <w:t>Text</w:t>
      </w:r>
      <w:proofErr w:type="spellEnd"/>
    </w:p>
    <w:p w14:paraId="32FB71C6" w14:textId="77777777" w:rsidR="00DA6C9B" w:rsidRPr="00DA6C9B" w:rsidRDefault="00DA6C9B" w:rsidP="00DA6C9B">
      <w:pPr>
        <w:pStyle w:val="Contenuto"/>
        <w:rPr>
          <w:lang w:val="en-GB"/>
        </w:rPr>
      </w:pPr>
    </w:p>
    <w:p w14:paraId="68B434B3" w14:textId="2F2A83C3" w:rsidR="00C7319C" w:rsidRPr="00E27945" w:rsidRDefault="00DA6C9B">
      <w:pPr>
        <w:spacing w:after="200"/>
        <w:rPr>
          <w:lang w:val="en-GB"/>
        </w:rPr>
      </w:pPr>
      <w:r>
        <w:rPr>
          <w:lang w:val="en-GB"/>
        </w:rPr>
        <w:br w:type="page"/>
      </w:r>
    </w:p>
    <w:p w14:paraId="73A7883E" w14:textId="49CA9545" w:rsidR="00C7319C" w:rsidRPr="00F87A78" w:rsidRDefault="00E27945" w:rsidP="00C7319C">
      <w:pPr>
        <w:pStyle w:val="Titolo"/>
        <w:rPr>
          <w:lang w:val="en-GB"/>
        </w:rPr>
      </w:pPr>
      <w:bookmarkStart w:id="20" w:name="_Toc108274268"/>
      <w:r>
        <w:rPr>
          <w:lang w:val="en-GB"/>
        </w:rPr>
        <w:lastRenderedPageBreak/>
        <w:t>Experimental Results</w:t>
      </w:r>
      <w:bookmarkEnd w:id="20"/>
    </w:p>
    <w:p w14:paraId="1B24C00B" w14:textId="63666E59" w:rsidR="00B77F7A" w:rsidRPr="00E27945" w:rsidRDefault="00E27945" w:rsidP="00E27945">
      <w:pPr>
        <w:pStyle w:val="Titolo1"/>
        <w:rPr>
          <w:lang w:val="en-GB"/>
        </w:rPr>
      </w:pPr>
      <w:bookmarkStart w:id="21" w:name="_Toc108274269"/>
      <w:r>
        <w:rPr>
          <w:lang w:val="en-GB"/>
        </w:rPr>
        <w:t>Title</w:t>
      </w:r>
      <w:bookmarkEnd w:id="21"/>
    </w:p>
    <w:p w14:paraId="010B9D82" w14:textId="3F1F40EB" w:rsidR="001258FA" w:rsidRPr="00DA6C9B" w:rsidRDefault="001258FA" w:rsidP="001258FA">
      <w:pPr>
        <w:pStyle w:val="Contenuto"/>
        <w:rPr>
          <w:sz w:val="24"/>
          <w:szCs w:val="24"/>
          <w:lang w:val="en-GB"/>
        </w:rPr>
      </w:pPr>
    </w:p>
    <w:p w14:paraId="13EFE058" w14:textId="77777777" w:rsidR="0087605E" w:rsidRPr="00DA6C9B" w:rsidRDefault="0087605E" w:rsidP="00AB02A7">
      <w:pPr>
        <w:spacing w:after="200"/>
        <w:rPr>
          <w:noProof/>
          <w:lang w:val="en-GB"/>
        </w:rPr>
      </w:pPr>
    </w:p>
    <w:sectPr w:rsidR="0087605E" w:rsidRPr="00DA6C9B" w:rsidSect="00AB02A7">
      <w:headerReference w:type="default" r:id="rId47"/>
      <w:footerReference w:type="default" r:id="rId4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7A897" w14:textId="77777777" w:rsidR="00B075BB" w:rsidRDefault="00B075BB">
      <w:r>
        <w:separator/>
      </w:r>
    </w:p>
    <w:p w14:paraId="46AB5C55" w14:textId="77777777" w:rsidR="00B075BB" w:rsidRDefault="00B075BB"/>
  </w:endnote>
  <w:endnote w:type="continuationSeparator" w:id="0">
    <w:p w14:paraId="61F5CC9C" w14:textId="77777777" w:rsidR="00B075BB" w:rsidRDefault="00B075BB">
      <w:r>
        <w:continuationSeparator/>
      </w:r>
    </w:p>
    <w:p w14:paraId="2DB77143" w14:textId="77777777" w:rsidR="00B075BB" w:rsidRDefault="00B075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0908035C" w14:textId="77777777" w:rsidR="00DF027C" w:rsidRDefault="00DF027C">
        <w:pPr>
          <w:pStyle w:val="Pidipagina"/>
          <w:jc w:val="center"/>
          <w:rPr>
            <w:noProof/>
          </w:rPr>
        </w:pPr>
        <w:r>
          <w:rPr>
            <w:noProof/>
            <w:lang w:bidi="it-IT"/>
          </w:rPr>
          <w:fldChar w:fldCharType="begin"/>
        </w:r>
        <w:r>
          <w:rPr>
            <w:noProof/>
            <w:lang w:bidi="it-IT"/>
          </w:rPr>
          <w:instrText xml:space="preserve"> PAGE   \* MERGEFORMAT </w:instrText>
        </w:r>
        <w:r>
          <w:rPr>
            <w:noProof/>
            <w:lang w:bidi="it-IT"/>
          </w:rPr>
          <w:fldChar w:fldCharType="separate"/>
        </w:r>
        <w:r w:rsidR="00AB02A7">
          <w:rPr>
            <w:noProof/>
            <w:lang w:bidi="it-IT"/>
          </w:rPr>
          <w:t>2</w:t>
        </w:r>
        <w:r>
          <w:rPr>
            <w:noProof/>
            <w:lang w:bidi="it-IT"/>
          </w:rPr>
          <w:fldChar w:fldCharType="end"/>
        </w:r>
      </w:p>
    </w:sdtContent>
  </w:sdt>
  <w:p w14:paraId="13759387" w14:textId="77777777" w:rsidR="00DF027C" w:rsidRDefault="00DF027C">
    <w:pPr>
      <w:pStyle w:val="Pidipa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44ED2" w14:textId="77777777" w:rsidR="00B075BB" w:rsidRDefault="00B075BB">
      <w:r>
        <w:separator/>
      </w:r>
    </w:p>
    <w:p w14:paraId="4290B41E" w14:textId="77777777" w:rsidR="00B075BB" w:rsidRDefault="00B075BB"/>
  </w:footnote>
  <w:footnote w:type="continuationSeparator" w:id="0">
    <w:p w14:paraId="672A1A4A" w14:textId="77777777" w:rsidR="00B075BB" w:rsidRDefault="00B075BB">
      <w:r>
        <w:continuationSeparator/>
      </w:r>
    </w:p>
    <w:p w14:paraId="553F6CB0" w14:textId="77777777" w:rsidR="00B075BB" w:rsidRDefault="00B075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4A4CC0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2CAAE4" w14:textId="77777777" w:rsidR="00D077E9" w:rsidRDefault="00D077E9">
          <w:pPr>
            <w:pStyle w:val="Intestazione"/>
            <w:rPr>
              <w:noProof/>
            </w:rPr>
          </w:pPr>
        </w:p>
      </w:tc>
    </w:tr>
  </w:tbl>
  <w:p w14:paraId="7135567B" w14:textId="77777777" w:rsidR="00D077E9" w:rsidRDefault="00D077E9" w:rsidP="00D077E9">
    <w:pPr>
      <w:pStyle w:val="Intestazione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C0E"/>
    <w:multiLevelType w:val="hybridMultilevel"/>
    <w:tmpl w:val="B8A07572"/>
    <w:lvl w:ilvl="0" w:tplc="B134C7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5F8A"/>
    <w:multiLevelType w:val="hybridMultilevel"/>
    <w:tmpl w:val="D8E0B4B4"/>
    <w:lvl w:ilvl="0" w:tplc="DC3680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E4140C"/>
    <w:multiLevelType w:val="hybridMultilevel"/>
    <w:tmpl w:val="827093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4C74A6"/>
    <w:multiLevelType w:val="hybridMultilevel"/>
    <w:tmpl w:val="85FC85DE"/>
    <w:lvl w:ilvl="0" w:tplc="1740706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989795">
    <w:abstractNumId w:val="2"/>
  </w:num>
  <w:num w:numId="2" w16cid:durableId="2002928683">
    <w:abstractNumId w:val="0"/>
  </w:num>
  <w:num w:numId="3" w16cid:durableId="1706901147">
    <w:abstractNumId w:val="3"/>
  </w:num>
  <w:num w:numId="4" w16cid:durableId="9017979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attachedTemplate r:id="rId1"/>
  <w:defaultTabStop w:val="720"/>
  <w:hyphenationZone w:val="283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59"/>
    <w:rsid w:val="00013B46"/>
    <w:rsid w:val="00022CCF"/>
    <w:rsid w:val="0002482E"/>
    <w:rsid w:val="000454F8"/>
    <w:rsid w:val="00050324"/>
    <w:rsid w:val="0006327D"/>
    <w:rsid w:val="00071D1C"/>
    <w:rsid w:val="000A0150"/>
    <w:rsid w:val="000B4A29"/>
    <w:rsid w:val="000C15FD"/>
    <w:rsid w:val="000D4A5A"/>
    <w:rsid w:val="000D7C8C"/>
    <w:rsid w:val="000E0159"/>
    <w:rsid w:val="000E2C3E"/>
    <w:rsid w:val="000E63C9"/>
    <w:rsid w:val="00105B2D"/>
    <w:rsid w:val="00106638"/>
    <w:rsid w:val="001067AB"/>
    <w:rsid w:val="00110773"/>
    <w:rsid w:val="001124D4"/>
    <w:rsid w:val="001215DD"/>
    <w:rsid w:val="001258FA"/>
    <w:rsid w:val="00130E9D"/>
    <w:rsid w:val="001427C5"/>
    <w:rsid w:val="00142D40"/>
    <w:rsid w:val="00145C8A"/>
    <w:rsid w:val="00150A6D"/>
    <w:rsid w:val="00151868"/>
    <w:rsid w:val="00153C9C"/>
    <w:rsid w:val="00166840"/>
    <w:rsid w:val="00181E66"/>
    <w:rsid w:val="0018408A"/>
    <w:rsid w:val="00185282"/>
    <w:rsid w:val="00185B35"/>
    <w:rsid w:val="001D31A0"/>
    <w:rsid w:val="001D5114"/>
    <w:rsid w:val="001D7B26"/>
    <w:rsid w:val="001E3C31"/>
    <w:rsid w:val="001F0D57"/>
    <w:rsid w:val="001F2BC8"/>
    <w:rsid w:val="001F3DB9"/>
    <w:rsid w:val="001F5F6B"/>
    <w:rsid w:val="00216CA5"/>
    <w:rsid w:val="00237B88"/>
    <w:rsid w:val="00243D6B"/>
    <w:rsid w:val="00243EBC"/>
    <w:rsid w:val="00243EE1"/>
    <w:rsid w:val="00246A35"/>
    <w:rsid w:val="00270E94"/>
    <w:rsid w:val="00283BBF"/>
    <w:rsid w:val="00284348"/>
    <w:rsid w:val="002865F7"/>
    <w:rsid w:val="002A6096"/>
    <w:rsid w:val="002B66A9"/>
    <w:rsid w:val="002C6889"/>
    <w:rsid w:val="002E1AF8"/>
    <w:rsid w:val="002F45BD"/>
    <w:rsid w:val="002F51F5"/>
    <w:rsid w:val="00312137"/>
    <w:rsid w:val="00313291"/>
    <w:rsid w:val="0031456B"/>
    <w:rsid w:val="00315BC2"/>
    <w:rsid w:val="00316783"/>
    <w:rsid w:val="00330359"/>
    <w:rsid w:val="0033291B"/>
    <w:rsid w:val="003330FE"/>
    <w:rsid w:val="0033541C"/>
    <w:rsid w:val="0033762F"/>
    <w:rsid w:val="0034118B"/>
    <w:rsid w:val="0034288B"/>
    <w:rsid w:val="00356B84"/>
    <w:rsid w:val="00360494"/>
    <w:rsid w:val="00366C7E"/>
    <w:rsid w:val="003679F7"/>
    <w:rsid w:val="00371592"/>
    <w:rsid w:val="00377F5E"/>
    <w:rsid w:val="00382C77"/>
    <w:rsid w:val="00384EA3"/>
    <w:rsid w:val="00394123"/>
    <w:rsid w:val="00395609"/>
    <w:rsid w:val="003A39A1"/>
    <w:rsid w:val="003B5B28"/>
    <w:rsid w:val="003C2191"/>
    <w:rsid w:val="003D3863"/>
    <w:rsid w:val="003E5FD3"/>
    <w:rsid w:val="003F07D4"/>
    <w:rsid w:val="003F176D"/>
    <w:rsid w:val="004110DE"/>
    <w:rsid w:val="00426330"/>
    <w:rsid w:val="00427423"/>
    <w:rsid w:val="00427778"/>
    <w:rsid w:val="00434B7F"/>
    <w:rsid w:val="0044085A"/>
    <w:rsid w:val="0045550A"/>
    <w:rsid w:val="00470628"/>
    <w:rsid w:val="00471DC0"/>
    <w:rsid w:val="00492C16"/>
    <w:rsid w:val="004933AD"/>
    <w:rsid w:val="00497936"/>
    <w:rsid w:val="004A1E23"/>
    <w:rsid w:val="004A4BEE"/>
    <w:rsid w:val="004B21A5"/>
    <w:rsid w:val="004E2EC7"/>
    <w:rsid w:val="004E59FC"/>
    <w:rsid w:val="005037F0"/>
    <w:rsid w:val="00516A86"/>
    <w:rsid w:val="005275F6"/>
    <w:rsid w:val="0053293F"/>
    <w:rsid w:val="00550C79"/>
    <w:rsid w:val="00561435"/>
    <w:rsid w:val="00571512"/>
    <w:rsid w:val="00572102"/>
    <w:rsid w:val="00594CE0"/>
    <w:rsid w:val="005C7306"/>
    <w:rsid w:val="005D5222"/>
    <w:rsid w:val="005F1BB0"/>
    <w:rsid w:val="005F284F"/>
    <w:rsid w:val="00601CAE"/>
    <w:rsid w:val="00612AB8"/>
    <w:rsid w:val="0063307D"/>
    <w:rsid w:val="00640FB7"/>
    <w:rsid w:val="006539FB"/>
    <w:rsid w:val="00656C4D"/>
    <w:rsid w:val="0069200A"/>
    <w:rsid w:val="006A0176"/>
    <w:rsid w:val="006B3688"/>
    <w:rsid w:val="006B4141"/>
    <w:rsid w:val="006B5814"/>
    <w:rsid w:val="006D2586"/>
    <w:rsid w:val="006E5716"/>
    <w:rsid w:val="006F4FA6"/>
    <w:rsid w:val="00706AF4"/>
    <w:rsid w:val="00721676"/>
    <w:rsid w:val="007229C5"/>
    <w:rsid w:val="00726FFA"/>
    <w:rsid w:val="007302B3"/>
    <w:rsid w:val="007306F3"/>
    <w:rsid w:val="00730733"/>
    <w:rsid w:val="00730E3A"/>
    <w:rsid w:val="00736AAF"/>
    <w:rsid w:val="00745974"/>
    <w:rsid w:val="00746ECE"/>
    <w:rsid w:val="007477B5"/>
    <w:rsid w:val="00755188"/>
    <w:rsid w:val="00765B2A"/>
    <w:rsid w:val="00780EA1"/>
    <w:rsid w:val="00782459"/>
    <w:rsid w:val="00783A34"/>
    <w:rsid w:val="0079152B"/>
    <w:rsid w:val="007935BB"/>
    <w:rsid w:val="00794083"/>
    <w:rsid w:val="007A3485"/>
    <w:rsid w:val="007A4F59"/>
    <w:rsid w:val="007B06E0"/>
    <w:rsid w:val="007C04CB"/>
    <w:rsid w:val="007C3AF3"/>
    <w:rsid w:val="007C4E4E"/>
    <w:rsid w:val="007C6B52"/>
    <w:rsid w:val="007D16C5"/>
    <w:rsid w:val="007D54A4"/>
    <w:rsid w:val="007D6F80"/>
    <w:rsid w:val="007D774E"/>
    <w:rsid w:val="007D7F03"/>
    <w:rsid w:val="007E41FC"/>
    <w:rsid w:val="007E539E"/>
    <w:rsid w:val="007F618B"/>
    <w:rsid w:val="007F6482"/>
    <w:rsid w:val="00801C16"/>
    <w:rsid w:val="00813065"/>
    <w:rsid w:val="00824EBD"/>
    <w:rsid w:val="00830D8A"/>
    <w:rsid w:val="00854139"/>
    <w:rsid w:val="00862FE4"/>
    <w:rsid w:val="0086389A"/>
    <w:rsid w:val="00872D30"/>
    <w:rsid w:val="0087605E"/>
    <w:rsid w:val="00877E01"/>
    <w:rsid w:val="0088295C"/>
    <w:rsid w:val="0089102D"/>
    <w:rsid w:val="008A1F27"/>
    <w:rsid w:val="008A4AFA"/>
    <w:rsid w:val="008B1FEE"/>
    <w:rsid w:val="008D1725"/>
    <w:rsid w:val="008D7FF1"/>
    <w:rsid w:val="008E6646"/>
    <w:rsid w:val="008F2D9D"/>
    <w:rsid w:val="00903C32"/>
    <w:rsid w:val="00916B16"/>
    <w:rsid w:val="00916CFA"/>
    <w:rsid w:val="009173B9"/>
    <w:rsid w:val="009200AB"/>
    <w:rsid w:val="0093335D"/>
    <w:rsid w:val="0093613E"/>
    <w:rsid w:val="00943026"/>
    <w:rsid w:val="00946061"/>
    <w:rsid w:val="00963A16"/>
    <w:rsid w:val="00966B81"/>
    <w:rsid w:val="00973459"/>
    <w:rsid w:val="00974A46"/>
    <w:rsid w:val="009755D4"/>
    <w:rsid w:val="009923B5"/>
    <w:rsid w:val="00994143"/>
    <w:rsid w:val="009A44F6"/>
    <w:rsid w:val="009A5BDE"/>
    <w:rsid w:val="009B3253"/>
    <w:rsid w:val="009B4A02"/>
    <w:rsid w:val="009B75C1"/>
    <w:rsid w:val="009C1017"/>
    <w:rsid w:val="009C3FE9"/>
    <w:rsid w:val="009C7720"/>
    <w:rsid w:val="009D0699"/>
    <w:rsid w:val="009E48D4"/>
    <w:rsid w:val="009E5469"/>
    <w:rsid w:val="009F73E3"/>
    <w:rsid w:val="009F76BD"/>
    <w:rsid w:val="009F7E54"/>
    <w:rsid w:val="00A011AE"/>
    <w:rsid w:val="00A02102"/>
    <w:rsid w:val="00A231CB"/>
    <w:rsid w:val="00A23AFA"/>
    <w:rsid w:val="00A31B3E"/>
    <w:rsid w:val="00A35415"/>
    <w:rsid w:val="00A37D5A"/>
    <w:rsid w:val="00A532F3"/>
    <w:rsid w:val="00A6764A"/>
    <w:rsid w:val="00A71139"/>
    <w:rsid w:val="00A835C7"/>
    <w:rsid w:val="00A8489E"/>
    <w:rsid w:val="00A917F6"/>
    <w:rsid w:val="00A93669"/>
    <w:rsid w:val="00A94887"/>
    <w:rsid w:val="00AA1A4F"/>
    <w:rsid w:val="00AB02A7"/>
    <w:rsid w:val="00AC29F3"/>
    <w:rsid w:val="00AF2635"/>
    <w:rsid w:val="00AF4B13"/>
    <w:rsid w:val="00B02ACB"/>
    <w:rsid w:val="00B075BB"/>
    <w:rsid w:val="00B231E5"/>
    <w:rsid w:val="00B25F06"/>
    <w:rsid w:val="00B34800"/>
    <w:rsid w:val="00B539E8"/>
    <w:rsid w:val="00B701C9"/>
    <w:rsid w:val="00B77F7A"/>
    <w:rsid w:val="00B85885"/>
    <w:rsid w:val="00B9041E"/>
    <w:rsid w:val="00BA0EA1"/>
    <w:rsid w:val="00BB510D"/>
    <w:rsid w:val="00BD4B7D"/>
    <w:rsid w:val="00BD73D1"/>
    <w:rsid w:val="00BE7722"/>
    <w:rsid w:val="00C02B87"/>
    <w:rsid w:val="00C34061"/>
    <w:rsid w:val="00C3443F"/>
    <w:rsid w:val="00C35C21"/>
    <w:rsid w:val="00C4086D"/>
    <w:rsid w:val="00C613F3"/>
    <w:rsid w:val="00C7319C"/>
    <w:rsid w:val="00C80937"/>
    <w:rsid w:val="00C87487"/>
    <w:rsid w:val="00C95710"/>
    <w:rsid w:val="00CA1896"/>
    <w:rsid w:val="00CB5B28"/>
    <w:rsid w:val="00CD37D5"/>
    <w:rsid w:val="00CD5D30"/>
    <w:rsid w:val="00CE1C2E"/>
    <w:rsid w:val="00CE4122"/>
    <w:rsid w:val="00CE76EB"/>
    <w:rsid w:val="00CF0DBB"/>
    <w:rsid w:val="00CF48F0"/>
    <w:rsid w:val="00CF5371"/>
    <w:rsid w:val="00D0323A"/>
    <w:rsid w:val="00D04CBC"/>
    <w:rsid w:val="00D0559F"/>
    <w:rsid w:val="00D077E9"/>
    <w:rsid w:val="00D11B01"/>
    <w:rsid w:val="00D160A8"/>
    <w:rsid w:val="00D17908"/>
    <w:rsid w:val="00D278D5"/>
    <w:rsid w:val="00D3022C"/>
    <w:rsid w:val="00D30257"/>
    <w:rsid w:val="00D42CB7"/>
    <w:rsid w:val="00D5413D"/>
    <w:rsid w:val="00D570A9"/>
    <w:rsid w:val="00D70D02"/>
    <w:rsid w:val="00D7404A"/>
    <w:rsid w:val="00D75D8A"/>
    <w:rsid w:val="00D770C7"/>
    <w:rsid w:val="00D86945"/>
    <w:rsid w:val="00D90290"/>
    <w:rsid w:val="00DA6C9B"/>
    <w:rsid w:val="00DA763A"/>
    <w:rsid w:val="00DB6F31"/>
    <w:rsid w:val="00DC238F"/>
    <w:rsid w:val="00DD0948"/>
    <w:rsid w:val="00DD152F"/>
    <w:rsid w:val="00DD1916"/>
    <w:rsid w:val="00DD528E"/>
    <w:rsid w:val="00DE213F"/>
    <w:rsid w:val="00DF027C"/>
    <w:rsid w:val="00E00A32"/>
    <w:rsid w:val="00E109D2"/>
    <w:rsid w:val="00E20B99"/>
    <w:rsid w:val="00E22ACD"/>
    <w:rsid w:val="00E24E26"/>
    <w:rsid w:val="00E27945"/>
    <w:rsid w:val="00E52E63"/>
    <w:rsid w:val="00E620B0"/>
    <w:rsid w:val="00E6241A"/>
    <w:rsid w:val="00E65AB5"/>
    <w:rsid w:val="00E81B40"/>
    <w:rsid w:val="00E944DA"/>
    <w:rsid w:val="00E963F9"/>
    <w:rsid w:val="00EC5B5B"/>
    <w:rsid w:val="00EC7CAE"/>
    <w:rsid w:val="00ED2AC0"/>
    <w:rsid w:val="00ED3E0B"/>
    <w:rsid w:val="00EF30A3"/>
    <w:rsid w:val="00EF555B"/>
    <w:rsid w:val="00F027BB"/>
    <w:rsid w:val="00F040CF"/>
    <w:rsid w:val="00F106ED"/>
    <w:rsid w:val="00F11DCF"/>
    <w:rsid w:val="00F162EA"/>
    <w:rsid w:val="00F17317"/>
    <w:rsid w:val="00F2225A"/>
    <w:rsid w:val="00F52D27"/>
    <w:rsid w:val="00F57319"/>
    <w:rsid w:val="00F6003F"/>
    <w:rsid w:val="00F6785A"/>
    <w:rsid w:val="00F73176"/>
    <w:rsid w:val="00F83527"/>
    <w:rsid w:val="00F87A78"/>
    <w:rsid w:val="00FA4C1D"/>
    <w:rsid w:val="00FB179A"/>
    <w:rsid w:val="00FC618C"/>
    <w:rsid w:val="00FC7431"/>
    <w:rsid w:val="00FD052B"/>
    <w:rsid w:val="00FD1EC8"/>
    <w:rsid w:val="00FD583F"/>
    <w:rsid w:val="00FD7488"/>
    <w:rsid w:val="00FE1109"/>
    <w:rsid w:val="00FF1447"/>
    <w:rsid w:val="00FF16B4"/>
    <w:rsid w:val="00FF540D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F8924"/>
  <w15:docId w15:val="{98CC2E04-1CE6-4185-A780-D324ADF64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16CF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olo1">
    <w:name w:val="heading 1"/>
    <w:basedOn w:val="Titolo2"/>
    <w:next w:val="Contenuto"/>
    <w:link w:val="Titolo1Carattere"/>
    <w:uiPriority w:val="4"/>
    <w:qFormat/>
    <w:rsid w:val="00D077E9"/>
    <w:pPr>
      <w:spacing w:before="240" w:after="60"/>
      <w:outlineLvl w:val="0"/>
    </w:pPr>
    <w:rPr>
      <w:rFonts w:asciiTheme="majorHAnsi" w:hAnsiTheme="majorHAnsi"/>
      <w:color w:val="061F57" w:themeColor="text2" w:themeShade="BF"/>
      <w:kern w:val="28"/>
      <w:sz w:val="52"/>
      <w:szCs w:val="32"/>
    </w:rPr>
  </w:style>
  <w:style w:type="paragraph" w:styleId="Titolo2">
    <w:name w:val="heading 2"/>
    <w:basedOn w:val="Normale"/>
    <w:next w:val="Normale"/>
    <w:link w:val="Titolo2Carattere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5"/>
    <w:unhideWhenUsed/>
    <w:qFormat/>
    <w:rsid w:val="00ED2A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1"/>
    <w:unhideWhenUsed/>
    <w:qFormat/>
    <w:rsid w:val="001D51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Pr>
      <w:rFonts w:ascii="Tahoma" w:hAnsi="Tahoma" w:cs="Tahoma"/>
      <w:sz w:val="16"/>
      <w:szCs w:val="16"/>
    </w:rPr>
  </w:style>
  <w:style w:type="paragraph" w:styleId="Titolo">
    <w:name w:val="Title"/>
    <w:basedOn w:val="Titolo1"/>
    <w:next w:val="Titolo2"/>
    <w:link w:val="TitoloCarattere"/>
    <w:uiPriority w:val="1"/>
    <w:qFormat/>
    <w:rsid w:val="00D86945"/>
    <w:pPr>
      <w:keepLines/>
      <w:spacing w:after="200"/>
    </w:pPr>
    <w:rPr>
      <w:b/>
      <w:bCs/>
      <w:sz w:val="72"/>
      <w:szCs w:val="52"/>
    </w:rPr>
  </w:style>
  <w:style w:type="character" w:customStyle="1" w:styleId="TitoloCarattere">
    <w:name w:val="Titolo Carattere"/>
    <w:basedOn w:val="Carpredefinitoparagrafo"/>
    <w:link w:val="Titolo"/>
    <w:uiPriority w:val="1"/>
    <w:rsid w:val="00434B7F"/>
    <w:rPr>
      <w:rFonts w:asciiTheme="majorHAnsi" w:eastAsiaTheme="majorEastAsia" w:hAnsiTheme="majorHAnsi" w:cstheme="majorBidi"/>
      <w:b/>
      <w:bCs/>
      <w:color w:val="061F57" w:themeColor="text2" w:themeShade="BF"/>
      <w:kern w:val="28"/>
      <w:sz w:val="72"/>
      <w:szCs w:val="52"/>
    </w:rPr>
  </w:style>
  <w:style w:type="paragraph" w:styleId="Sottotitolo">
    <w:name w:val="Subtitle"/>
    <w:basedOn w:val="Normale"/>
    <w:link w:val="SottotitoloCarattere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olo1Carattere">
    <w:name w:val="Titolo 1 Carattere"/>
    <w:basedOn w:val="Carpredefinitoparagrafo"/>
    <w:link w:val="Titolo1"/>
    <w:uiPriority w:val="4"/>
    <w:rsid w:val="00ED2AC0"/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Intestazione">
    <w:name w:val="header"/>
    <w:basedOn w:val="Normale"/>
    <w:link w:val="IntestazioneCarattere"/>
    <w:uiPriority w:val="8"/>
    <w:unhideWhenUsed/>
    <w:rsid w:val="005037F0"/>
  </w:style>
  <w:style w:type="character" w:customStyle="1" w:styleId="IntestazioneCarattere">
    <w:name w:val="Intestazione Carattere"/>
    <w:basedOn w:val="Carpredefinitoparagrafo"/>
    <w:link w:val="Intestazione"/>
    <w:uiPriority w:val="8"/>
    <w:rsid w:val="0093335D"/>
  </w:style>
  <w:style w:type="paragraph" w:styleId="Pidipagina">
    <w:name w:val="footer"/>
    <w:basedOn w:val="Normale"/>
    <w:link w:val="PidipaginaCarattere"/>
    <w:uiPriority w:val="99"/>
    <w:unhideWhenUsed/>
    <w:rsid w:val="005037F0"/>
  </w:style>
  <w:style w:type="character" w:customStyle="1" w:styleId="PidipaginaCarattere">
    <w:name w:val="Piè di pagina Carattere"/>
    <w:basedOn w:val="Carpredefinitoparagrafo"/>
    <w:link w:val="Pidipagina"/>
    <w:uiPriority w:val="99"/>
    <w:rsid w:val="005037F0"/>
    <w:rPr>
      <w:sz w:val="24"/>
      <w:szCs w:val="24"/>
    </w:rPr>
  </w:style>
  <w:style w:type="paragraph" w:customStyle="1" w:styleId="Nome">
    <w:name w:val="Nome"/>
    <w:basedOn w:val="Normale"/>
    <w:uiPriority w:val="3"/>
    <w:qFormat/>
    <w:rsid w:val="00B231E5"/>
    <w:pPr>
      <w:spacing w:line="240" w:lineRule="auto"/>
      <w:jc w:val="right"/>
    </w:pPr>
  </w:style>
  <w:style w:type="character" w:customStyle="1" w:styleId="Titolo2Carattere">
    <w:name w:val="Titolo 2 Carattere"/>
    <w:basedOn w:val="Carpredefinitoparagrafo"/>
    <w:link w:val="Tito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gliatabella">
    <w:name w:val="Table Grid"/>
    <w:basedOn w:val="Tabellanormale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unhideWhenUsed/>
    <w:rsid w:val="00D86945"/>
    <w:rPr>
      <w:color w:val="808080"/>
    </w:rPr>
  </w:style>
  <w:style w:type="paragraph" w:customStyle="1" w:styleId="Contenuto">
    <w:name w:val="Contenuto"/>
    <w:basedOn w:val="Normale"/>
    <w:link w:val="Caratterecontenuto"/>
    <w:qFormat/>
    <w:rsid w:val="00DF027C"/>
    <w:rPr>
      <w:b w:val="0"/>
    </w:rPr>
  </w:style>
  <w:style w:type="paragraph" w:customStyle="1" w:styleId="Testoenfasi">
    <w:name w:val="Testo enfasi"/>
    <w:basedOn w:val="Normale"/>
    <w:link w:val="Caratteretestoenfasi"/>
    <w:qFormat/>
    <w:rsid w:val="00DF027C"/>
  </w:style>
  <w:style w:type="character" w:customStyle="1" w:styleId="Caratterecontenuto">
    <w:name w:val="Carattere contenuto"/>
    <w:basedOn w:val="Carpredefinitoparagrafo"/>
    <w:link w:val="Contenut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tteretestoenfasi">
    <w:name w:val="Carattere testo enfasi"/>
    <w:basedOn w:val="Carpredefinitoparagrafo"/>
    <w:link w:val="Testoenfasi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4122"/>
    <w:pPr>
      <w:keepLines/>
      <w:spacing w:after="0" w:line="259" w:lineRule="auto"/>
      <w:outlineLvl w:val="9"/>
    </w:pPr>
    <w:rPr>
      <w:color w:val="013A57" w:themeColor="accent1" w:themeShade="BF"/>
      <w:kern w:val="0"/>
      <w:sz w:val="32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258FA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1258FA"/>
    <w:rPr>
      <w:color w:val="3592CF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434B7F"/>
    <w:pPr>
      <w:spacing w:after="100"/>
    </w:pPr>
  </w:style>
  <w:style w:type="character" w:customStyle="1" w:styleId="Titolo3Carattere">
    <w:name w:val="Titolo 3 Carattere"/>
    <w:basedOn w:val="Carpredefinitoparagrafo"/>
    <w:link w:val="Titolo3"/>
    <w:uiPriority w:val="5"/>
    <w:rsid w:val="00ED2AC0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Didascalia">
    <w:name w:val="caption"/>
    <w:basedOn w:val="Normale"/>
    <w:next w:val="Normale"/>
    <w:uiPriority w:val="99"/>
    <w:unhideWhenUsed/>
    <w:rsid w:val="001124D4"/>
    <w:pPr>
      <w:spacing w:after="200" w:line="240" w:lineRule="auto"/>
    </w:pPr>
    <w:rPr>
      <w:i/>
      <w:iCs/>
      <w:sz w:val="18"/>
      <w:szCs w:val="18"/>
    </w:rPr>
  </w:style>
  <w:style w:type="character" w:styleId="Rimandocommento">
    <w:name w:val="annotation reference"/>
    <w:basedOn w:val="Carpredefinitoparagrafo"/>
    <w:uiPriority w:val="99"/>
    <w:semiHidden/>
    <w:unhideWhenUsed/>
    <w:rsid w:val="001215D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215D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215DD"/>
    <w:rPr>
      <w:rFonts w:eastAsiaTheme="minorEastAsia"/>
      <w:b/>
      <w:color w:val="082A75" w:themeColor="text2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215DD"/>
    <w:rPr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215DD"/>
    <w:rPr>
      <w:rFonts w:eastAsiaTheme="minorEastAsia"/>
      <w:b/>
      <w:bCs/>
      <w:color w:val="082A75" w:themeColor="text2"/>
      <w:sz w:val="20"/>
      <w:szCs w:val="20"/>
    </w:rPr>
  </w:style>
  <w:style w:type="table" w:styleId="Tabellasemplice-3">
    <w:name w:val="Plain Table 3"/>
    <w:basedOn w:val="Tabellanormale"/>
    <w:uiPriority w:val="43"/>
    <w:rsid w:val="00A94887"/>
    <w:pPr>
      <w:spacing w:after="0" w:line="240" w:lineRule="auto"/>
    </w:pPr>
    <w:rPr>
      <w:rFonts w:ascii="Calibri" w:hAnsi="Calibri" w:cs="Times New Roman (Corpo CS)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olo4Carattere">
    <w:name w:val="Titolo 4 Carattere"/>
    <w:basedOn w:val="Carpredefinitoparagrafo"/>
    <w:link w:val="Titolo4"/>
    <w:uiPriority w:val="1"/>
    <w:rsid w:val="001D5114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table" w:styleId="Tabellasemplice-2">
    <w:name w:val="Plain Table 2"/>
    <w:basedOn w:val="Tabellanormale"/>
    <w:uiPriority w:val="42"/>
    <w:rsid w:val="00A94887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Tabellasemplice4">
    <w:name w:val="Plain Table 4"/>
    <w:basedOn w:val="Tabellanormale"/>
    <w:uiPriority w:val="44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A9488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">
    <w:name w:val="Grid Table 1 Light"/>
    <w:basedOn w:val="Tabellanormale"/>
    <w:uiPriority w:val="46"/>
    <w:rsid w:val="00854139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7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8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7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ss\AppData\Roaming\Microsoft\Templates\Rapport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95E8E60474490C8662D5A61A39187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0EA594DD-DA28-4F58-AE66-959C5CA09DB5}"/>
      </w:docPartPr>
      <w:docPartBody>
        <w:p w:rsidR="00AB4BF8" w:rsidRDefault="00BD4E1E">
          <w:pPr>
            <w:pStyle w:val="5E95E8E60474490C8662D5A61A391870"/>
          </w:pPr>
          <w:r w:rsidRPr="00D86945">
            <w:rPr>
              <w:rStyle w:val="SottotitoloCarattere"/>
              <w:b/>
              <w:lang w:bidi="it-IT"/>
            </w:rPr>
            <w:fldChar w:fldCharType="begin"/>
          </w:r>
          <w:r w:rsidRPr="00D86945">
            <w:rPr>
              <w:rStyle w:val="SottotitoloCarattere"/>
              <w:lang w:bidi="it-IT"/>
            </w:rPr>
            <w:instrText xml:space="preserve"> DATE  \@ "MMMM d"  \* MERGEFORMAT </w:instrText>
          </w:r>
          <w:r w:rsidRPr="00D86945">
            <w:rPr>
              <w:rStyle w:val="SottotitoloCarattere"/>
              <w:b/>
              <w:lang w:bidi="it-IT"/>
            </w:rPr>
            <w:fldChar w:fldCharType="separate"/>
          </w:r>
          <w:r>
            <w:rPr>
              <w:rStyle w:val="SottotitoloCarattere"/>
              <w:lang w:bidi="it-IT"/>
            </w:rPr>
            <w:t>maggio 2</w:t>
          </w:r>
          <w:r w:rsidRPr="00D86945">
            <w:rPr>
              <w:rStyle w:val="SottotitoloCarattere"/>
              <w:b/>
              <w:lang w:bidi="it-I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Corpo CS)"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1E"/>
    <w:rsid w:val="000D4D89"/>
    <w:rsid w:val="00151BD5"/>
    <w:rsid w:val="001846BA"/>
    <w:rsid w:val="002900C2"/>
    <w:rsid w:val="00291FCA"/>
    <w:rsid w:val="00413EA4"/>
    <w:rsid w:val="004C7502"/>
    <w:rsid w:val="00500A71"/>
    <w:rsid w:val="00626129"/>
    <w:rsid w:val="00742866"/>
    <w:rsid w:val="00780D26"/>
    <w:rsid w:val="0090261F"/>
    <w:rsid w:val="00912CA7"/>
    <w:rsid w:val="00912F60"/>
    <w:rsid w:val="009301BD"/>
    <w:rsid w:val="00954684"/>
    <w:rsid w:val="009D2121"/>
    <w:rsid w:val="00AB4BF8"/>
    <w:rsid w:val="00AE7397"/>
    <w:rsid w:val="00B07970"/>
    <w:rsid w:val="00B35E91"/>
    <w:rsid w:val="00B56F42"/>
    <w:rsid w:val="00BD4E1E"/>
    <w:rsid w:val="00CC1A21"/>
    <w:rsid w:val="00E15323"/>
    <w:rsid w:val="00E56391"/>
    <w:rsid w:val="00F64E23"/>
    <w:rsid w:val="00FE7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5E95E8E60474490C8662D5A61A391870">
    <w:name w:val="5E95E8E60474490C8662D5A61A3918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091249-AFA8-A949-8D31-9BC589AC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C:\Users\aless\AppData\Roaming\Microsoft\Templates\Rapporto .dotx</Template>
  <TotalTime>3574</TotalTime>
  <Pages>18</Pages>
  <Words>1519</Words>
  <Characters>8660</Characters>
  <Application>Microsoft Office Word</Application>
  <DocSecurity>0</DocSecurity>
  <Lines>72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Alessio Carachino</dc:creator>
  <cp:keywords/>
  <cp:lastModifiedBy>ATANASIO GIUSEPPE</cp:lastModifiedBy>
  <cp:revision>140</cp:revision>
  <cp:lastPrinted>2006-08-01T17:47:00Z</cp:lastPrinted>
  <dcterms:created xsi:type="dcterms:W3CDTF">2022-05-17T15:39:00Z</dcterms:created>
  <dcterms:modified xsi:type="dcterms:W3CDTF">2022-07-11T08:53:00Z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