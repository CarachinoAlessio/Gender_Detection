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29AFA54C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E3799B">
                  <w:rPr>
                    <w:rStyle w:val="SottotitoloCarattere"/>
                    <w:b w:val="0"/>
                    <w:noProof/>
                    <w:lang w:bidi="it-IT"/>
                  </w:rPr>
                  <w:t>11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541EE62A" w14:textId="611D5E08" w:rsidR="007306F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74249" w:history="1">
            <w:r w:rsidR="007306F3" w:rsidRPr="00D5705C">
              <w:rPr>
                <w:rStyle w:val="Collegamentoipertestuale"/>
                <w:noProof/>
                <w:lang w:val="en-GB"/>
              </w:rPr>
              <w:t>Premises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_Toc108274249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70BCEA" w14:textId="7063AF0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0" w:history="1">
            <w:r w:rsidR="007306F3" w:rsidRPr="00D5705C">
              <w:rPr>
                <w:rStyle w:val="Collegamentoipertestuale"/>
                <w:noProof/>
                <w:lang w:val="en-GB"/>
              </w:rPr>
              <w:t>Task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0C26D0" w14:textId="648A18D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1" w:history="1">
            <w:r w:rsidR="007306F3" w:rsidRPr="00D5705C">
              <w:rPr>
                <w:rStyle w:val="Collegamentoipertestuale"/>
                <w:noProof/>
                <w:lang w:val="en-GB"/>
              </w:rPr>
              <w:t>Dataset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D39D02E" w14:textId="0734DFF2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2" w:history="1">
            <w:r w:rsidR="007306F3" w:rsidRPr="00D5705C">
              <w:rPr>
                <w:rStyle w:val="Collegamentoipertestuale"/>
                <w:noProof/>
                <w:lang w:val="en-GB"/>
              </w:rPr>
              <w:t>Features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1DF44DA7" w14:textId="0FAF7D3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3" w:history="1">
            <w:r w:rsidR="007306F3" w:rsidRPr="00D5705C">
              <w:rPr>
                <w:rStyle w:val="Collegamentoipertestuale"/>
                <w:noProof/>
                <w:lang w:val="en-GB"/>
              </w:rPr>
              <w:t>Histograms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53CA72" w14:textId="696C52C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4" w:history="1">
            <w:r w:rsidR="007306F3" w:rsidRPr="00D5705C">
              <w:rPr>
                <w:rStyle w:val="Collegamentoipertestuale"/>
                <w:noProof/>
                <w:lang w:val="en-GB"/>
              </w:rPr>
              <w:t>Dimensionality Reduction Techniques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98A5BE4" w14:textId="518CE3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5" w:history="1">
            <w:r w:rsidR="007306F3" w:rsidRPr="00D5705C">
              <w:rPr>
                <w:rStyle w:val="Collegamentoipertestuale"/>
                <w:noProof/>
                <w:lang w:val="en-GB"/>
              </w:rPr>
              <w:t>PCA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BF429EB" w14:textId="4D4553FF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6" w:history="1">
            <w:r w:rsidR="007306F3" w:rsidRPr="00D5705C">
              <w:rPr>
                <w:rStyle w:val="Collegamentoipertestuale"/>
                <w:noProof/>
                <w:lang w:val="en-US"/>
              </w:rPr>
              <w:t>LDA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0F91262" w14:textId="0C925604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7" w:history="1">
            <w:r w:rsidR="007306F3" w:rsidRPr="00D5705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8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E4316BD" w14:textId="7C29E3B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8" w:history="1">
            <w:r w:rsidR="007306F3" w:rsidRPr="00D5705C">
              <w:rPr>
                <w:rStyle w:val="Collegamentoipertestuale"/>
                <w:noProof/>
                <w:lang w:val="en-GB"/>
              </w:rPr>
              <w:t>Classification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ECC2207" w14:textId="392C506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9" w:history="1">
            <w:r w:rsidR="007306F3" w:rsidRPr="00D5705C">
              <w:rPr>
                <w:rStyle w:val="Collegamentoipertestuale"/>
                <w:noProof/>
                <w:lang w:val="en-GB"/>
              </w:rPr>
              <w:t>What we use…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84270C8" w14:textId="1B730D2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0" w:history="1">
            <w:r w:rsidR="007306F3" w:rsidRPr="00D5705C">
              <w:rPr>
                <w:rStyle w:val="Collegamentoipertestuale"/>
                <w:noProof/>
                <w:lang w:val="en-GB"/>
              </w:rPr>
              <w:t>Validation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7EDADCE" w14:textId="484BF46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1" w:history="1">
            <w:r w:rsidR="007306F3" w:rsidRPr="00D5705C">
              <w:rPr>
                <w:rStyle w:val="Collegamentoipertestuale"/>
                <w:noProof/>
                <w:lang w:val="en-GB"/>
              </w:rPr>
              <w:t>Generative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4318922" w14:textId="55A520A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2" w:history="1">
            <w:r w:rsidR="007306F3" w:rsidRPr="00D5705C">
              <w:rPr>
                <w:rStyle w:val="Collegamentoipertestuale"/>
                <w:noProof/>
                <w:lang w:val="en-GB"/>
              </w:rPr>
              <w:t>Logistic Regression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10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B66BA43" w14:textId="1D94208C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3" w:history="1">
            <w:r w:rsidR="007306F3" w:rsidRPr="00D5705C">
              <w:rPr>
                <w:rStyle w:val="Collegamentoipertestuale"/>
                <w:noProof/>
                <w:lang w:val="en-GB"/>
              </w:rPr>
              <w:t>Support Vector Machine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12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0F047F2C" w14:textId="2E4BC9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4" w:history="1">
            <w:r w:rsidR="007306F3" w:rsidRPr="00D5705C">
              <w:rPr>
                <w:rStyle w:val="Collegamentoipertestuale"/>
                <w:noProof/>
                <w:lang w:val="en-GB"/>
              </w:rPr>
              <w:t>Gaussian Mixture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A8F84DD" w14:textId="05D0D395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5" w:history="1">
            <w:r w:rsidR="007306F3" w:rsidRPr="00D5705C">
              <w:rPr>
                <w:rStyle w:val="Collegamentoipertestuale"/>
                <w:noProof/>
                <w:lang w:val="en-GB"/>
              </w:rPr>
              <w:t>Best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EE8EFDF" w14:textId="365E7C8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6" w:history="1">
            <w:r w:rsidR="007306F3" w:rsidRPr="00D5705C">
              <w:rPr>
                <w:rStyle w:val="Collegamentoipertestuale"/>
                <w:noProof/>
                <w:lang w:val="en-GB"/>
              </w:rPr>
              <w:t>Recap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94712D5" w14:textId="03594AB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7" w:history="1">
            <w:r w:rsidR="007306F3" w:rsidRPr="00D5705C">
              <w:rPr>
                <w:rStyle w:val="Collegamentoipertestuale"/>
                <w:noProof/>
                <w:lang w:val="en-GB"/>
              </w:rPr>
              <w:t>Final picks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6AA4087" w14:textId="538CBFA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8" w:history="1">
            <w:r w:rsidR="007306F3" w:rsidRPr="00D5705C">
              <w:rPr>
                <w:rStyle w:val="Collegamentoipertestuale"/>
                <w:noProof/>
                <w:lang w:val="en-GB"/>
              </w:rPr>
              <w:t>Experimental Results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C7A825C" w14:textId="4F7FF5F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9" w:history="1">
            <w:r w:rsidR="007306F3" w:rsidRPr="00D5705C">
              <w:rPr>
                <w:rStyle w:val="Collegamentoipertestuale"/>
                <w:noProof/>
                <w:lang w:val="en-GB"/>
              </w:rPr>
              <w:t>Title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09D5EEE" w14:textId="02E8056D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274249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274250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274251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</w:t>
      </w:r>
      <w:proofErr w:type="gramStart"/>
      <w:r w:rsidRPr="00F87A78">
        <w:rPr>
          <w:lang w:val="en-GB"/>
        </w:rPr>
        <w:t>particular interpretation</w:t>
      </w:r>
      <w:proofErr w:type="gramEnd"/>
      <w:r w:rsidRPr="00F87A78">
        <w:rPr>
          <w:lang w:val="en-GB"/>
        </w:rPr>
        <w:t>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274252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274253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</w:t>
      </w:r>
      <w:proofErr w:type="spellStart"/>
      <w:r w:rsidR="00D160A8" w:rsidRPr="00EC7CAE">
        <w:rPr>
          <w:sz w:val="24"/>
          <w:szCs w:val="24"/>
          <w:lang w:val="en-GB"/>
        </w:rPr>
        <w:t>gaussianized</w:t>
      </w:r>
      <w:proofErr w:type="spellEnd"/>
      <w:r w:rsidR="00D160A8" w:rsidRPr="00EC7CAE">
        <w:rPr>
          <w:sz w:val="24"/>
          <w:szCs w:val="24"/>
          <w:lang w:val="en-GB"/>
        </w:rPr>
        <w:t xml:space="preserve">, but we’re going to apply a </w:t>
      </w:r>
      <w:proofErr w:type="spellStart"/>
      <w:r w:rsidR="00D160A8" w:rsidRPr="00EC7CAE">
        <w:rPr>
          <w:sz w:val="24"/>
          <w:szCs w:val="24"/>
          <w:lang w:val="en-GB"/>
        </w:rPr>
        <w:t>gaussianization</w:t>
      </w:r>
      <w:proofErr w:type="spellEnd"/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Here are the 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</w:t>
      </w:r>
      <w:r w:rsidR="0045550A">
        <w:rPr>
          <w:sz w:val="24"/>
          <w:szCs w:val="24"/>
          <w:lang w:val="en-GB"/>
        </w:rPr>
        <w:t xml:space="preserve">. As we expected, the </w:t>
      </w:r>
      <w:proofErr w:type="spellStart"/>
      <w:r w:rsidR="0045550A">
        <w:rPr>
          <w:sz w:val="24"/>
          <w:szCs w:val="24"/>
          <w:lang w:val="en-GB"/>
        </w:rPr>
        <w:t>gaussianization</w:t>
      </w:r>
      <w:proofErr w:type="spellEnd"/>
      <w:r w:rsidR="0045550A">
        <w:rPr>
          <w:sz w:val="24"/>
          <w:szCs w:val="24"/>
          <w:lang w:val="en-GB"/>
        </w:rPr>
        <w:t xml:space="preserve">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274254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274255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274256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 xml:space="preserve">Text </w:t>
      </w:r>
      <w:proofErr w:type="spellStart"/>
      <w:r w:rsidRPr="00EC7CAE">
        <w:rPr>
          <w:sz w:val="24"/>
          <w:szCs w:val="24"/>
          <w:lang w:val="en-GB"/>
        </w:rPr>
        <w:t>text</w:t>
      </w:r>
      <w:proofErr w:type="spellEnd"/>
      <w:r w:rsidRPr="00EC7CAE">
        <w:rPr>
          <w:sz w:val="24"/>
          <w:szCs w:val="24"/>
          <w:lang w:val="en-GB"/>
        </w:rPr>
        <w:t xml:space="preserve">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274257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88295C">
      <w:pPr>
        <w:pStyle w:val="Titolo"/>
        <w:rPr>
          <w:lang w:val="en-GB"/>
        </w:rPr>
      </w:pPr>
      <w:bookmarkStart w:id="10" w:name="_Toc108274258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88295C">
      <w:pPr>
        <w:pStyle w:val="Titolo1"/>
        <w:rPr>
          <w:lang w:val="en-GB"/>
        </w:rPr>
      </w:pPr>
      <w:bookmarkStart w:id="11" w:name="_Toc108274259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 xml:space="preserve">Multivariate </w:t>
      </w:r>
      <w:proofErr w:type="spellStart"/>
      <w:r w:rsidRPr="00EC7CAE">
        <w:rPr>
          <w:sz w:val="24"/>
          <w:szCs w:val="24"/>
        </w:rPr>
        <w:t>Gaussian</w:t>
      </w:r>
      <w:proofErr w:type="spellEnd"/>
      <w:r w:rsidRPr="00EC7CAE">
        <w:rPr>
          <w:sz w:val="24"/>
          <w:szCs w:val="24"/>
        </w:rPr>
        <w:t xml:space="preserve"> </w:t>
      </w:r>
      <w:proofErr w:type="spellStart"/>
      <w:r w:rsidRPr="00EC7CAE">
        <w:rPr>
          <w:sz w:val="24"/>
          <w:szCs w:val="24"/>
        </w:rPr>
        <w:t>Classifier</w:t>
      </w:r>
      <w:proofErr w:type="spellEnd"/>
      <w:r w:rsidRPr="00EC7CAE">
        <w:rPr>
          <w:sz w:val="24"/>
          <w:szCs w:val="24"/>
        </w:rPr>
        <w:t xml:space="preserve">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38CE9C05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Quad</w:t>
      </w:r>
      <w:r w:rsidR="00E3799B">
        <w:rPr>
          <w:sz w:val="24"/>
          <w:szCs w:val="24"/>
        </w:rPr>
        <w:t xml:space="preserve">ratic </w:t>
      </w:r>
      <w:proofErr w:type="spellStart"/>
      <w:r w:rsidR="00E3799B">
        <w:rPr>
          <w:sz w:val="24"/>
          <w:szCs w:val="24"/>
        </w:rPr>
        <w:t>Logistic</w:t>
      </w:r>
      <w:proofErr w:type="spellEnd"/>
      <w:r w:rsidR="00E3799B">
        <w:rPr>
          <w:sz w:val="24"/>
          <w:szCs w:val="24"/>
        </w:rPr>
        <w:t xml:space="preserve"> </w:t>
      </w:r>
      <w:proofErr w:type="spellStart"/>
      <w:r w:rsidR="00E3799B">
        <w:rPr>
          <w:sz w:val="24"/>
          <w:szCs w:val="24"/>
        </w:rPr>
        <w:t>Regression</w:t>
      </w:r>
      <w:proofErr w:type="spellEnd"/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Fusion ?</w:t>
      </w:r>
      <w:proofErr w:type="gramEnd"/>
    </w:p>
    <w:p w14:paraId="204EDCA8" w14:textId="2EA3D175" w:rsidR="00E27945" w:rsidRDefault="00E27945" w:rsidP="00E27945">
      <w:pPr>
        <w:pStyle w:val="Titolo1"/>
        <w:rPr>
          <w:lang w:val="en-GB"/>
        </w:rPr>
      </w:pPr>
      <w:bookmarkStart w:id="12" w:name="_Toc108274260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D887088" w:rsidR="00745974" w:rsidRPr="00745974" w:rsidRDefault="00745974" w:rsidP="00745974">
      <w:pPr>
        <w:pStyle w:val="Titolo1"/>
        <w:rPr>
          <w:lang w:val="en-GB"/>
        </w:rPr>
      </w:pPr>
      <w:bookmarkStart w:id="13" w:name="_Toc108274261"/>
      <w:r>
        <w:rPr>
          <w:lang w:val="en-GB"/>
        </w:rPr>
        <w:t>Generative models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  <w:proofErr w:type="spellEnd"/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243D6B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A52F1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A52F1">
              <w:rPr>
                <w:color w:val="FF0000"/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0B332281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1C1BBEB9" w14:textId="256B9DF4" w:rsidR="00745974" w:rsidRPr="00745974" w:rsidRDefault="007306F3" w:rsidP="00745974">
      <w:pPr>
        <w:pStyle w:val="Titolo1"/>
        <w:rPr>
          <w:lang w:val="en-GB"/>
        </w:rPr>
      </w:pPr>
      <w:bookmarkStart w:id="14" w:name="_Toc108274262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40F2FE60">
            <wp:extent cx="3800435" cy="252412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3813690" cy="253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noProof/>
          <w:sz w:val="24"/>
          <w:szCs w:val="24"/>
          <w:lang w:val="en-GB"/>
        </w:rPr>
        <w:drawing>
          <wp:inline distT="0" distB="0" distL="0" distR="0" wp14:anchorId="41014661" wp14:editId="2E5A53D0">
            <wp:extent cx="3921958" cy="2619375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3933330" cy="26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2AB563CF" wp14:editId="3A98EB45">
            <wp:extent cx="4383224" cy="28575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4402320" cy="286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0A9E3663" w14:textId="77777777" w:rsidR="006060F2" w:rsidRDefault="006060F2" w:rsidP="00181E66">
      <w:pPr>
        <w:spacing w:after="200"/>
        <w:rPr>
          <w:lang w:val="en-GB"/>
        </w:rPr>
      </w:pPr>
    </w:p>
    <w:p w14:paraId="78422969" w14:textId="289C113A" w:rsidR="006060F2" w:rsidRPr="00181E66" w:rsidRDefault="006060F2" w:rsidP="006060F2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1128A1D9" w14:textId="77777777" w:rsidR="006060F2" w:rsidRDefault="006060F2" w:rsidP="006060F2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6D24B556" w14:textId="77777777" w:rsidR="003850F6" w:rsidRDefault="003850F6" w:rsidP="00BD1D4D">
      <w:pPr>
        <w:pStyle w:val="Contenuto"/>
        <w:jc w:val="center"/>
        <w:rPr>
          <w:sz w:val="24"/>
          <w:szCs w:val="24"/>
          <w:lang w:val="en-GB"/>
        </w:rPr>
      </w:pPr>
    </w:p>
    <w:p w14:paraId="016DC32D" w14:textId="11EDDC2F" w:rsidR="006060F2" w:rsidRPr="00BD1D4D" w:rsidRDefault="006060F2" w:rsidP="00BD1D4D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365C7A3B" wp14:editId="390BE089">
            <wp:extent cx="4443211" cy="2932794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3"/>
                    <a:stretch/>
                  </pic:blipFill>
                  <pic:spPr bwMode="auto">
                    <a:xfrm>
                      <a:off x="0" y="0"/>
                      <a:ext cx="4450770" cy="29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1A879" w14:textId="53320536" w:rsidR="003850F6" w:rsidRPr="00181E66" w:rsidRDefault="003850F6" w:rsidP="003850F6">
      <w:pPr>
        <w:pStyle w:val="Contenuto"/>
        <w:rPr>
          <w:b/>
          <w:bCs/>
          <w:sz w:val="24"/>
          <w:szCs w:val="24"/>
          <w:lang w:val="en-GB"/>
        </w:rPr>
      </w:pPr>
      <w:r>
        <w:rPr>
          <w:b/>
          <w:bCs/>
          <w:color w:val="34ABA2" w:themeColor="accent6"/>
          <w:sz w:val="24"/>
          <w:szCs w:val="24"/>
          <w:lang w:val="en-GB"/>
        </w:rPr>
        <w:t>QUADRATIC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>
        <w:rPr>
          <w:b/>
          <w:bCs/>
          <w:color w:val="34ABA2" w:themeColor="accent6"/>
          <w:sz w:val="24"/>
          <w:szCs w:val="24"/>
          <w:lang w:val="en-GB"/>
        </w:rPr>
        <w:t>RAW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F2904FE" w14:textId="77777777" w:rsidR="003850F6" w:rsidRDefault="003850F6" w:rsidP="003850F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030C065F" w14:textId="77777777" w:rsidR="003850F6" w:rsidRDefault="003850F6" w:rsidP="003850F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43B178B6" w14:textId="62842854" w:rsidR="003850F6" w:rsidRPr="00BD1D4D" w:rsidRDefault="003850F6" w:rsidP="003850F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472FE210" wp14:editId="59A162AC">
            <wp:extent cx="4706498" cy="312290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84"/>
                    <a:stretch/>
                  </pic:blipFill>
                  <pic:spPr bwMode="auto">
                    <a:xfrm>
                      <a:off x="0" y="0"/>
                      <a:ext cx="4728997" cy="31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1EFD" w14:textId="77777777" w:rsidR="003850F6" w:rsidRDefault="003850F6" w:rsidP="006060F2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63083FBA" w14:textId="77777777" w:rsidR="003850F6" w:rsidRDefault="003850F6" w:rsidP="006060F2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6AE53796" w14:textId="264C954C" w:rsidR="006060F2" w:rsidRPr="00CE76EB" w:rsidRDefault="006060F2" w:rsidP="006060F2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76927611" w14:textId="77777777" w:rsidR="006060F2" w:rsidRPr="00CE76EB" w:rsidRDefault="006060F2" w:rsidP="006060F2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FF981AF" w14:textId="2A42BBD6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81E66">
      <w:pPr>
        <w:pStyle w:val="Titolo1"/>
        <w:rPr>
          <w:lang w:val="en-GB"/>
        </w:rPr>
      </w:pPr>
      <w:bookmarkStart w:id="15" w:name="_Toc10827426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DBD9707" w:rsidR="00181E66" w:rsidRDefault="00837FA7" w:rsidP="00181E66">
      <w:pPr>
        <w:pStyle w:val="Contenuto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07C3DAA" wp14:editId="27DDA988">
            <wp:extent cx="4876800" cy="36576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9A8D" w14:textId="77777777" w:rsidR="00837FA7" w:rsidRPr="00181E66" w:rsidRDefault="00837FA7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Pr="00E04E49">
              <w:rPr>
                <w:color w:val="FF0000"/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CE76EB">
      <w:pPr>
        <w:pStyle w:val="Titolo1"/>
        <w:rPr>
          <w:lang w:val="en-GB"/>
        </w:rPr>
      </w:pPr>
      <w:bookmarkStart w:id="16" w:name="_Toc108274264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6457D992" w:rsid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1942A3F6" w14:textId="77777777" w:rsidR="004F0155" w:rsidRPr="00CE76EB" w:rsidRDefault="004F0155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tbl>
      <w:tblPr>
        <w:tblStyle w:val="Tabellasemplice-3"/>
        <w:tblW w:w="17643" w:type="dxa"/>
        <w:tblLook w:val="04A0" w:firstRow="1" w:lastRow="0" w:firstColumn="1" w:lastColumn="0" w:noHBand="0" w:noVBand="1"/>
      </w:tblPr>
      <w:tblGrid>
        <w:gridCol w:w="1403"/>
        <w:gridCol w:w="973"/>
        <w:gridCol w:w="1098"/>
        <w:gridCol w:w="1098"/>
        <w:gridCol w:w="1123"/>
        <w:gridCol w:w="1123"/>
        <w:gridCol w:w="1123"/>
        <w:gridCol w:w="1081"/>
        <w:gridCol w:w="8621"/>
      </w:tblGrid>
      <w:tr w:rsidR="001A52F1" w:rsidRPr="007E41FC" w14:paraId="0D3AA53D" w14:textId="77777777" w:rsidTr="00ED01C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621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05C3500F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973" w:type="dxa"/>
          </w:tcPr>
          <w:p w14:paraId="30E3095F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98" w:type="dxa"/>
          </w:tcPr>
          <w:p w14:paraId="10EB44A7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98" w:type="dxa"/>
          </w:tcPr>
          <w:p w14:paraId="2CB5648E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1123" w:type="dxa"/>
          </w:tcPr>
          <w:p w14:paraId="45DF63AB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1123" w:type="dxa"/>
          </w:tcPr>
          <w:p w14:paraId="25FF66EC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1123" w:type="dxa"/>
          </w:tcPr>
          <w:p w14:paraId="521C305E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64</w:t>
            </w:r>
          </w:p>
        </w:tc>
        <w:tc>
          <w:tcPr>
            <w:tcW w:w="1081" w:type="dxa"/>
          </w:tcPr>
          <w:p w14:paraId="1E786EAD" w14:textId="77777777" w:rsidR="001A52F1" w:rsidRPr="007E41FC" w:rsidRDefault="001A52F1" w:rsidP="00ED01CE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128</w:t>
            </w:r>
          </w:p>
        </w:tc>
      </w:tr>
      <w:tr w:rsidR="001A52F1" w:rsidRPr="00216CA5" w14:paraId="628BD7F6" w14:textId="77777777" w:rsidTr="00ED0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DE1C617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7619" w:type="dxa"/>
            <w:gridSpan w:val="7"/>
          </w:tcPr>
          <w:p w14:paraId="79792B48" w14:textId="77777777" w:rsidR="001A52F1" w:rsidRPr="00F57319" w:rsidRDefault="001A52F1" w:rsidP="00ED01CE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Z-Normalization</w:t>
            </w:r>
          </w:p>
        </w:tc>
        <w:tc>
          <w:tcPr>
            <w:tcW w:w="8621" w:type="dxa"/>
          </w:tcPr>
          <w:p w14:paraId="387E5B93" w14:textId="77777777" w:rsidR="001A52F1" w:rsidRPr="00216CA5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  <w:lang w:val="en-GB"/>
              </w:rPr>
            </w:pPr>
          </w:p>
        </w:tc>
      </w:tr>
      <w:tr w:rsidR="001A52F1" w:rsidRPr="00216CA5" w14:paraId="56B10910" w14:textId="77777777" w:rsidTr="00ED01CE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9E8F619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73" w:type="dxa"/>
          </w:tcPr>
          <w:p w14:paraId="6935EEFA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0.044</w:t>
            </w:r>
          </w:p>
        </w:tc>
        <w:tc>
          <w:tcPr>
            <w:tcW w:w="1098" w:type="dxa"/>
          </w:tcPr>
          <w:p w14:paraId="551DDB1D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  <w:tc>
          <w:tcPr>
            <w:tcW w:w="1098" w:type="dxa"/>
          </w:tcPr>
          <w:p w14:paraId="756BCFC2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0.040</w:t>
            </w:r>
          </w:p>
        </w:tc>
        <w:tc>
          <w:tcPr>
            <w:tcW w:w="1123" w:type="dxa"/>
          </w:tcPr>
          <w:p w14:paraId="440E38B7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23" w:type="dxa"/>
          </w:tcPr>
          <w:p w14:paraId="70A2AC67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0.065</w:t>
            </w:r>
          </w:p>
        </w:tc>
        <w:tc>
          <w:tcPr>
            <w:tcW w:w="1123" w:type="dxa"/>
          </w:tcPr>
          <w:p w14:paraId="2BBCE926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081" w:type="dxa"/>
          </w:tcPr>
          <w:p w14:paraId="094928DB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0.123</w:t>
            </w:r>
          </w:p>
        </w:tc>
      </w:tr>
      <w:tr w:rsidR="001A52F1" w:rsidRPr="00216CA5" w14:paraId="0CF394BF" w14:textId="77777777" w:rsidTr="00ED01C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0B58ACB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73" w:type="dxa"/>
          </w:tcPr>
          <w:p w14:paraId="2F9A81BD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556FEA07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098" w:type="dxa"/>
          </w:tcPr>
          <w:p w14:paraId="4171FB7D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123" w:type="dxa"/>
          </w:tcPr>
          <w:p w14:paraId="4CC9C84B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123" w:type="dxa"/>
          </w:tcPr>
          <w:p w14:paraId="7415D5EF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0.087</w:t>
            </w:r>
          </w:p>
        </w:tc>
        <w:tc>
          <w:tcPr>
            <w:tcW w:w="1123" w:type="dxa"/>
          </w:tcPr>
          <w:p w14:paraId="04BD3939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081" w:type="dxa"/>
          </w:tcPr>
          <w:p w14:paraId="6A48FBDF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0.115</w:t>
            </w:r>
          </w:p>
        </w:tc>
      </w:tr>
      <w:tr w:rsidR="001A52F1" w:rsidRPr="00216CA5" w14:paraId="7390FAD3" w14:textId="77777777" w:rsidTr="00ED01CE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79E2B17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73" w:type="dxa"/>
          </w:tcPr>
          <w:p w14:paraId="09E80B0B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25FC57E0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098" w:type="dxa"/>
          </w:tcPr>
          <w:p w14:paraId="5CC3ECA9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635B09C0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3691FC58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0.034</w:t>
            </w:r>
          </w:p>
        </w:tc>
        <w:tc>
          <w:tcPr>
            <w:tcW w:w="1123" w:type="dxa"/>
          </w:tcPr>
          <w:p w14:paraId="198A7D89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0.037</w:t>
            </w:r>
          </w:p>
        </w:tc>
        <w:tc>
          <w:tcPr>
            <w:tcW w:w="1081" w:type="dxa"/>
          </w:tcPr>
          <w:p w14:paraId="70FEA1C5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</w:tr>
      <w:tr w:rsidR="001A52F1" w:rsidRPr="00216CA5" w14:paraId="55D36690" w14:textId="77777777" w:rsidTr="00ED01C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BF35F06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73" w:type="dxa"/>
          </w:tcPr>
          <w:p w14:paraId="62913215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773B45B6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98" w:type="dxa"/>
          </w:tcPr>
          <w:p w14:paraId="37EE6183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4F1FA4F2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0C07C743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217405AC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0.069</w:t>
            </w:r>
          </w:p>
        </w:tc>
        <w:tc>
          <w:tcPr>
            <w:tcW w:w="1081" w:type="dxa"/>
          </w:tcPr>
          <w:p w14:paraId="7B0A5107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0.068</w:t>
            </w:r>
          </w:p>
        </w:tc>
      </w:tr>
      <w:tr w:rsidR="001A52F1" w:rsidRPr="00216CA5" w14:paraId="28CF0A51" w14:textId="77777777" w:rsidTr="00ED01CE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A12873E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7619" w:type="dxa"/>
            <w:gridSpan w:val="7"/>
          </w:tcPr>
          <w:p w14:paraId="23DB22B4" w14:textId="77777777" w:rsidR="001A52F1" w:rsidRPr="003A11FC" w:rsidRDefault="001A52F1" w:rsidP="00ED01CE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4"/>
                <w:szCs w:val="24"/>
                <w:lang w:val="en-GB"/>
              </w:rPr>
            </w:pPr>
            <w:proofErr w:type="spellStart"/>
            <w:r w:rsidRPr="003A11FC">
              <w:rPr>
                <w:bCs/>
                <w:sz w:val="24"/>
                <w:szCs w:val="24"/>
                <w:lang w:val="en-GB"/>
              </w:rPr>
              <w:t>Gaussianized</w:t>
            </w:r>
            <w:proofErr w:type="spellEnd"/>
          </w:p>
        </w:tc>
      </w:tr>
      <w:tr w:rsidR="001A52F1" w:rsidRPr="00216CA5" w14:paraId="699DC2C1" w14:textId="77777777" w:rsidTr="00ED01C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9CB7E5F" w14:textId="77777777" w:rsidR="001A52F1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73" w:type="dxa"/>
          </w:tcPr>
          <w:p w14:paraId="7EBBDE25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0.056</w:t>
            </w:r>
          </w:p>
        </w:tc>
        <w:tc>
          <w:tcPr>
            <w:tcW w:w="1098" w:type="dxa"/>
          </w:tcPr>
          <w:p w14:paraId="08463744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08C2EF11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23" w:type="dxa"/>
          </w:tcPr>
          <w:p w14:paraId="395A1DF7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123" w:type="dxa"/>
          </w:tcPr>
          <w:p w14:paraId="513C6ED0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1673F27D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081" w:type="dxa"/>
          </w:tcPr>
          <w:p w14:paraId="792A5F7A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1A52F1" w:rsidRPr="00216CA5" w14:paraId="77899D13" w14:textId="77777777" w:rsidTr="00ED01CE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44554A1" w14:textId="77777777" w:rsidR="001A52F1" w:rsidRPr="007E41FC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73" w:type="dxa"/>
          </w:tcPr>
          <w:p w14:paraId="52CCA19E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0.347</w:t>
            </w:r>
          </w:p>
        </w:tc>
        <w:tc>
          <w:tcPr>
            <w:tcW w:w="1098" w:type="dxa"/>
          </w:tcPr>
          <w:p w14:paraId="0F611147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098" w:type="dxa"/>
          </w:tcPr>
          <w:p w14:paraId="19E09355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0.112</w:t>
            </w:r>
          </w:p>
        </w:tc>
        <w:tc>
          <w:tcPr>
            <w:tcW w:w="1123" w:type="dxa"/>
          </w:tcPr>
          <w:p w14:paraId="5780E2BE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123" w:type="dxa"/>
          </w:tcPr>
          <w:p w14:paraId="06877C14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123" w:type="dxa"/>
          </w:tcPr>
          <w:p w14:paraId="16AFB1B5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0.105</w:t>
            </w:r>
          </w:p>
        </w:tc>
        <w:tc>
          <w:tcPr>
            <w:tcW w:w="1081" w:type="dxa"/>
          </w:tcPr>
          <w:p w14:paraId="6D412732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1A52F1" w:rsidRPr="00216CA5" w14:paraId="6D6E7CAF" w14:textId="77777777" w:rsidTr="00ED01C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55BE21A" w14:textId="77777777" w:rsidR="001A52F1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73" w:type="dxa"/>
          </w:tcPr>
          <w:p w14:paraId="60FDF78E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1098" w:type="dxa"/>
          </w:tcPr>
          <w:p w14:paraId="0A0EE306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098" w:type="dxa"/>
          </w:tcPr>
          <w:p w14:paraId="782807E3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0.053</w:t>
            </w:r>
          </w:p>
        </w:tc>
        <w:tc>
          <w:tcPr>
            <w:tcW w:w="1123" w:type="dxa"/>
          </w:tcPr>
          <w:p w14:paraId="32C37DD6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0.050</w:t>
            </w:r>
          </w:p>
        </w:tc>
        <w:tc>
          <w:tcPr>
            <w:tcW w:w="1123" w:type="dxa"/>
          </w:tcPr>
          <w:p w14:paraId="10BF43A7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0.045</w:t>
            </w:r>
          </w:p>
        </w:tc>
        <w:tc>
          <w:tcPr>
            <w:tcW w:w="1123" w:type="dxa"/>
          </w:tcPr>
          <w:p w14:paraId="14930708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0.046</w:t>
            </w:r>
          </w:p>
        </w:tc>
        <w:tc>
          <w:tcPr>
            <w:tcW w:w="1081" w:type="dxa"/>
          </w:tcPr>
          <w:p w14:paraId="67817B92" w14:textId="77777777" w:rsidR="001A52F1" w:rsidRPr="00854139" w:rsidRDefault="001A52F1" w:rsidP="00ED01C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0.047</w:t>
            </w:r>
          </w:p>
        </w:tc>
      </w:tr>
      <w:tr w:rsidR="001A52F1" w:rsidRPr="00216CA5" w14:paraId="2DE1C7CB" w14:textId="77777777" w:rsidTr="00ED01CE">
        <w:trPr>
          <w:gridAfter w:val="1"/>
          <w:wAfter w:w="862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2B22DF3" w14:textId="77777777" w:rsidR="001A52F1" w:rsidRDefault="001A52F1" w:rsidP="00ED01CE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73" w:type="dxa"/>
          </w:tcPr>
          <w:p w14:paraId="48999E2A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0.359</w:t>
            </w:r>
          </w:p>
        </w:tc>
        <w:tc>
          <w:tcPr>
            <w:tcW w:w="1098" w:type="dxa"/>
          </w:tcPr>
          <w:p w14:paraId="485597C2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0.149</w:t>
            </w:r>
          </w:p>
        </w:tc>
        <w:tc>
          <w:tcPr>
            <w:tcW w:w="1098" w:type="dxa"/>
          </w:tcPr>
          <w:p w14:paraId="16ABD9E7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0.116</w:t>
            </w:r>
          </w:p>
        </w:tc>
        <w:tc>
          <w:tcPr>
            <w:tcW w:w="1123" w:type="dxa"/>
          </w:tcPr>
          <w:p w14:paraId="59D32006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0.108</w:t>
            </w:r>
          </w:p>
        </w:tc>
        <w:tc>
          <w:tcPr>
            <w:tcW w:w="1123" w:type="dxa"/>
          </w:tcPr>
          <w:p w14:paraId="13806D5C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123" w:type="dxa"/>
          </w:tcPr>
          <w:p w14:paraId="40F01A78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081" w:type="dxa"/>
          </w:tcPr>
          <w:p w14:paraId="56344256" w14:textId="77777777" w:rsidR="001A52F1" w:rsidRPr="00854139" w:rsidRDefault="001A52F1" w:rsidP="00ED01C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0.081</w:t>
            </w:r>
          </w:p>
        </w:tc>
      </w:tr>
    </w:tbl>
    <w:p w14:paraId="64C55193" w14:textId="77777777" w:rsidR="00CE76EB" w:rsidRDefault="00CE76EB">
      <w:pPr>
        <w:spacing w:after="200"/>
        <w:rPr>
          <w:lang w:val="en-GB"/>
        </w:rPr>
      </w:pPr>
    </w:p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26A9B1CA" w:rsidR="00DA6C9B" w:rsidRPr="00F87A78" w:rsidRDefault="00DA6C9B" w:rsidP="00DA6C9B">
      <w:pPr>
        <w:pStyle w:val="Titolo"/>
        <w:rPr>
          <w:lang w:val="en-GB"/>
        </w:rPr>
      </w:pPr>
      <w:bookmarkStart w:id="17" w:name="_Toc108274265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274266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274267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274268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274269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50"/>
      <w:footerReference w:type="default" r:id="rId5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D610F" w14:textId="77777777" w:rsidR="00534807" w:rsidRDefault="00534807">
      <w:r>
        <w:separator/>
      </w:r>
    </w:p>
    <w:p w14:paraId="71D16BB7" w14:textId="77777777" w:rsidR="00534807" w:rsidRDefault="00534807"/>
  </w:endnote>
  <w:endnote w:type="continuationSeparator" w:id="0">
    <w:p w14:paraId="45C63BB4" w14:textId="77777777" w:rsidR="00534807" w:rsidRDefault="00534807">
      <w:r>
        <w:continuationSeparator/>
      </w:r>
    </w:p>
    <w:p w14:paraId="60ED5509" w14:textId="77777777" w:rsidR="00534807" w:rsidRDefault="005348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52264" w14:textId="77777777" w:rsidR="00534807" w:rsidRDefault="00534807">
      <w:r>
        <w:separator/>
      </w:r>
    </w:p>
    <w:p w14:paraId="7B755627" w14:textId="77777777" w:rsidR="00534807" w:rsidRDefault="00534807"/>
  </w:footnote>
  <w:footnote w:type="continuationSeparator" w:id="0">
    <w:p w14:paraId="75F59404" w14:textId="77777777" w:rsidR="00534807" w:rsidRDefault="00534807">
      <w:r>
        <w:continuationSeparator/>
      </w:r>
    </w:p>
    <w:p w14:paraId="693C4EE4" w14:textId="77777777" w:rsidR="00534807" w:rsidRDefault="005348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71D1C"/>
    <w:rsid w:val="000A0150"/>
    <w:rsid w:val="000B4A29"/>
    <w:rsid w:val="000C15FD"/>
    <w:rsid w:val="000D4A5A"/>
    <w:rsid w:val="000D7C8C"/>
    <w:rsid w:val="000E0159"/>
    <w:rsid w:val="000E2C3E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6840"/>
    <w:rsid w:val="00181E66"/>
    <w:rsid w:val="0018408A"/>
    <w:rsid w:val="00185282"/>
    <w:rsid w:val="00185B35"/>
    <w:rsid w:val="001A52F1"/>
    <w:rsid w:val="001D31A0"/>
    <w:rsid w:val="001D5114"/>
    <w:rsid w:val="001D7B26"/>
    <w:rsid w:val="001E3C31"/>
    <w:rsid w:val="001F0D57"/>
    <w:rsid w:val="001F2BC8"/>
    <w:rsid w:val="001F3DB9"/>
    <w:rsid w:val="001F5F6B"/>
    <w:rsid w:val="00237B88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6783"/>
    <w:rsid w:val="00330359"/>
    <w:rsid w:val="0033291B"/>
    <w:rsid w:val="003330FE"/>
    <w:rsid w:val="0033541C"/>
    <w:rsid w:val="0033762F"/>
    <w:rsid w:val="0034118B"/>
    <w:rsid w:val="0034288B"/>
    <w:rsid w:val="00356B84"/>
    <w:rsid w:val="00360494"/>
    <w:rsid w:val="00366C7E"/>
    <w:rsid w:val="003679F7"/>
    <w:rsid w:val="00377F5E"/>
    <w:rsid w:val="00382C77"/>
    <w:rsid w:val="00384EA3"/>
    <w:rsid w:val="003850F6"/>
    <w:rsid w:val="00394123"/>
    <w:rsid w:val="00395609"/>
    <w:rsid w:val="003A39A1"/>
    <w:rsid w:val="003B5B28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E2EC7"/>
    <w:rsid w:val="004E59FC"/>
    <w:rsid w:val="004F0155"/>
    <w:rsid w:val="005037F0"/>
    <w:rsid w:val="00516A86"/>
    <w:rsid w:val="005275F6"/>
    <w:rsid w:val="0053293F"/>
    <w:rsid w:val="00534807"/>
    <w:rsid w:val="00550C7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060F2"/>
    <w:rsid w:val="00612AB8"/>
    <w:rsid w:val="0063307D"/>
    <w:rsid w:val="00640FB7"/>
    <w:rsid w:val="006539FB"/>
    <w:rsid w:val="00656C4D"/>
    <w:rsid w:val="0069200A"/>
    <w:rsid w:val="006A0176"/>
    <w:rsid w:val="006B3688"/>
    <w:rsid w:val="006B4141"/>
    <w:rsid w:val="006B5814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A1389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539E"/>
    <w:rsid w:val="007F618B"/>
    <w:rsid w:val="007F6482"/>
    <w:rsid w:val="00801C16"/>
    <w:rsid w:val="00813065"/>
    <w:rsid w:val="00824EBD"/>
    <w:rsid w:val="00830D8A"/>
    <w:rsid w:val="00837FA7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6646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764A"/>
    <w:rsid w:val="00A71139"/>
    <w:rsid w:val="00A835C7"/>
    <w:rsid w:val="00A8489E"/>
    <w:rsid w:val="00A917F6"/>
    <w:rsid w:val="00A93669"/>
    <w:rsid w:val="00A94887"/>
    <w:rsid w:val="00AA1A4F"/>
    <w:rsid w:val="00AB02A7"/>
    <w:rsid w:val="00AC29F3"/>
    <w:rsid w:val="00AF2635"/>
    <w:rsid w:val="00AF4B13"/>
    <w:rsid w:val="00B02ACB"/>
    <w:rsid w:val="00B231E5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1D4D"/>
    <w:rsid w:val="00BD4B7D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42CB7"/>
    <w:rsid w:val="00D5413D"/>
    <w:rsid w:val="00D570A9"/>
    <w:rsid w:val="00D70D02"/>
    <w:rsid w:val="00D7404A"/>
    <w:rsid w:val="00D75D8A"/>
    <w:rsid w:val="00D770C7"/>
    <w:rsid w:val="00D86945"/>
    <w:rsid w:val="00D90290"/>
    <w:rsid w:val="00DA6C9B"/>
    <w:rsid w:val="00DA763A"/>
    <w:rsid w:val="00DB6F31"/>
    <w:rsid w:val="00DC238F"/>
    <w:rsid w:val="00DD0948"/>
    <w:rsid w:val="00DD152F"/>
    <w:rsid w:val="00DD1916"/>
    <w:rsid w:val="00DD528E"/>
    <w:rsid w:val="00DE213F"/>
    <w:rsid w:val="00DF027C"/>
    <w:rsid w:val="00E00A32"/>
    <w:rsid w:val="00E04E49"/>
    <w:rsid w:val="00E109D2"/>
    <w:rsid w:val="00E20B99"/>
    <w:rsid w:val="00E22ACD"/>
    <w:rsid w:val="00E24E26"/>
    <w:rsid w:val="00E27945"/>
    <w:rsid w:val="00E3799B"/>
    <w:rsid w:val="00E52E63"/>
    <w:rsid w:val="00E620B0"/>
    <w:rsid w:val="00E6241A"/>
    <w:rsid w:val="00E65AB5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52D27"/>
    <w:rsid w:val="00F6003F"/>
    <w:rsid w:val="00F6785A"/>
    <w:rsid w:val="00F73176"/>
    <w:rsid w:val="00F83527"/>
    <w:rsid w:val="00F87A78"/>
    <w:rsid w:val="00FA4C1D"/>
    <w:rsid w:val="00FB179A"/>
    <w:rsid w:val="00FC618C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D4D89"/>
    <w:rsid w:val="00112D00"/>
    <w:rsid w:val="00151BD5"/>
    <w:rsid w:val="001846BA"/>
    <w:rsid w:val="002900C2"/>
    <w:rsid w:val="00334C55"/>
    <w:rsid w:val="00413EA4"/>
    <w:rsid w:val="004C7502"/>
    <w:rsid w:val="00500A71"/>
    <w:rsid w:val="00626129"/>
    <w:rsid w:val="00780D26"/>
    <w:rsid w:val="008E3279"/>
    <w:rsid w:val="0090261F"/>
    <w:rsid w:val="00912CA7"/>
    <w:rsid w:val="00912F60"/>
    <w:rsid w:val="00954684"/>
    <w:rsid w:val="009D2121"/>
    <w:rsid w:val="00AB4BF8"/>
    <w:rsid w:val="00AE7397"/>
    <w:rsid w:val="00B07970"/>
    <w:rsid w:val="00B35E91"/>
    <w:rsid w:val="00B56F42"/>
    <w:rsid w:val="00BD4E1E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Rapporto .dotx</Template>
  <TotalTime>4226</TotalTime>
  <Pages>19</Pages>
  <Words>1534</Words>
  <Characters>8749</Characters>
  <Application>Microsoft Office Word</Application>
  <DocSecurity>0</DocSecurity>
  <Lines>72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Alessio Carachino</cp:lastModifiedBy>
  <cp:revision>139</cp:revision>
  <cp:lastPrinted>2006-08-01T17:47:00Z</cp:lastPrinted>
  <dcterms:created xsi:type="dcterms:W3CDTF">2022-05-17T15:39:00Z</dcterms:created>
  <dcterms:modified xsi:type="dcterms:W3CDTF">2022-07-11T20:09:00Z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