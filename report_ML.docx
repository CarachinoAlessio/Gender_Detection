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0B308988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6D2586">
                  <w:rPr>
                    <w:rStyle w:val="SottotitoloCarattere"/>
                    <w:b w:val="0"/>
                    <w:noProof/>
                    <w:lang w:bidi="it-IT"/>
                  </w:rPr>
                  <w:t>11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="007306F3" w:rsidRPr="00D5705C">
              <w:rPr>
                <w:rStyle w:val="Collegamentoipertestuale"/>
                <w:noProof/>
                <w:lang w:val="en-GB"/>
              </w:rPr>
              <w:t>Task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="007306F3" w:rsidRPr="00D5705C">
              <w:rPr>
                <w:rStyle w:val="Collegamentoipertestuale"/>
                <w:noProof/>
                <w:lang w:val="en-GB"/>
              </w:rPr>
              <w:t>Dataset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="007306F3" w:rsidRPr="00D5705C">
              <w:rPr>
                <w:rStyle w:val="Collegamentoipertestuale"/>
                <w:noProof/>
                <w:lang w:val="en-GB"/>
              </w:rPr>
              <w:t>Features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="007306F3" w:rsidRPr="00D5705C">
              <w:rPr>
                <w:rStyle w:val="Collegamentoipertestuale"/>
                <w:noProof/>
                <w:lang w:val="en-GB"/>
              </w:rPr>
              <w:t>Histograms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="007306F3"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="007306F3" w:rsidRPr="00D5705C">
              <w:rPr>
                <w:rStyle w:val="Collegamentoipertestuale"/>
                <w:noProof/>
                <w:lang w:val="en-GB"/>
              </w:rPr>
              <w:t>PCA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="007306F3" w:rsidRPr="00D5705C">
              <w:rPr>
                <w:rStyle w:val="Collegamentoipertestuale"/>
                <w:noProof/>
                <w:lang w:val="en-US"/>
              </w:rPr>
              <w:t>LDA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="007306F3"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8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="007306F3" w:rsidRPr="00D5705C">
              <w:rPr>
                <w:rStyle w:val="Collegamentoipertestuale"/>
                <w:noProof/>
                <w:lang w:val="en-GB"/>
              </w:rPr>
              <w:t>Classification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="007306F3" w:rsidRPr="00D5705C">
              <w:rPr>
                <w:rStyle w:val="Collegamentoipertestuale"/>
                <w:noProof/>
                <w:lang w:val="en-GB"/>
              </w:rPr>
              <w:t>What we use…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="007306F3" w:rsidRPr="00D5705C">
              <w:rPr>
                <w:rStyle w:val="Collegamentoipertestuale"/>
                <w:noProof/>
                <w:lang w:val="en-GB"/>
              </w:rPr>
              <w:t>Validation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="007306F3" w:rsidRPr="00D5705C">
              <w:rPr>
                <w:rStyle w:val="Collegamentoipertestuale"/>
                <w:noProof/>
                <w:lang w:val="en-GB"/>
              </w:rPr>
              <w:t>Generative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="007306F3" w:rsidRPr="00D5705C">
              <w:rPr>
                <w:rStyle w:val="Collegamentoipertestuale"/>
                <w:noProof/>
                <w:lang w:val="en-GB"/>
              </w:rPr>
              <w:t>Logistic Regression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10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="007306F3"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12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="007306F3"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="007306F3" w:rsidRPr="00D5705C">
              <w:rPr>
                <w:rStyle w:val="Collegamentoipertestuale"/>
                <w:noProof/>
                <w:lang w:val="en-GB"/>
              </w:rPr>
              <w:t>Best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="007306F3" w:rsidRPr="00D5705C">
              <w:rPr>
                <w:rStyle w:val="Collegamentoipertestuale"/>
                <w:noProof/>
                <w:lang w:val="en-GB"/>
              </w:rPr>
              <w:t>Recap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="007306F3" w:rsidRPr="00D5705C">
              <w:rPr>
                <w:rStyle w:val="Collegamentoipertestuale"/>
                <w:noProof/>
                <w:lang w:val="en-GB"/>
              </w:rPr>
              <w:t>Final picks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="007306F3" w:rsidRPr="00D5705C">
              <w:rPr>
                <w:rStyle w:val="Collegamentoipertestuale"/>
                <w:noProof/>
                <w:lang w:val="en-GB"/>
              </w:rPr>
              <w:t>Experimental Results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="007306F3" w:rsidRPr="00D5705C">
              <w:rPr>
                <w:rStyle w:val="Collegamentoipertestuale"/>
                <w:noProof/>
                <w:lang w:val="en-GB"/>
              </w:rPr>
              <w:t>Title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particular interpretation.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gaussianized, but we’re going to apply a gaussianization</w:t>
      </w:r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Here are the gaussianized features</w:t>
      </w:r>
      <w:r w:rsidR="0045550A">
        <w:rPr>
          <w:sz w:val="24"/>
          <w:szCs w:val="24"/>
          <w:lang w:val="en-GB"/>
        </w:rPr>
        <w:t xml:space="preserve">. As we expected, the gaussianization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non-gaussianized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Text text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>Multivariate Gaussian Classifier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Quad ???</w:t>
      </w:r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Weighted Logistic Regression</w:t>
      </w:r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Fusion ?</w:t>
      </w:r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243D6B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F48F0">
              <w:rPr>
                <w:color w:val="FF0000"/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noProof/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4AF9CC07" w14:textId="77777777" w:rsidR="000B4A29" w:rsidRDefault="000B4A29" w:rsidP="000B4A29">
      <w:pPr>
        <w:spacing w:after="200"/>
        <w:rPr>
          <w:color w:val="FF0000"/>
          <w:lang w:val="en-GB"/>
        </w:rPr>
      </w:pPr>
    </w:p>
    <w:p w14:paraId="4FC605C8" w14:textId="77777777" w:rsidR="000B4A29" w:rsidRDefault="000B4A29" w:rsidP="00181E66">
      <w:pPr>
        <w:spacing w:after="200"/>
        <w:rPr>
          <w:color w:val="FF0000"/>
          <w:lang w:val="en-GB"/>
        </w:rPr>
      </w:pPr>
    </w:p>
    <w:p w14:paraId="5BE87D72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1216542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3"/>
        <w:gridCol w:w="1002"/>
        <w:gridCol w:w="973"/>
        <w:gridCol w:w="1098"/>
        <w:gridCol w:w="1098"/>
        <w:gridCol w:w="1123"/>
        <w:gridCol w:w="1123"/>
        <w:gridCol w:w="1123"/>
        <w:gridCol w:w="1081"/>
      </w:tblGrid>
      <w:tr w:rsidR="00216CA5" w:rsidRPr="007E41FC" w14:paraId="600FA786" w14:textId="15706850" w:rsidTr="0037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3971CFD" w14:textId="77777777" w:rsidR="006D2586" w:rsidRPr="007E41FC" w:rsidRDefault="006D2586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1002" w:type="dxa"/>
          </w:tcPr>
          <w:p w14:paraId="273FBEAC" w14:textId="5CCC1103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973" w:type="dxa"/>
          </w:tcPr>
          <w:p w14:paraId="53829F21" w14:textId="1BB57F54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551F9C3D" w14:textId="3C9B1BD9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7E41FC" w:rsidRPr="00216CA5" w14:paraId="4FCE5F87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61E39E6" w14:textId="77777777" w:rsidR="007E41FC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75CCE086" w14:textId="3BC91520" w:rsidR="007E41FC" w:rsidRPr="00216CA5" w:rsidRDefault="007E41FC" w:rsidP="00216CA5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</w:tr>
      <w:tr w:rsidR="00216CA5" w:rsidRPr="00216CA5" w14:paraId="2BDDB7EB" w14:textId="08570B65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39A9698" w14:textId="32BEDC58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6C903A08" w14:textId="557A71D3" w:rsidR="006D2586" w:rsidRPr="00854139" w:rsidRDefault="00D307E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740F2590" w14:textId="0580DDBE" w:rsidR="006D2586" w:rsidRPr="00854139" w:rsidRDefault="00216CA5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0.044</w:t>
            </w:r>
          </w:p>
        </w:tc>
        <w:tc>
          <w:tcPr>
            <w:tcW w:w="1098" w:type="dxa"/>
          </w:tcPr>
          <w:p w14:paraId="0420EB72" w14:textId="68CDB2EC" w:rsidR="006D2586" w:rsidRPr="00854139" w:rsidRDefault="008F2D9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98" w:type="dxa"/>
          </w:tcPr>
          <w:p w14:paraId="7DF517B4" w14:textId="40037758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0.040</w:t>
            </w:r>
          </w:p>
        </w:tc>
        <w:tc>
          <w:tcPr>
            <w:tcW w:w="1123" w:type="dxa"/>
          </w:tcPr>
          <w:p w14:paraId="3E9B436F" w14:textId="7994EB87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6576DAA7" w14:textId="6CD388BE" w:rsidR="006D2586" w:rsidRPr="00854139" w:rsidRDefault="00315BC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0.065</w:t>
            </w:r>
          </w:p>
        </w:tc>
        <w:tc>
          <w:tcPr>
            <w:tcW w:w="1123" w:type="dxa"/>
          </w:tcPr>
          <w:p w14:paraId="1BAF3700" w14:textId="26BE5EA2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081" w:type="dxa"/>
          </w:tcPr>
          <w:p w14:paraId="0E5CC8BB" w14:textId="2DC08009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0.123</w:t>
            </w:r>
          </w:p>
        </w:tc>
      </w:tr>
      <w:tr w:rsidR="00216CA5" w:rsidRPr="00216CA5" w14:paraId="5EF65A4D" w14:textId="188D79C4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3E57FB2" w14:textId="2D0DFF5A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1002" w:type="dxa"/>
          </w:tcPr>
          <w:p w14:paraId="4660BAE3" w14:textId="372D6F85" w:rsidR="006D2586" w:rsidRPr="00854139" w:rsidRDefault="00D307E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07EE6D9C" w14:textId="3C7064D5" w:rsidR="006D2586" w:rsidRPr="00854139" w:rsidRDefault="0085413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60EFB6A9" w14:textId="4236B82A" w:rsidR="006D2586" w:rsidRPr="00854139" w:rsidRDefault="008F2D9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098" w:type="dxa"/>
          </w:tcPr>
          <w:p w14:paraId="673F6C0D" w14:textId="1B02380C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123" w:type="dxa"/>
          </w:tcPr>
          <w:p w14:paraId="072115D4" w14:textId="18F0C3CB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1B4F1719" w14:textId="0BDAF4B9" w:rsidR="006D2586" w:rsidRPr="00854139" w:rsidRDefault="00315BC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0.087</w:t>
            </w:r>
          </w:p>
        </w:tc>
        <w:tc>
          <w:tcPr>
            <w:tcW w:w="1123" w:type="dxa"/>
          </w:tcPr>
          <w:p w14:paraId="4435CC95" w14:textId="7D76935D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081" w:type="dxa"/>
          </w:tcPr>
          <w:p w14:paraId="068500CA" w14:textId="7E63F247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0.115</w:t>
            </w:r>
          </w:p>
        </w:tc>
      </w:tr>
      <w:tr w:rsidR="00216CA5" w:rsidRPr="00216CA5" w14:paraId="29BEA14E" w14:textId="377BFBC8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BF32493" w14:textId="534BF4C5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29CEE4C2" w14:textId="0BA431C1" w:rsidR="006D2586" w:rsidRPr="00854139" w:rsidRDefault="00D307E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012AB9A7" w14:textId="0DF5084A" w:rsidR="006D2586" w:rsidRPr="00854139" w:rsidRDefault="0085413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5F20E09B" w14:textId="2A068FB4" w:rsidR="006D2586" w:rsidRPr="00854139" w:rsidRDefault="008F2D9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098" w:type="dxa"/>
          </w:tcPr>
          <w:p w14:paraId="0B558935" w14:textId="420D01E6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6B7D6E99" w14:textId="6C5D99D9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4608D433" w14:textId="09D3216F" w:rsidR="006D2586" w:rsidRPr="00854139" w:rsidRDefault="00315BC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5BC182AA" w14:textId="419CD7DC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0.037</w:t>
            </w:r>
          </w:p>
        </w:tc>
        <w:tc>
          <w:tcPr>
            <w:tcW w:w="1081" w:type="dxa"/>
          </w:tcPr>
          <w:p w14:paraId="2A76FC8D" w14:textId="7C408A06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</w:tr>
      <w:tr w:rsidR="00216CA5" w:rsidRPr="00216CA5" w14:paraId="645E6CF4" w14:textId="31C37F58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13EF63F" w14:textId="2B4D9983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3779783F" w14:textId="328C3E0D" w:rsidR="006D2586" w:rsidRPr="00854139" w:rsidRDefault="00D307E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973" w:type="dxa"/>
          </w:tcPr>
          <w:p w14:paraId="4A06ECEA" w14:textId="02803563" w:rsidR="006D2586" w:rsidRPr="00854139" w:rsidRDefault="0085413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06BBB9A8" w14:textId="48BA5D62" w:rsidR="006D2586" w:rsidRPr="00854139" w:rsidRDefault="008F2D9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6ACE240A" w14:textId="51D4EE1F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014994D0" w14:textId="46B0B7B7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7EDEA8BB" w14:textId="01456677" w:rsidR="006D2586" w:rsidRPr="00854139" w:rsidRDefault="00315BC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3EFBFE7A" w14:textId="61547001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0.069</w:t>
            </w:r>
          </w:p>
        </w:tc>
        <w:tc>
          <w:tcPr>
            <w:tcW w:w="1081" w:type="dxa"/>
          </w:tcPr>
          <w:p w14:paraId="33F92FCE" w14:textId="19F887F7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0.068</w:t>
            </w:r>
          </w:p>
        </w:tc>
      </w:tr>
      <w:tr w:rsidR="007E41FC" w:rsidRPr="00216CA5" w14:paraId="374187F5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B405208" w14:textId="77777777" w:rsid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5F861E34" w14:textId="06E9714D" w:rsidR="007E41FC" w:rsidRPr="00216CA5" w:rsidRDefault="007E41FC" w:rsidP="00216CA5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Gaussianized</w:t>
            </w:r>
          </w:p>
        </w:tc>
      </w:tr>
      <w:tr w:rsidR="00854139" w:rsidRPr="00216CA5" w14:paraId="1927C065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A72A91" w14:textId="7C40312A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4818BBEA" w14:textId="3C15DF19" w:rsidR="007E41FC" w:rsidRPr="00854139" w:rsidRDefault="00D307E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77EDE588" w14:textId="68988376" w:rsidR="007E41FC" w:rsidRPr="00854139" w:rsidRDefault="0085413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0.056</w:t>
            </w:r>
          </w:p>
        </w:tc>
        <w:tc>
          <w:tcPr>
            <w:tcW w:w="1098" w:type="dxa"/>
          </w:tcPr>
          <w:p w14:paraId="7C8B9753" w14:textId="705F67CF" w:rsidR="007E41FC" w:rsidRPr="00854139" w:rsidRDefault="008F2D9D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12395459" w14:textId="72C11202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3C65A449" w14:textId="5E6B0C79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123" w:type="dxa"/>
          </w:tcPr>
          <w:p w14:paraId="225C6913" w14:textId="09671C8A" w:rsidR="007E41FC" w:rsidRPr="00854139" w:rsidRDefault="00315BC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4E37CE99" w14:textId="052249DB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081" w:type="dxa"/>
          </w:tcPr>
          <w:p w14:paraId="4DFDB579" w14:textId="19668206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854139" w:rsidRPr="00216CA5" w14:paraId="027E0EEE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EF4C42A" w14:textId="390F852C" w:rsidR="007E41FC" w:rsidRP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1002" w:type="dxa"/>
          </w:tcPr>
          <w:p w14:paraId="0F167A12" w14:textId="6EF10444" w:rsidR="007E41FC" w:rsidRPr="00854139" w:rsidRDefault="00D307E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6C55ACEC" w14:textId="010FCAC8" w:rsidR="007E41FC" w:rsidRPr="00854139" w:rsidRDefault="0085413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0.347</w:t>
            </w:r>
          </w:p>
        </w:tc>
        <w:tc>
          <w:tcPr>
            <w:tcW w:w="1098" w:type="dxa"/>
          </w:tcPr>
          <w:p w14:paraId="2DD7D644" w14:textId="7702C388" w:rsidR="007E41FC" w:rsidRPr="00854139" w:rsidRDefault="008F2D9D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098" w:type="dxa"/>
          </w:tcPr>
          <w:p w14:paraId="4C43C459" w14:textId="7E4F4718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0.112</w:t>
            </w:r>
          </w:p>
        </w:tc>
        <w:tc>
          <w:tcPr>
            <w:tcW w:w="1123" w:type="dxa"/>
          </w:tcPr>
          <w:p w14:paraId="5ED05569" w14:textId="1F710A00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123" w:type="dxa"/>
          </w:tcPr>
          <w:p w14:paraId="79697721" w14:textId="2B698C69" w:rsidR="007E41FC" w:rsidRPr="00854139" w:rsidRDefault="00315BC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123" w:type="dxa"/>
          </w:tcPr>
          <w:p w14:paraId="5E0C32F5" w14:textId="1EBAE58E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0.105</w:t>
            </w:r>
          </w:p>
        </w:tc>
        <w:tc>
          <w:tcPr>
            <w:tcW w:w="1081" w:type="dxa"/>
          </w:tcPr>
          <w:p w14:paraId="150BD884" w14:textId="2D102A29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371592" w:rsidRPr="00216CA5" w14:paraId="37C95223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510339F" w14:textId="4160C81B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199929F7" w14:textId="55EA3530" w:rsidR="007E41FC" w:rsidRPr="00854139" w:rsidRDefault="00D307E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23EB9BFC" w14:textId="5AB61EC9" w:rsidR="007E41FC" w:rsidRPr="00854139" w:rsidRDefault="0085413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098" w:type="dxa"/>
          </w:tcPr>
          <w:p w14:paraId="20CBCF51" w14:textId="12419BF9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098" w:type="dxa"/>
          </w:tcPr>
          <w:p w14:paraId="45DD15D1" w14:textId="1A8F837A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0.053</w:t>
            </w:r>
          </w:p>
        </w:tc>
        <w:tc>
          <w:tcPr>
            <w:tcW w:w="1123" w:type="dxa"/>
          </w:tcPr>
          <w:p w14:paraId="4D9AC007" w14:textId="03D4004F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0.050</w:t>
            </w:r>
          </w:p>
        </w:tc>
        <w:tc>
          <w:tcPr>
            <w:tcW w:w="1123" w:type="dxa"/>
          </w:tcPr>
          <w:p w14:paraId="44C5A2DC" w14:textId="6D2566E9" w:rsidR="007E41FC" w:rsidRPr="00854139" w:rsidRDefault="00315BC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0.045</w:t>
            </w:r>
          </w:p>
        </w:tc>
        <w:tc>
          <w:tcPr>
            <w:tcW w:w="1123" w:type="dxa"/>
          </w:tcPr>
          <w:p w14:paraId="6D05B559" w14:textId="365BF571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081" w:type="dxa"/>
          </w:tcPr>
          <w:p w14:paraId="0F0B18F6" w14:textId="2FC4474E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0.047</w:t>
            </w:r>
          </w:p>
        </w:tc>
      </w:tr>
      <w:tr w:rsidR="00854139" w:rsidRPr="00216CA5" w14:paraId="48E858C9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8040611" w14:textId="14A2FBE0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6D6987CD" w14:textId="6DC0635C" w:rsidR="007E41FC" w:rsidRPr="00854139" w:rsidRDefault="00D307E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D307E2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973" w:type="dxa"/>
          </w:tcPr>
          <w:p w14:paraId="048BA436" w14:textId="01663708" w:rsidR="007E41FC" w:rsidRPr="00854139" w:rsidRDefault="0085413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7C274BE8" w14:textId="4B686CBF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0A980E80" w14:textId="4CC31E35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06710ADD" w14:textId="0721514D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39BA62E7" w14:textId="289F2323" w:rsidR="007E41FC" w:rsidRPr="00854139" w:rsidRDefault="00315BC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123" w:type="dxa"/>
          </w:tcPr>
          <w:p w14:paraId="3E710E9C" w14:textId="36D27C41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081" w:type="dxa"/>
          </w:tcPr>
          <w:p w14:paraId="124A5695" w14:textId="68D29F4A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0.081</w:t>
            </w:r>
          </w:p>
        </w:tc>
      </w:tr>
    </w:tbl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Text Text</w:t>
      </w:r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3477EFE8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>Text Text</w:t>
      </w:r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>Text Text</w:t>
      </w:r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47"/>
      <w:footerReference w:type="default" r:id="rId4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38C50" w14:textId="77777777" w:rsidR="00D93EA5" w:rsidRDefault="00D93EA5">
      <w:r>
        <w:separator/>
      </w:r>
    </w:p>
    <w:p w14:paraId="0CCA9828" w14:textId="77777777" w:rsidR="00D93EA5" w:rsidRDefault="00D93EA5"/>
  </w:endnote>
  <w:endnote w:type="continuationSeparator" w:id="0">
    <w:p w14:paraId="3C36E447" w14:textId="77777777" w:rsidR="00D93EA5" w:rsidRDefault="00D93EA5">
      <w:r>
        <w:continuationSeparator/>
      </w:r>
    </w:p>
    <w:p w14:paraId="20E059BA" w14:textId="77777777" w:rsidR="00D93EA5" w:rsidRDefault="00D93E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9486F" w14:textId="77777777" w:rsidR="00D93EA5" w:rsidRDefault="00D93EA5">
      <w:r>
        <w:separator/>
      </w:r>
    </w:p>
    <w:p w14:paraId="185C7962" w14:textId="77777777" w:rsidR="00D93EA5" w:rsidRDefault="00D93EA5"/>
  </w:footnote>
  <w:footnote w:type="continuationSeparator" w:id="0">
    <w:p w14:paraId="320C4448" w14:textId="77777777" w:rsidR="00D93EA5" w:rsidRDefault="00D93EA5">
      <w:r>
        <w:continuationSeparator/>
      </w:r>
    </w:p>
    <w:p w14:paraId="1BA45CA5" w14:textId="77777777" w:rsidR="00D93EA5" w:rsidRDefault="00D93E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F0D57"/>
    <w:rsid w:val="001F2BC8"/>
    <w:rsid w:val="001F3DB9"/>
    <w:rsid w:val="001F5F6B"/>
    <w:rsid w:val="00216CA5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5BC2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6C7E"/>
    <w:rsid w:val="003679F7"/>
    <w:rsid w:val="00371592"/>
    <w:rsid w:val="00377F5E"/>
    <w:rsid w:val="00382C77"/>
    <w:rsid w:val="00384EA3"/>
    <w:rsid w:val="00394123"/>
    <w:rsid w:val="00395609"/>
    <w:rsid w:val="003A39A1"/>
    <w:rsid w:val="003B5B28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5037F0"/>
    <w:rsid w:val="00516A86"/>
    <w:rsid w:val="005275F6"/>
    <w:rsid w:val="0053293F"/>
    <w:rsid w:val="00550C7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D2586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41FC"/>
    <w:rsid w:val="007E539E"/>
    <w:rsid w:val="007F618B"/>
    <w:rsid w:val="007F6482"/>
    <w:rsid w:val="00801C16"/>
    <w:rsid w:val="00813065"/>
    <w:rsid w:val="00824EBD"/>
    <w:rsid w:val="00830D8A"/>
    <w:rsid w:val="00854139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8F2D9D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B75C1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307E2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93EA5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57319"/>
    <w:rsid w:val="00F6003F"/>
    <w:rsid w:val="00F6785A"/>
    <w:rsid w:val="00F73176"/>
    <w:rsid w:val="00F83527"/>
    <w:rsid w:val="00F87A78"/>
    <w:rsid w:val="00FA4C1D"/>
    <w:rsid w:val="00FB179A"/>
    <w:rsid w:val="00FC618C"/>
    <w:rsid w:val="00FC7431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51BD5"/>
    <w:rsid w:val="001846BA"/>
    <w:rsid w:val="002900C2"/>
    <w:rsid w:val="00291FCA"/>
    <w:rsid w:val="00413EA4"/>
    <w:rsid w:val="004C7502"/>
    <w:rsid w:val="00500A71"/>
    <w:rsid w:val="00626129"/>
    <w:rsid w:val="00742866"/>
    <w:rsid w:val="00780D26"/>
    <w:rsid w:val="0090261F"/>
    <w:rsid w:val="00912CA7"/>
    <w:rsid w:val="00912F60"/>
    <w:rsid w:val="00954684"/>
    <w:rsid w:val="009D2121"/>
    <w:rsid w:val="00AB4BF8"/>
    <w:rsid w:val="00AE7397"/>
    <w:rsid w:val="00B07970"/>
    <w:rsid w:val="00B35E91"/>
    <w:rsid w:val="00B56F42"/>
    <w:rsid w:val="00BD4E1E"/>
    <w:rsid w:val="00CB7F0C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C:\Users\aless\AppData\Roaming\Microsoft\Templates\Rapporto .dotx</Template>
  <TotalTime>3575</TotalTime>
  <Pages>18</Pages>
  <Words>1525</Words>
  <Characters>8694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ATANASIO GIUSEPPE</cp:lastModifiedBy>
  <cp:revision>141</cp:revision>
  <cp:lastPrinted>2006-08-01T17:47:00Z</cp:lastPrinted>
  <dcterms:created xsi:type="dcterms:W3CDTF">2022-05-17T15:39:00Z</dcterms:created>
  <dcterms:modified xsi:type="dcterms:W3CDTF">2022-07-11T09:09:00Z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