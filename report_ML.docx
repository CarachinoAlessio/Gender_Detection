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50E90863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470628">
                  <w:rPr>
                    <w:rStyle w:val="SottotitoloCarattere"/>
                    <w:b w:val="0"/>
                    <w:noProof/>
                    <w:lang w:bidi="it-IT"/>
                  </w:rPr>
                  <w:t>9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Pr="00D5705C">
              <w:rPr>
                <w:rStyle w:val="Collegamentoipertestuale"/>
                <w:noProof/>
                <w:lang w:val="en-GB"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Pr="00D5705C">
              <w:rPr>
                <w:rStyle w:val="Collegamentoipertestuale"/>
                <w:noProof/>
                <w:lang w:val="en-GB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Pr="00D5705C">
              <w:rPr>
                <w:rStyle w:val="Collegamentoipertestuale"/>
                <w:noProof/>
                <w:lang w:val="en-GB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Pr="00D5705C">
              <w:rPr>
                <w:rStyle w:val="Collegamentoipertestuale"/>
                <w:noProof/>
                <w:lang w:val="en-GB"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Pr="00D5705C">
              <w:rPr>
                <w:rStyle w:val="Collegamentoipertestuale"/>
                <w:noProof/>
                <w:lang w:val="en-GB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Pr="00D5705C">
              <w:rPr>
                <w:rStyle w:val="Collegamentoipertestuale"/>
                <w:noProof/>
                <w:lang w:val="en-US"/>
              </w:rPr>
              <w:t>LDA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Pr="00D5705C">
              <w:rPr>
                <w:rStyle w:val="Collegamentoipertestuale"/>
                <w:noProof/>
                <w:lang w:val="en-GB"/>
              </w:rPr>
              <w:t>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Pr="00D5705C">
              <w:rPr>
                <w:rStyle w:val="Collegamentoipertestuale"/>
                <w:noProof/>
                <w:lang w:val="en-GB"/>
              </w:rPr>
              <w:t>What we use…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Pr="00D5705C">
              <w:rPr>
                <w:rStyle w:val="Collegamentoipertestuale"/>
                <w:noProof/>
                <w:lang w:val="en-GB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Pr="00D5705C">
              <w:rPr>
                <w:rStyle w:val="Collegamentoipertestuale"/>
                <w:noProof/>
                <w:lang w:val="en-GB"/>
              </w:rPr>
              <w:t>Generative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Pr="00D5705C">
              <w:rPr>
                <w:rStyle w:val="Collegamentoipertestuale"/>
                <w:noProof/>
                <w:lang w:val="en-GB"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Pr="00D5705C">
              <w:rPr>
                <w:rStyle w:val="Collegamentoipertestuale"/>
                <w:noProof/>
                <w:lang w:val="en-GB"/>
              </w:rPr>
              <w:t>Best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Pr="00D5705C">
              <w:rPr>
                <w:rStyle w:val="Collegamentoipertestuale"/>
                <w:noProof/>
                <w:lang w:val="en-GB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Pr="00D5705C">
              <w:rPr>
                <w:rStyle w:val="Collegamentoipertestuale"/>
                <w:noProof/>
                <w:lang w:val="en-GB"/>
              </w:rPr>
              <w:t>Final picks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Pr="00D5705C">
              <w:rPr>
                <w:rStyle w:val="Collegamentoipertestuale"/>
                <w:noProof/>
                <w:lang w:val="en-GB"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Pr="00D5705C">
              <w:rPr>
                <w:rStyle w:val="Collegamentoipertestuale"/>
                <w:noProof/>
                <w:lang w:val="en-GB"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Quad ???</w:t>
      </w:r>
      <w:proofErr w:type="gram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243D6B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F48F0">
              <w:rPr>
                <w:color w:val="FF0000"/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</w:t>
      </w:r>
      <w:r>
        <w:rPr>
          <w:sz w:val="24"/>
          <w:szCs w:val="24"/>
          <w:lang w:val="en-GB"/>
        </w:rPr>
        <w:t>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0A9E3663" w14:textId="77777777" w:rsidR="006060F2" w:rsidRDefault="006060F2" w:rsidP="00181E66">
      <w:pPr>
        <w:spacing w:after="200"/>
        <w:rPr>
          <w:lang w:val="en-GB"/>
        </w:rPr>
      </w:pPr>
    </w:p>
    <w:p w14:paraId="78422969" w14:textId="289C113A" w:rsidR="006060F2" w:rsidRPr="00181E66" w:rsidRDefault="006060F2" w:rsidP="006060F2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1128A1D9" w14:textId="77777777" w:rsidR="006060F2" w:rsidRDefault="006060F2" w:rsidP="006060F2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6D24B556" w14:textId="77777777" w:rsidR="003850F6" w:rsidRDefault="003850F6" w:rsidP="00BD1D4D">
      <w:pPr>
        <w:pStyle w:val="Contenuto"/>
        <w:jc w:val="center"/>
        <w:rPr>
          <w:sz w:val="24"/>
          <w:szCs w:val="24"/>
          <w:lang w:val="en-GB"/>
        </w:rPr>
      </w:pPr>
    </w:p>
    <w:p w14:paraId="016DC32D" w14:textId="11EDDC2F" w:rsidR="006060F2" w:rsidRPr="00BD1D4D" w:rsidRDefault="006060F2" w:rsidP="00BD1D4D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65C7A3B" wp14:editId="390BE089">
            <wp:extent cx="4443211" cy="2932794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3"/>
                    <a:stretch/>
                  </pic:blipFill>
                  <pic:spPr bwMode="auto">
                    <a:xfrm>
                      <a:off x="0" y="0"/>
                      <a:ext cx="4450770" cy="29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A879" w14:textId="53320536" w:rsidR="003850F6" w:rsidRPr="00181E66" w:rsidRDefault="003850F6" w:rsidP="003850F6">
      <w:pPr>
        <w:pStyle w:val="Contenuto"/>
        <w:rPr>
          <w:b/>
          <w:bCs/>
          <w:sz w:val="24"/>
          <w:szCs w:val="24"/>
          <w:lang w:val="en-GB"/>
        </w:rPr>
      </w:pPr>
      <w:r>
        <w:rPr>
          <w:b/>
          <w:bCs/>
          <w:color w:val="34ABA2" w:themeColor="accent6"/>
          <w:sz w:val="24"/>
          <w:szCs w:val="24"/>
          <w:lang w:val="en-GB"/>
        </w:rPr>
        <w:t>QUADRATIC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>
        <w:rPr>
          <w:b/>
          <w:bCs/>
          <w:color w:val="34ABA2" w:themeColor="accent6"/>
          <w:sz w:val="24"/>
          <w:szCs w:val="24"/>
          <w:lang w:val="en-GB"/>
        </w:rPr>
        <w:t>RAW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F2904FE" w14:textId="77777777" w:rsidR="003850F6" w:rsidRDefault="003850F6" w:rsidP="003850F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030C065F" w14:textId="77777777" w:rsidR="003850F6" w:rsidRDefault="003850F6" w:rsidP="003850F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43B178B6" w14:textId="62842854" w:rsidR="003850F6" w:rsidRPr="00BD1D4D" w:rsidRDefault="003850F6" w:rsidP="003850F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472FE210" wp14:editId="59A162AC">
            <wp:extent cx="4706498" cy="312290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4"/>
                    <a:stretch/>
                  </pic:blipFill>
                  <pic:spPr bwMode="auto">
                    <a:xfrm>
                      <a:off x="0" y="0"/>
                      <a:ext cx="4728997" cy="31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1EFD" w14:textId="77777777" w:rsidR="003850F6" w:rsidRDefault="003850F6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63083FBA" w14:textId="77777777" w:rsidR="003850F6" w:rsidRDefault="003850F6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6AE53796" w14:textId="264C954C" w:rsidR="006060F2" w:rsidRPr="00CE76EB" w:rsidRDefault="006060F2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76927611" w14:textId="77777777" w:rsidR="006060F2" w:rsidRPr="00CE76EB" w:rsidRDefault="006060F2" w:rsidP="006060F2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A42BBD6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6457D992" w:rsid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1942A3F6" w14:textId="77777777" w:rsidR="004F0155" w:rsidRPr="00CE76EB" w:rsidRDefault="004F0155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3"/>
        <w:gridCol w:w="1002"/>
        <w:gridCol w:w="973"/>
        <w:gridCol w:w="1098"/>
        <w:gridCol w:w="1098"/>
        <w:gridCol w:w="1123"/>
        <w:gridCol w:w="1123"/>
        <w:gridCol w:w="1123"/>
        <w:gridCol w:w="1081"/>
      </w:tblGrid>
      <w:tr w:rsidR="004F0155" w:rsidRPr="007E41FC" w14:paraId="06D7E4C2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D15EA76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1002" w:type="dxa"/>
          </w:tcPr>
          <w:p w14:paraId="6CD06889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973" w:type="dxa"/>
          </w:tcPr>
          <w:p w14:paraId="12474E67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549777FE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51E33C6A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159192FD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0CC0BDA5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59380C3A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5639EA21" w14:textId="77777777" w:rsidR="004F0155" w:rsidRPr="007E41FC" w:rsidRDefault="004F0155" w:rsidP="001032E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4F0155" w:rsidRPr="00216CA5" w14:paraId="1825BECA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36FA81E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0D913EE0" w14:textId="77777777" w:rsidR="004F0155" w:rsidRPr="00216CA5" w:rsidRDefault="004F0155" w:rsidP="001032E6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</w:tr>
      <w:tr w:rsidR="004F0155" w:rsidRPr="00216CA5" w14:paraId="3EEA326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B1513AF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72A12BA3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2C141137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0.044</w:t>
            </w:r>
          </w:p>
        </w:tc>
        <w:tc>
          <w:tcPr>
            <w:tcW w:w="1098" w:type="dxa"/>
          </w:tcPr>
          <w:p w14:paraId="18E52E58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98" w:type="dxa"/>
          </w:tcPr>
          <w:p w14:paraId="2B2FA4C3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0.040</w:t>
            </w:r>
          </w:p>
        </w:tc>
        <w:tc>
          <w:tcPr>
            <w:tcW w:w="1123" w:type="dxa"/>
          </w:tcPr>
          <w:p w14:paraId="5DD0888E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2413A6E0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0.065</w:t>
            </w:r>
          </w:p>
        </w:tc>
        <w:tc>
          <w:tcPr>
            <w:tcW w:w="1123" w:type="dxa"/>
          </w:tcPr>
          <w:p w14:paraId="20F59972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081" w:type="dxa"/>
          </w:tcPr>
          <w:p w14:paraId="090C7B7D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0.123</w:t>
            </w:r>
          </w:p>
        </w:tc>
      </w:tr>
      <w:tr w:rsidR="004F0155" w:rsidRPr="00216CA5" w14:paraId="611199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99CFBB4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1002" w:type="dxa"/>
          </w:tcPr>
          <w:p w14:paraId="5670F125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45E00097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3D838D21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098" w:type="dxa"/>
          </w:tcPr>
          <w:p w14:paraId="7AC9F085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123" w:type="dxa"/>
          </w:tcPr>
          <w:p w14:paraId="301D0DBC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65A4C308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0.087</w:t>
            </w:r>
          </w:p>
        </w:tc>
        <w:tc>
          <w:tcPr>
            <w:tcW w:w="1123" w:type="dxa"/>
          </w:tcPr>
          <w:p w14:paraId="7CDAECA9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081" w:type="dxa"/>
          </w:tcPr>
          <w:p w14:paraId="75B5F8AA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0.115</w:t>
            </w:r>
          </w:p>
        </w:tc>
      </w:tr>
      <w:tr w:rsidR="004F0155" w:rsidRPr="00216CA5" w14:paraId="4434293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B4A0E67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63177D4D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172EE4CB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7D0BEFD9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098" w:type="dxa"/>
          </w:tcPr>
          <w:p w14:paraId="4DFD4933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08EDFCA0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2D014A76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25925D85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0.037</w:t>
            </w:r>
          </w:p>
        </w:tc>
        <w:tc>
          <w:tcPr>
            <w:tcW w:w="1081" w:type="dxa"/>
          </w:tcPr>
          <w:p w14:paraId="7B1A8A2F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</w:tr>
      <w:tr w:rsidR="004F0155" w:rsidRPr="00216CA5" w14:paraId="5F33481A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1E9587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505B0E65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504414ED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5EE3B8F0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613ABE28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259DDEBF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3477138A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573559EA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0.069</w:t>
            </w:r>
          </w:p>
        </w:tc>
        <w:tc>
          <w:tcPr>
            <w:tcW w:w="1081" w:type="dxa"/>
          </w:tcPr>
          <w:p w14:paraId="34C75C78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0.068</w:t>
            </w:r>
          </w:p>
        </w:tc>
      </w:tr>
      <w:tr w:rsidR="004F0155" w:rsidRPr="00216CA5" w14:paraId="05511CD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D61E57C" w14:textId="77777777" w:rsidR="004F0155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3FADB04C" w14:textId="77777777" w:rsidR="004F0155" w:rsidRPr="00216CA5" w:rsidRDefault="004F0155" w:rsidP="001032E6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216CA5">
              <w:rPr>
                <w:sz w:val="24"/>
                <w:szCs w:val="24"/>
                <w:lang w:val="en-GB"/>
              </w:rPr>
              <w:t>Gaussianized</w:t>
            </w:r>
            <w:proofErr w:type="spellEnd"/>
          </w:p>
        </w:tc>
      </w:tr>
      <w:tr w:rsidR="004F0155" w:rsidRPr="00216CA5" w14:paraId="41FD691A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3CB432A" w14:textId="77777777" w:rsidR="004F0155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77DC4F70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59E069D5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0.056</w:t>
            </w:r>
          </w:p>
        </w:tc>
        <w:tc>
          <w:tcPr>
            <w:tcW w:w="1098" w:type="dxa"/>
          </w:tcPr>
          <w:p w14:paraId="1148EAD2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356536FB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06FB19F9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123" w:type="dxa"/>
          </w:tcPr>
          <w:p w14:paraId="6A201050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6B1EC95E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081" w:type="dxa"/>
          </w:tcPr>
          <w:p w14:paraId="1720021A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4F0155" w:rsidRPr="00216CA5" w14:paraId="2A0B8BA8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1B5D321" w14:textId="77777777" w:rsidR="004F0155" w:rsidRPr="007E41FC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1002" w:type="dxa"/>
          </w:tcPr>
          <w:p w14:paraId="277153CF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41A8F63B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0.347</w:t>
            </w:r>
          </w:p>
        </w:tc>
        <w:tc>
          <w:tcPr>
            <w:tcW w:w="1098" w:type="dxa"/>
          </w:tcPr>
          <w:p w14:paraId="09FAFA99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098" w:type="dxa"/>
          </w:tcPr>
          <w:p w14:paraId="7C6C65CB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0.112</w:t>
            </w:r>
          </w:p>
        </w:tc>
        <w:tc>
          <w:tcPr>
            <w:tcW w:w="1123" w:type="dxa"/>
          </w:tcPr>
          <w:p w14:paraId="658A0F03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123" w:type="dxa"/>
          </w:tcPr>
          <w:p w14:paraId="7C6EC013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123" w:type="dxa"/>
          </w:tcPr>
          <w:p w14:paraId="3FCB9EE0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0.105</w:t>
            </w:r>
          </w:p>
        </w:tc>
        <w:tc>
          <w:tcPr>
            <w:tcW w:w="1081" w:type="dxa"/>
          </w:tcPr>
          <w:p w14:paraId="019AC887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4F0155" w:rsidRPr="00216CA5" w14:paraId="3265068B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7F970BF" w14:textId="77777777" w:rsidR="004F0155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5766FDA7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251DE2F2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098" w:type="dxa"/>
          </w:tcPr>
          <w:p w14:paraId="06983609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098" w:type="dxa"/>
          </w:tcPr>
          <w:p w14:paraId="185D9BC3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0.053</w:t>
            </w:r>
          </w:p>
        </w:tc>
        <w:tc>
          <w:tcPr>
            <w:tcW w:w="1123" w:type="dxa"/>
          </w:tcPr>
          <w:p w14:paraId="5A2D4CEC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0.050</w:t>
            </w:r>
          </w:p>
        </w:tc>
        <w:tc>
          <w:tcPr>
            <w:tcW w:w="1123" w:type="dxa"/>
          </w:tcPr>
          <w:p w14:paraId="16ECE5B5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0.045</w:t>
            </w:r>
          </w:p>
        </w:tc>
        <w:tc>
          <w:tcPr>
            <w:tcW w:w="1123" w:type="dxa"/>
          </w:tcPr>
          <w:p w14:paraId="193520C8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081" w:type="dxa"/>
          </w:tcPr>
          <w:p w14:paraId="26374BD6" w14:textId="77777777" w:rsidR="004F0155" w:rsidRPr="00854139" w:rsidRDefault="004F0155" w:rsidP="001032E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0.047</w:t>
            </w:r>
          </w:p>
        </w:tc>
      </w:tr>
      <w:tr w:rsidR="004F0155" w:rsidRPr="00216CA5" w14:paraId="338AF4FF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8B8C601" w14:textId="77777777" w:rsidR="004F0155" w:rsidRDefault="004F0155" w:rsidP="001032E6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13910775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3DD7C6FB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19F95CDC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0E6C16F4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63B93680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536CBE9D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123" w:type="dxa"/>
          </w:tcPr>
          <w:p w14:paraId="0DD97F61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081" w:type="dxa"/>
          </w:tcPr>
          <w:p w14:paraId="6BF866C1" w14:textId="77777777" w:rsidR="004F0155" w:rsidRPr="00854139" w:rsidRDefault="004F0155" w:rsidP="001032E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0.081</w:t>
            </w:r>
          </w:p>
        </w:tc>
      </w:tr>
    </w:tbl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26A9B1CA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49"/>
      <w:footerReference w:type="default" r:id="rId5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FD898" w14:textId="77777777" w:rsidR="007A1389" w:rsidRDefault="007A1389">
      <w:r>
        <w:separator/>
      </w:r>
    </w:p>
    <w:p w14:paraId="0605231A" w14:textId="77777777" w:rsidR="007A1389" w:rsidRDefault="007A1389"/>
  </w:endnote>
  <w:endnote w:type="continuationSeparator" w:id="0">
    <w:p w14:paraId="0961BA01" w14:textId="77777777" w:rsidR="007A1389" w:rsidRDefault="007A1389">
      <w:r>
        <w:continuationSeparator/>
      </w:r>
    </w:p>
    <w:p w14:paraId="05296C11" w14:textId="77777777" w:rsidR="007A1389" w:rsidRDefault="007A13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41A1A" w14:textId="77777777" w:rsidR="007A1389" w:rsidRDefault="007A1389">
      <w:r>
        <w:separator/>
      </w:r>
    </w:p>
    <w:p w14:paraId="2AAA0FA5" w14:textId="77777777" w:rsidR="007A1389" w:rsidRDefault="007A1389"/>
  </w:footnote>
  <w:footnote w:type="continuationSeparator" w:id="0">
    <w:p w14:paraId="44CF6B48" w14:textId="77777777" w:rsidR="007A1389" w:rsidRDefault="007A1389">
      <w:r>
        <w:continuationSeparator/>
      </w:r>
    </w:p>
    <w:p w14:paraId="64538EFB" w14:textId="77777777" w:rsidR="007A1389" w:rsidRDefault="007A13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F0D57"/>
    <w:rsid w:val="001F2BC8"/>
    <w:rsid w:val="001F3DB9"/>
    <w:rsid w:val="001F5F6B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6C7E"/>
    <w:rsid w:val="003679F7"/>
    <w:rsid w:val="00377F5E"/>
    <w:rsid w:val="00382C77"/>
    <w:rsid w:val="00384EA3"/>
    <w:rsid w:val="003850F6"/>
    <w:rsid w:val="00394123"/>
    <w:rsid w:val="00395609"/>
    <w:rsid w:val="003A39A1"/>
    <w:rsid w:val="003B5B28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4F0155"/>
    <w:rsid w:val="005037F0"/>
    <w:rsid w:val="00516A86"/>
    <w:rsid w:val="005275F6"/>
    <w:rsid w:val="0053293F"/>
    <w:rsid w:val="00550C7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060F2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1389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539E"/>
    <w:rsid w:val="007F618B"/>
    <w:rsid w:val="007F6482"/>
    <w:rsid w:val="00801C16"/>
    <w:rsid w:val="00813065"/>
    <w:rsid w:val="00824EBD"/>
    <w:rsid w:val="00830D8A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1D4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6003F"/>
    <w:rsid w:val="00F6785A"/>
    <w:rsid w:val="00F73176"/>
    <w:rsid w:val="00F83527"/>
    <w:rsid w:val="00F87A78"/>
    <w:rsid w:val="00FA4C1D"/>
    <w:rsid w:val="00FB179A"/>
    <w:rsid w:val="00FC618C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51BD5"/>
    <w:rsid w:val="001846BA"/>
    <w:rsid w:val="002900C2"/>
    <w:rsid w:val="00334C55"/>
    <w:rsid w:val="00413EA4"/>
    <w:rsid w:val="004C7502"/>
    <w:rsid w:val="00500A71"/>
    <w:rsid w:val="00626129"/>
    <w:rsid w:val="00780D26"/>
    <w:rsid w:val="0090261F"/>
    <w:rsid w:val="00912CA7"/>
    <w:rsid w:val="00912F60"/>
    <w:rsid w:val="00954684"/>
    <w:rsid w:val="009D2121"/>
    <w:rsid w:val="00AB4BF8"/>
    <w:rsid w:val="00AE7397"/>
    <w:rsid w:val="00B07970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Rapporto .dotx</Template>
  <TotalTime>3743</TotalTime>
  <Pages>19</Pages>
  <Words>1544</Words>
  <Characters>8806</Characters>
  <Application>Microsoft Office Word</Application>
  <DocSecurity>0</DocSecurity>
  <Lines>73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Alessio Carachino</cp:lastModifiedBy>
  <cp:revision>137</cp:revision>
  <cp:lastPrinted>2006-08-01T17:47:00Z</cp:lastPrinted>
  <dcterms:created xsi:type="dcterms:W3CDTF">2022-05-17T15:39:00Z</dcterms:created>
  <dcterms:modified xsi:type="dcterms:W3CDTF">2022-07-11T11:35:00Z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