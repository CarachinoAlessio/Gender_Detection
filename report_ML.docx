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4529D6" w14:textId="6244C631" w:rsidR="00D077E9" w:rsidRDefault="00F6003F" w:rsidP="00D70D02">
      <w:pPr>
        <w:rPr>
          <w:noProof/>
        </w:rPr>
      </w:pPr>
      <w:bookmarkStart w:id="0" w:name="_Hlk104835452"/>
      <w:bookmarkEnd w:id="0"/>
      <w:r>
        <w:rPr>
          <w:noProof/>
          <w:lang w:bidi="it-IT"/>
        </w:rPr>
        <w:drawing>
          <wp:anchor distT="0" distB="0" distL="114300" distR="114300" simplePos="0" relativeHeight="251658240" behindDoc="1" locked="0" layoutInCell="1" allowOverlap="1" wp14:anchorId="5DC90768" wp14:editId="1E485B7A">
            <wp:simplePos x="0" y="0"/>
            <wp:positionH relativeFrom="column">
              <wp:posOffset>-746760</wp:posOffset>
            </wp:positionH>
            <wp:positionV relativeFrom="page">
              <wp:align>top</wp:align>
            </wp:positionV>
            <wp:extent cx="7760970" cy="6659880"/>
            <wp:effectExtent l="0" t="0" r="0" b="7620"/>
            <wp:wrapNone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magine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60970" cy="6659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B02A7">
        <w:rPr>
          <w:noProof/>
          <w:lang w:bidi="it-IT"/>
        </w:rPr>
        <mc:AlternateContent>
          <mc:Choice Requires="wps">
            <w:drawing>
              <wp:anchor distT="0" distB="0" distL="114300" distR="114300" simplePos="0" relativeHeight="251658242" behindDoc="1" locked="0" layoutInCell="1" allowOverlap="1" wp14:anchorId="747E3CA0" wp14:editId="00814284">
                <wp:simplePos x="0" y="0"/>
                <wp:positionH relativeFrom="column">
                  <wp:posOffset>-198120</wp:posOffset>
                </wp:positionH>
                <wp:positionV relativeFrom="margin">
                  <wp:align>top</wp:align>
                </wp:positionV>
                <wp:extent cx="3938905" cy="9601835"/>
                <wp:effectExtent l="0" t="0" r="4445" b="0"/>
                <wp:wrapNone/>
                <wp:docPr id="3" name="Rettangolo 3" descr="rettangolo bianco per il testo sul frontespizi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8905" cy="960183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74A232" id="Rettangolo 3" o:spid="_x0000_s1026" alt="rettangolo bianco per il testo sul frontespizio" style="position:absolute;margin-left:-15.6pt;margin-top:0;width:310.15pt;height:756.05pt;z-index:-25165823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top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" fillcolor="white [3212]" stroked="f" strokeweight="2pt">
                <w10:wrap anchory="margin"/>
              </v:rect>
            </w:pict>
          </mc:Fallback>
        </mc:AlternateContent>
      </w:r>
    </w:p>
    <w:tbl>
      <w:tblPr>
        <w:tblpPr w:leftFromText="180" w:rightFromText="180" w:vertAnchor="text" w:horzAnchor="margin" w:tblpY="-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580"/>
      </w:tblGrid>
      <w:tr w:rsidR="00D077E9" w14:paraId="2CEA1C1C" w14:textId="77777777" w:rsidTr="00AB02A7">
        <w:trPr>
          <w:trHeight w:val="1894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2B62E44A" w14:textId="77777777" w:rsidR="00D077E9" w:rsidRDefault="00D077E9" w:rsidP="00AB02A7">
            <w:pPr>
              <w:rPr>
                <w:noProof/>
              </w:rPr>
            </w:pPr>
            <w:r>
              <w:rPr>
                <w:noProof/>
                <w:lang w:bidi="it-IT"/>
              </w:rPr>
              <mc:AlternateContent>
                <mc:Choice Requires="wps">
                  <w:drawing>
                    <wp:inline distT="0" distB="0" distL="0" distR="0" wp14:anchorId="72E61814" wp14:editId="5E87A4BD">
                      <wp:extent cx="3528695" cy="2386739"/>
                      <wp:effectExtent l="0" t="0" r="0" b="0"/>
                      <wp:docPr id="8" name="Casella di testo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528695" cy="2386739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306F62A1" w14:textId="79E16218" w:rsidR="00D077E9" w:rsidRPr="00C613F3" w:rsidRDefault="00F6003F" w:rsidP="00C613F3">
                                  <w:pPr>
                                    <w:rPr>
                                      <w:rFonts w:asciiTheme="majorHAnsi" w:hAnsiTheme="majorHAnsi" w:cstheme="majorHAnsi"/>
                                      <w:sz w:val="64"/>
                                      <w:szCs w:val="64"/>
                                    </w:rPr>
                                  </w:pPr>
                                  <w:r w:rsidRPr="00C613F3">
                                    <w:rPr>
                                      <w:rFonts w:asciiTheme="majorHAnsi" w:hAnsiTheme="majorHAnsi" w:cstheme="majorHAnsi"/>
                                      <w:sz w:val="64"/>
                                      <w:szCs w:val="64"/>
                                    </w:rPr>
                                    <w:t>GENDER SPEECH RECOGNITION</w:t>
                                  </w:r>
                                </w:p>
                                <w:p w14:paraId="567D3000" w14:textId="17AA24C1" w:rsidR="00F6003F" w:rsidRPr="00C613F3" w:rsidRDefault="00F6003F" w:rsidP="00C613F3">
                                  <w:pPr>
                                    <w:rPr>
                                      <w:rFonts w:asciiTheme="majorHAnsi" w:hAnsiTheme="majorHAnsi" w:cstheme="majorHAnsi"/>
                                      <w:color w:val="FF0000"/>
                                      <w:sz w:val="72"/>
                                      <w:szCs w:val="72"/>
                                    </w:rPr>
                                  </w:pPr>
                                  <w:r w:rsidRPr="00C613F3">
                                    <w:rPr>
                                      <w:rFonts w:asciiTheme="majorHAnsi" w:hAnsiTheme="majorHAnsi" w:cstheme="majorHAnsi"/>
                                      <w:color w:val="FF0000"/>
                                      <w:sz w:val="72"/>
                                      <w:szCs w:val="72"/>
                                    </w:rPr>
                                    <w:t>REPORT</w:t>
                                  </w:r>
                                </w:p>
                                <w:p w14:paraId="01DC586D" w14:textId="7D38F3BC" w:rsidR="00F6003F" w:rsidRDefault="00F6003F" w:rsidP="00D077E9">
                                  <w:pPr>
                                    <w:pStyle w:val="Titolo"/>
                                    <w:spacing w:after="0"/>
                                    <w:rPr>
                                      <w:lang w:bidi="it-IT"/>
                                    </w:rPr>
                                  </w:pPr>
                                </w:p>
                                <w:p w14:paraId="0CEB5E9A" w14:textId="77777777" w:rsidR="00F6003F" w:rsidRPr="00D86945" w:rsidRDefault="00F6003F" w:rsidP="00D077E9">
                                  <w:pPr>
                                    <w:pStyle w:val="Titolo"/>
                                    <w:spacing w:after="0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72E61814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asella di testo 8" o:spid="_x0000_s1026" type="#_x0000_t202" style="width:277.85pt;height:187.9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" filled="f" stroked="f" strokeweight=".5pt">
                      <v:textbox>
                        <w:txbxContent>
                          <w:p w14:paraId="306F62A1" w14:textId="79E16218" w:rsidR="00D077E9" w:rsidRPr="00C613F3" w:rsidRDefault="00F6003F" w:rsidP="00C613F3">
                            <w:pPr>
                              <w:rPr>
                                <w:rFonts w:asciiTheme="majorHAnsi" w:hAnsiTheme="majorHAnsi" w:cstheme="majorHAnsi"/>
                                <w:sz w:val="64"/>
                                <w:szCs w:val="64"/>
                              </w:rPr>
                            </w:pPr>
                            <w:r w:rsidRPr="00C613F3">
                              <w:rPr>
                                <w:rFonts w:asciiTheme="majorHAnsi" w:hAnsiTheme="majorHAnsi" w:cstheme="majorHAnsi"/>
                                <w:sz w:val="64"/>
                                <w:szCs w:val="64"/>
                              </w:rPr>
                              <w:t>GENDER SPEECH RECOGNITION</w:t>
                            </w:r>
                          </w:p>
                          <w:p w14:paraId="567D3000" w14:textId="17AA24C1" w:rsidR="00F6003F" w:rsidRPr="00C613F3" w:rsidRDefault="00F6003F" w:rsidP="00C613F3">
                            <w:pPr>
                              <w:rPr>
                                <w:rFonts w:asciiTheme="majorHAnsi" w:hAnsiTheme="majorHAnsi" w:cstheme="majorHAnsi"/>
                                <w:color w:val="FF0000"/>
                                <w:sz w:val="72"/>
                                <w:szCs w:val="72"/>
                              </w:rPr>
                            </w:pPr>
                            <w:r w:rsidRPr="00C613F3">
                              <w:rPr>
                                <w:rFonts w:asciiTheme="majorHAnsi" w:hAnsiTheme="majorHAnsi" w:cstheme="majorHAnsi"/>
                                <w:color w:val="FF0000"/>
                                <w:sz w:val="72"/>
                                <w:szCs w:val="72"/>
                              </w:rPr>
                              <w:t>REPORT</w:t>
                            </w:r>
                          </w:p>
                          <w:p w14:paraId="01DC586D" w14:textId="7D38F3BC" w:rsidR="00F6003F" w:rsidRDefault="00F6003F" w:rsidP="00D077E9">
                            <w:pPr>
                              <w:pStyle w:val="Titolo"/>
                              <w:spacing w:after="0"/>
                              <w:rPr>
                                <w:lang w:bidi="it-IT"/>
                              </w:rPr>
                            </w:pPr>
                          </w:p>
                          <w:p w14:paraId="0CEB5E9A" w14:textId="77777777" w:rsidR="00F6003F" w:rsidRPr="00D86945" w:rsidRDefault="00F6003F" w:rsidP="00D077E9">
                            <w:pPr>
                              <w:pStyle w:val="Titolo"/>
                              <w:spacing w:after="0"/>
                            </w:pP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14:paraId="0BDCB3CB" w14:textId="56C2FDFD" w:rsidR="00D077E9" w:rsidRDefault="00434B7F" w:rsidP="00AB02A7">
            <w:pPr>
              <w:rPr>
                <w:noProof/>
              </w:rPr>
            </w:pPr>
            <w:r>
              <w:rPr>
                <w:noProof/>
                <w:lang w:bidi="it-IT"/>
              </w:rPr>
              <mc:AlternateContent>
                <mc:Choice Requires="wps">
                  <w:drawing>
                    <wp:inline distT="0" distB="0" distL="0" distR="0" wp14:anchorId="1196CA46" wp14:editId="60DAA077">
                      <wp:extent cx="1390918" cy="0"/>
                      <wp:effectExtent l="0" t="19050" r="19050" b="19050"/>
                      <wp:docPr id="5" name="Connettore diritto 5" descr="separatore di test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390918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4DD07989" id="Connettore diritto 5" o:spid="_x0000_s1026" alt="separatore di testo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09.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" strokecolor="#082a75 [3215]" strokeweight="3pt">
                      <w10:anchorlock/>
                    </v:line>
                  </w:pict>
                </mc:Fallback>
              </mc:AlternateContent>
            </w:r>
          </w:p>
        </w:tc>
      </w:tr>
      <w:tr w:rsidR="00D077E9" w14:paraId="7249CD63" w14:textId="77777777" w:rsidTr="009F73E3">
        <w:trPr>
          <w:trHeight w:val="7261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2C451BD7" w14:textId="2F29377B" w:rsidR="00D077E9" w:rsidRDefault="00D077E9" w:rsidP="00AB02A7">
            <w:pPr>
              <w:rPr>
                <w:noProof/>
              </w:rPr>
            </w:pPr>
          </w:p>
        </w:tc>
      </w:tr>
      <w:tr w:rsidR="00D077E9" w14:paraId="4AD0C369" w14:textId="77777777" w:rsidTr="00AB02A7">
        <w:trPr>
          <w:trHeight w:val="2438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sdt>
            <w:sdtPr>
              <w:rPr>
                <w:noProof/>
              </w:rPr>
              <w:id w:val="1080870105"/>
              <w:placeholder>
                <w:docPart w:val="5E95E8E60474490C8662D5A61A391870"/>
              </w:placeholder>
              <w15:appearance w15:val="hidden"/>
            </w:sdtPr>
            <w:sdtContent>
              <w:p w14:paraId="14593758" w14:textId="3F152529" w:rsidR="00D077E9" w:rsidRDefault="00F92DBC" w:rsidP="00AB02A7">
                <w:pPr>
                  <w:rPr>
                    <w:noProof/>
                  </w:rPr>
                </w:pPr>
                <w:r>
                  <w:rPr>
                    <w:rStyle w:val="SottotitoloCarattere"/>
                    <w:b w:val="0"/>
                    <w:lang w:bidi="it-IT"/>
                  </w:rPr>
                  <w:t>2</w:t>
                </w:r>
                <w:r>
                  <w:rPr>
                    <w:rStyle w:val="SottotitoloCarattere"/>
                    <w:lang w:bidi="it-IT"/>
                  </w:rPr>
                  <w:t>022-07-13</w:t>
                </w:r>
              </w:p>
            </w:sdtContent>
          </w:sdt>
          <w:p w14:paraId="3DACDF7E" w14:textId="77777777" w:rsidR="00D077E9" w:rsidRDefault="00D077E9" w:rsidP="00AB02A7">
            <w:pPr>
              <w:rPr>
                <w:noProof/>
                <w:sz w:val="10"/>
                <w:szCs w:val="10"/>
              </w:rPr>
            </w:pPr>
            <w:r w:rsidRPr="00D86945">
              <w:rPr>
                <w:noProof/>
                <w:sz w:val="10"/>
                <w:szCs w:val="10"/>
                <w:lang w:bidi="it-IT"/>
              </w:rPr>
              <mc:AlternateContent>
                <mc:Choice Requires="wps">
                  <w:drawing>
                    <wp:inline distT="0" distB="0" distL="0" distR="0" wp14:anchorId="4D0C7E0F" wp14:editId="734CD83E">
                      <wp:extent cx="1493949" cy="0"/>
                      <wp:effectExtent l="0" t="19050" r="30480" b="19050"/>
                      <wp:docPr id="6" name="Connettore diritto 6" descr="separatore di test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493949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42B91181" id="Connettore diritto 6" o:spid="_x0000_s1026" alt="separatore di testo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17.6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" strokecolor="#082a75 [3215]" strokeweight="3pt">
                      <w10:anchorlock/>
                    </v:line>
                  </w:pict>
                </mc:Fallback>
              </mc:AlternateContent>
            </w:r>
          </w:p>
          <w:p w14:paraId="767906AA" w14:textId="6FAE58E0" w:rsidR="00D077E9" w:rsidRDefault="00D077E9" w:rsidP="00AB02A7">
            <w:pPr>
              <w:rPr>
                <w:noProof/>
              </w:rPr>
            </w:pPr>
          </w:p>
          <w:p w14:paraId="1F26994D" w14:textId="104C3F94" w:rsidR="00151868" w:rsidRDefault="00151868" w:rsidP="00151868">
            <w:pPr>
              <w:rPr>
                <w:noProof/>
              </w:rPr>
            </w:pPr>
            <w:r>
              <w:rPr>
                <w:noProof/>
              </w:rPr>
              <w:t>S</w:t>
            </w:r>
            <w:r w:rsidR="00B539E8">
              <w:rPr>
                <w:noProof/>
              </w:rPr>
              <w:t>300733</w:t>
            </w:r>
            <w:r>
              <w:rPr>
                <w:noProof/>
              </w:rPr>
              <w:t>: Atanasio Giuseppe</w:t>
            </w:r>
          </w:p>
          <w:p w14:paraId="1C018EF0" w14:textId="31350A87" w:rsidR="00D077E9" w:rsidRDefault="00F6003F" w:rsidP="00AB02A7">
            <w:pPr>
              <w:rPr>
                <w:noProof/>
                <w:lang w:bidi="it-IT"/>
              </w:rPr>
            </w:pPr>
            <w:r>
              <w:rPr>
                <w:noProof/>
                <w:lang w:bidi="it-IT"/>
              </w:rPr>
              <w:t>S296138: Carachino Alessio</w:t>
            </w:r>
          </w:p>
          <w:p w14:paraId="02D54550" w14:textId="77777777" w:rsidR="00D077E9" w:rsidRPr="00D86945" w:rsidRDefault="00D077E9" w:rsidP="00151868">
            <w:pPr>
              <w:rPr>
                <w:noProof/>
                <w:sz w:val="10"/>
                <w:szCs w:val="10"/>
              </w:rPr>
            </w:pPr>
          </w:p>
        </w:tc>
      </w:tr>
    </w:tbl>
    <w:p w14:paraId="45E57993" w14:textId="7AE78446" w:rsidR="00D077E9" w:rsidRDefault="00AB02A7">
      <w:pPr>
        <w:spacing w:after="200"/>
        <w:rPr>
          <w:noProof/>
        </w:rPr>
      </w:pPr>
      <w:r w:rsidRPr="00D967AC">
        <w:rPr>
          <w:noProof/>
          <w:lang w:bidi="it-IT"/>
        </w:rPr>
        <w:drawing>
          <wp:anchor distT="0" distB="0" distL="114300" distR="114300" simplePos="0" relativeHeight="251658243" behindDoc="0" locked="0" layoutInCell="1" allowOverlap="1" wp14:anchorId="6610B7B6" wp14:editId="69E0B667">
            <wp:simplePos x="0" y="0"/>
            <wp:positionH relativeFrom="column">
              <wp:posOffset>5263515</wp:posOffset>
            </wp:positionH>
            <wp:positionV relativeFrom="paragraph">
              <wp:posOffset>7871460</wp:posOffset>
            </wp:positionV>
            <wp:extent cx="1252538" cy="633413"/>
            <wp:effectExtent l="0" t="0" r="5080" b="0"/>
            <wp:wrapNone/>
            <wp:docPr id="12" name="Elemento grafico 201">
              <a:extLst xmlns:a="http://schemas.openxmlformats.org/drawingml/2006/main">
                <a:ext uri="{FF2B5EF4-FFF2-40B4-BE49-F238E27FC236}">
                  <a16:creationId xmlns:a16="http://schemas.microsoft.com/office/drawing/2014/main" id="{F3D65186-AB5A-4584-87C3-0FAA2992263B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Elemento grafico 201">
                      <a:extLst>
                        <a:ext uri="{FF2B5EF4-FFF2-40B4-BE49-F238E27FC236}">
                          <a16:creationId xmlns:a16="http://schemas.microsoft.com/office/drawing/2014/main" id="{F3D65186-AB5A-4584-87C3-0FAA2992263B}"/>
                        </a:ext>
                      </a:extLst>
                    </pic:cNvPr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349" t="19250" r="9312" b="14105"/>
                    <a:stretch/>
                  </pic:blipFill>
                  <pic:spPr bwMode="auto">
                    <a:xfrm>
                      <a:off x="0" y="0"/>
                      <a:ext cx="1263857" cy="6391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bidi="it-IT"/>
        </w:rPr>
        <mc:AlternateContent>
          <mc:Choice Requires="wps">
            <w:drawing>
              <wp:anchor distT="0" distB="0" distL="114300" distR="114300" simplePos="0" relativeHeight="251658241" behindDoc="1" locked="0" layoutInCell="1" allowOverlap="1" wp14:anchorId="7117F4FC" wp14:editId="7E6F620D">
                <wp:simplePos x="0" y="0"/>
                <wp:positionH relativeFrom="column">
                  <wp:posOffset>-745490</wp:posOffset>
                </wp:positionH>
                <wp:positionV relativeFrom="page">
                  <wp:posOffset>6667500</wp:posOffset>
                </wp:positionV>
                <wp:extent cx="7760970" cy="4019550"/>
                <wp:effectExtent l="0" t="0" r="0" b="0"/>
                <wp:wrapNone/>
                <wp:docPr id="2" name="Rettangolo 2" descr="rettangolo colora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60970" cy="401955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6719493" id="Rettangolo 2" o:spid="_x0000_s1026" alt="rettangolo colorato" style="position:absolute;margin-left:-58.7pt;margin-top:525pt;width:611.1pt;height:316.5pt;z-index:-251658239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page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" fillcolor="black" stroked="f" strokeweight="2pt">
                <w10:wrap anchory="page"/>
              </v:rect>
            </w:pict>
          </mc:Fallback>
        </mc:AlternateContent>
      </w:r>
      <w:r w:rsidR="00D077E9">
        <w:rPr>
          <w:noProof/>
          <w:lang w:bidi="it-IT"/>
        </w:rPr>
        <w:br w:type="page"/>
      </w:r>
    </w:p>
    <w:sdt>
      <w:sdtPr>
        <w:rPr>
          <w:rFonts w:asciiTheme="minorHAnsi" w:eastAsiaTheme="minorEastAsia" w:hAnsiTheme="minorHAnsi" w:cstheme="minorBidi"/>
          <w:b/>
          <w:color w:val="082A75" w:themeColor="text2"/>
          <w:sz w:val="28"/>
          <w:szCs w:val="22"/>
          <w:lang w:eastAsia="en-US"/>
        </w:rPr>
        <w:id w:val="1048266169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72E1844C" w14:textId="0C1F138E" w:rsidR="00434B7F" w:rsidRDefault="00434B7F">
          <w:pPr>
            <w:pStyle w:val="Titolosommario"/>
          </w:pPr>
          <w:r>
            <w:t>Sommario</w:t>
          </w:r>
        </w:p>
        <w:p w14:paraId="01C937AD" w14:textId="1CB9D4FD" w:rsidR="00976443" w:rsidRDefault="00434B7F">
          <w:pPr>
            <w:pStyle w:val="Sommario1"/>
            <w:tabs>
              <w:tab w:val="right" w:leader="dot" w:pos="10024"/>
            </w:tabs>
            <w:rPr>
              <w:b w:val="0"/>
              <w:noProof/>
              <w:color w:val="auto"/>
              <w:sz w:val="22"/>
              <w:lang w:eastAsia="it-IT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8647430" w:history="1">
            <w:r w:rsidR="00976443" w:rsidRPr="000D4769">
              <w:rPr>
                <w:rStyle w:val="Collegamentoipertestuale"/>
                <w:noProof/>
                <w:lang w:val="en-GB"/>
              </w:rPr>
              <w:t>Premises</w:t>
            </w:r>
            <w:r w:rsidR="00976443">
              <w:rPr>
                <w:noProof/>
                <w:webHidden/>
              </w:rPr>
              <w:tab/>
            </w:r>
            <w:r w:rsidR="00976443">
              <w:rPr>
                <w:noProof/>
                <w:webHidden/>
              </w:rPr>
              <w:fldChar w:fldCharType="begin"/>
            </w:r>
            <w:r w:rsidR="00976443">
              <w:rPr>
                <w:noProof/>
                <w:webHidden/>
              </w:rPr>
              <w:instrText xml:space="preserve"> PAGEREF _Toc108647430 \h </w:instrText>
            </w:r>
            <w:r w:rsidR="00976443">
              <w:rPr>
                <w:noProof/>
                <w:webHidden/>
              </w:rPr>
            </w:r>
            <w:r w:rsidR="00976443">
              <w:rPr>
                <w:noProof/>
                <w:webHidden/>
              </w:rPr>
              <w:fldChar w:fldCharType="separate"/>
            </w:r>
            <w:r w:rsidR="00976443">
              <w:rPr>
                <w:noProof/>
                <w:webHidden/>
              </w:rPr>
              <w:t>3</w:t>
            </w:r>
            <w:r w:rsidR="00976443">
              <w:rPr>
                <w:noProof/>
                <w:webHidden/>
              </w:rPr>
              <w:fldChar w:fldCharType="end"/>
            </w:r>
          </w:hyperlink>
        </w:p>
        <w:p w14:paraId="1F698F0A" w14:textId="68E87975" w:rsidR="00976443" w:rsidRDefault="00000000">
          <w:pPr>
            <w:pStyle w:val="Sommario1"/>
            <w:tabs>
              <w:tab w:val="right" w:leader="dot" w:pos="10024"/>
            </w:tabs>
            <w:rPr>
              <w:b w:val="0"/>
              <w:noProof/>
              <w:color w:val="auto"/>
              <w:sz w:val="22"/>
              <w:lang w:eastAsia="it-IT"/>
            </w:rPr>
          </w:pPr>
          <w:hyperlink w:anchor="_Toc108647431" w:history="1">
            <w:r w:rsidR="00976443" w:rsidRPr="000D4769">
              <w:rPr>
                <w:rStyle w:val="Collegamentoipertestuale"/>
                <w:noProof/>
                <w:lang w:val="en-GB"/>
              </w:rPr>
              <w:t>Task</w:t>
            </w:r>
            <w:r w:rsidR="00976443">
              <w:rPr>
                <w:noProof/>
                <w:webHidden/>
              </w:rPr>
              <w:tab/>
            </w:r>
            <w:r w:rsidR="00976443">
              <w:rPr>
                <w:noProof/>
                <w:webHidden/>
              </w:rPr>
              <w:fldChar w:fldCharType="begin"/>
            </w:r>
            <w:r w:rsidR="00976443">
              <w:rPr>
                <w:noProof/>
                <w:webHidden/>
              </w:rPr>
              <w:instrText xml:space="preserve"> PAGEREF _Toc108647431 \h </w:instrText>
            </w:r>
            <w:r w:rsidR="00976443">
              <w:rPr>
                <w:noProof/>
                <w:webHidden/>
              </w:rPr>
            </w:r>
            <w:r w:rsidR="00976443">
              <w:rPr>
                <w:noProof/>
                <w:webHidden/>
              </w:rPr>
              <w:fldChar w:fldCharType="separate"/>
            </w:r>
            <w:r w:rsidR="00976443">
              <w:rPr>
                <w:noProof/>
                <w:webHidden/>
              </w:rPr>
              <w:t>3</w:t>
            </w:r>
            <w:r w:rsidR="00976443">
              <w:rPr>
                <w:noProof/>
                <w:webHidden/>
              </w:rPr>
              <w:fldChar w:fldCharType="end"/>
            </w:r>
          </w:hyperlink>
        </w:p>
        <w:p w14:paraId="2FA1260A" w14:textId="6D3E9C97" w:rsidR="00976443" w:rsidRDefault="00000000">
          <w:pPr>
            <w:pStyle w:val="Sommario1"/>
            <w:tabs>
              <w:tab w:val="right" w:leader="dot" w:pos="10024"/>
            </w:tabs>
            <w:rPr>
              <w:b w:val="0"/>
              <w:noProof/>
              <w:color w:val="auto"/>
              <w:sz w:val="22"/>
              <w:lang w:eastAsia="it-IT"/>
            </w:rPr>
          </w:pPr>
          <w:hyperlink w:anchor="_Toc108647432" w:history="1">
            <w:r w:rsidR="00976443" w:rsidRPr="000D4769">
              <w:rPr>
                <w:rStyle w:val="Collegamentoipertestuale"/>
                <w:noProof/>
                <w:lang w:val="en-GB"/>
              </w:rPr>
              <w:t>Dataset</w:t>
            </w:r>
            <w:r w:rsidR="00976443">
              <w:rPr>
                <w:noProof/>
                <w:webHidden/>
              </w:rPr>
              <w:tab/>
            </w:r>
            <w:r w:rsidR="00976443">
              <w:rPr>
                <w:noProof/>
                <w:webHidden/>
              </w:rPr>
              <w:fldChar w:fldCharType="begin"/>
            </w:r>
            <w:r w:rsidR="00976443">
              <w:rPr>
                <w:noProof/>
                <w:webHidden/>
              </w:rPr>
              <w:instrText xml:space="preserve"> PAGEREF _Toc108647432 \h </w:instrText>
            </w:r>
            <w:r w:rsidR="00976443">
              <w:rPr>
                <w:noProof/>
                <w:webHidden/>
              </w:rPr>
            </w:r>
            <w:r w:rsidR="00976443">
              <w:rPr>
                <w:noProof/>
                <w:webHidden/>
              </w:rPr>
              <w:fldChar w:fldCharType="separate"/>
            </w:r>
            <w:r w:rsidR="00976443">
              <w:rPr>
                <w:noProof/>
                <w:webHidden/>
              </w:rPr>
              <w:t>3</w:t>
            </w:r>
            <w:r w:rsidR="00976443">
              <w:rPr>
                <w:noProof/>
                <w:webHidden/>
              </w:rPr>
              <w:fldChar w:fldCharType="end"/>
            </w:r>
          </w:hyperlink>
        </w:p>
        <w:p w14:paraId="543D08FA" w14:textId="2A5183F3" w:rsidR="00976443" w:rsidRDefault="00000000">
          <w:pPr>
            <w:pStyle w:val="Sommario1"/>
            <w:tabs>
              <w:tab w:val="right" w:leader="dot" w:pos="10024"/>
            </w:tabs>
            <w:rPr>
              <w:b w:val="0"/>
              <w:noProof/>
              <w:color w:val="auto"/>
              <w:sz w:val="22"/>
              <w:lang w:eastAsia="it-IT"/>
            </w:rPr>
          </w:pPr>
          <w:hyperlink w:anchor="_Toc108647433" w:history="1">
            <w:r w:rsidR="00976443" w:rsidRPr="000D4769">
              <w:rPr>
                <w:rStyle w:val="Collegamentoipertestuale"/>
                <w:noProof/>
                <w:lang w:val="en-GB"/>
              </w:rPr>
              <w:t>Features</w:t>
            </w:r>
            <w:r w:rsidR="00976443">
              <w:rPr>
                <w:noProof/>
                <w:webHidden/>
              </w:rPr>
              <w:tab/>
            </w:r>
            <w:r w:rsidR="00976443">
              <w:rPr>
                <w:noProof/>
                <w:webHidden/>
              </w:rPr>
              <w:fldChar w:fldCharType="begin"/>
            </w:r>
            <w:r w:rsidR="00976443">
              <w:rPr>
                <w:noProof/>
                <w:webHidden/>
              </w:rPr>
              <w:instrText xml:space="preserve"> PAGEREF _Toc108647433 \h </w:instrText>
            </w:r>
            <w:r w:rsidR="00976443">
              <w:rPr>
                <w:noProof/>
                <w:webHidden/>
              </w:rPr>
            </w:r>
            <w:r w:rsidR="00976443">
              <w:rPr>
                <w:noProof/>
                <w:webHidden/>
              </w:rPr>
              <w:fldChar w:fldCharType="separate"/>
            </w:r>
            <w:r w:rsidR="00976443">
              <w:rPr>
                <w:noProof/>
                <w:webHidden/>
              </w:rPr>
              <w:t>4</w:t>
            </w:r>
            <w:r w:rsidR="00976443">
              <w:rPr>
                <w:noProof/>
                <w:webHidden/>
              </w:rPr>
              <w:fldChar w:fldCharType="end"/>
            </w:r>
          </w:hyperlink>
        </w:p>
        <w:p w14:paraId="448E3344" w14:textId="75A79002" w:rsidR="00976443" w:rsidRDefault="00000000">
          <w:pPr>
            <w:pStyle w:val="Sommario1"/>
            <w:tabs>
              <w:tab w:val="right" w:leader="dot" w:pos="10024"/>
            </w:tabs>
            <w:rPr>
              <w:b w:val="0"/>
              <w:noProof/>
              <w:color w:val="auto"/>
              <w:sz w:val="22"/>
              <w:lang w:eastAsia="it-IT"/>
            </w:rPr>
          </w:pPr>
          <w:hyperlink w:anchor="_Toc108647434" w:history="1">
            <w:r w:rsidR="00976443" w:rsidRPr="000D4769">
              <w:rPr>
                <w:rStyle w:val="Collegamentoipertestuale"/>
                <w:noProof/>
                <w:lang w:val="en-GB"/>
              </w:rPr>
              <w:t>Histograms</w:t>
            </w:r>
            <w:r w:rsidR="00976443">
              <w:rPr>
                <w:noProof/>
                <w:webHidden/>
              </w:rPr>
              <w:tab/>
            </w:r>
            <w:r w:rsidR="00976443">
              <w:rPr>
                <w:noProof/>
                <w:webHidden/>
              </w:rPr>
              <w:fldChar w:fldCharType="begin"/>
            </w:r>
            <w:r w:rsidR="00976443">
              <w:rPr>
                <w:noProof/>
                <w:webHidden/>
              </w:rPr>
              <w:instrText xml:space="preserve"> PAGEREF _Toc108647434 \h </w:instrText>
            </w:r>
            <w:r w:rsidR="00976443">
              <w:rPr>
                <w:noProof/>
                <w:webHidden/>
              </w:rPr>
            </w:r>
            <w:r w:rsidR="00976443">
              <w:rPr>
                <w:noProof/>
                <w:webHidden/>
              </w:rPr>
              <w:fldChar w:fldCharType="separate"/>
            </w:r>
            <w:r w:rsidR="00976443">
              <w:rPr>
                <w:noProof/>
                <w:webHidden/>
              </w:rPr>
              <w:t>4</w:t>
            </w:r>
            <w:r w:rsidR="00976443">
              <w:rPr>
                <w:noProof/>
                <w:webHidden/>
              </w:rPr>
              <w:fldChar w:fldCharType="end"/>
            </w:r>
          </w:hyperlink>
        </w:p>
        <w:p w14:paraId="1E518661" w14:textId="6033C4BF" w:rsidR="00976443" w:rsidRDefault="00000000">
          <w:pPr>
            <w:pStyle w:val="Sommario1"/>
            <w:tabs>
              <w:tab w:val="right" w:leader="dot" w:pos="10024"/>
            </w:tabs>
            <w:rPr>
              <w:b w:val="0"/>
              <w:noProof/>
              <w:color w:val="auto"/>
              <w:sz w:val="22"/>
              <w:lang w:eastAsia="it-IT"/>
            </w:rPr>
          </w:pPr>
          <w:hyperlink w:anchor="_Toc108647435" w:history="1">
            <w:r w:rsidR="00976443" w:rsidRPr="000D4769">
              <w:rPr>
                <w:rStyle w:val="Collegamentoipertestuale"/>
                <w:noProof/>
                <w:lang w:val="en-GB"/>
              </w:rPr>
              <w:t>Dimensionality Reduction Techniques</w:t>
            </w:r>
            <w:r w:rsidR="00976443">
              <w:rPr>
                <w:noProof/>
                <w:webHidden/>
              </w:rPr>
              <w:tab/>
            </w:r>
            <w:r w:rsidR="00976443">
              <w:rPr>
                <w:noProof/>
                <w:webHidden/>
              </w:rPr>
              <w:fldChar w:fldCharType="begin"/>
            </w:r>
            <w:r w:rsidR="00976443">
              <w:rPr>
                <w:noProof/>
                <w:webHidden/>
              </w:rPr>
              <w:instrText xml:space="preserve"> PAGEREF _Toc108647435 \h </w:instrText>
            </w:r>
            <w:r w:rsidR="00976443">
              <w:rPr>
                <w:noProof/>
                <w:webHidden/>
              </w:rPr>
            </w:r>
            <w:r w:rsidR="00976443">
              <w:rPr>
                <w:noProof/>
                <w:webHidden/>
              </w:rPr>
              <w:fldChar w:fldCharType="separate"/>
            </w:r>
            <w:r w:rsidR="00976443">
              <w:rPr>
                <w:noProof/>
                <w:webHidden/>
              </w:rPr>
              <w:t>7</w:t>
            </w:r>
            <w:r w:rsidR="00976443">
              <w:rPr>
                <w:noProof/>
                <w:webHidden/>
              </w:rPr>
              <w:fldChar w:fldCharType="end"/>
            </w:r>
          </w:hyperlink>
        </w:p>
        <w:p w14:paraId="389D0670" w14:textId="371B6AC9" w:rsidR="00976443" w:rsidRDefault="00000000">
          <w:pPr>
            <w:pStyle w:val="Sommario1"/>
            <w:tabs>
              <w:tab w:val="right" w:leader="dot" w:pos="10024"/>
            </w:tabs>
            <w:rPr>
              <w:b w:val="0"/>
              <w:noProof/>
              <w:color w:val="auto"/>
              <w:sz w:val="22"/>
              <w:lang w:eastAsia="it-IT"/>
            </w:rPr>
          </w:pPr>
          <w:hyperlink w:anchor="_Toc108647436" w:history="1">
            <w:r w:rsidR="00976443" w:rsidRPr="000D4769">
              <w:rPr>
                <w:rStyle w:val="Collegamentoipertestuale"/>
                <w:noProof/>
                <w:lang w:val="en-GB"/>
              </w:rPr>
              <w:t>PCA</w:t>
            </w:r>
            <w:r w:rsidR="00976443">
              <w:rPr>
                <w:noProof/>
                <w:webHidden/>
              </w:rPr>
              <w:tab/>
            </w:r>
            <w:r w:rsidR="00976443">
              <w:rPr>
                <w:noProof/>
                <w:webHidden/>
              </w:rPr>
              <w:fldChar w:fldCharType="begin"/>
            </w:r>
            <w:r w:rsidR="00976443">
              <w:rPr>
                <w:noProof/>
                <w:webHidden/>
              </w:rPr>
              <w:instrText xml:space="preserve"> PAGEREF _Toc108647436 \h </w:instrText>
            </w:r>
            <w:r w:rsidR="00976443">
              <w:rPr>
                <w:noProof/>
                <w:webHidden/>
              </w:rPr>
            </w:r>
            <w:r w:rsidR="00976443">
              <w:rPr>
                <w:noProof/>
                <w:webHidden/>
              </w:rPr>
              <w:fldChar w:fldCharType="separate"/>
            </w:r>
            <w:r w:rsidR="00976443">
              <w:rPr>
                <w:noProof/>
                <w:webHidden/>
              </w:rPr>
              <w:t>7</w:t>
            </w:r>
            <w:r w:rsidR="00976443">
              <w:rPr>
                <w:noProof/>
                <w:webHidden/>
              </w:rPr>
              <w:fldChar w:fldCharType="end"/>
            </w:r>
          </w:hyperlink>
        </w:p>
        <w:p w14:paraId="7B0CD04C" w14:textId="207ACAA0" w:rsidR="00976443" w:rsidRDefault="00000000">
          <w:pPr>
            <w:pStyle w:val="Sommario1"/>
            <w:tabs>
              <w:tab w:val="right" w:leader="dot" w:pos="10024"/>
            </w:tabs>
            <w:rPr>
              <w:b w:val="0"/>
              <w:noProof/>
              <w:color w:val="auto"/>
              <w:sz w:val="22"/>
              <w:lang w:eastAsia="it-IT"/>
            </w:rPr>
          </w:pPr>
          <w:hyperlink w:anchor="_Toc108647437" w:history="1">
            <w:r w:rsidR="00976443" w:rsidRPr="000D4769">
              <w:rPr>
                <w:rStyle w:val="Collegamentoipertestuale"/>
                <w:noProof/>
                <w:lang w:val="en-US"/>
              </w:rPr>
              <w:t>LDA</w:t>
            </w:r>
            <w:r w:rsidR="00976443">
              <w:rPr>
                <w:noProof/>
                <w:webHidden/>
              </w:rPr>
              <w:tab/>
            </w:r>
            <w:r w:rsidR="00976443">
              <w:rPr>
                <w:noProof/>
                <w:webHidden/>
              </w:rPr>
              <w:fldChar w:fldCharType="begin"/>
            </w:r>
            <w:r w:rsidR="00976443">
              <w:rPr>
                <w:noProof/>
                <w:webHidden/>
              </w:rPr>
              <w:instrText xml:space="preserve"> PAGEREF _Toc108647437 \h </w:instrText>
            </w:r>
            <w:r w:rsidR="00976443">
              <w:rPr>
                <w:noProof/>
                <w:webHidden/>
              </w:rPr>
            </w:r>
            <w:r w:rsidR="00976443">
              <w:rPr>
                <w:noProof/>
                <w:webHidden/>
              </w:rPr>
              <w:fldChar w:fldCharType="separate"/>
            </w:r>
            <w:r w:rsidR="00976443">
              <w:rPr>
                <w:noProof/>
                <w:webHidden/>
              </w:rPr>
              <w:t>7</w:t>
            </w:r>
            <w:r w:rsidR="00976443">
              <w:rPr>
                <w:noProof/>
                <w:webHidden/>
              </w:rPr>
              <w:fldChar w:fldCharType="end"/>
            </w:r>
          </w:hyperlink>
        </w:p>
        <w:p w14:paraId="359FFD1B" w14:textId="379D169B" w:rsidR="00976443" w:rsidRDefault="00000000">
          <w:pPr>
            <w:pStyle w:val="Sommario1"/>
            <w:tabs>
              <w:tab w:val="right" w:leader="dot" w:pos="10024"/>
            </w:tabs>
            <w:rPr>
              <w:b w:val="0"/>
              <w:noProof/>
              <w:color w:val="auto"/>
              <w:sz w:val="22"/>
              <w:lang w:eastAsia="it-IT"/>
            </w:rPr>
          </w:pPr>
          <w:hyperlink w:anchor="_Toc108647438" w:history="1">
            <w:r w:rsidR="00976443" w:rsidRPr="000D4769">
              <w:rPr>
                <w:rStyle w:val="Collegamentoipertestuale"/>
                <w:noProof/>
                <w:lang w:val="en-GB"/>
              </w:rPr>
              <w:t>Classification</w:t>
            </w:r>
            <w:r w:rsidR="00976443">
              <w:rPr>
                <w:noProof/>
                <w:webHidden/>
              </w:rPr>
              <w:tab/>
            </w:r>
            <w:r w:rsidR="00976443">
              <w:rPr>
                <w:noProof/>
                <w:webHidden/>
              </w:rPr>
              <w:fldChar w:fldCharType="begin"/>
            </w:r>
            <w:r w:rsidR="00976443">
              <w:rPr>
                <w:noProof/>
                <w:webHidden/>
              </w:rPr>
              <w:instrText xml:space="preserve"> PAGEREF _Toc108647438 \h </w:instrText>
            </w:r>
            <w:r w:rsidR="00976443">
              <w:rPr>
                <w:noProof/>
                <w:webHidden/>
              </w:rPr>
            </w:r>
            <w:r w:rsidR="00976443">
              <w:rPr>
                <w:noProof/>
                <w:webHidden/>
              </w:rPr>
              <w:fldChar w:fldCharType="separate"/>
            </w:r>
            <w:r w:rsidR="00976443">
              <w:rPr>
                <w:noProof/>
                <w:webHidden/>
              </w:rPr>
              <w:t>9</w:t>
            </w:r>
            <w:r w:rsidR="00976443">
              <w:rPr>
                <w:noProof/>
                <w:webHidden/>
              </w:rPr>
              <w:fldChar w:fldCharType="end"/>
            </w:r>
          </w:hyperlink>
        </w:p>
        <w:p w14:paraId="55BDB446" w14:textId="4A371B76" w:rsidR="00976443" w:rsidRDefault="00000000">
          <w:pPr>
            <w:pStyle w:val="Sommario2"/>
            <w:tabs>
              <w:tab w:val="right" w:leader="dot" w:pos="10024"/>
            </w:tabs>
            <w:rPr>
              <w:b w:val="0"/>
              <w:noProof/>
              <w:color w:val="auto"/>
              <w:sz w:val="22"/>
              <w:lang w:eastAsia="it-IT"/>
            </w:rPr>
          </w:pPr>
          <w:hyperlink w:anchor="_Toc108647439" w:history="1">
            <w:r w:rsidR="00976443" w:rsidRPr="000D4769">
              <w:rPr>
                <w:rStyle w:val="Collegamentoipertestuale"/>
                <w:noProof/>
                <w:lang w:val="en-GB"/>
              </w:rPr>
              <w:t>What we use…</w:t>
            </w:r>
            <w:r w:rsidR="00976443">
              <w:rPr>
                <w:noProof/>
                <w:webHidden/>
              </w:rPr>
              <w:tab/>
            </w:r>
            <w:r w:rsidR="00976443">
              <w:rPr>
                <w:noProof/>
                <w:webHidden/>
              </w:rPr>
              <w:fldChar w:fldCharType="begin"/>
            </w:r>
            <w:r w:rsidR="00976443">
              <w:rPr>
                <w:noProof/>
                <w:webHidden/>
              </w:rPr>
              <w:instrText xml:space="preserve"> PAGEREF _Toc108647439 \h </w:instrText>
            </w:r>
            <w:r w:rsidR="00976443">
              <w:rPr>
                <w:noProof/>
                <w:webHidden/>
              </w:rPr>
            </w:r>
            <w:r w:rsidR="00976443">
              <w:rPr>
                <w:noProof/>
                <w:webHidden/>
              </w:rPr>
              <w:fldChar w:fldCharType="separate"/>
            </w:r>
            <w:r w:rsidR="00976443">
              <w:rPr>
                <w:noProof/>
                <w:webHidden/>
              </w:rPr>
              <w:t>9</w:t>
            </w:r>
            <w:r w:rsidR="00976443">
              <w:rPr>
                <w:noProof/>
                <w:webHidden/>
              </w:rPr>
              <w:fldChar w:fldCharType="end"/>
            </w:r>
          </w:hyperlink>
        </w:p>
        <w:p w14:paraId="69B9B57F" w14:textId="182EE559" w:rsidR="00976443" w:rsidRDefault="00000000">
          <w:pPr>
            <w:pStyle w:val="Sommario1"/>
            <w:tabs>
              <w:tab w:val="right" w:leader="dot" w:pos="10024"/>
            </w:tabs>
            <w:rPr>
              <w:b w:val="0"/>
              <w:noProof/>
              <w:color w:val="auto"/>
              <w:sz w:val="22"/>
              <w:lang w:eastAsia="it-IT"/>
            </w:rPr>
          </w:pPr>
          <w:hyperlink w:anchor="_Toc108647440" w:history="1">
            <w:r w:rsidR="00976443" w:rsidRPr="000D4769">
              <w:rPr>
                <w:rStyle w:val="Collegamentoipertestuale"/>
                <w:noProof/>
                <w:lang w:val="en-GB"/>
              </w:rPr>
              <w:t>Validation</w:t>
            </w:r>
            <w:r w:rsidR="00976443">
              <w:rPr>
                <w:noProof/>
                <w:webHidden/>
              </w:rPr>
              <w:tab/>
            </w:r>
            <w:r w:rsidR="00976443">
              <w:rPr>
                <w:noProof/>
                <w:webHidden/>
              </w:rPr>
              <w:fldChar w:fldCharType="begin"/>
            </w:r>
            <w:r w:rsidR="00976443">
              <w:rPr>
                <w:noProof/>
                <w:webHidden/>
              </w:rPr>
              <w:instrText xml:space="preserve"> PAGEREF _Toc108647440 \h </w:instrText>
            </w:r>
            <w:r w:rsidR="00976443">
              <w:rPr>
                <w:noProof/>
                <w:webHidden/>
              </w:rPr>
            </w:r>
            <w:r w:rsidR="00976443">
              <w:rPr>
                <w:noProof/>
                <w:webHidden/>
              </w:rPr>
              <w:fldChar w:fldCharType="separate"/>
            </w:r>
            <w:r w:rsidR="00976443">
              <w:rPr>
                <w:noProof/>
                <w:webHidden/>
              </w:rPr>
              <w:t>9</w:t>
            </w:r>
            <w:r w:rsidR="00976443">
              <w:rPr>
                <w:noProof/>
                <w:webHidden/>
              </w:rPr>
              <w:fldChar w:fldCharType="end"/>
            </w:r>
          </w:hyperlink>
        </w:p>
        <w:p w14:paraId="1474C1B3" w14:textId="38302588" w:rsidR="00976443" w:rsidRDefault="00000000">
          <w:pPr>
            <w:pStyle w:val="Sommario2"/>
            <w:tabs>
              <w:tab w:val="right" w:leader="dot" w:pos="10024"/>
            </w:tabs>
            <w:rPr>
              <w:b w:val="0"/>
              <w:noProof/>
              <w:color w:val="auto"/>
              <w:sz w:val="22"/>
              <w:lang w:eastAsia="it-IT"/>
            </w:rPr>
          </w:pPr>
          <w:hyperlink w:anchor="_Toc108647441" w:history="1">
            <w:r w:rsidR="00976443" w:rsidRPr="000D4769">
              <w:rPr>
                <w:rStyle w:val="Collegamentoipertestuale"/>
                <w:noProof/>
                <w:lang w:val="en-GB"/>
              </w:rPr>
              <w:t>Generative models - Multivariate Gaussian Classifier</w:t>
            </w:r>
            <w:r w:rsidR="00976443">
              <w:rPr>
                <w:noProof/>
                <w:webHidden/>
              </w:rPr>
              <w:tab/>
            </w:r>
            <w:r w:rsidR="00976443">
              <w:rPr>
                <w:noProof/>
                <w:webHidden/>
              </w:rPr>
              <w:fldChar w:fldCharType="begin"/>
            </w:r>
            <w:r w:rsidR="00976443">
              <w:rPr>
                <w:noProof/>
                <w:webHidden/>
              </w:rPr>
              <w:instrText xml:space="preserve"> PAGEREF _Toc108647441 \h </w:instrText>
            </w:r>
            <w:r w:rsidR="00976443">
              <w:rPr>
                <w:noProof/>
                <w:webHidden/>
              </w:rPr>
            </w:r>
            <w:r w:rsidR="00976443">
              <w:rPr>
                <w:noProof/>
                <w:webHidden/>
              </w:rPr>
              <w:fldChar w:fldCharType="separate"/>
            </w:r>
            <w:r w:rsidR="00976443">
              <w:rPr>
                <w:noProof/>
                <w:webHidden/>
              </w:rPr>
              <w:t>10</w:t>
            </w:r>
            <w:r w:rsidR="00976443">
              <w:rPr>
                <w:noProof/>
                <w:webHidden/>
              </w:rPr>
              <w:fldChar w:fldCharType="end"/>
            </w:r>
          </w:hyperlink>
        </w:p>
        <w:p w14:paraId="5E37AD78" w14:textId="5FF121FF" w:rsidR="00976443" w:rsidRDefault="00000000">
          <w:pPr>
            <w:pStyle w:val="Sommario2"/>
            <w:tabs>
              <w:tab w:val="right" w:leader="dot" w:pos="10024"/>
            </w:tabs>
            <w:rPr>
              <w:b w:val="0"/>
              <w:noProof/>
              <w:color w:val="auto"/>
              <w:sz w:val="22"/>
              <w:lang w:eastAsia="it-IT"/>
            </w:rPr>
          </w:pPr>
          <w:hyperlink w:anchor="_Toc108647442" w:history="1">
            <w:r w:rsidR="00976443" w:rsidRPr="000D4769">
              <w:rPr>
                <w:rStyle w:val="Collegamentoipertestuale"/>
                <w:noProof/>
                <w:lang w:val="en-GB"/>
              </w:rPr>
              <w:t>Logistic Regression</w:t>
            </w:r>
            <w:r w:rsidR="00976443">
              <w:rPr>
                <w:noProof/>
                <w:webHidden/>
              </w:rPr>
              <w:tab/>
            </w:r>
            <w:r w:rsidR="00976443">
              <w:rPr>
                <w:noProof/>
                <w:webHidden/>
              </w:rPr>
              <w:fldChar w:fldCharType="begin"/>
            </w:r>
            <w:r w:rsidR="00976443">
              <w:rPr>
                <w:noProof/>
                <w:webHidden/>
              </w:rPr>
              <w:instrText xml:space="preserve"> PAGEREF _Toc108647442 \h </w:instrText>
            </w:r>
            <w:r w:rsidR="00976443">
              <w:rPr>
                <w:noProof/>
                <w:webHidden/>
              </w:rPr>
            </w:r>
            <w:r w:rsidR="00976443">
              <w:rPr>
                <w:noProof/>
                <w:webHidden/>
              </w:rPr>
              <w:fldChar w:fldCharType="separate"/>
            </w:r>
            <w:r w:rsidR="00976443">
              <w:rPr>
                <w:noProof/>
                <w:webHidden/>
              </w:rPr>
              <w:t>11</w:t>
            </w:r>
            <w:r w:rsidR="00976443">
              <w:rPr>
                <w:noProof/>
                <w:webHidden/>
              </w:rPr>
              <w:fldChar w:fldCharType="end"/>
            </w:r>
          </w:hyperlink>
        </w:p>
        <w:p w14:paraId="1906AC56" w14:textId="35B5D2FB" w:rsidR="00976443" w:rsidRDefault="00000000">
          <w:pPr>
            <w:pStyle w:val="Sommario2"/>
            <w:tabs>
              <w:tab w:val="right" w:leader="dot" w:pos="10024"/>
            </w:tabs>
            <w:rPr>
              <w:b w:val="0"/>
              <w:noProof/>
              <w:color w:val="auto"/>
              <w:sz w:val="22"/>
              <w:lang w:eastAsia="it-IT"/>
            </w:rPr>
          </w:pPr>
          <w:hyperlink w:anchor="_Toc108647443" w:history="1">
            <w:r w:rsidR="00976443" w:rsidRPr="000D4769">
              <w:rPr>
                <w:rStyle w:val="Collegamentoipertestuale"/>
                <w:noProof/>
                <w:lang w:val="en-GB"/>
              </w:rPr>
              <w:t>Support Vector Machine</w:t>
            </w:r>
            <w:r w:rsidR="00976443">
              <w:rPr>
                <w:noProof/>
                <w:webHidden/>
              </w:rPr>
              <w:tab/>
            </w:r>
            <w:r w:rsidR="00976443">
              <w:rPr>
                <w:noProof/>
                <w:webHidden/>
              </w:rPr>
              <w:fldChar w:fldCharType="begin"/>
            </w:r>
            <w:r w:rsidR="00976443">
              <w:rPr>
                <w:noProof/>
                <w:webHidden/>
              </w:rPr>
              <w:instrText xml:space="preserve"> PAGEREF _Toc108647443 \h </w:instrText>
            </w:r>
            <w:r w:rsidR="00976443">
              <w:rPr>
                <w:noProof/>
                <w:webHidden/>
              </w:rPr>
            </w:r>
            <w:r w:rsidR="00976443">
              <w:rPr>
                <w:noProof/>
                <w:webHidden/>
              </w:rPr>
              <w:fldChar w:fldCharType="separate"/>
            </w:r>
            <w:r w:rsidR="00976443">
              <w:rPr>
                <w:noProof/>
                <w:webHidden/>
              </w:rPr>
              <w:t>14</w:t>
            </w:r>
            <w:r w:rsidR="00976443">
              <w:rPr>
                <w:noProof/>
                <w:webHidden/>
              </w:rPr>
              <w:fldChar w:fldCharType="end"/>
            </w:r>
          </w:hyperlink>
        </w:p>
        <w:p w14:paraId="300E2D9E" w14:textId="141328F8" w:rsidR="00976443" w:rsidRDefault="00000000">
          <w:pPr>
            <w:pStyle w:val="Sommario2"/>
            <w:tabs>
              <w:tab w:val="right" w:leader="dot" w:pos="10024"/>
            </w:tabs>
            <w:rPr>
              <w:b w:val="0"/>
              <w:noProof/>
              <w:color w:val="auto"/>
              <w:sz w:val="22"/>
              <w:lang w:eastAsia="it-IT"/>
            </w:rPr>
          </w:pPr>
          <w:hyperlink w:anchor="_Toc108647444" w:history="1">
            <w:r w:rsidR="00976443" w:rsidRPr="000D4769">
              <w:rPr>
                <w:rStyle w:val="Collegamentoipertestuale"/>
                <w:noProof/>
                <w:lang w:val="en-GB"/>
              </w:rPr>
              <w:t>Gaussian Mixture Models</w:t>
            </w:r>
            <w:r w:rsidR="00976443">
              <w:rPr>
                <w:noProof/>
                <w:webHidden/>
              </w:rPr>
              <w:tab/>
            </w:r>
            <w:r w:rsidR="00976443">
              <w:rPr>
                <w:noProof/>
                <w:webHidden/>
              </w:rPr>
              <w:fldChar w:fldCharType="begin"/>
            </w:r>
            <w:r w:rsidR="00976443">
              <w:rPr>
                <w:noProof/>
                <w:webHidden/>
              </w:rPr>
              <w:instrText xml:space="preserve"> PAGEREF _Toc108647444 \h </w:instrText>
            </w:r>
            <w:r w:rsidR="00976443">
              <w:rPr>
                <w:noProof/>
                <w:webHidden/>
              </w:rPr>
            </w:r>
            <w:r w:rsidR="00976443">
              <w:rPr>
                <w:noProof/>
                <w:webHidden/>
              </w:rPr>
              <w:fldChar w:fldCharType="separate"/>
            </w:r>
            <w:r w:rsidR="00976443">
              <w:rPr>
                <w:noProof/>
                <w:webHidden/>
              </w:rPr>
              <w:t>16</w:t>
            </w:r>
            <w:r w:rsidR="00976443">
              <w:rPr>
                <w:noProof/>
                <w:webHidden/>
              </w:rPr>
              <w:fldChar w:fldCharType="end"/>
            </w:r>
          </w:hyperlink>
        </w:p>
        <w:p w14:paraId="2AF8E017" w14:textId="26E8539E" w:rsidR="00976443" w:rsidRDefault="00000000">
          <w:pPr>
            <w:pStyle w:val="Sommario1"/>
            <w:tabs>
              <w:tab w:val="right" w:leader="dot" w:pos="10024"/>
            </w:tabs>
            <w:rPr>
              <w:b w:val="0"/>
              <w:noProof/>
              <w:color w:val="auto"/>
              <w:sz w:val="22"/>
              <w:lang w:eastAsia="it-IT"/>
            </w:rPr>
          </w:pPr>
          <w:hyperlink w:anchor="_Toc108647445" w:history="1">
            <w:r w:rsidR="00976443" w:rsidRPr="000D4769">
              <w:rPr>
                <w:rStyle w:val="Collegamentoipertestuale"/>
                <w:noProof/>
                <w:lang w:val="en-US"/>
              </w:rPr>
              <w:t>The wrap up</w:t>
            </w:r>
            <w:r w:rsidR="00976443">
              <w:rPr>
                <w:noProof/>
                <w:webHidden/>
              </w:rPr>
              <w:tab/>
            </w:r>
            <w:r w:rsidR="00976443">
              <w:rPr>
                <w:noProof/>
                <w:webHidden/>
              </w:rPr>
              <w:fldChar w:fldCharType="begin"/>
            </w:r>
            <w:r w:rsidR="00976443">
              <w:rPr>
                <w:noProof/>
                <w:webHidden/>
              </w:rPr>
              <w:instrText xml:space="preserve"> PAGEREF _Toc108647445 \h </w:instrText>
            </w:r>
            <w:r w:rsidR="00976443">
              <w:rPr>
                <w:noProof/>
                <w:webHidden/>
              </w:rPr>
            </w:r>
            <w:r w:rsidR="00976443">
              <w:rPr>
                <w:noProof/>
                <w:webHidden/>
              </w:rPr>
              <w:fldChar w:fldCharType="separate"/>
            </w:r>
            <w:r w:rsidR="00976443">
              <w:rPr>
                <w:noProof/>
                <w:webHidden/>
              </w:rPr>
              <w:t>18</w:t>
            </w:r>
            <w:r w:rsidR="00976443">
              <w:rPr>
                <w:noProof/>
                <w:webHidden/>
              </w:rPr>
              <w:fldChar w:fldCharType="end"/>
            </w:r>
          </w:hyperlink>
        </w:p>
        <w:p w14:paraId="28B99618" w14:textId="48D395BA" w:rsidR="00976443" w:rsidRDefault="00000000">
          <w:pPr>
            <w:pStyle w:val="Sommario1"/>
            <w:tabs>
              <w:tab w:val="right" w:leader="dot" w:pos="10024"/>
            </w:tabs>
            <w:rPr>
              <w:b w:val="0"/>
              <w:noProof/>
              <w:color w:val="auto"/>
              <w:sz w:val="22"/>
              <w:lang w:eastAsia="it-IT"/>
            </w:rPr>
          </w:pPr>
          <w:hyperlink w:anchor="_Toc108647446" w:history="1">
            <w:r w:rsidR="00976443" w:rsidRPr="000D4769">
              <w:rPr>
                <w:rStyle w:val="Collegamentoipertestuale"/>
                <w:noProof/>
                <w:lang w:val="en-GB"/>
              </w:rPr>
              <w:t>Final picks</w:t>
            </w:r>
            <w:r w:rsidR="00976443">
              <w:rPr>
                <w:noProof/>
                <w:webHidden/>
              </w:rPr>
              <w:tab/>
            </w:r>
            <w:r w:rsidR="00976443">
              <w:rPr>
                <w:noProof/>
                <w:webHidden/>
              </w:rPr>
              <w:fldChar w:fldCharType="begin"/>
            </w:r>
            <w:r w:rsidR="00976443">
              <w:rPr>
                <w:noProof/>
                <w:webHidden/>
              </w:rPr>
              <w:instrText xml:space="preserve"> PAGEREF _Toc108647446 \h </w:instrText>
            </w:r>
            <w:r w:rsidR="00976443">
              <w:rPr>
                <w:noProof/>
                <w:webHidden/>
              </w:rPr>
            </w:r>
            <w:r w:rsidR="00976443">
              <w:rPr>
                <w:noProof/>
                <w:webHidden/>
              </w:rPr>
              <w:fldChar w:fldCharType="separate"/>
            </w:r>
            <w:r w:rsidR="00976443">
              <w:rPr>
                <w:noProof/>
                <w:webHidden/>
              </w:rPr>
              <w:t>20</w:t>
            </w:r>
            <w:r w:rsidR="00976443">
              <w:rPr>
                <w:noProof/>
                <w:webHidden/>
              </w:rPr>
              <w:fldChar w:fldCharType="end"/>
            </w:r>
          </w:hyperlink>
        </w:p>
        <w:p w14:paraId="72BFD1FC" w14:textId="11D87D25" w:rsidR="00976443" w:rsidRDefault="00000000">
          <w:pPr>
            <w:pStyle w:val="Sommario1"/>
            <w:tabs>
              <w:tab w:val="right" w:leader="dot" w:pos="10024"/>
            </w:tabs>
            <w:rPr>
              <w:b w:val="0"/>
              <w:noProof/>
              <w:color w:val="auto"/>
              <w:sz w:val="22"/>
              <w:lang w:eastAsia="it-IT"/>
            </w:rPr>
          </w:pPr>
          <w:hyperlink w:anchor="_Toc108647447" w:history="1">
            <w:r w:rsidR="00976443" w:rsidRPr="000D4769">
              <w:rPr>
                <w:rStyle w:val="Collegamentoipertestuale"/>
                <w:noProof/>
                <w:lang w:val="en-GB"/>
              </w:rPr>
              <w:t>Experimental Results</w:t>
            </w:r>
            <w:r w:rsidR="00976443">
              <w:rPr>
                <w:noProof/>
                <w:webHidden/>
              </w:rPr>
              <w:tab/>
            </w:r>
            <w:r w:rsidR="00976443">
              <w:rPr>
                <w:noProof/>
                <w:webHidden/>
              </w:rPr>
              <w:fldChar w:fldCharType="begin"/>
            </w:r>
            <w:r w:rsidR="00976443">
              <w:rPr>
                <w:noProof/>
                <w:webHidden/>
              </w:rPr>
              <w:instrText xml:space="preserve"> PAGEREF _Toc108647447 \h </w:instrText>
            </w:r>
            <w:r w:rsidR="00976443">
              <w:rPr>
                <w:noProof/>
                <w:webHidden/>
              </w:rPr>
            </w:r>
            <w:r w:rsidR="00976443">
              <w:rPr>
                <w:noProof/>
                <w:webHidden/>
              </w:rPr>
              <w:fldChar w:fldCharType="separate"/>
            </w:r>
            <w:r w:rsidR="00976443">
              <w:rPr>
                <w:noProof/>
                <w:webHidden/>
              </w:rPr>
              <w:t>21</w:t>
            </w:r>
            <w:r w:rsidR="00976443">
              <w:rPr>
                <w:noProof/>
                <w:webHidden/>
              </w:rPr>
              <w:fldChar w:fldCharType="end"/>
            </w:r>
          </w:hyperlink>
        </w:p>
        <w:p w14:paraId="43E7A463" w14:textId="04EA1C6C" w:rsidR="00976443" w:rsidRDefault="00000000">
          <w:pPr>
            <w:pStyle w:val="Sommario2"/>
            <w:tabs>
              <w:tab w:val="right" w:leader="dot" w:pos="10024"/>
            </w:tabs>
            <w:rPr>
              <w:b w:val="0"/>
              <w:noProof/>
              <w:color w:val="auto"/>
              <w:sz w:val="22"/>
              <w:lang w:eastAsia="it-IT"/>
            </w:rPr>
          </w:pPr>
          <w:hyperlink w:anchor="_Toc108647448" w:history="1">
            <w:r w:rsidR="00976443" w:rsidRPr="000D4769">
              <w:rPr>
                <w:rStyle w:val="Collegamentoipertestuale"/>
                <w:noProof/>
                <w:lang w:val="en-US"/>
              </w:rPr>
              <w:t>Generative models – Multivariate Gaussian Classifiers</w:t>
            </w:r>
            <w:r w:rsidR="00976443">
              <w:rPr>
                <w:noProof/>
                <w:webHidden/>
              </w:rPr>
              <w:tab/>
            </w:r>
            <w:r w:rsidR="00976443">
              <w:rPr>
                <w:noProof/>
                <w:webHidden/>
              </w:rPr>
              <w:fldChar w:fldCharType="begin"/>
            </w:r>
            <w:r w:rsidR="00976443">
              <w:rPr>
                <w:noProof/>
                <w:webHidden/>
              </w:rPr>
              <w:instrText xml:space="preserve"> PAGEREF _Toc108647448 \h </w:instrText>
            </w:r>
            <w:r w:rsidR="00976443">
              <w:rPr>
                <w:noProof/>
                <w:webHidden/>
              </w:rPr>
            </w:r>
            <w:r w:rsidR="00976443">
              <w:rPr>
                <w:noProof/>
                <w:webHidden/>
              </w:rPr>
              <w:fldChar w:fldCharType="separate"/>
            </w:r>
            <w:r w:rsidR="00976443">
              <w:rPr>
                <w:noProof/>
                <w:webHidden/>
              </w:rPr>
              <w:t>21</w:t>
            </w:r>
            <w:r w:rsidR="00976443">
              <w:rPr>
                <w:noProof/>
                <w:webHidden/>
              </w:rPr>
              <w:fldChar w:fldCharType="end"/>
            </w:r>
          </w:hyperlink>
        </w:p>
        <w:p w14:paraId="289A3CEA" w14:textId="76C6A7B3" w:rsidR="00976443" w:rsidRDefault="00000000">
          <w:pPr>
            <w:pStyle w:val="Sommario2"/>
            <w:tabs>
              <w:tab w:val="right" w:leader="dot" w:pos="10024"/>
            </w:tabs>
            <w:rPr>
              <w:b w:val="0"/>
              <w:noProof/>
              <w:color w:val="auto"/>
              <w:sz w:val="22"/>
              <w:lang w:eastAsia="it-IT"/>
            </w:rPr>
          </w:pPr>
          <w:hyperlink w:anchor="_Toc108647449" w:history="1">
            <w:r w:rsidR="00976443" w:rsidRPr="000D4769">
              <w:rPr>
                <w:rStyle w:val="Collegamentoipertestuale"/>
                <w:noProof/>
                <w:lang w:val="en-US"/>
              </w:rPr>
              <w:t>Logistic Regression</w:t>
            </w:r>
            <w:r w:rsidR="00976443">
              <w:rPr>
                <w:noProof/>
                <w:webHidden/>
              </w:rPr>
              <w:tab/>
            </w:r>
            <w:r w:rsidR="00976443">
              <w:rPr>
                <w:noProof/>
                <w:webHidden/>
              </w:rPr>
              <w:fldChar w:fldCharType="begin"/>
            </w:r>
            <w:r w:rsidR="00976443">
              <w:rPr>
                <w:noProof/>
                <w:webHidden/>
              </w:rPr>
              <w:instrText xml:space="preserve"> PAGEREF _Toc108647449 \h </w:instrText>
            </w:r>
            <w:r w:rsidR="00976443">
              <w:rPr>
                <w:noProof/>
                <w:webHidden/>
              </w:rPr>
            </w:r>
            <w:r w:rsidR="00976443">
              <w:rPr>
                <w:noProof/>
                <w:webHidden/>
              </w:rPr>
              <w:fldChar w:fldCharType="separate"/>
            </w:r>
            <w:r w:rsidR="00976443">
              <w:rPr>
                <w:noProof/>
                <w:webHidden/>
              </w:rPr>
              <w:t>21</w:t>
            </w:r>
            <w:r w:rsidR="00976443">
              <w:rPr>
                <w:noProof/>
                <w:webHidden/>
              </w:rPr>
              <w:fldChar w:fldCharType="end"/>
            </w:r>
          </w:hyperlink>
        </w:p>
        <w:p w14:paraId="401F9368" w14:textId="430A4C6B" w:rsidR="00976443" w:rsidRDefault="00000000">
          <w:pPr>
            <w:pStyle w:val="Sommario2"/>
            <w:tabs>
              <w:tab w:val="right" w:leader="dot" w:pos="10024"/>
            </w:tabs>
            <w:rPr>
              <w:b w:val="0"/>
              <w:noProof/>
              <w:color w:val="auto"/>
              <w:sz w:val="22"/>
              <w:lang w:eastAsia="it-IT"/>
            </w:rPr>
          </w:pPr>
          <w:hyperlink w:anchor="_Toc108647450" w:history="1">
            <w:r w:rsidR="00976443" w:rsidRPr="000D4769">
              <w:rPr>
                <w:rStyle w:val="Collegamentoipertestuale"/>
                <w:noProof/>
                <w:lang w:val="en-US"/>
              </w:rPr>
              <w:t>Support Vector Machine</w:t>
            </w:r>
            <w:r w:rsidR="00976443">
              <w:rPr>
                <w:noProof/>
                <w:webHidden/>
              </w:rPr>
              <w:tab/>
            </w:r>
            <w:r w:rsidR="00976443">
              <w:rPr>
                <w:noProof/>
                <w:webHidden/>
              </w:rPr>
              <w:fldChar w:fldCharType="begin"/>
            </w:r>
            <w:r w:rsidR="00976443">
              <w:rPr>
                <w:noProof/>
                <w:webHidden/>
              </w:rPr>
              <w:instrText xml:space="preserve"> PAGEREF _Toc108647450 \h </w:instrText>
            </w:r>
            <w:r w:rsidR="00976443">
              <w:rPr>
                <w:noProof/>
                <w:webHidden/>
              </w:rPr>
            </w:r>
            <w:r w:rsidR="00976443">
              <w:rPr>
                <w:noProof/>
                <w:webHidden/>
              </w:rPr>
              <w:fldChar w:fldCharType="separate"/>
            </w:r>
            <w:r w:rsidR="00976443">
              <w:rPr>
                <w:noProof/>
                <w:webHidden/>
              </w:rPr>
              <w:t>23</w:t>
            </w:r>
            <w:r w:rsidR="00976443">
              <w:rPr>
                <w:noProof/>
                <w:webHidden/>
              </w:rPr>
              <w:fldChar w:fldCharType="end"/>
            </w:r>
          </w:hyperlink>
        </w:p>
        <w:p w14:paraId="1666D1AE" w14:textId="793BB6C9" w:rsidR="00976443" w:rsidRDefault="00000000">
          <w:pPr>
            <w:pStyle w:val="Sommario2"/>
            <w:tabs>
              <w:tab w:val="right" w:leader="dot" w:pos="10024"/>
            </w:tabs>
            <w:rPr>
              <w:b w:val="0"/>
              <w:noProof/>
              <w:color w:val="auto"/>
              <w:sz w:val="22"/>
              <w:lang w:eastAsia="it-IT"/>
            </w:rPr>
          </w:pPr>
          <w:hyperlink w:anchor="_Toc108647451" w:history="1">
            <w:r w:rsidR="00976443" w:rsidRPr="000D4769">
              <w:rPr>
                <w:rStyle w:val="Collegamentoipertestuale"/>
                <w:noProof/>
                <w:lang w:val="en-US"/>
              </w:rPr>
              <w:t>Gaussian Mixture Model</w:t>
            </w:r>
            <w:r w:rsidR="00976443">
              <w:rPr>
                <w:noProof/>
                <w:webHidden/>
              </w:rPr>
              <w:tab/>
            </w:r>
            <w:r w:rsidR="00976443">
              <w:rPr>
                <w:noProof/>
                <w:webHidden/>
              </w:rPr>
              <w:fldChar w:fldCharType="begin"/>
            </w:r>
            <w:r w:rsidR="00976443">
              <w:rPr>
                <w:noProof/>
                <w:webHidden/>
              </w:rPr>
              <w:instrText xml:space="preserve"> PAGEREF _Toc108647451 \h </w:instrText>
            </w:r>
            <w:r w:rsidR="00976443">
              <w:rPr>
                <w:noProof/>
                <w:webHidden/>
              </w:rPr>
            </w:r>
            <w:r w:rsidR="00976443">
              <w:rPr>
                <w:noProof/>
                <w:webHidden/>
              </w:rPr>
              <w:fldChar w:fldCharType="separate"/>
            </w:r>
            <w:r w:rsidR="00976443">
              <w:rPr>
                <w:noProof/>
                <w:webHidden/>
              </w:rPr>
              <w:t>24</w:t>
            </w:r>
            <w:r w:rsidR="00976443">
              <w:rPr>
                <w:noProof/>
                <w:webHidden/>
              </w:rPr>
              <w:fldChar w:fldCharType="end"/>
            </w:r>
          </w:hyperlink>
        </w:p>
        <w:p w14:paraId="0186ABF9" w14:textId="46308612" w:rsidR="00976443" w:rsidRDefault="00000000">
          <w:pPr>
            <w:pStyle w:val="Sommario2"/>
            <w:tabs>
              <w:tab w:val="right" w:leader="dot" w:pos="10024"/>
            </w:tabs>
            <w:rPr>
              <w:b w:val="0"/>
              <w:noProof/>
              <w:color w:val="auto"/>
              <w:sz w:val="22"/>
              <w:lang w:eastAsia="it-IT"/>
            </w:rPr>
          </w:pPr>
          <w:hyperlink w:anchor="_Toc108647452" w:history="1">
            <w:r w:rsidR="00976443" w:rsidRPr="000D4769">
              <w:rPr>
                <w:rStyle w:val="Collegamentoipertestuale"/>
                <w:noProof/>
                <w:lang w:val="en-GB"/>
              </w:rPr>
              <w:t>Final considerations</w:t>
            </w:r>
            <w:r w:rsidR="00976443">
              <w:rPr>
                <w:noProof/>
                <w:webHidden/>
              </w:rPr>
              <w:tab/>
            </w:r>
            <w:r w:rsidR="00976443">
              <w:rPr>
                <w:noProof/>
                <w:webHidden/>
              </w:rPr>
              <w:fldChar w:fldCharType="begin"/>
            </w:r>
            <w:r w:rsidR="00976443">
              <w:rPr>
                <w:noProof/>
                <w:webHidden/>
              </w:rPr>
              <w:instrText xml:space="preserve"> PAGEREF _Toc108647452 \h </w:instrText>
            </w:r>
            <w:r w:rsidR="00976443">
              <w:rPr>
                <w:noProof/>
                <w:webHidden/>
              </w:rPr>
            </w:r>
            <w:r w:rsidR="00976443">
              <w:rPr>
                <w:noProof/>
                <w:webHidden/>
              </w:rPr>
              <w:fldChar w:fldCharType="separate"/>
            </w:r>
            <w:r w:rsidR="00976443">
              <w:rPr>
                <w:noProof/>
                <w:webHidden/>
              </w:rPr>
              <w:t>25</w:t>
            </w:r>
            <w:r w:rsidR="00976443">
              <w:rPr>
                <w:noProof/>
                <w:webHidden/>
              </w:rPr>
              <w:fldChar w:fldCharType="end"/>
            </w:r>
          </w:hyperlink>
        </w:p>
        <w:p w14:paraId="268025EF" w14:textId="7F74FEE3" w:rsidR="00976443" w:rsidRDefault="00000000">
          <w:pPr>
            <w:pStyle w:val="Sommario3"/>
            <w:tabs>
              <w:tab w:val="right" w:leader="dot" w:pos="10024"/>
            </w:tabs>
            <w:rPr>
              <w:b w:val="0"/>
              <w:noProof/>
              <w:color w:val="auto"/>
              <w:sz w:val="22"/>
              <w:lang w:eastAsia="it-IT"/>
            </w:rPr>
          </w:pPr>
          <w:hyperlink w:anchor="_Toc108647453" w:history="1">
            <w:r w:rsidR="00976443" w:rsidRPr="000D4769">
              <w:rPr>
                <w:rStyle w:val="Collegamentoipertestuale"/>
                <w:noProof/>
                <w:lang w:val="en-GB"/>
              </w:rPr>
              <w:t>SVM RBF vs 4-D GMM tied</w:t>
            </w:r>
            <w:r w:rsidR="00976443">
              <w:rPr>
                <w:noProof/>
                <w:webHidden/>
              </w:rPr>
              <w:tab/>
            </w:r>
            <w:r w:rsidR="00976443">
              <w:rPr>
                <w:noProof/>
                <w:webHidden/>
              </w:rPr>
              <w:fldChar w:fldCharType="begin"/>
            </w:r>
            <w:r w:rsidR="00976443">
              <w:rPr>
                <w:noProof/>
                <w:webHidden/>
              </w:rPr>
              <w:instrText xml:space="preserve"> PAGEREF _Toc108647453 \h </w:instrText>
            </w:r>
            <w:r w:rsidR="00976443">
              <w:rPr>
                <w:noProof/>
                <w:webHidden/>
              </w:rPr>
            </w:r>
            <w:r w:rsidR="00976443">
              <w:rPr>
                <w:noProof/>
                <w:webHidden/>
              </w:rPr>
              <w:fldChar w:fldCharType="separate"/>
            </w:r>
            <w:r w:rsidR="00976443">
              <w:rPr>
                <w:noProof/>
                <w:webHidden/>
              </w:rPr>
              <w:t>25</w:t>
            </w:r>
            <w:r w:rsidR="00976443">
              <w:rPr>
                <w:noProof/>
                <w:webHidden/>
              </w:rPr>
              <w:fldChar w:fldCharType="end"/>
            </w:r>
          </w:hyperlink>
        </w:p>
        <w:p w14:paraId="1D3BF754" w14:textId="79AC0E71" w:rsidR="00976443" w:rsidRDefault="00000000">
          <w:pPr>
            <w:pStyle w:val="Sommario3"/>
            <w:tabs>
              <w:tab w:val="right" w:leader="dot" w:pos="10024"/>
            </w:tabs>
            <w:rPr>
              <w:b w:val="0"/>
              <w:noProof/>
              <w:color w:val="auto"/>
              <w:sz w:val="22"/>
              <w:lang w:eastAsia="it-IT"/>
            </w:rPr>
          </w:pPr>
          <w:hyperlink w:anchor="_Toc108647454" w:history="1">
            <w:r w:rsidR="00976443" w:rsidRPr="000D4769">
              <w:rPr>
                <w:rStyle w:val="Collegamentoipertestuale"/>
                <w:noProof/>
                <w:lang w:val="en-GB"/>
              </w:rPr>
              <w:t>Weighted Logistic Regression vs 4-D GMM tied</w:t>
            </w:r>
            <w:r w:rsidR="00976443">
              <w:rPr>
                <w:noProof/>
                <w:webHidden/>
              </w:rPr>
              <w:tab/>
            </w:r>
            <w:r w:rsidR="00976443">
              <w:rPr>
                <w:noProof/>
                <w:webHidden/>
              </w:rPr>
              <w:fldChar w:fldCharType="begin"/>
            </w:r>
            <w:r w:rsidR="00976443">
              <w:rPr>
                <w:noProof/>
                <w:webHidden/>
              </w:rPr>
              <w:instrText xml:space="preserve"> PAGEREF _Toc108647454 \h </w:instrText>
            </w:r>
            <w:r w:rsidR="00976443">
              <w:rPr>
                <w:noProof/>
                <w:webHidden/>
              </w:rPr>
            </w:r>
            <w:r w:rsidR="00976443">
              <w:rPr>
                <w:noProof/>
                <w:webHidden/>
              </w:rPr>
              <w:fldChar w:fldCharType="separate"/>
            </w:r>
            <w:r w:rsidR="00976443">
              <w:rPr>
                <w:noProof/>
                <w:webHidden/>
              </w:rPr>
              <w:t>26</w:t>
            </w:r>
            <w:r w:rsidR="00976443">
              <w:rPr>
                <w:noProof/>
                <w:webHidden/>
              </w:rPr>
              <w:fldChar w:fldCharType="end"/>
            </w:r>
          </w:hyperlink>
        </w:p>
        <w:p w14:paraId="509D5EEE" w14:textId="208C04A8" w:rsidR="00434B7F" w:rsidRDefault="00434B7F">
          <w:r>
            <w:rPr>
              <w:bCs/>
            </w:rPr>
            <w:fldChar w:fldCharType="end"/>
          </w:r>
        </w:p>
      </w:sdtContent>
    </w:sdt>
    <w:p w14:paraId="5D54A94D" w14:textId="5E20C1F6" w:rsidR="00CE4122" w:rsidRDefault="00CE4122" w:rsidP="00DF027C">
      <w:pPr>
        <w:rPr>
          <w:noProof/>
        </w:rPr>
      </w:pPr>
    </w:p>
    <w:p w14:paraId="0D6E5E35" w14:textId="31F733EC" w:rsidR="00AB02A7" w:rsidRPr="00F87A78" w:rsidRDefault="001258FA" w:rsidP="002865F7">
      <w:pPr>
        <w:pStyle w:val="Titolo"/>
        <w:rPr>
          <w:lang w:val="en-GB"/>
        </w:rPr>
      </w:pPr>
      <w:bookmarkStart w:id="1" w:name="_Toc108647430"/>
      <w:r w:rsidRPr="00F87A78">
        <w:rPr>
          <w:lang w:val="en-GB"/>
        </w:rPr>
        <w:lastRenderedPageBreak/>
        <w:t>Premises</w:t>
      </w:r>
      <w:bookmarkEnd w:id="1"/>
    </w:p>
    <w:p w14:paraId="6253E5D1" w14:textId="5A840E26" w:rsidR="001258FA" w:rsidRPr="00F87A78" w:rsidRDefault="00316783" w:rsidP="00ED2AC0">
      <w:pPr>
        <w:pStyle w:val="Titolo1"/>
        <w:rPr>
          <w:noProof/>
          <w:lang w:val="en-GB"/>
        </w:rPr>
      </w:pPr>
      <w:bookmarkStart w:id="2" w:name="_Toc108647431"/>
      <w:r w:rsidRPr="00F87A78">
        <w:rPr>
          <w:lang w:val="en-GB"/>
        </w:rPr>
        <w:t>Task</w:t>
      </w:r>
      <w:bookmarkEnd w:id="2"/>
    </w:p>
    <w:p w14:paraId="19B968F0" w14:textId="0E0649A1" w:rsidR="007D774E" w:rsidRPr="0033621D" w:rsidRDefault="00316783" w:rsidP="00313291">
      <w:pPr>
        <w:pStyle w:val="Contenuto"/>
        <w:rPr>
          <w:sz w:val="22"/>
          <w:lang w:val="en-GB"/>
        </w:rPr>
      </w:pPr>
      <w:r w:rsidRPr="0033621D">
        <w:rPr>
          <w:sz w:val="22"/>
          <w:lang w:val="en-GB"/>
        </w:rPr>
        <w:t>The goal</w:t>
      </w:r>
      <w:r w:rsidR="00313291" w:rsidRPr="0033621D">
        <w:rPr>
          <w:sz w:val="22"/>
          <w:lang w:val="en-GB"/>
        </w:rPr>
        <w:t xml:space="preserve"> of the application is to </w:t>
      </w:r>
      <w:r w:rsidR="00A917F6" w:rsidRPr="0033621D">
        <w:rPr>
          <w:sz w:val="22"/>
          <w:lang w:val="en-GB"/>
        </w:rPr>
        <w:t>build</w:t>
      </w:r>
      <w:r w:rsidR="00313291" w:rsidRPr="0033621D">
        <w:rPr>
          <w:sz w:val="22"/>
          <w:lang w:val="en-GB"/>
        </w:rPr>
        <w:t xml:space="preserve"> </w:t>
      </w:r>
      <w:r w:rsidR="0033541C" w:rsidRPr="0033621D">
        <w:rPr>
          <w:sz w:val="22"/>
          <w:lang w:val="en-GB"/>
        </w:rPr>
        <w:t>a</w:t>
      </w:r>
      <w:r w:rsidR="00313291" w:rsidRPr="0033621D">
        <w:rPr>
          <w:sz w:val="22"/>
          <w:lang w:val="en-GB"/>
        </w:rPr>
        <w:t xml:space="preserve"> model that best fits </w:t>
      </w:r>
      <w:r w:rsidR="00FC618C" w:rsidRPr="0033621D">
        <w:rPr>
          <w:sz w:val="22"/>
          <w:lang w:val="en-GB"/>
        </w:rPr>
        <w:t>for the gender classification.</w:t>
      </w:r>
      <w:r w:rsidR="00110773" w:rsidRPr="0033621D">
        <w:rPr>
          <w:sz w:val="22"/>
          <w:lang w:val="en-GB"/>
        </w:rPr>
        <w:t xml:space="preserve"> We</w:t>
      </w:r>
      <w:r w:rsidR="00471DC0" w:rsidRPr="0033621D">
        <w:rPr>
          <w:sz w:val="22"/>
          <w:lang w:val="en-GB"/>
        </w:rPr>
        <w:t xml:space="preserve"> will </w:t>
      </w:r>
      <w:r w:rsidR="00110773" w:rsidRPr="0033621D">
        <w:rPr>
          <w:sz w:val="22"/>
          <w:lang w:val="en-GB"/>
        </w:rPr>
        <w:t xml:space="preserve">discuss </w:t>
      </w:r>
      <w:r w:rsidR="004A4BEE" w:rsidRPr="0033621D">
        <w:rPr>
          <w:sz w:val="22"/>
          <w:lang w:val="en-GB"/>
        </w:rPr>
        <w:t>how they perform</w:t>
      </w:r>
      <w:r w:rsidR="00AF4B13" w:rsidRPr="0033621D">
        <w:rPr>
          <w:sz w:val="22"/>
          <w:lang w:val="en-GB"/>
        </w:rPr>
        <w:t xml:space="preserve"> for the </w:t>
      </w:r>
      <w:r w:rsidR="00830D8A" w:rsidRPr="0033621D">
        <w:rPr>
          <w:sz w:val="22"/>
          <w:lang w:val="en-GB"/>
        </w:rPr>
        <w:t>problem</w:t>
      </w:r>
      <w:r w:rsidR="00166840" w:rsidRPr="0033621D">
        <w:rPr>
          <w:sz w:val="22"/>
          <w:lang w:val="en-GB"/>
        </w:rPr>
        <w:t xml:space="preserve"> we have chosen</w:t>
      </w:r>
      <w:r w:rsidR="000C15FD" w:rsidRPr="0033621D">
        <w:rPr>
          <w:sz w:val="22"/>
          <w:lang w:val="en-GB"/>
        </w:rPr>
        <w:t>, explaining pros and cons.</w:t>
      </w:r>
    </w:p>
    <w:p w14:paraId="62B13B74" w14:textId="77777777" w:rsidR="00316783" w:rsidRPr="00F87A78" w:rsidRDefault="00316783" w:rsidP="00316783">
      <w:pPr>
        <w:pStyle w:val="Contenuto"/>
        <w:rPr>
          <w:lang w:val="en-GB"/>
        </w:rPr>
      </w:pPr>
    </w:p>
    <w:p w14:paraId="43786A34" w14:textId="63786E14" w:rsidR="00316783" w:rsidRPr="00922BC8" w:rsidRDefault="00316783" w:rsidP="00B77F7A">
      <w:pPr>
        <w:pStyle w:val="Titolo1"/>
        <w:rPr>
          <w:u w:val="single"/>
          <w:lang w:val="en-GB"/>
        </w:rPr>
      </w:pPr>
      <w:bookmarkStart w:id="3" w:name="_Toc108647432"/>
      <w:r w:rsidRPr="00F87A78">
        <w:rPr>
          <w:lang w:val="en-GB"/>
        </w:rPr>
        <w:t>Dataset</w:t>
      </w:r>
      <w:bookmarkEnd w:id="3"/>
    </w:p>
    <w:p w14:paraId="075A99C7" w14:textId="10BE4E26" w:rsidR="00316783" w:rsidRPr="0033621D" w:rsidRDefault="00316783" w:rsidP="00316783">
      <w:pPr>
        <w:pStyle w:val="Contenuto"/>
        <w:rPr>
          <w:sz w:val="22"/>
          <w:lang w:val="en-GB"/>
        </w:rPr>
      </w:pPr>
      <w:r w:rsidRPr="0033621D">
        <w:rPr>
          <w:sz w:val="22"/>
          <w:lang w:val="en-GB"/>
        </w:rPr>
        <w:t xml:space="preserve">The dataset consists of synthetic speaker embeddings that represent the acoustic characteristics of a spoken utterance. Each row corresponds to a different </w:t>
      </w:r>
      <w:r w:rsidR="0088295C" w:rsidRPr="0033621D">
        <w:rPr>
          <w:sz w:val="22"/>
          <w:lang w:val="en-GB"/>
        </w:rPr>
        <w:t>speaker and</w:t>
      </w:r>
      <w:r w:rsidRPr="0033621D">
        <w:rPr>
          <w:sz w:val="22"/>
          <w:lang w:val="en-GB"/>
        </w:rPr>
        <w:t xml:space="preserve"> contains 12 features followed by the gender label (1 for female, 0 for male). The features do not have any </w:t>
      </w:r>
      <w:proofErr w:type="gramStart"/>
      <w:r w:rsidRPr="0033621D">
        <w:rPr>
          <w:sz w:val="22"/>
          <w:lang w:val="en-GB"/>
        </w:rPr>
        <w:t>particular interpretation</w:t>
      </w:r>
      <w:proofErr w:type="gramEnd"/>
      <w:r w:rsidRPr="0033621D">
        <w:rPr>
          <w:sz w:val="22"/>
          <w:lang w:val="en-GB"/>
        </w:rPr>
        <w:t>. Speakers belong to four different age groups. The age information, however, is not available.</w:t>
      </w:r>
    </w:p>
    <w:p w14:paraId="39CA2602" w14:textId="77777777" w:rsidR="00316783" w:rsidRPr="0033621D" w:rsidRDefault="00316783" w:rsidP="00316783">
      <w:pPr>
        <w:pStyle w:val="Contenuto"/>
        <w:rPr>
          <w:sz w:val="22"/>
          <w:lang w:val="en-GB"/>
        </w:rPr>
      </w:pPr>
    </w:p>
    <w:p w14:paraId="605D3DFB" w14:textId="5D2A99EF" w:rsidR="00C613F3" w:rsidRPr="0033621D" w:rsidRDefault="00316783" w:rsidP="00594CE0">
      <w:pPr>
        <w:pStyle w:val="Contenuto"/>
        <w:rPr>
          <w:sz w:val="22"/>
          <w:lang w:val="en-GB"/>
        </w:rPr>
      </w:pPr>
      <w:r w:rsidRPr="0033621D">
        <w:rPr>
          <w:sz w:val="22"/>
          <w:lang w:val="en-GB"/>
        </w:rPr>
        <w:t xml:space="preserve">The training set consists of 3000 samples </w:t>
      </w:r>
      <w:r w:rsidR="00F75CBD" w:rsidRPr="0033621D">
        <w:rPr>
          <w:sz w:val="22"/>
          <w:lang w:val="en-GB"/>
        </w:rPr>
        <w:t>for each</w:t>
      </w:r>
      <w:r w:rsidRPr="0033621D">
        <w:rPr>
          <w:sz w:val="22"/>
          <w:lang w:val="en-GB"/>
        </w:rPr>
        <w:t xml:space="preserve"> class, whereas the test set contains 2000 samples </w:t>
      </w:r>
      <w:r w:rsidR="00CA6C80" w:rsidRPr="0033621D">
        <w:rPr>
          <w:sz w:val="22"/>
          <w:lang w:val="en-GB"/>
        </w:rPr>
        <w:t>for each</w:t>
      </w:r>
      <w:r w:rsidRPr="0033621D">
        <w:rPr>
          <w:sz w:val="22"/>
          <w:lang w:val="en-GB"/>
        </w:rPr>
        <w:t xml:space="preserve"> class.</w:t>
      </w:r>
    </w:p>
    <w:p w14:paraId="46DE5066" w14:textId="4E0C6D4F" w:rsidR="008A1F27" w:rsidRPr="009A7856" w:rsidRDefault="008A1F27" w:rsidP="00594CE0">
      <w:pPr>
        <w:pStyle w:val="Contenuto"/>
        <w:rPr>
          <w:sz w:val="22"/>
          <w:lang w:val="en-GB"/>
        </w:rPr>
      </w:pPr>
    </w:p>
    <w:p w14:paraId="4DCA5514" w14:textId="662EB0E3" w:rsidR="008A1F27" w:rsidRPr="009A7856" w:rsidRDefault="008A1F27" w:rsidP="00594CE0">
      <w:pPr>
        <w:pStyle w:val="Contenuto"/>
        <w:rPr>
          <w:sz w:val="22"/>
          <w:lang w:val="en-GB"/>
        </w:rPr>
      </w:pPr>
    </w:p>
    <w:p w14:paraId="2844DF64" w14:textId="753ABA85" w:rsidR="008A1F27" w:rsidRPr="009A7856" w:rsidRDefault="008A1F27" w:rsidP="00594CE0">
      <w:pPr>
        <w:pStyle w:val="Contenuto"/>
        <w:rPr>
          <w:sz w:val="22"/>
          <w:lang w:val="en-GB"/>
        </w:rPr>
      </w:pPr>
    </w:p>
    <w:p w14:paraId="69126D2F" w14:textId="02F3A16F" w:rsidR="008A1F27" w:rsidRPr="009A7856" w:rsidRDefault="008A1F27" w:rsidP="00594CE0">
      <w:pPr>
        <w:pStyle w:val="Contenuto"/>
        <w:rPr>
          <w:sz w:val="22"/>
          <w:lang w:val="en-GB"/>
        </w:rPr>
      </w:pPr>
    </w:p>
    <w:p w14:paraId="5784CE61" w14:textId="1CEE3BC8" w:rsidR="008A1F27" w:rsidRPr="009A7856" w:rsidRDefault="008A1F27" w:rsidP="00594CE0">
      <w:pPr>
        <w:pStyle w:val="Contenuto"/>
        <w:rPr>
          <w:sz w:val="22"/>
          <w:lang w:val="en-GB"/>
        </w:rPr>
      </w:pPr>
    </w:p>
    <w:p w14:paraId="7A781848" w14:textId="6C487DEF" w:rsidR="008A1F27" w:rsidRPr="009A7856" w:rsidRDefault="008A1F27" w:rsidP="00594CE0">
      <w:pPr>
        <w:pStyle w:val="Contenuto"/>
        <w:rPr>
          <w:sz w:val="22"/>
          <w:lang w:val="en-GB"/>
        </w:rPr>
      </w:pPr>
    </w:p>
    <w:p w14:paraId="34143CBA" w14:textId="076A6BA3" w:rsidR="008A1F27" w:rsidRPr="009A7856" w:rsidRDefault="008A1F27" w:rsidP="00594CE0">
      <w:pPr>
        <w:pStyle w:val="Contenuto"/>
        <w:rPr>
          <w:sz w:val="22"/>
          <w:lang w:val="en-GB"/>
        </w:rPr>
      </w:pPr>
    </w:p>
    <w:p w14:paraId="18B00B4F" w14:textId="34AE86EE" w:rsidR="008A1F27" w:rsidRPr="009A7856" w:rsidRDefault="008A1F27" w:rsidP="00594CE0">
      <w:pPr>
        <w:pStyle w:val="Contenuto"/>
        <w:rPr>
          <w:sz w:val="22"/>
          <w:lang w:val="en-GB"/>
        </w:rPr>
      </w:pPr>
    </w:p>
    <w:p w14:paraId="267B18E7" w14:textId="5B77117C" w:rsidR="008A1F27" w:rsidRPr="009A7856" w:rsidRDefault="008A1F27" w:rsidP="00594CE0">
      <w:pPr>
        <w:pStyle w:val="Contenuto"/>
        <w:rPr>
          <w:sz w:val="22"/>
          <w:lang w:val="en-GB"/>
        </w:rPr>
      </w:pPr>
    </w:p>
    <w:p w14:paraId="01E6AB66" w14:textId="094A2A5F" w:rsidR="008A1F27" w:rsidRPr="009A7856" w:rsidRDefault="008A1F27" w:rsidP="00594CE0">
      <w:pPr>
        <w:pStyle w:val="Contenuto"/>
        <w:rPr>
          <w:sz w:val="22"/>
          <w:lang w:val="en-GB"/>
        </w:rPr>
      </w:pPr>
    </w:p>
    <w:p w14:paraId="7D482878" w14:textId="54459000" w:rsidR="008A1F27" w:rsidRPr="009A7856" w:rsidRDefault="008A1F27" w:rsidP="00594CE0">
      <w:pPr>
        <w:pStyle w:val="Contenuto"/>
        <w:rPr>
          <w:sz w:val="22"/>
          <w:lang w:val="en-GB"/>
        </w:rPr>
      </w:pPr>
    </w:p>
    <w:p w14:paraId="0BB229D8" w14:textId="77777777" w:rsidR="008A1F27" w:rsidRDefault="008A1F27" w:rsidP="00594CE0">
      <w:pPr>
        <w:pStyle w:val="Contenuto"/>
        <w:rPr>
          <w:sz w:val="22"/>
          <w:lang w:val="en-GB"/>
        </w:rPr>
      </w:pPr>
    </w:p>
    <w:p w14:paraId="4D69E07F" w14:textId="77777777" w:rsidR="009A7856" w:rsidRDefault="009A7856" w:rsidP="00594CE0">
      <w:pPr>
        <w:pStyle w:val="Contenuto"/>
        <w:rPr>
          <w:sz w:val="22"/>
          <w:lang w:val="en-GB"/>
        </w:rPr>
      </w:pPr>
    </w:p>
    <w:p w14:paraId="7261A44D" w14:textId="77777777" w:rsidR="009A7856" w:rsidRDefault="009A7856" w:rsidP="00594CE0">
      <w:pPr>
        <w:pStyle w:val="Contenuto"/>
        <w:rPr>
          <w:sz w:val="22"/>
          <w:lang w:val="en-GB"/>
        </w:rPr>
      </w:pPr>
    </w:p>
    <w:p w14:paraId="41914F3F" w14:textId="77777777" w:rsidR="009A7856" w:rsidRDefault="009A7856" w:rsidP="00594CE0">
      <w:pPr>
        <w:pStyle w:val="Contenuto"/>
        <w:rPr>
          <w:sz w:val="22"/>
          <w:lang w:val="en-GB"/>
        </w:rPr>
      </w:pPr>
    </w:p>
    <w:p w14:paraId="6FEC3057" w14:textId="77777777" w:rsidR="009A7856" w:rsidRDefault="009A7856" w:rsidP="00594CE0">
      <w:pPr>
        <w:pStyle w:val="Contenuto"/>
        <w:rPr>
          <w:sz w:val="22"/>
          <w:lang w:val="en-GB"/>
        </w:rPr>
      </w:pPr>
    </w:p>
    <w:p w14:paraId="2F487103" w14:textId="77777777" w:rsidR="009A7856" w:rsidRDefault="009A7856" w:rsidP="00594CE0">
      <w:pPr>
        <w:pStyle w:val="Contenuto"/>
        <w:rPr>
          <w:sz w:val="22"/>
          <w:lang w:val="en-GB"/>
        </w:rPr>
      </w:pPr>
    </w:p>
    <w:p w14:paraId="696040B2" w14:textId="77777777" w:rsidR="009A7856" w:rsidRDefault="009A7856" w:rsidP="00594CE0">
      <w:pPr>
        <w:pStyle w:val="Contenuto"/>
        <w:rPr>
          <w:sz w:val="22"/>
          <w:lang w:val="en-GB"/>
        </w:rPr>
      </w:pPr>
    </w:p>
    <w:p w14:paraId="6602CBD3" w14:textId="77777777" w:rsidR="009A7856" w:rsidRPr="009A7856" w:rsidRDefault="009A7856" w:rsidP="00594CE0">
      <w:pPr>
        <w:pStyle w:val="Contenuto"/>
        <w:rPr>
          <w:sz w:val="22"/>
          <w:lang w:val="en-GB"/>
        </w:rPr>
      </w:pPr>
    </w:p>
    <w:p w14:paraId="7E7EED60" w14:textId="6EDE9B74" w:rsidR="0034288B" w:rsidRDefault="0034288B" w:rsidP="0034288B">
      <w:pPr>
        <w:pStyle w:val="Titolo"/>
        <w:rPr>
          <w:lang w:val="en-GB"/>
        </w:rPr>
      </w:pPr>
      <w:bookmarkStart w:id="4" w:name="_Toc108647433"/>
      <w:r>
        <w:rPr>
          <w:lang w:val="en-GB"/>
        </w:rPr>
        <w:lastRenderedPageBreak/>
        <w:t>Features</w:t>
      </w:r>
      <w:bookmarkEnd w:id="4"/>
    </w:p>
    <w:p w14:paraId="75B6C373" w14:textId="77777777" w:rsidR="00D17908" w:rsidRDefault="00D17908" w:rsidP="00D17908">
      <w:pPr>
        <w:pStyle w:val="Titolo1"/>
        <w:rPr>
          <w:lang w:val="en-GB"/>
        </w:rPr>
      </w:pPr>
      <w:bookmarkStart w:id="5" w:name="_Toc108647434"/>
      <w:r>
        <w:rPr>
          <w:lang w:val="en-GB"/>
        </w:rPr>
        <w:t>Histograms</w:t>
      </w:r>
      <w:bookmarkEnd w:id="5"/>
    </w:p>
    <w:p w14:paraId="25F27614" w14:textId="00C81856" w:rsidR="00594CE0" w:rsidRPr="00DD0857" w:rsidRDefault="00237B88" w:rsidP="00EC7CAE">
      <w:pPr>
        <w:pStyle w:val="Contenuto"/>
        <w:rPr>
          <w:sz w:val="22"/>
          <w:lang w:val="en-GB"/>
        </w:rPr>
      </w:pPr>
      <w:r w:rsidRPr="00DD0857">
        <w:rPr>
          <w:sz w:val="22"/>
          <w:lang w:val="en-GB"/>
        </w:rPr>
        <w:t>Here are histograms for each of the 12 features.</w:t>
      </w:r>
      <w:r w:rsidR="00D160A8" w:rsidRPr="00DD0857">
        <w:rPr>
          <w:sz w:val="22"/>
          <w:lang w:val="en-GB"/>
        </w:rPr>
        <w:t xml:space="preserve"> We can see that</w:t>
      </w:r>
      <w:r w:rsidR="00DF72FD" w:rsidRPr="00DD0857">
        <w:rPr>
          <w:sz w:val="22"/>
          <w:lang w:val="en-GB"/>
        </w:rPr>
        <w:t xml:space="preserve"> the </w:t>
      </w:r>
      <w:r w:rsidR="00DF5796" w:rsidRPr="00DD0857">
        <w:rPr>
          <w:sz w:val="22"/>
          <w:lang w:val="en-GB"/>
        </w:rPr>
        <w:t>raw</w:t>
      </w:r>
      <w:r w:rsidR="00D160A8" w:rsidRPr="00DD0857">
        <w:rPr>
          <w:sz w:val="22"/>
          <w:lang w:val="en-GB"/>
        </w:rPr>
        <w:t xml:space="preserve"> features </w:t>
      </w:r>
      <w:r w:rsidR="00DF72FD" w:rsidRPr="00DD0857">
        <w:rPr>
          <w:sz w:val="22"/>
          <w:lang w:val="en-GB"/>
        </w:rPr>
        <w:t>have an approximated gaussian distribution</w:t>
      </w:r>
      <w:r w:rsidR="00D160A8" w:rsidRPr="00DD0857">
        <w:rPr>
          <w:sz w:val="22"/>
          <w:lang w:val="en-GB"/>
        </w:rPr>
        <w:t>, but</w:t>
      </w:r>
      <w:r w:rsidR="00AF346E" w:rsidRPr="00DD0857">
        <w:rPr>
          <w:sz w:val="22"/>
          <w:lang w:val="en-GB"/>
        </w:rPr>
        <w:t>,</w:t>
      </w:r>
      <w:r w:rsidR="00D160A8" w:rsidRPr="00DD0857">
        <w:rPr>
          <w:sz w:val="22"/>
          <w:lang w:val="en-GB"/>
        </w:rPr>
        <w:t xml:space="preserve"> </w:t>
      </w:r>
      <w:r w:rsidR="00DF72FD" w:rsidRPr="00DD0857">
        <w:rPr>
          <w:sz w:val="22"/>
          <w:lang w:val="en-GB"/>
        </w:rPr>
        <w:t>in the next page</w:t>
      </w:r>
      <w:r w:rsidR="00AF346E" w:rsidRPr="00DD0857">
        <w:rPr>
          <w:sz w:val="22"/>
          <w:lang w:val="en-GB"/>
        </w:rPr>
        <w:t>, the features’ distributions are plotted after they have been pre-processed</w:t>
      </w:r>
      <w:r w:rsidR="004602BB" w:rsidRPr="00DD0857">
        <w:rPr>
          <w:sz w:val="22"/>
          <w:lang w:val="en-GB"/>
        </w:rPr>
        <w:t xml:space="preserve"> </w:t>
      </w:r>
      <w:r w:rsidR="00AF346E" w:rsidRPr="00DD0857">
        <w:rPr>
          <w:sz w:val="22"/>
          <w:lang w:val="en-GB"/>
        </w:rPr>
        <w:t>(</w:t>
      </w:r>
      <w:proofErr w:type="spellStart"/>
      <w:r w:rsidR="00AF346E" w:rsidRPr="00DD0857">
        <w:rPr>
          <w:sz w:val="22"/>
          <w:lang w:val="en-GB"/>
        </w:rPr>
        <w:t>Gaussianized</w:t>
      </w:r>
      <w:proofErr w:type="spellEnd"/>
      <w:r w:rsidR="00AF346E" w:rsidRPr="00DD0857">
        <w:rPr>
          <w:sz w:val="22"/>
          <w:lang w:val="en-GB"/>
        </w:rPr>
        <w:t>)</w:t>
      </w:r>
      <w:r w:rsidR="00DF72FD" w:rsidRPr="00DD0857">
        <w:rPr>
          <w:sz w:val="22"/>
          <w:lang w:val="en-GB"/>
        </w:rPr>
        <w:t>.</w:t>
      </w:r>
    </w:p>
    <w:tbl>
      <w:tblPr>
        <w:tblStyle w:val="Grigliatabella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76"/>
        <w:gridCol w:w="3479"/>
        <w:gridCol w:w="3479"/>
      </w:tblGrid>
      <w:tr w:rsidR="008A1F27" w14:paraId="24F6F50B" w14:textId="77777777" w:rsidTr="00A835C7">
        <w:trPr>
          <w:jc w:val="center"/>
        </w:trPr>
        <w:tc>
          <w:tcPr>
            <w:tcW w:w="772" w:type="pct"/>
            <w:vAlign w:val="center"/>
          </w:tcPr>
          <w:p w14:paraId="29FDF83A" w14:textId="2878E570" w:rsidR="008A1F27" w:rsidRDefault="00A835C7" w:rsidP="00A835C7">
            <w:pPr>
              <w:pStyle w:val="Contenuto"/>
              <w:jc w:val="center"/>
              <w:rPr>
                <w:lang w:val="en-GB"/>
              </w:rPr>
            </w:pPr>
            <w:r>
              <w:rPr>
                <w:noProof/>
                <w:lang w:val="en-GB"/>
              </w:rPr>
              <w:drawing>
                <wp:inline distT="0" distB="0" distL="0" distR="0" wp14:anchorId="4106BE3F" wp14:editId="742CDBA6">
                  <wp:extent cx="1810800" cy="1206000"/>
                  <wp:effectExtent l="0" t="0" r="5715" b="635"/>
                  <wp:docPr id="28" name="Immagin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magine 28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0800" cy="120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14" w:type="pct"/>
            <w:vAlign w:val="center"/>
          </w:tcPr>
          <w:p w14:paraId="0F28950D" w14:textId="562BA414" w:rsidR="008A1F27" w:rsidRDefault="00A835C7" w:rsidP="00A835C7">
            <w:pPr>
              <w:pStyle w:val="Contenuto"/>
              <w:jc w:val="center"/>
              <w:rPr>
                <w:lang w:val="en-GB"/>
              </w:rPr>
            </w:pPr>
            <w:r>
              <w:rPr>
                <w:noProof/>
                <w:lang w:val="en-GB"/>
              </w:rPr>
              <w:drawing>
                <wp:inline distT="0" distB="0" distL="0" distR="0" wp14:anchorId="63427FFC" wp14:editId="1C16683A">
                  <wp:extent cx="1810800" cy="1206000"/>
                  <wp:effectExtent l="0" t="0" r="5715" b="635"/>
                  <wp:docPr id="29" name="Immagin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Immagine 29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0800" cy="120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14" w:type="pct"/>
            <w:vAlign w:val="center"/>
          </w:tcPr>
          <w:p w14:paraId="22EACE3E" w14:textId="41FCAE3E" w:rsidR="008A1F27" w:rsidRDefault="00A835C7" w:rsidP="00A835C7">
            <w:pPr>
              <w:pStyle w:val="Contenuto"/>
              <w:jc w:val="center"/>
              <w:rPr>
                <w:lang w:val="en-GB"/>
              </w:rPr>
            </w:pPr>
            <w:r>
              <w:rPr>
                <w:noProof/>
                <w:lang w:val="en-GB"/>
              </w:rPr>
              <w:drawing>
                <wp:inline distT="0" distB="0" distL="0" distR="0" wp14:anchorId="15B55F76" wp14:editId="283CF535">
                  <wp:extent cx="1810800" cy="1206000"/>
                  <wp:effectExtent l="0" t="0" r="5715" b="635"/>
                  <wp:docPr id="30" name="Immagin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magine 30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0800" cy="120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A1F27" w14:paraId="0836646E" w14:textId="77777777" w:rsidTr="00A835C7">
        <w:trPr>
          <w:jc w:val="center"/>
        </w:trPr>
        <w:tc>
          <w:tcPr>
            <w:tcW w:w="772" w:type="pct"/>
            <w:vAlign w:val="center"/>
          </w:tcPr>
          <w:p w14:paraId="31237CA4" w14:textId="1C5D38CF" w:rsidR="008A1F27" w:rsidRDefault="00A835C7" w:rsidP="00A835C7">
            <w:pPr>
              <w:pStyle w:val="Contenuto"/>
              <w:jc w:val="center"/>
              <w:rPr>
                <w:lang w:val="en-GB"/>
              </w:rPr>
            </w:pPr>
            <w:r>
              <w:rPr>
                <w:noProof/>
                <w:lang w:val="en-GB"/>
              </w:rPr>
              <w:drawing>
                <wp:inline distT="0" distB="0" distL="0" distR="0" wp14:anchorId="3F591B2A" wp14:editId="5044935E">
                  <wp:extent cx="1810800" cy="1206000"/>
                  <wp:effectExtent l="0" t="0" r="5715" b="635"/>
                  <wp:docPr id="31" name="Immagin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Immagine 31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0800" cy="120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14" w:type="pct"/>
            <w:vAlign w:val="center"/>
          </w:tcPr>
          <w:p w14:paraId="39716AA8" w14:textId="207C3F93" w:rsidR="008A1F27" w:rsidRDefault="00A835C7" w:rsidP="00A835C7">
            <w:pPr>
              <w:pStyle w:val="Contenuto"/>
              <w:jc w:val="center"/>
              <w:rPr>
                <w:lang w:val="en-GB"/>
              </w:rPr>
            </w:pPr>
            <w:r>
              <w:rPr>
                <w:noProof/>
                <w:lang w:val="en-GB"/>
              </w:rPr>
              <w:drawing>
                <wp:inline distT="0" distB="0" distL="0" distR="0" wp14:anchorId="599FB8B4" wp14:editId="12CE4197">
                  <wp:extent cx="1810800" cy="1206000"/>
                  <wp:effectExtent l="0" t="0" r="5715" b="635"/>
                  <wp:docPr id="32" name="Immagin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Immagine 32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0800" cy="120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14" w:type="pct"/>
            <w:vAlign w:val="center"/>
          </w:tcPr>
          <w:p w14:paraId="4F158905" w14:textId="6DC502BD" w:rsidR="008A1F27" w:rsidRDefault="00A835C7" w:rsidP="00A835C7">
            <w:pPr>
              <w:pStyle w:val="Contenuto"/>
              <w:jc w:val="center"/>
              <w:rPr>
                <w:lang w:val="en-GB"/>
              </w:rPr>
            </w:pPr>
            <w:r>
              <w:rPr>
                <w:noProof/>
                <w:lang w:val="en-GB"/>
              </w:rPr>
              <w:drawing>
                <wp:inline distT="0" distB="0" distL="0" distR="0" wp14:anchorId="3A06F14A" wp14:editId="21174331">
                  <wp:extent cx="1810800" cy="1206000"/>
                  <wp:effectExtent l="0" t="0" r="5715" b="635"/>
                  <wp:docPr id="33" name="Immagin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Immagine 33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0800" cy="120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A1F27" w14:paraId="1C2DF558" w14:textId="77777777" w:rsidTr="00A835C7">
        <w:trPr>
          <w:jc w:val="center"/>
        </w:trPr>
        <w:tc>
          <w:tcPr>
            <w:tcW w:w="772" w:type="pct"/>
            <w:vAlign w:val="center"/>
          </w:tcPr>
          <w:p w14:paraId="29B77ABF" w14:textId="34D4EB31" w:rsidR="008A1F27" w:rsidRDefault="00A835C7" w:rsidP="00A835C7">
            <w:pPr>
              <w:pStyle w:val="Contenuto"/>
              <w:jc w:val="center"/>
              <w:rPr>
                <w:lang w:val="en-GB"/>
              </w:rPr>
            </w:pPr>
            <w:r>
              <w:rPr>
                <w:noProof/>
                <w:lang w:val="en-GB"/>
              </w:rPr>
              <w:drawing>
                <wp:inline distT="0" distB="0" distL="0" distR="0" wp14:anchorId="674F821A" wp14:editId="6B12678A">
                  <wp:extent cx="1810800" cy="1206000"/>
                  <wp:effectExtent l="0" t="0" r="5715" b="635"/>
                  <wp:docPr id="34" name="Immagin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Immagine 34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0800" cy="120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14" w:type="pct"/>
            <w:vAlign w:val="center"/>
          </w:tcPr>
          <w:p w14:paraId="7EECC05C" w14:textId="78664713" w:rsidR="008A1F27" w:rsidRDefault="00A835C7" w:rsidP="00A835C7">
            <w:pPr>
              <w:pStyle w:val="Contenuto"/>
              <w:jc w:val="center"/>
              <w:rPr>
                <w:lang w:val="en-GB"/>
              </w:rPr>
            </w:pPr>
            <w:r>
              <w:rPr>
                <w:noProof/>
                <w:lang w:val="en-GB"/>
              </w:rPr>
              <w:drawing>
                <wp:inline distT="0" distB="0" distL="0" distR="0" wp14:anchorId="06C199EB" wp14:editId="7D451313">
                  <wp:extent cx="1810800" cy="1206000"/>
                  <wp:effectExtent l="0" t="0" r="5715" b="635"/>
                  <wp:docPr id="35" name="Immagin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Immagine 35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0800" cy="120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14" w:type="pct"/>
            <w:vAlign w:val="center"/>
          </w:tcPr>
          <w:p w14:paraId="5B9C747E" w14:textId="43C2768B" w:rsidR="008A1F27" w:rsidRDefault="00A835C7" w:rsidP="00A835C7">
            <w:pPr>
              <w:pStyle w:val="Contenuto"/>
              <w:jc w:val="center"/>
              <w:rPr>
                <w:lang w:val="en-GB"/>
              </w:rPr>
            </w:pPr>
            <w:r>
              <w:rPr>
                <w:noProof/>
                <w:lang w:val="en-GB"/>
              </w:rPr>
              <w:drawing>
                <wp:inline distT="0" distB="0" distL="0" distR="0" wp14:anchorId="164A9554" wp14:editId="5DF9CC64">
                  <wp:extent cx="1810800" cy="1206000"/>
                  <wp:effectExtent l="0" t="0" r="5715" b="635"/>
                  <wp:docPr id="36" name="Immagin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Immagine 36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0800" cy="120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A1F27" w14:paraId="131401E3" w14:textId="77777777" w:rsidTr="00A835C7">
        <w:trPr>
          <w:jc w:val="center"/>
        </w:trPr>
        <w:tc>
          <w:tcPr>
            <w:tcW w:w="772" w:type="pct"/>
            <w:vAlign w:val="center"/>
          </w:tcPr>
          <w:p w14:paraId="2A29F634" w14:textId="0D88AF2F" w:rsidR="008A1F27" w:rsidRDefault="00A835C7" w:rsidP="00A835C7">
            <w:pPr>
              <w:pStyle w:val="Contenuto"/>
              <w:jc w:val="center"/>
              <w:rPr>
                <w:lang w:val="en-GB"/>
              </w:rPr>
            </w:pPr>
            <w:r>
              <w:rPr>
                <w:noProof/>
                <w:lang w:val="en-GB"/>
              </w:rPr>
              <w:drawing>
                <wp:inline distT="0" distB="0" distL="0" distR="0" wp14:anchorId="4FB5493B" wp14:editId="53230858">
                  <wp:extent cx="1810800" cy="1206000"/>
                  <wp:effectExtent l="0" t="0" r="5715" b="635"/>
                  <wp:docPr id="37" name="Immagin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Immagine 37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0800" cy="120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14" w:type="pct"/>
            <w:vAlign w:val="center"/>
          </w:tcPr>
          <w:p w14:paraId="26D6FC70" w14:textId="29AA9E18" w:rsidR="008A1F27" w:rsidRDefault="00A835C7" w:rsidP="00A835C7">
            <w:pPr>
              <w:pStyle w:val="Contenuto"/>
              <w:jc w:val="center"/>
              <w:rPr>
                <w:lang w:val="en-GB"/>
              </w:rPr>
            </w:pPr>
            <w:r>
              <w:rPr>
                <w:noProof/>
                <w:lang w:val="en-GB"/>
              </w:rPr>
              <w:drawing>
                <wp:inline distT="0" distB="0" distL="0" distR="0" wp14:anchorId="117FC8E7" wp14:editId="02040704">
                  <wp:extent cx="1810800" cy="1206000"/>
                  <wp:effectExtent l="0" t="0" r="5715" b="635"/>
                  <wp:docPr id="38" name="Immagin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Immagine 38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0800" cy="120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14" w:type="pct"/>
            <w:vAlign w:val="center"/>
          </w:tcPr>
          <w:p w14:paraId="209F1C79" w14:textId="118C0A69" w:rsidR="008A1F27" w:rsidRDefault="00A835C7" w:rsidP="00A835C7">
            <w:pPr>
              <w:pStyle w:val="Contenuto"/>
              <w:jc w:val="center"/>
              <w:rPr>
                <w:lang w:val="en-GB"/>
              </w:rPr>
            </w:pPr>
            <w:r>
              <w:rPr>
                <w:noProof/>
                <w:lang w:val="en-GB"/>
              </w:rPr>
              <w:drawing>
                <wp:inline distT="0" distB="0" distL="0" distR="0" wp14:anchorId="44782BFF" wp14:editId="6F8DDF45">
                  <wp:extent cx="1810800" cy="1206000"/>
                  <wp:effectExtent l="0" t="0" r="5715" b="635"/>
                  <wp:docPr id="39" name="Immagin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Immagine 39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0800" cy="120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6FBE7C0" w14:textId="0D74618F" w:rsidR="00AF346E" w:rsidRPr="00BB20DC" w:rsidRDefault="00CC6A75" w:rsidP="00E20B99">
      <w:pPr>
        <w:pStyle w:val="Contenuto"/>
        <w:jc w:val="center"/>
        <w:rPr>
          <w:b/>
          <w:bCs/>
          <w:noProof/>
          <w:sz w:val="24"/>
          <w:szCs w:val="24"/>
          <w:lang w:val="en-GB"/>
        </w:rPr>
      </w:pPr>
      <w:r>
        <w:rPr>
          <w:b/>
          <w:bCs/>
          <w:noProof/>
          <w:sz w:val="24"/>
          <w:szCs w:val="24"/>
          <w:lang w:val="en-GB"/>
        </w:rPr>
        <w:t xml:space="preserve">RAW </w:t>
      </w:r>
      <w:r w:rsidR="00AF346E" w:rsidRPr="00BB20DC">
        <w:rPr>
          <w:b/>
          <w:bCs/>
          <w:noProof/>
          <w:sz w:val="24"/>
          <w:szCs w:val="24"/>
          <w:lang w:val="en-GB"/>
        </w:rPr>
        <w:t>FEATURES CORRELATION HEATMAP</w:t>
      </w:r>
    </w:p>
    <w:p w14:paraId="0E0383D7" w14:textId="7A0FB0BB" w:rsidR="00594CE0" w:rsidRPr="00EC7CAE" w:rsidRDefault="00E20B99" w:rsidP="00E20B99">
      <w:pPr>
        <w:pStyle w:val="Contenuto"/>
        <w:jc w:val="center"/>
        <w:rPr>
          <w:sz w:val="24"/>
          <w:szCs w:val="24"/>
          <w:lang w:val="en-GB"/>
        </w:rPr>
      </w:pPr>
      <w:r w:rsidRPr="00EC7CAE">
        <w:rPr>
          <w:noProof/>
          <w:sz w:val="24"/>
          <w:szCs w:val="24"/>
          <w:lang w:val="en-GB"/>
        </w:rPr>
        <w:drawing>
          <wp:inline distT="0" distB="0" distL="0" distR="0" wp14:anchorId="71F141BB" wp14:editId="77DBFBB4">
            <wp:extent cx="2163142" cy="2286000"/>
            <wp:effectExtent l="0" t="0" r="8890" b="0"/>
            <wp:docPr id="40" name="Immagine 40" descr="Immagine che contiene testo, interni, piastrella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magine 40" descr="Immagine che contiene testo, interni, piastrellato&#10;&#10;Descrizione generata automaticamente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241" t="11337" r="23883"/>
                    <a:stretch/>
                  </pic:blipFill>
                  <pic:spPr bwMode="auto">
                    <a:xfrm>
                      <a:off x="0" y="0"/>
                      <a:ext cx="2187726" cy="2311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AC2C6A" w14:textId="5C569547" w:rsidR="00C613F3" w:rsidRPr="00DD0857" w:rsidRDefault="006539FB" w:rsidP="00D30257">
      <w:pPr>
        <w:pStyle w:val="Contenuto"/>
        <w:rPr>
          <w:sz w:val="22"/>
          <w:lang w:val="en-GB"/>
        </w:rPr>
      </w:pPr>
      <w:r w:rsidRPr="00DD0857">
        <w:rPr>
          <w:sz w:val="22"/>
          <w:lang w:val="en-GB"/>
        </w:rPr>
        <w:lastRenderedPageBreak/>
        <w:t xml:space="preserve">Feature 3 is highly correlated to the </w:t>
      </w:r>
      <w:r w:rsidR="00612AB8" w:rsidRPr="00DD0857">
        <w:rPr>
          <w:sz w:val="22"/>
          <w:lang w:val="en-GB"/>
        </w:rPr>
        <w:t xml:space="preserve">0, 2, </w:t>
      </w:r>
      <w:r w:rsidRPr="00DD0857">
        <w:rPr>
          <w:sz w:val="22"/>
          <w:lang w:val="en-GB"/>
        </w:rPr>
        <w:t>7</w:t>
      </w:r>
      <w:r w:rsidR="00612AB8" w:rsidRPr="00DD0857">
        <w:rPr>
          <w:sz w:val="22"/>
          <w:lang w:val="en-GB"/>
        </w:rPr>
        <w:t xml:space="preserve"> and </w:t>
      </w:r>
      <w:r w:rsidRPr="00DD0857">
        <w:rPr>
          <w:sz w:val="22"/>
          <w:lang w:val="en-GB"/>
        </w:rPr>
        <w:t>9 ones.</w:t>
      </w:r>
    </w:p>
    <w:p w14:paraId="1F09761C" w14:textId="2A0360D6" w:rsidR="0018408A" w:rsidRPr="00DD0857" w:rsidRDefault="00612AB8" w:rsidP="00D30257">
      <w:pPr>
        <w:pStyle w:val="Contenuto"/>
        <w:rPr>
          <w:sz w:val="22"/>
          <w:lang w:val="en-GB"/>
        </w:rPr>
      </w:pPr>
      <w:r w:rsidRPr="00DD0857">
        <w:rPr>
          <w:sz w:val="22"/>
          <w:lang w:val="en-GB"/>
        </w:rPr>
        <w:t>This suggests we may benefit from using PCA to map data to less correlated features</w:t>
      </w:r>
      <w:r w:rsidR="00E6471A" w:rsidRPr="00DD0857">
        <w:rPr>
          <w:sz w:val="22"/>
          <w:lang w:val="en-GB"/>
        </w:rPr>
        <w:t>, but we will check later this assumption.</w:t>
      </w:r>
    </w:p>
    <w:p w14:paraId="7AEBF033" w14:textId="173FFFFB" w:rsidR="0018408A" w:rsidRPr="00DD0857" w:rsidRDefault="00DC238F" w:rsidP="00D30257">
      <w:pPr>
        <w:pStyle w:val="Contenuto"/>
        <w:rPr>
          <w:sz w:val="22"/>
          <w:lang w:val="en-GB"/>
        </w:rPr>
      </w:pPr>
      <w:r w:rsidRPr="00DD0857">
        <w:rPr>
          <w:sz w:val="22"/>
          <w:lang w:val="en-GB"/>
        </w:rPr>
        <w:t>Here are the</w:t>
      </w:r>
      <w:r w:rsidR="00AF346E" w:rsidRPr="00DD0857">
        <w:rPr>
          <w:sz w:val="22"/>
          <w:lang w:val="en-GB"/>
        </w:rPr>
        <w:t xml:space="preserve"> histograms of the</w:t>
      </w:r>
      <w:r w:rsidRPr="00DD0857">
        <w:rPr>
          <w:sz w:val="22"/>
          <w:lang w:val="en-GB"/>
        </w:rPr>
        <w:t xml:space="preserve"> </w:t>
      </w:r>
      <w:proofErr w:type="spellStart"/>
      <w:r w:rsidRPr="00DD0857">
        <w:rPr>
          <w:sz w:val="22"/>
          <w:lang w:val="en-GB"/>
        </w:rPr>
        <w:t>gaussianized</w:t>
      </w:r>
      <w:proofErr w:type="spellEnd"/>
      <w:r w:rsidRPr="00DD0857">
        <w:rPr>
          <w:sz w:val="22"/>
          <w:lang w:val="en-GB"/>
        </w:rPr>
        <w:t xml:space="preserve"> features</w:t>
      </w:r>
      <w:r w:rsidR="0045550A" w:rsidRPr="00DD0857">
        <w:rPr>
          <w:sz w:val="22"/>
          <w:lang w:val="en-GB"/>
        </w:rPr>
        <w:t xml:space="preserve">. As we expected, the </w:t>
      </w:r>
      <w:proofErr w:type="spellStart"/>
      <w:r w:rsidR="0045550A" w:rsidRPr="00DD0857">
        <w:rPr>
          <w:sz w:val="22"/>
          <w:lang w:val="en-GB"/>
        </w:rPr>
        <w:t>gaussianization</w:t>
      </w:r>
      <w:proofErr w:type="spellEnd"/>
      <w:r w:rsidR="0045550A" w:rsidRPr="00DD0857">
        <w:rPr>
          <w:sz w:val="22"/>
          <w:lang w:val="en-GB"/>
        </w:rPr>
        <w:t xml:space="preserve"> has</w:t>
      </w:r>
      <w:r w:rsidR="00AF346E" w:rsidRPr="00DD0857">
        <w:rPr>
          <w:sz w:val="22"/>
          <w:lang w:val="en-GB"/>
        </w:rPr>
        <w:t xml:space="preserve"> not</w:t>
      </w:r>
      <w:r w:rsidR="0045550A" w:rsidRPr="00DD0857">
        <w:rPr>
          <w:sz w:val="22"/>
          <w:lang w:val="en-GB"/>
        </w:rPr>
        <w:t xml:space="preserve"> brought so much improvement at all. Instead, gaussians in </w:t>
      </w:r>
      <w:proofErr w:type="gramStart"/>
      <w:r w:rsidR="0045550A" w:rsidRPr="00DD0857">
        <w:rPr>
          <w:sz w:val="22"/>
          <w:lang w:val="en-GB"/>
        </w:rPr>
        <w:t>feature</w:t>
      </w:r>
      <w:proofErr w:type="gramEnd"/>
      <w:r w:rsidR="0045550A" w:rsidRPr="00DD0857">
        <w:rPr>
          <w:sz w:val="22"/>
          <w:lang w:val="en-GB"/>
        </w:rPr>
        <w:t xml:space="preserve"> 3 and 9 </w:t>
      </w:r>
      <w:r w:rsidR="00E6241A" w:rsidRPr="00DD0857">
        <w:rPr>
          <w:sz w:val="22"/>
          <w:lang w:val="en-GB"/>
        </w:rPr>
        <w:t>were</w:t>
      </w:r>
      <w:r w:rsidR="0045550A" w:rsidRPr="00DD0857">
        <w:rPr>
          <w:sz w:val="22"/>
          <w:lang w:val="en-GB"/>
        </w:rPr>
        <w:t xml:space="preserve"> better in the previous </w:t>
      </w:r>
      <w:r w:rsidR="00BB20DC" w:rsidRPr="00DD0857">
        <w:rPr>
          <w:sz w:val="22"/>
          <w:lang w:val="en-GB"/>
        </w:rPr>
        <w:t>un-pre-processed</w:t>
      </w:r>
      <w:r w:rsidR="0045550A" w:rsidRPr="00DD0857">
        <w:rPr>
          <w:sz w:val="22"/>
          <w:lang w:val="en-GB"/>
        </w:rPr>
        <w:t xml:space="preserve"> dataset.</w:t>
      </w:r>
    </w:p>
    <w:tbl>
      <w:tblPr>
        <w:tblStyle w:val="Grigliatabella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56"/>
        <w:gridCol w:w="3389"/>
        <w:gridCol w:w="3389"/>
      </w:tblGrid>
      <w:tr w:rsidR="00DC238F" w14:paraId="76099639" w14:textId="77777777" w:rsidTr="00F17317">
        <w:trPr>
          <w:jc w:val="center"/>
        </w:trPr>
        <w:tc>
          <w:tcPr>
            <w:tcW w:w="772" w:type="pct"/>
            <w:vAlign w:val="center"/>
          </w:tcPr>
          <w:p w14:paraId="4200B8A4" w14:textId="67A74764" w:rsidR="00DC238F" w:rsidRDefault="004E2EC7">
            <w:pPr>
              <w:pStyle w:val="Contenuto"/>
              <w:jc w:val="center"/>
              <w:rPr>
                <w:lang w:val="en-GB"/>
              </w:rPr>
            </w:pPr>
            <w:r>
              <w:rPr>
                <w:noProof/>
                <w:lang w:val="en-GB"/>
              </w:rPr>
              <w:drawing>
                <wp:inline distT="0" distB="0" distL="0" distR="0" wp14:anchorId="176AB301" wp14:editId="3FFF6029">
                  <wp:extent cx="1929600" cy="1447200"/>
                  <wp:effectExtent l="0" t="0" r="1270" b="635"/>
                  <wp:docPr id="53" name="Immagine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Immagine 53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9600" cy="144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14" w:type="pct"/>
            <w:vAlign w:val="center"/>
          </w:tcPr>
          <w:p w14:paraId="30B83C47" w14:textId="081DAA69" w:rsidR="00DC238F" w:rsidRDefault="004E2EC7">
            <w:pPr>
              <w:pStyle w:val="Contenuto"/>
              <w:jc w:val="center"/>
              <w:rPr>
                <w:lang w:val="en-GB"/>
              </w:rPr>
            </w:pPr>
            <w:r>
              <w:rPr>
                <w:noProof/>
                <w:lang w:val="en-GB"/>
              </w:rPr>
              <w:drawing>
                <wp:inline distT="0" distB="0" distL="0" distR="0" wp14:anchorId="751F45FF" wp14:editId="4318E986">
                  <wp:extent cx="1929600" cy="1447200"/>
                  <wp:effectExtent l="0" t="0" r="1270" b="635"/>
                  <wp:docPr id="54" name="Immagine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Immagine 54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9600" cy="144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14" w:type="pct"/>
            <w:vAlign w:val="center"/>
          </w:tcPr>
          <w:p w14:paraId="26ED3B53" w14:textId="7938EF50" w:rsidR="00DC238F" w:rsidRDefault="004E2EC7">
            <w:pPr>
              <w:pStyle w:val="Contenuto"/>
              <w:jc w:val="center"/>
              <w:rPr>
                <w:lang w:val="en-GB"/>
              </w:rPr>
            </w:pPr>
            <w:r>
              <w:rPr>
                <w:noProof/>
                <w:lang w:val="en-GB"/>
              </w:rPr>
              <w:drawing>
                <wp:inline distT="0" distB="0" distL="0" distR="0" wp14:anchorId="1841DB95" wp14:editId="1D75E919">
                  <wp:extent cx="1929600" cy="1447200"/>
                  <wp:effectExtent l="0" t="0" r="1270" b="635"/>
                  <wp:docPr id="55" name="Immagine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Immagine 55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9600" cy="144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C238F" w14:paraId="2F7900A2" w14:textId="77777777" w:rsidTr="00F17317">
        <w:trPr>
          <w:jc w:val="center"/>
        </w:trPr>
        <w:tc>
          <w:tcPr>
            <w:tcW w:w="772" w:type="pct"/>
            <w:vAlign w:val="center"/>
          </w:tcPr>
          <w:p w14:paraId="68D4F5F3" w14:textId="10D57C06" w:rsidR="00DC238F" w:rsidRDefault="004E2EC7">
            <w:pPr>
              <w:pStyle w:val="Contenuto"/>
              <w:jc w:val="center"/>
              <w:rPr>
                <w:lang w:val="en-GB"/>
              </w:rPr>
            </w:pPr>
            <w:r>
              <w:rPr>
                <w:noProof/>
                <w:lang w:val="en-GB"/>
              </w:rPr>
              <w:drawing>
                <wp:inline distT="0" distB="0" distL="0" distR="0" wp14:anchorId="6903BEAE" wp14:editId="4F7C3348">
                  <wp:extent cx="1929600" cy="1447200"/>
                  <wp:effectExtent l="0" t="0" r="1270" b="635"/>
                  <wp:docPr id="56" name="Immagine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Immagine 56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9600" cy="144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14" w:type="pct"/>
            <w:vAlign w:val="center"/>
          </w:tcPr>
          <w:p w14:paraId="4CEC652F" w14:textId="6924491C" w:rsidR="00DC238F" w:rsidRDefault="004E2EC7">
            <w:pPr>
              <w:pStyle w:val="Contenuto"/>
              <w:jc w:val="center"/>
              <w:rPr>
                <w:lang w:val="en-GB"/>
              </w:rPr>
            </w:pPr>
            <w:r>
              <w:rPr>
                <w:noProof/>
                <w:lang w:val="en-GB"/>
              </w:rPr>
              <w:drawing>
                <wp:inline distT="0" distB="0" distL="0" distR="0" wp14:anchorId="3015A265" wp14:editId="6AC82AC5">
                  <wp:extent cx="1929600" cy="1447200"/>
                  <wp:effectExtent l="0" t="0" r="1270" b="635"/>
                  <wp:docPr id="57" name="Immagine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Immagine 57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9600" cy="144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14" w:type="pct"/>
            <w:vAlign w:val="center"/>
          </w:tcPr>
          <w:p w14:paraId="23F2AA39" w14:textId="291DC586" w:rsidR="00DC238F" w:rsidRDefault="004E2EC7">
            <w:pPr>
              <w:pStyle w:val="Contenuto"/>
              <w:jc w:val="center"/>
              <w:rPr>
                <w:lang w:val="en-GB"/>
              </w:rPr>
            </w:pPr>
            <w:r>
              <w:rPr>
                <w:noProof/>
                <w:lang w:val="en-GB"/>
              </w:rPr>
              <w:drawing>
                <wp:inline distT="0" distB="0" distL="0" distR="0" wp14:anchorId="762F758D" wp14:editId="1C1DAAB3">
                  <wp:extent cx="1929600" cy="1447200"/>
                  <wp:effectExtent l="0" t="0" r="1270" b="635"/>
                  <wp:docPr id="58" name="Immagine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Immagine 58"/>
                          <pic:cNvPicPr/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9600" cy="144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C238F" w14:paraId="3E556A49" w14:textId="77777777" w:rsidTr="00F17317">
        <w:trPr>
          <w:jc w:val="center"/>
        </w:trPr>
        <w:tc>
          <w:tcPr>
            <w:tcW w:w="772" w:type="pct"/>
            <w:vAlign w:val="center"/>
          </w:tcPr>
          <w:p w14:paraId="501A1BF8" w14:textId="1F048F10" w:rsidR="00DC238F" w:rsidRDefault="004E2EC7">
            <w:pPr>
              <w:pStyle w:val="Contenuto"/>
              <w:jc w:val="center"/>
              <w:rPr>
                <w:lang w:val="en-GB"/>
              </w:rPr>
            </w:pPr>
            <w:r>
              <w:rPr>
                <w:noProof/>
                <w:lang w:val="en-GB"/>
              </w:rPr>
              <w:drawing>
                <wp:inline distT="0" distB="0" distL="0" distR="0" wp14:anchorId="0CF11A74" wp14:editId="392A547E">
                  <wp:extent cx="1929600" cy="1447200"/>
                  <wp:effectExtent l="0" t="0" r="1270" b="635"/>
                  <wp:docPr id="59" name="Immagine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Immagine 59"/>
                          <pic:cNvPicPr/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9600" cy="144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14" w:type="pct"/>
            <w:vAlign w:val="center"/>
          </w:tcPr>
          <w:p w14:paraId="14AFE020" w14:textId="10D7F5A4" w:rsidR="00DC238F" w:rsidRDefault="004E2EC7">
            <w:pPr>
              <w:pStyle w:val="Contenuto"/>
              <w:jc w:val="center"/>
              <w:rPr>
                <w:lang w:val="en-GB"/>
              </w:rPr>
            </w:pPr>
            <w:r>
              <w:rPr>
                <w:noProof/>
                <w:lang w:val="en-GB"/>
              </w:rPr>
              <w:drawing>
                <wp:inline distT="0" distB="0" distL="0" distR="0" wp14:anchorId="47F76008" wp14:editId="1F57A177">
                  <wp:extent cx="1929600" cy="1447200"/>
                  <wp:effectExtent l="0" t="0" r="1270" b="635"/>
                  <wp:docPr id="60" name="Immagine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Immagine 60"/>
                          <pic:cNvPicPr/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9600" cy="144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14" w:type="pct"/>
            <w:vAlign w:val="center"/>
          </w:tcPr>
          <w:p w14:paraId="3A35D5BC" w14:textId="1206F33F" w:rsidR="00DC238F" w:rsidRDefault="004E2EC7">
            <w:pPr>
              <w:pStyle w:val="Contenuto"/>
              <w:jc w:val="center"/>
              <w:rPr>
                <w:lang w:val="en-GB"/>
              </w:rPr>
            </w:pPr>
            <w:r>
              <w:rPr>
                <w:noProof/>
                <w:lang w:val="en-GB"/>
              </w:rPr>
              <w:drawing>
                <wp:inline distT="0" distB="0" distL="0" distR="0" wp14:anchorId="2FAE72D2" wp14:editId="7FDA058E">
                  <wp:extent cx="1929600" cy="1447200"/>
                  <wp:effectExtent l="0" t="0" r="1270" b="635"/>
                  <wp:docPr id="61" name="Immagine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Immagine 61"/>
                          <pic:cNvPicPr/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9600" cy="144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C238F" w14:paraId="34D2CCA4" w14:textId="77777777" w:rsidTr="00F17317">
        <w:trPr>
          <w:jc w:val="center"/>
        </w:trPr>
        <w:tc>
          <w:tcPr>
            <w:tcW w:w="772" w:type="pct"/>
            <w:vAlign w:val="center"/>
          </w:tcPr>
          <w:p w14:paraId="6DDB35F4" w14:textId="069EEBCD" w:rsidR="00DC238F" w:rsidRDefault="004E2EC7">
            <w:pPr>
              <w:pStyle w:val="Contenuto"/>
              <w:jc w:val="center"/>
              <w:rPr>
                <w:lang w:val="en-GB"/>
              </w:rPr>
            </w:pPr>
            <w:r>
              <w:rPr>
                <w:noProof/>
                <w:lang w:val="en-GB"/>
              </w:rPr>
              <w:drawing>
                <wp:inline distT="0" distB="0" distL="0" distR="0" wp14:anchorId="19C8D092" wp14:editId="6A1402AF">
                  <wp:extent cx="1929600" cy="1447200"/>
                  <wp:effectExtent l="0" t="0" r="1270" b="635"/>
                  <wp:docPr id="62" name="Immagine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Immagine 62"/>
                          <pic:cNvPicPr/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9600" cy="144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14" w:type="pct"/>
            <w:vAlign w:val="center"/>
          </w:tcPr>
          <w:p w14:paraId="0DB1BDC4" w14:textId="78A7958F" w:rsidR="00DC238F" w:rsidRDefault="004E2EC7">
            <w:pPr>
              <w:pStyle w:val="Contenuto"/>
              <w:jc w:val="center"/>
              <w:rPr>
                <w:lang w:val="en-GB"/>
              </w:rPr>
            </w:pPr>
            <w:r>
              <w:rPr>
                <w:noProof/>
                <w:lang w:val="en-GB"/>
              </w:rPr>
              <w:drawing>
                <wp:inline distT="0" distB="0" distL="0" distR="0" wp14:anchorId="50217992" wp14:editId="127F185F">
                  <wp:extent cx="1929600" cy="1447200"/>
                  <wp:effectExtent l="0" t="0" r="1270" b="635"/>
                  <wp:docPr id="63" name="Immagine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" name="Immagine 63"/>
                          <pic:cNvPicPr/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9600" cy="144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14" w:type="pct"/>
            <w:vAlign w:val="center"/>
          </w:tcPr>
          <w:p w14:paraId="76C9BFDF" w14:textId="04109AD8" w:rsidR="00DC238F" w:rsidRDefault="004E2EC7">
            <w:pPr>
              <w:pStyle w:val="Contenuto"/>
              <w:jc w:val="center"/>
              <w:rPr>
                <w:lang w:val="en-GB"/>
              </w:rPr>
            </w:pPr>
            <w:r>
              <w:rPr>
                <w:noProof/>
                <w:lang w:val="en-GB"/>
              </w:rPr>
              <w:drawing>
                <wp:inline distT="0" distB="0" distL="0" distR="0" wp14:anchorId="0C111362" wp14:editId="30D6A0CC">
                  <wp:extent cx="1929600" cy="1447200"/>
                  <wp:effectExtent l="0" t="0" r="1270" b="635"/>
                  <wp:docPr id="64" name="Immagine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" name="Immagine 64"/>
                          <pic:cNvPicPr/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9600" cy="144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EB86089" w14:textId="77777777" w:rsidR="00E34F9A" w:rsidRPr="00AD4341" w:rsidRDefault="00E34F9A" w:rsidP="00E34F9A">
      <w:pPr>
        <w:pStyle w:val="Contenuto"/>
        <w:rPr>
          <w:sz w:val="22"/>
          <w:lang w:val="en-GB"/>
        </w:rPr>
      </w:pPr>
    </w:p>
    <w:p w14:paraId="24260D12" w14:textId="77777777" w:rsidR="00AD4341" w:rsidRDefault="00AD4341" w:rsidP="00BB20DC">
      <w:pPr>
        <w:pStyle w:val="Contenuto"/>
        <w:jc w:val="center"/>
        <w:rPr>
          <w:b/>
          <w:bCs/>
          <w:noProof/>
          <w:sz w:val="24"/>
          <w:szCs w:val="24"/>
          <w:lang w:val="en-GB"/>
        </w:rPr>
      </w:pPr>
    </w:p>
    <w:p w14:paraId="6792D37B" w14:textId="77777777" w:rsidR="00AD4341" w:rsidRDefault="00AD4341" w:rsidP="00BB20DC">
      <w:pPr>
        <w:pStyle w:val="Contenuto"/>
        <w:jc w:val="center"/>
        <w:rPr>
          <w:b/>
          <w:bCs/>
          <w:noProof/>
          <w:sz w:val="24"/>
          <w:szCs w:val="24"/>
          <w:lang w:val="en-GB"/>
        </w:rPr>
      </w:pPr>
    </w:p>
    <w:p w14:paraId="442D8073" w14:textId="77777777" w:rsidR="00AD4341" w:rsidRDefault="00AD4341" w:rsidP="00BB20DC">
      <w:pPr>
        <w:pStyle w:val="Contenuto"/>
        <w:jc w:val="center"/>
        <w:rPr>
          <w:b/>
          <w:bCs/>
          <w:noProof/>
          <w:sz w:val="24"/>
          <w:szCs w:val="24"/>
          <w:lang w:val="en-GB"/>
        </w:rPr>
      </w:pPr>
    </w:p>
    <w:p w14:paraId="09D17270" w14:textId="77777777" w:rsidR="00AD4341" w:rsidRDefault="00AD4341" w:rsidP="00BB20DC">
      <w:pPr>
        <w:pStyle w:val="Contenuto"/>
        <w:jc w:val="center"/>
        <w:rPr>
          <w:b/>
          <w:bCs/>
          <w:noProof/>
          <w:sz w:val="24"/>
          <w:szCs w:val="24"/>
          <w:lang w:val="en-GB"/>
        </w:rPr>
      </w:pPr>
    </w:p>
    <w:p w14:paraId="3B321AE5" w14:textId="77777777" w:rsidR="00AD4341" w:rsidRDefault="00AD4341" w:rsidP="00BB20DC">
      <w:pPr>
        <w:pStyle w:val="Contenuto"/>
        <w:jc w:val="center"/>
        <w:rPr>
          <w:b/>
          <w:bCs/>
          <w:noProof/>
          <w:sz w:val="24"/>
          <w:szCs w:val="24"/>
          <w:lang w:val="en-GB"/>
        </w:rPr>
      </w:pPr>
    </w:p>
    <w:p w14:paraId="57326390" w14:textId="77777777" w:rsidR="00AD4341" w:rsidRDefault="00AD4341" w:rsidP="00BB20DC">
      <w:pPr>
        <w:pStyle w:val="Contenuto"/>
        <w:jc w:val="center"/>
        <w:rPr>
          <w:b/>
          <w:bCs/>
          <w:noProof/>
          <w:sz w:val="24"/>
          <w:szCs w:val="24"/>
          <w:lang w:val="en-GB"/>
        </w:rPr>
      </w:pPr>
    </w:p>
    <w:p w14:paraId="1AFF4A4A" w14:textId="77777777" w:rsidR="00AD4341" w:rsidRDefault="00AD4341" w:rsidP="00BB20DC">
      <w:pPr>
        <w:pStyle w:val="Contenuto"/>
        <w:jc w:val="center"/>
        <w:rPr>
          <w:b/>
          <w:bCs/>
          <w:noProof/>
          <w:sz w:val="24"/>
          <w:szCs w:val="24"/>
          <w:lang w:val="en-GB"/>
        </w:rPr>
      </w:pPr>
    </w:p>
    <w:p w14:paraId="5E2CC750" w14:textId="77777777" w:rsidR="00AD4341" w:rsidRDefault="00AD4341" w:rsidP="00BB20DC">
      <w:pPr>
        <w:pStyle w:val="Contenuto"/>
        <w:jc w:val="center"/>
        <w:rPr>
          <w:b/>
          <w:bCs/>
          <w:noProof/>
          <w:sz w:val="24"/>
          <w:szCs w:val="24"/>
          <w:lang w:val="en-GB"/>
        </w:rPr>
      </w:pPr>
    </w:p>
    <w:p w14:paraId="211FB223" w14:textId="77777777" w:rsidR="00AD4341" w:rsidRDefault="00AD4341" w:rsidP="00BB20DC">
      <w:pPr>
        <w:pStyle w:val="Contenuto"/>
        <w:jc w:val="center"/>
        <w:rPr>
          <w:b/>
          <w:bCs/>
          <w:noProof/>
          <w:sz w:val="24"/>
          <w:szCs w:val="24"/>
          <w:lang w:val="en-GB"/>
        </w:rPr>
      </w:pPr>
    </w:p>
    <w:p w14:paraId="25AAC840" w14:textId="6EDAADF0" w:rsidR="00BB20DC" w:rsidRPr="00BB20DC" w:rsidRDefault="00CC6A75" w:rsidP="00BB20DC">
      <w:pPr>
        <w:pStyle w:val="Contenuto"/>
        <w:jc w:val="center"/>
        <w:rPr>
          <w:b/>
          <w:bCs/>
          <w:noProof/>
          <w:sz w:val="24"/>
          <w:szCs w:val="24"/>
          <w:lang w:val="en-GB"/>
        </w:rPr>
      </w:pPr>
      <w:r>
        <w:rPr>
          <w:b/>
          <w:bCs/>
          <w:noProof/>
          <w:sz w:val="24"/>
          <w:szCs w:val="24"/>
          <w:lang w:val="en-GB"/>
        </w:rPr>
        <w:lastRenderedPageBreak/>
        <w:t xml:space="preserve">GAUSSIANIZED </w:t>
      </w:r>
      <w:r w:rsidR="00BB20DC" w:rsidRPr="00BB20DC">
        <w:rPr>
          <w:b/>
          <w:bCs/>
          <w:noProof/>
          <w:sz w:val="24"/>
          <w:szCs w:val="24"/>
          <w:lang w:val="en-GB"/>
        </w:rPr>
        <w:t>FEATURES CORRELATION HEATMAP</w:t>
      </w:r>
    </w:p>
    <w:p w14:paraId="542C1491" w14:textId="19A8EA4A" w:rsidR="00DC238F" w:rsidRDefault="008E6646" w:rsidP="008E6646">
      <w:pPr>
        <w:pStyle w:val="Contenuto"/>
        <w:jc w:val="center"/>
        <w:rPr>
          <w:sz w:val="24"/>
          <w:szCs w:val="24"/>
          <w:lang w:val="en-GB"/>
        </w:rPr>
      </w:pPr>
      <w:r>
        <w:rPr>
          <w:noProof/>
          <w:sz w:val="24"/>
          <w:szCs w:val="24"/>
          <w:lang w:val="en-GB"/>
        </w:rPr>
        <w:drawing>
          <wp:inline distT="0" distB="0" distL="0" distR="0" wp14:anchorId="5B426727" wp14:editId="5C84FD81">
            <wp:extent cx="1794866" cy="1881202"/>
            <wp:effectExtent l="0" t="0" r="0" b="0"/>
            <wp:docPr id="65" name="Immagin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Immagine 65"/>
                    <pic:cNvPicPr/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502" t="9448" r="22900"/>
                    <a:stretch/>
                  </pic:blipFill>
                  <pic:spPr bwMode="auto">
                    <a:xfrm>
                      <a:off x="0" y="0"/>
                      <a:ext cx="1794866" cy="18812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D6F315" w14:textId="411E52B9" w:rsidR="00BB20DC" w:rsidRDefault="008E6646" w:rsidP="008E6646">
      <w:pPr>
        <w:pStyle w:val="Contenuto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Note that, with respect to the non-</w:t>
      </w:r>
      <w:proofErr w:type="spellStart"/>
      <w:r>
        <w:rPr>
          <w:sz w:val="24"/>
          <w:szCs w:val="24"/>
          <w:lang w:val="en-GB"/>
        </w:rPr>
        <w:t>gaussianized</w:t>
      </w:r>
      <w:proofErr w:type="spellEnd"/>
      <w:r>
        <w:rPr>
          <w:sz w:val="24"/>
          <w:szCs w:val="24"/>
          <w:lang w:val="en-GB"/>
        </w:rPr>
        <w:t xml:space="preserve"> features, the correlation between 7-9 and 3 ones has decreased.</w:t>
      </w:r>
    </w:p>
    <w:p w14:paraId="47F034F1" w14:textId="540E11F6" w:rsidR="008E6646" w:rsidRPr="00BB20DC" w:rsidRDefault="00BB20DC" w:rsidP="00BB20DC">
      <w:pPr>
        <w:spacing w:after="200"/>
        <w:rPr>
          <w:b w:val="0"/>
          <w:sz w:val="24"/>
          <w:szCs w:val="24"/>
          <w:lang w:val="en-GB"/>
        </w:rPr>
      </w:pPr>
      <w:r>
        <w:rPr>
          <w:sz w:val="24"/>
          <w:szCs w:val="24"/>
          <w:lang w:val="en-GB"/>
        </w:rPr>
        <w:br w:type="page"/>
      </w:r>
    </w:p>
    <w:p w14:paraId="1384CACB" w14:textId="77777777" w:rsidR="00745974" w:rsidRDefault="00745974" w:rsidP="00745974">
      <w:pPr>
        <w:pStyle w:val="Titolo"/>
        <w:rPr>
          <w:lang w:val="en-GB"/>
        </w:rPr>
      </w:pPr>
      <w:bookmarkStart w:id="6" w:name="_Toc108647435"/>
      <w:r w:rsidRPr="00F87A78">
        <w:rPr>
          <w:lang w:val="en-GB"/>
        </w:rPr>
        <w:lastRenderedPageBreak/>
        <w:t>Dimensionality Reduction Techniques</w:t>
      </w:r>
      <w:bookmarkEnd w:id="6"/>
    </w:p>
    <w:p w14:paraId="3B5C6587" w14:textId="77777777" w:rsidR="00745974" w:rsidRDefault="00745974" w:rsidP="00745974">
      <w:pPr>
        <w:pStyle w:val="Titolo1"/>
        <w:rPr>
          <w:lang w:val="en-GB"/>
        </w:rPr>
      </w:pPr>
      <w:bookmarkStart w:id="7" w:name="_Toc108647436"/>
      <w:r w:rsidRPr="00F87A78">
        <w:rPr>
          <w:lang w:val="en-GB"/>
        </w:rPr>
        <w:t>PCA</w:t>
      </w:r>
      <w:bookmarkEnd w:id="7"/>
    </w:p>
    <w:p w14:paraId="73FB3442" w14:textId="0D991E37" w:rsidR="00840D9E" w:rsidRPr="00AD4341" w:rsidRDefault="00FE266C" w:rsidP="00840D9E">
      <w:pPr>
        <w:pStyle w:val="Contenuto"/>
        <w:rPr>
          <w:sz w:val="22"/>
          <w:lang w:val="en-GB"/>
        </w:rPr>
      </w:pPr>
      <w:r w:rsidRPr="00AD4341">
        <w:rPr>
          <w:sz w:val="22"/>
          <w:lang w:val="en-GB"/>
        </w:rPr>
        <w:t>PCA is the process of computing the principal components and using them to perform a change of basis on the data</w:t>
      </w:r>
      <w:r w:rsidR="00BE7355" w:rsidRPr="00AD4341">
        <w:rPr>
          <w:sz w:val="22"/>
          <w:lang w:val="en-GB"/>
        </w:rPr>
        <w:t xml:space="preserve">. This means that it </w:t>
      </w:r>
      <w:r w:rsidR="00AD2568" w:rsidRPr="00AD4341">
        <w:rPr>
          <w:sz w:val="22"/>
          <w:lang w:val="en-GB"/>
        </w:rPr>
        <w:t>make</w:t>
      </w:r>
      <w:r w:rsidR="00922277" w:rsidRPr="00AD4341">
        <w:rPr>
          <w:sz w:val="22"/>
          <w:lang w:val="en-GB"/>
        </w:rPr>
        <w:t>s</w:t>
      </w:r>
      <w:r w:rsidR="00AD2568" w:rsidRPr="00AD4341">
        <w:rPr>
          <w:sz w:val="22"/>
          <w:lang w:val="en-GB"/>
        </w:rPr>
        <w:t xml:space="preserve"> it possible to map in another feature space t</w:t>
      </w:r>
      <w:r w:rsidR="00305220" w:rsidRPr="00AD4341">
        <w:rPr>
          <w:sz w:val="22"/>
          <w:lang w:val="en-GB"/>
        </w:rPr>
        <w:t xml:space="preserve">he analysis and even to reduce the number of features of the dataset, reducing </w:t>
      </w:r>
      <w:r w:rsidR="00302B80" w:rsidRPr="00AD4341">
        <w:rPr>
          <w:sz w:val="22"/>
          <w:lang w:val="en-GB"/>
        </w:rPr>
        <w:t>for example the training overlay</w:t>
      </w:r>
      <w:r w:rsidR="00F867C0" w:rsidRPr="00AD4341">
        <w:rPr>
          <w:sz w:val="22"/>
          <w:lang w:val="en-GB"/>
        </w:rPr>
        <w:t xml:space="preserve"> and the risk </w:t>
      </w:r>
      <w:r w:rsidR="0056450E" w:rsidRPr="00AD4341">
        <w:rPr>
          <w:sz w:val="22"/>
          <w:lang w:val="en-GB"/>
        </w:rPr>
        <w:t>introduced by the curse of dimensionality</w:t>
      </w:r>
      <w:r w:rsidR="00302B80" w:rsidRPr="00AD4341">
        <w:rPr>
          <w:sz w:val="22"/>
          <w:lang w:val="en-GB"/>
        </w:rPr>
        <w:t>.</w:t>
      </w:r>
    </w:p>
    <w:p w14:paraId="4A3ABBEA" w14:textId="7AF62874" w:rsidR="004656D0" w:rsidRPr="00AD4341" w:rsidRDefault="00302B80" w:rsidP="0057369D">
      <w:pPr>
        <w:pStyle w:val="Contenuto"/>
        <w:rPr>
          <w:sz w:val="22"/>
          <w:lang w:val="en-GB"/>
        </w:rPr>
      </w:pPr>
      <w:r w:rsidRPr="00AD4341">
        <w:rPr>
          <w:sz w:val="22"/>
          <w:lang w:val="en-GB"/>
        </w:rPr>
        <w:t>The</w:t>
      </w:r>
      <w:r w:rsidR="00DF1B3F" w:rsidRPr="00AD4341">
        <w:rPr>
          <w:sz w:val="22"/>
          <w:lang w:val="en-GB"/>
        </w:rPr>
        <w:t xml:space="preserve"> follo</w:t>
      </w:r>
      <w:r w:rsidR="003A2C9E" w:rsidRPr="00AD4341">
        <w:rPr>
          <w:sz w:val="22"/>
          <w:lang w:val="en-GB"/>
        </w:rPr>
        <w:t>wing images</w:t>
      </w:r>
      <w:r w:rsidR="009E7F53" w:rsidRPr="00AD4341">
        <w:rPr>
          <w:sz w:val="22"/>
          <w:lang w:val="en-GB"/>
        </w:rPr>
        <w:t>, which</w:t>
      </w:r>
      <w:r w:rsidRPr="00AD4341">
        <w:rPr>
          <w:sz w:val="22"/>
          <w:lang w:val="en-GB"/>
        </w:rPr>
        <w:t xml:space="preserve"> are </w:t>
      </w:r>
      <w:r w:rsidR="004656D0" w:rsidRPr="00AD4341">
        <w:rPr>
          <w:sz w:val="22"/>
          <w:lang w:val="en-GB"/>
        </w:rPr>
        <w:t>for demo</w:t>
      </w:r>
      <w:r w:rsidR="000E4D35" w:rsidRPr="00AD4341">
        <w:rPr>
          <w:sz w:val="22"/>
          <w:lang w:val="en-GB"/>
        </w:rPr>
        <w:t>nstration purposes</w:t>
      </w:r>
      <w:r w:rsidR="004656D0" w:rsidRPr="00AD4341">
        <w:rPr>
          <w:sz w:val="22"/>
          <w:lang w:val="en-GB"/>
        </w:rPr>
        <w:t xml:space="preserve"> only</w:t>
      </w:r>
      <w:r w:rsidR="009E7F53" w:rsidRPr="00AD4341">
        <w:rPr>
          <w:sz w:val="22"/>
          <w:lang w:val="en-GB"/>
        </w:rPr>
        <w:t>, show the training set</w:t>
      </w:r>
      <w:r w:rsidR="0057369D" w:rsidRPr="00AD4341">
        <w:rPr>
          <w:sz w:val="22"/>
          <w:lang w:val="en-GB"/>
        </w:rPr>
        <w:t xml:space="preserve"> after that PCA has been applied</w:t>
      </w:r>
      <w:r w:rsidR="00DF1B3F" w:rsidRPr="00AD4341">
        <w:rPr>
          <w:sz w:val="22"/>
          <w:lang w:val="en-GB"/>
        </w:rPr>
        <w:t>.</w:t>
      </w:r>
    </w:p>
    <w:p w14:paraId="2BAC7EEA" w14:textId="77777777" w:rsidR="00745974" w:rsidRPr="00F040FC" w:rsidRDefault="00745974" w:rsidP="00745974">
      <w:pPr>
        <w:pStyle w:val="Contenuto"/>
        <w:keepNext/>
        <w:rPr>
          <w:sz w:val="24"/>
          <w:szCs w:val="24"/>
          <w:lang w:val="en-US"/>
        </w:rPr>
      </w:pPr>
      <w:r w:rsidRPr="00EC7CAE">
        <w:rPr>
          <w:noProof/>
          <w:sz w:val="24"/>
          <w:szCs w:val="24"/>
        </w:rPr>
        <w:drawing>
          <wp:inline distT="0" distB="0" distL="0" distR="0" wp14:anchorId="60133649" wp14:editId="6BE05E7A">
            <wp:extent cx="3314700" cy="2486025"/>
            <wp:effectExtent l="0" t="0" r="0" b="9525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700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C7CAE">
        <w:rPr>
          <w:noProof/>
          <w:sz w:val="24"/>
          <w:szCs w:val="24"/>
        </w:rPr>
        <w:drawing>
          <wp:inline distT="0" distB="0" distL="0" distR="0" wp14:anchorId="673D7A0D" wp14:editId="67F2163B">
            <wp:extent cx="2847975" cy="2931740"/>
            <wp:effectExtent l="0" t="0" r="0" b="2540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07" b="3448"/>
                    <a:stretch/>
                  </pic:blipFill>
                  <pic:spPr bwMode="auto">
                    <a:xfrm>
                      <a:off x="0" y="0"/>
                      <a:ext cx="2847975" cy="2931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8DA60F" w14:textId="77777777" w:rsidR="00745974" w:rsidRPr="00F040FC" w:rsidRDefault="00745974" w:rsidP="00745974">
      <w:pPr>
        <w:pStyle w:val="Contenuto"/>
        <w:keepNext/>
        <w:rPr>
          <w:sz w:val="24"/>
          <w:szCs w:val="24"/>
          <w:lang w:val="en-US"/>
        </w:rPr>
      </w:pPr>
    </w:p>
    <w:p w14:paraId="72F00BFF" w14:textId="6FB467F0" w:rsidR="00745974" w:rsidRPr="0034288B" w:rsidRDefault="00745974" w:rsidP="00D73FDF">
      <w:pPr>
        <w:pStyle w:val="Didascalia"/>
        <w:ind w:left="1440" w:firstLine="720"/>
        <w:jc w:val="both"/>
        <w:rPr>
          <w:lang w:val="en-US"/>
        </w:rPr>
      </w:pPr>
      <w:r w:rsidRPr="0034288B">
        <w:rPr>
          <w:lang w:val="en-US"/>
        </w:rPr>
        <w:t xml:space="preserve">Figure </w:t>
      </w:r>
      <w:r>
        <w:fldChar w:fldCharType="begin"/>
      </w:r>
      <w:r w:rsidRPr="0034288B">
        <w:rPr>
          <w:lang w:val="en-US"/>
        </w:rPr>
        <w:instrText xml:space="preserve"> SEQ Figure \* ARABIC </w:instrText>
      </w:r>
      <w:r>
        <w:fldChar w:fldCharType="separate"/>
      </w:r>
      <w:r w:rsidRPr="0034288B">
        <w:rPr>
          <w:noProof/>
          <w:lang w:val="en-US"/>
        </w:rPr>
        <w:t>1</w:t>
      </w:r>
      <w:r>
        <w:rPr>
          <w:noProof/>
        </w:rPr>
        <w:fldChar w:fldCharType="end"/>
      </w:r>
      <w:r w:rsidRPr="0034288B">
        <w:rPr>
          <w:lang w:val="en-US"/>
        </w:rPr>
        <w:t xml:space="preserve"> - PCA (12 -&gt; 2) </w:t>
      </w:r>
      <w:r w:rsidRPr="0034288B">
        <w:rPr>
          <w:lang w:val="en-US"/>
        </w:rPr>
        <w:tab/>
      </w:r>
      <w:r w:rsidRPr="0034288B">
        <w:rPr>
          <w:lang w:val="en-US"/>
        </w:rPr>
        <w:tab/>
      </w:r>
      <w:r w:rsidRPr="0034288B">
        <w:rPr>
          <w:lang w:val="en-US"/>
        </w:rPr>
        <w:tab/>
      </w:r>
      <w:r w:rsidRPr="0034288B">
        <w:rPr>
          <w:lang w:val="en-US"/>
        </w:rPr>
        <w:tab/>
        <w:t xml:space="preserve">Figure </w:t>
      </w:r>
      <w:r>
        <w:fldChar w:fldCharType="begin"/>
      </w:r>
      <w:r w:rsidRPr="0034288B">
        <w:rPr>
          <w:lang w:val="en-US"/>
        </w:rPr>
        <w:instrText xml:space="preserve"> SEQ Figure \* ARABIC </w:instrText>
      </w:r>
      <w:r>
        <w:fldChar w:fldCharType="separate"/>
      </w:r>
      <w:r w:rsidRPr="0034288B">
        <w:rPr>
          <w:noProof/>
          <w:lang w:val="en-US"/>
        </w:rPr>
        <w:t>2</w:t>
      </w:r>
      <w:r>
        <w:fldChar w:fldCharType="end"/>
      </w:r>
      <w:r w:rsidRPr="0034288B">
        <w:rPr>
          <w:lang w:val="en-US"/>
        </w:rPr>
        <w:t xml:space="preserve"> - PCA (12 -&gt; 3)</w:t>
      </w:r>
    </w:p>
    <w:p w14:paraId="3E4FD9B9" w14:textId="77777777" w:rsidR="00745974" w:rsidRPr="00F92DBC" w:rsidRDefault="00745974" w:rsidP="00745974">
      <w:pPr>
        <w:pStyle w:val="Titolo1"/>
        <w:rPr>
          <w:lang w:val="en-GB"/>
        </w:rPr>
      </w:pPr>
      <w:bookmarkStart w:id="8" w:name="_Toc108647437"/>
      <w:r w:rsidRPr="0034288B">
        <w:rPr>
          <w:lang w:val="en-US"/>
        </w:rPr>
        <w:t>LDA</w:t>
      </w:r>
      <w:bookmarkEnd w:id="8"/>
    </w:p>
    <w:p w14:paraId="18606773" w14:textId="235D1912" w:rsidR="00745974" w:rsidRPr="00AD4341" w:rsidRDefault="00C80E86" w:rsidP="00745974">
      <w:pPr>
        <w:pStyle w:val="Contenuto"/>
        <w:rPr>
          <w:sz w:val="22"/>
          <w:lang w:val="en-US"/>
        </w:rPr>
      </w:pPr>
      <w:r w:rsidRPr="00AD4341">
        <w:rPr>
          <w:sz w:val="22"/>
          <w:lang w:val="en-GB"/>
        </w:rPr>
        <w:t xml:space="preserve">While PCA does not </w:t>
      </w:r>
      <w:r w:rsidR="006C7105" w:rsidRPr="00AD4341">
        <w:rPr>
          <w:sz w:val="22"/>
          <w:lang w:val="en-GB"/>
        </w:rPr>
        <w:t>provide any guarantee about obtaining</w:t>
      </w:r>
      <w:r w:rsidR="009D2354" w:rsidRPr="00AD4341">
        <w:rPr>
          <w:sz w:val="22"/>
          <w:lang w:val="en-GB"/>
        </w:rPr>
        <w:t xml:space="preserve"> discriminant </w:t>
      </w:r>
      <w:r w:rsidR="008F6784" w:rsidRPr="00AD4341">
        <w:rPr>
          <w:sz w:val="22"/>
          <w:lang w:val="en-GB"/>
        </w:rPr>
        <w:t>directions</w:t>
      </w:r>
      <w:r w:rsidR="009D2354" w:rsidRPr="00AD4341">
        <w:rPr>
          <w:sz w:val="22"/>
          <w:lang w:val="en-GB"/>
        </w:rPr>
        <w:t>,</w:t>
      </w:r>
      <w:r w:rsidR="008F6784" w:rsidRPr="00AD4341">
        <w:rPr>
          <w:sz w:val="22"/>
          <w:lang w:val="en-GB"/>
        </w:rPr>
        <w:t xml:space="preserve"> Linear Discriminant Analysis</w:t>
      </w:r>
      <w:r w:rsidR="007C0F6E" w:rsidRPr="00AD4341">
        <w:rPr>
          <w:sz w:val="22"/>
          <w:lang w:val="en-GB"/>
        </w:rPr>
        <w:t xml:space="preserve"> </w:t>
      </w:r>
      <w:r w:rsidR="00641CC0" w:rsidRPr="00AD4341">
        <w:rPr>
          <w:sz w:val="22"/>
          <w:lang w:val="en-GB"/>
        </w:rPr>
        <w:t xml:space="preserve">is defined as a criterion of </w:t>
      </w:r>
      <w:r w:rsidR="00A004EA" w:rsidRPr="00AD4341">
        <w:rPr>
          <w:sz w:val="22"/>
          <w:lang w:val="en-GB"/>
        </w:rPr>
        <w:t>optimality</w:t>
      </w:r>
      <w:r w:rsidR="00A714E1" w:rsidRPr="00AD4341">
        <w:rPr>
          <w:sz w:val="22"/>
          <w:lang w:val="en-GB"/>
        </w:rPr>
        <w:t xml:space="preserve"> find</w:t>
      </w:r>
      <w:r w:rsidR="00F34ADF" w:rsidRPr="00AD4341">
        <w:rPr>
          <w:sz w:val="22"/>
          <w:lang w:val="en-GB"/>
        </w:rPr>
        <w:t>s</w:t>
      </w:r>
      <w:r w:rsidR="00A714E1" w:rsidRPr="00AD4341">
        <w:rPr>
          <w:sz w:val="22"/>
          <w:lang w:val="en-GB"/>
        </w:rPr>
        <w:t xml:space="preserve"> a direction that has a large separation</w:t>
      </w:r>
      <w:r w:rsidR="00CD3EAD" w:rsidRPr="00AD4341">
        <w:rPr>
          <w:sz w:val="22"/>
          <w:lang w:val="en-GB"/>
        </w:rPr>
        <w:t xml:space="preserve"> </w:t>
      </w:r>
      <w:r w:rsidR="009A7917" w:rsidRPr="00AD4341">
        <w:rPr>
          <w:sz w:val="22"/>
          <w:lang w:val="en-GB"/>
        </w:rPr>
        <w:t>between the classes and small spread inside each class.</w:t>
      </w:r>
    </w:p>
    <w:p w14:paraId="38D26BAB" w14:textId="31B750C1" w:rsidR="00A132DB" w:rsidRPr="00AD4341" w:rsidRDefault="00281CCC" w:rsidP="00745974">
      <w:pPr>
        <w:pStyle w:val="Contenuto"/>
        <w:rPr>
          <w:sz w:val="22"/>
          <w:lang w:val="en-GB"/>
        </w:rPr>
      </w:pPr>
      <w:r w:rsidRPr="00AD4341">
        <w:rPr>
          <w:sz w:val="22"/>
          <w:lang w:val="en-GB"/>
        </w:rPr>
        <w:t xml:space="preserve">Also in this case, </w:t>
      </w:r>
      <w:proofErr w:type="gramStart"/>
      <w:r w:rsidRPr="00AD4341">
        <w:rPr>
          <w:sz w:val="22"/>
          <w:lang w:val="en-GB"/>
        </w:rPr>
        <w:t>The</w:t>
      </w:r>
      <w:proofErr w:type="gramEnd"/>
      <w:r w:rsidRPr="00AD4341">
        <w:rPr>
          <w:sz w:val="22"/>
          <w:lang w:val="en-GB"/>
        </w:rPr>
        <w:t xml:space="preserve"> following images, which are for demonstration purposes only, show</w:t>
      </w:r>
      <w:r w:rsidR="00A130D3" w:rsidRPr="00AD4341">
        <w:rPr>
          <w:sz w:val="22"/>
          <w:lang w:val="en-GB"/>
        </w:rPr>
        <w:t xml:space="preserve"> </w:t>
      </w:r>
      <w:r w:rsidRPr="00AD4341">
        <w:rPr>
          <w:sz w:val="22"/>
          <w:lang w:val="en-GB"/>
        </w:rPr>
        <w:t>the training set after that LDA</w:t>
      </w:r>
      <w:r w:rsidR="00952BB4" w:rsidRPr="00AD4341">
        <w:rPr>
          <w:sz w:val="22"/>
          <w:lang w:val="en-GB"/>
        </w:rPr>
        <w:t xml:space="preserve"> has been applied</w:t>
      </w:r>
      <w:r w:rsidR="00A130D3" w:rsidRPr="00AD4341">
        <w:rPr>
          <w:sz w:val="22"/>
          <w:lang w:val="en-GB"/>
        </w:rPr>
        <w:t xml:space="preserve">, or PCA followed by LDA, as these two techniques can be used </w:t>
      </w:r>
      <w:r w:rsidR="008A50E6" w:rsidRPr="00AD4341">
        <w:rPr>
          <w:sz w:val="22"/>
          <w:lang w:val="en-GB"/>
        </w:rPr>
        <w:t>simultaneously</w:t>
      </w:r>
      <w:r w:rsidR="00380445" w:rsidRPr="00AD4341">
        <w:rPr>
          <w:sz w:val="22"/>
          <w:lang w:val="en-GB"/>
        </w:rPr>
        <w:t xml:space="preserve"> (in this strict order)</w:t>
      </w:r>
      <w:r w:rsidR="008A50E6" w:rsidRPr="00AD4341">
        <w:rPr>
          <w:sz w:val="22"/>
          <w:lang w:val="en-GB"/>
        </w:rPr>
        <w:t>.</w:t>
      </w:r>
    </w:p>
    <w:p w14:paraId="7851882F" w14:textId="09510071" w:rsidR="00A132DB" w:rsidRPr="00EC7CAE" w:rsidRDefault="00A132DB" w:rsidP="00745974">
      <w:pPr>
        <w:pStyle w:val="Contenuto"/>
        <w:rPr>
          <w:sz w:val="24"/>
          <w:szCs w:val="24"/>
          <w:lang w:val="en-GB"/>
        </w:rPr>
      </w:pPr>
    </w:p>
    <w:p w14:paraId="456D6711" w14:textId="77777777" w:rsidR="00745974" w:rsidRPr="00E914B3" w:rsidRDefault="00745974" w:rsidP="00745974">
      <w:pPr>
        <w:pStyle w:val="Contenuto"/>
        <w:keepNext/>
        <w:jc w:val="center"/>
        <w:rPr>
          <w:sz w:val="24"/>
          <w:szCs w:val="24"/>
          <w:lang w:val="en-US"/>
        </w:rPr>
      </w:pPr>
      <w:r w:rsidRPr="00EC7CAE">
        <w:rPr>
          <w:noProof/>
          <w:sz w:val="24"/>
          <w:szCs w:val="24"/>
        </w:rPr>
        <w:lastRenderedPageBreak/>
        <w:drawing>
          <wp:inline distT="0" distB="0" distL="0" distR="0" wp14:anchorId="1B15A0FF" wp14:editId="27CE04A5">
            <wp:extent cx="2920999" cy="2190750"/>
            <wp:effectExtent l="0" t="0" r="0" b="0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3115" cy="22148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C7CAE">
        <w:rPr>
          <w:noProof/>
          <w:sz w:val="24"/>
          <w:szCs w:val="24"/>
        </w:rPr>
        <w:drawing>
          <wp:inline distT="0" distB="0" distL="0" distR="0" wp14:anchorId="2594F5A6" wp14:editId="5EA0B4A0">
            <wp:extent cx="3217333" cy="2413000"/>
            <wp:effectExtent l="0" t="0" r="2540" b="6350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8962" cy="24217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17CB2C" w14:textId="77777777" w:rsidR="00745974" w:rsidRDefault="00745974" w:rsidP="00745974">
      <w:pPr>
        <w:pStyle w:val="Didascalia"/>
        <w:rPr>
          <w:lang w:val="en-GB"/>
        </w:rPr>
      </w:pPr>
      <w:r w:rsidRPr="0069200A">
        <w:rPr>
          <w:lang w:val="en-GB"/>
        </w:rPr>
        <w:t xml:space="preserve">Figure </w:t>
      </w:r>
      <w:r>
        <w:fldChar w:fldCharType="begin"/>
      </w:r>
      <w:r w:rsidRPr="0069200A">
        <w:rPr>
          <w:lang w:val="en-GB"/>
        </w:rPr>
        <w:instrText xml:space="preserve"> SEQ Figure \* ARABIC </w:instrText>
      </w:r>
      <w:r>
        <w:fldChar w:fldCharType="separate"/>
      </w:r>
      <w:r>
        <w:rPr>
          <w:noProof/>
          <w:lang w:val="en-GB"/>
        </w:rPr>
        <w:t>3</w:t>
      </w:r>
      <w:r>
        <w:fldChar w:fldCharType="end"/>
      </w:r>
      <w:r w:rsidRPr="0069200A">
        <w:rPr>
          <w:lang w:val="en-GB"/>
        </w:rPr>
        <w:t xml:space="preserve"> </w:t>
      </w:r>
      <w:r>
        <w:rPr>
          <w:lang w:val="en-GB"/>
        </w:rPr>
        <w:t>–</w:t>
      </w:r>
      <w:r w:rsidRPr="0069200A">
        <w:rPr>
          <w:lang w:val="en-GB"/>
        </w:rPr>
        <w:t xml:space="preserve"> </w:t>
      </w:r>
      <w:r>
        <w:rPr>
          <w:lang w:val="en-GB"/>
        </w:rPr>
        <w:t xml:space="preserve">PCA (12 -&gt; 2) + </w:t>
      </w:r>
      <w:r w:rsidRPr="0069200A">
        <w:rPr>
          <w:lang w:val="en-GB"/>
        </w:rPr>
        <w:t xml:space="preserve">LDA </w:t>
      </w:r>
      <w:r>
        <w:rPr>
          <w:lang w:val="en-GB"/>
        </w:rPr>
        <w:t>(</w:t>
      </w:r>
      <w:r w:rsidRPr="0069200A">
        <w:rPr>
          <w:lang w:val="en-GB"/>
        </w:rPr>
        <w:t>green line is the best direction</w:t>
      </w:r>
      <w:r>
        <w:rPr>
          <w:lang w:val="en-GB"/>
        </w:rPr>
        <w:t>)</w:t>
      </w:r>
      <w:r w:rsidRPr="001067AB">
        <w:rPr>
          <w:lang w:val="en-GB"/>
        </w:rPr>
        <w:t xml:space="preserve"> </w:t>
      </w:r>
      <w:r>
        <w:rPr>
          <w:lang w:val="en-GB"/>
        </w:rPr>
        <w:tab/>
      </w:r>
      <w:r>
        <w:rPr>
          <w:lang w:val="en-GB"/>
        </w:rPr>
        <w:tab/>
      </w:r>
      <w:r w:rsidRPr="00B9041E">
        <w:rPr>
          <w:lang w:val="en-GB"/>
        </w:rPr>
        <w:t xml:space="preserve">Figure </w:t>
      </w:r>
      <w:r>
        <w:fldChar w:fldCharType="begin"/>
      </w:r>
      <w:r w:rsidRPr="00B9041E">
        <w:rPr>
          <w:lang w:val="en-GB"/>
        </w:rPr>
        <w:instrText xml:space="preserve"> SEQ Figure \* ARABIC </w:instrText>
      </w:r>
      <w:r>
        <w:fldChar w:fldCharType="separate"/>
      </w:r>
      <w:r>
        <w:rPr>
          <w:noProof/>
          <w:lang w:val="en-GB"/>
        </w:rPr>
        <w:t>4</w:t>
      </w:r>
      <w:r>
        <w:fldChar w:fldCharType="end"/>
      </w:r>
      <w:r w:rsidRPr="00B9041E">
        <w:rPr>
          <w:lang w:val="en-GB"/>
        </w:rPr>
        <w:t xml:space="preserve"> - PCA (12 -&gt; 2) + LDA</w:t>
      </w:r>
    </w:p>
    <w:p w14:paraId="58DA2236" w14:textId="77777777" w:rsidR="00745974" w:rsidRDefault="00745974" w:rsidP="00745974">
      <w:pPr>
        <w:pStyle w:val="Didascalia"/>
        <w:ind w:left="4320" w:firstLine="720"/>
        <w:rPr>
          <w:lang w:val="en-GB"/>
        </w:rPr>
      </w:pPr>
      <w:r w:rsidRPr="00B9041E">
        <w:rPr>
          <w:lang w:val="en-GB"/>
        </w:rPr>
        <w:t xml:space="preserve"> (</w:t>
      </w:r>
      <w:proofErr w:type="gramStart"/>
      <w:r w:rsidRPr="00B9041E">
        <w:rPr>
          <w:lang w:val="en-GB"/>
        </w:rPr>
        <w:t>histograms</w:t>
      </w:r>
      <w:proofErr w:type="gramEnd"/>
      <w:r w:rsidRPr="00B9041E">
        <w:rPr>
          <w:lang w:val="en-GB"/>
        </w:rPr>
        <w:t xml:space="preserve"> show how </w:t>
      </w:r>
      <w:r>
        <w:rPr>
          <w:lang w:val="en-GB"/>
        </w:rPr>
        <w:t>points</w:t>
      </w:r>
      <w:r w:rsidRPr="00B9041E">
        <w:rPr>
          <w:lang w:val="en-GB"/>
        </w:rPr>
        <w:t xml:space="preserve"> are project</w:t>
      </w:r>
      <w:r>
        <w:rPr>
          <w:lang w:val="en-GB"/>
        </w:rPr>
        <w:t>ed</w:t>
      </w:r>
      <w:r w:rsidRPr="00B9041E">
        <w:rPr>
          <w:lang w:val="en-GB"/>
        </w:rPr>
        <w:t xml:space="preserve"> along the directio</w:t>
      </w:r>
      <w:r>
        <w:rPr>
          <w:lang w:val="en-GB"/>
        </w:rPr>
        <w:t>n</w:t>
      </w:r>
      <w:r w:rsidRPr="00B9041E">
        <w:rPr>
          <w:lang w:val="en-GB"/>
        </w:rPr>
        <w:t>)</w:t>
      </w:r>
    </w:p>
    <w:p w14:paraId="435F598B" w14:textId="77777777" w:rsidR="00745974" w:rsidRPr="00F87A78" w:rsidRDefault="00745974" w:rsidP="00745974">
      <w:pPr>
        <w:pStyle w:val="Didascalia"/>
        <w:rPr>
          <w:lang w:val="en-GB"/>
        </w:rPr>
      </w:pPr>
    </w:p>
    <w:p w14:paraId="3BFB00DD" w14:textId="77777777" w:rsidR="00745974" w:rsidRDefault="00745974" w:rsidP="00745974">
      <w:pPr>
        <w:keepNext/>
        <w:spacing w:after="200"/>
      </w:pPr>
      <w:r>
        <w:rPr>
          <w:noProof/>
        </w:rPr>
        <w:drawing>
          <wp:inline distT="0" distB="0" distL="0" distR="0" wp14:anchorId="563E375D" wp14:editId="2BDED170">
            <wp:extent cx="2939143" cy="2925335"/>
            <wp:effectExtent l="0" t="0" r="0" b="8890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890" t="3176" r="1786" b="12896"/>
                    <a:stretch/>
                  </pic:blipFill>
                  <pic:spPr bwMode="auto">
                    <a:xfrm>
                      <a:off x="0" y="0"/>
                      <a:ext cx="2946323" cy="29324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E1589AF" wp14:editId="3B4FC9CE">
            <wp:extent cx="3418114" cy="2560529"/>
            <wp:effectExtent l="0" t="0" r="0" b="0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2324" cy="25711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5CF02F" w14:textId="77777777" w:rsidR="00745974" w:rsidRPr="001427C5" w:rsidRDefault="00745974" w:rsidP="00745974">
      <w:pPr>
        <w:pStyle w:val="Didascalia"/>
        <w:ind w:left="5040" w:hanging="5040"/>
        <w:rPr>
          <w:lang w:val="en-GB"/>
        </w:rPr>
      </w:pPr>
      <w:r w:rsidRPr="00B9041E">
        <w:rPr>
          <w:lang w:val="en-GB"/>
        </w:rPr>
        <w:t xml:space="preserve">Figure </w:t>
      </w:r>
      <w:r>
        <w:fldChar w:fldCharType="begin"/>
      </w:r>
      <w:r w:rsidRPr="00B9041E">
        <w:rPr>
          <w:lang w:val="en-GB"/>
        </w:rPr>
        <w:instrText xml:space="preserve"> SEQ Figure \* ARABIC </w:instrText>
      </w:r>
      <w:r>
        <w:fldChar w:fldCharType="separate"/>
      </w:r>
      <w:r>
        <w:rPr>
          <w:noProof/>
          <w:lang w:val="en-GB"/>
        </w:rPr>
        <w:t>5</w:t>
      </w:r>
      <w:r>
        <w:fldChar w:fldCharType="end"/>
      </w:r>
      <w:r w:rsidRPr="00B9041E">
        <w:rPr>
          <w:lang w:val="en-GB"/>
        </w:rPr>
        <w:t xml:space="preserve"> - PCA (12 -&gt;3) + LDA (</w:t>
      </w:r>
      <w:r>
        <w:rPr>
          <w:lang w:val="en-GB"/>
        </w:rPr>
        <w:t xml:space="preserve">blue </w:t>
      </w:r>
      <w:r w:rsidRPr="0069200A">
        <w:rPr>
          <w:lang w:val="en-GB"/>
        </w:rPr>
        <w:t>line is the best direction</w:t>
      </w:r>
      <w:r>
        <w:rPr>
          <w:lang w:val="en-GB"/>
        </w:rPr>
        <w:t>)</w:t>
      </w:r>
      <w:r>
        <w:rPr>
          <w:lang w:val="en-GB"/>
        </w:rPr>
        <w:tab/>
      </w:r>
      <w:r w:rsidRPr="001427C5">
        <w:rPr>
          <w:lang w:val="en-GB"/>
        </w:rPr>
        <w:t xml:space="preserve">Figure </w:t>
      </w:r>
      <w:r>
        <w:fldChar w:fldCharType="begin"/>
      </w:r>
      <w:r w:rsidRPr="001427C5">
        <w:rPr>
          <w:lang w:val="en-GB"/>
        </w:rPr>
        <w:instrText xml:space="preserve"> SEQ Figure \* ARABIC </w:instrText>
      </w:r>
      <w:r>
        <w:fldChar w:fldCharType="separate"/>
      </w:r>
      <w:r>
        <w:rPr>
          <w:noProof/>
          <w:lang w:val="en-GB"/>
        </w:rPr>
        <w:t>6</w:t>
      </w:r>
      <w:r>
        <w:fldChar w:fldCharType="end"/>
      </w:r>
      <w:r w:rsidRPr="001427C5">
        <w:rPr>
          <w:lang w:val="en-GB"/>
        </w:rPr>
        <w:t xml:space="preserve"> - PCA (12 -&gt; 3) + LDA (</w:t>
      </w:r>
      <w:r w:rsidRPr="00B9041E">
        <w:rPr>
          <w:lang w:val="en-GB"/>
        </w:rPr>
        <w:t xml:space="preserve">histograms show how </w:t>
      </w:r>
      <w:r>
        <w:rPr>
          <w:lang w:val="en-GB"/>
        </w:rPr>
        <w:t>points</w:t>
      </w:r>
      <w:r w:rsidRPr="00B9041E">
        <w:rPr>
          <w:lang w:val="en-GB"/>
        </w:rPr>
        <w:t xml:space="preserve"> are project</w:t>
      </w:r>
      <w:r>
        <w:rPr>
          <w:lang w:val="en-GB"/>
        </w:rPr>
        <w:t>ed</w:t>
      </w:r>
      <w:r w:rsidRPr="00B9041E">
        <w:rPr>
          <w:lang w:val="en-GB"/>
        </w:rPr>
        <w:t xml:space="preserve"> along the directio</w:t>
      </w:r>
      <w:r>
        <w:rPr>
          <w:lang w:val="en-GB"/>
        </w:rPr>
        <w:t>n)</w:t>
      </w:r>
    </w:p>
    <w:p w14:paraId="33770302" w14:textId="77777777" w:rsidR="00745974" w:rsidRDefault="00745974" w:rsidP="00745974">
      <w:pPr>
        <w:pStyle w:val="Didascalia"/>
      </w:pPr>
      <w:r>
        <w:rPr>
          <w:noProof/>
        </w:rPr>
        <w:drawing>
          <wp:inline distT="0" distB="0" distL="0" distR="0" wp14:anchorId="7EFDA565" wp14:editId="63BF116B">
            <wp:extent cx="2653146" cy="2056368"/>
            <wp:effectExtent l="0" t="0" r="0" b="1270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06" t="5849" r="8738" b="6076"/>
                    <a:stretch/>
                  </pic:blipFill>
                  <pic:spPr bwMode="auto">
                    <a:xfrm>
                      <a:off x="0" y="0"/>
                      <a:ext cx="2736279" cy="21208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DD92FC" w14:textId="72B7C65F" w:rsidR="00745974" w:rsidRPr="001F2795" w:rsidRDefault="00745974" w:rsidP="001F2795">
      <w:pPr>
        <w:pStyle w:val="Didascalia"/>
        <w:rPr>
          <w:lang w:val="en-US"/>
        </w:rPr>
      </w:pPr>
      <w:r w:rsidRPr="0034288B">
        <w:rPr>
          <w:lang w:val="en-US"/>
        </w:rPr>
        <w:t xml:space="preserve">Figure </w:t>
      </w:r>
      <w:r>
        <w:fldChar w:fldCharType="begin"/>
      </w:r>
      <w:r w:rsidRPr="0034288B">
        <w:rPr>
          <w:lang w:val="en-US"/>
        </w:rPr>
        <w:instrText xml:space="preserve"> SEQ Figure \* ARABIC </w:instrText>
      </w:r>
      <w:r>
        <w:fldChar w:fldCharType="separate"/>
      </w:r>
      <w:r w:rsidRPr="0034288B">
        <w:rPr>
          <w:noProof/>
          <w:lang w:val="en-US"/>
        </w:rPr>
        <w:t>7</w:t>
      </w:r>
      <w:r>
        <w:fldChar w:fldCharType="end"/>
      </w:r>
      <w:r w:rsidRPr="0034288B">
        <w:rPr>
          <w:lang w:val="en-US"/>
        </w:rPr>
        <w:t xml:space="preserve"> - LDA (12 -&gt; 1)</w:t>
      </w:r>
      <w:r w:rsidRPr="00EC7CAE">
        <w:rPr>
          <w:sz w:val="24"/>
          <w:szCs w:val="24"/>
          <w:lang w:val="en-GB"/>
        </w:rPr>
        <w:br w:type="page"/>
      </w:r>
    </w:p>
    <w:p w14:paraId="01811C49" w14:textId="0485D504" w:rsidR="00105B2D" w:rsidRDefault="0088295C" w:rsidP="0024244A">
      <w:pPr>
        <w:pStyle w:val="Titolo1"/>
        <w:rPr>
          <w:lang w:val="en-GB"/>
        </w:rPr>
      </w:pPr>
      <w:bookmarkStart w:id="9" w:name="_Toc108647438"/>
      <w:r w:rsidRPr="00F87A78">
        <w:rPr>
          <w:lang w:val="en-GB"/>
        </w:rPr>
        <w:lastRenderedPageBreak/>
        <w:t>Classification</w:t>
      </w:r>
      <w:bookmarkEnd w:id="9"/>
    </w:p>
    <w:p w14:paraId="3808610F" w14:textId="77777777" w:rsidR="0088295C" w:rsidRPr="00F87A78" w:rsidRDefault="0088295C" w:rsidP="0024244A">
      <w:pPr>
        <w:pStyle w:val="Titolo2"/>
        <w:rPr>
          <w:lang w:val="en-GB"/>
        </w:rPr>
      </w:pPr>
      <w:bookmarkStart w:id="10" w:name="_Toc108647439"/>
      <w:r w:rsidRPr="00F87A78">
        <w:rPr>
          <w:lang w:val="en-GB"/>
        </w:rPr>
        <w:t>What we use…</w:t>
      </w:r>
      <w:bookmarkEnd w:id="10"/>
    </w:p>
    <w:p w14:paraId="34805BFC" w14:textId="77777777" w:rsidR="0088295C" w:rsidRPr="00AD4341" w:rsidRDefault="0088295C" w:rsidP="0088295C">
      <w:pPr>
        <w:pStyle w:val="Contenuto"/>
        <w:numPr>
          <w:ilvl w:val="0"/>
          <w:numId w:val="1"/>
        </w:numPr>
        <w:rPr>
          <w:sz w:val="22"/>
          <w:lang w:val="en-GB"/>
        </w:rPr>
      </w:pPr>
      <w:r w:rsidRPr="00AD4341">
        <w:rPr>
          <w:sz w:val="22"/>
          <w:lang w:val="en-GB"/>
        </w:rPr>
        <w:t>Generative models – Linear and Quadratic Classifiers</w:t>
      </w:r>
    </w:p>
    <w:p w14:paraId="3B559CBA" w14:textId="0010CD45" w:rsidR="0088295C" w:rsidRPr="00AD4341" w:rsidRDefault="0088295C" w:rsidP="0088295C">
      <w:pPr>
        <w:pStyle w:val="Contenuto"/>
        <w:numPr>
          <w:ilvl w:val="1"/>
          <w:numId w:val="1"/>
        </w:numPr>
        <w:rPr>
          <w:sz w:val="22"/>
        </w:rPr>
      </w:pPr>
      <w:r w:rsidRPr="00AD4341">
        <w:rPr>
          <w:sz w:val="22"/>
        </w:rPr>
        <w:t>Multivariate Gaussian Classifier (</w:t>
      </w:r>
      <w:r w:rsidR="002C47CF" w:rsidRPr="00AD4341">
        <w:rPr>
          <w:b/>
          <w:sz w:val="22"/>
        </w:rPr>
        <w:t>MVG</w:t>
      </w:r>
      <w:r w:rsidRPr="00AD4341">
        <w:rPr>
          <w:sz w:val="22"/>
        </w:rPr>
        <w:t>)</w:t>
      </w:r>
    </w:p>
    <w:p w14:paraId="5E6A5EAA" w14:textId="7B2827ED" w:rsidR="0088295C" w:rsidRPr="00AD4341" w:rsidRDefault="002C47CF" w:rsidP="0088295C">
      <w:pPr>
        <w:pStyle w:val="Contenuto"/>
        <w:numPr>
          <w:ilvl w:val="1"/>
          <w:numId w:val="1"/>
        </w:numPr>
        <w:rPr>
          <w:sz w:val="22"/>
          <w:lang w:val="en-GB"/>
        </w:rPr>
      </w:pPr>
      <w:r w:rsidRPr="00AD4341">
        <w:rPr>
          <w:sz w:val="22"/>
          <w:lang w:val="en-GB"/>
        </w:rPr>
        <w:t>MVG</w:t>
      </w:r>
      <w:r w:rsidR="0088295C" w:rsidRPr="00AD4341">
        <w:rPr>
          <w:sz w:val="22"/>
          <w:lang w:val="en-GB"/>
        </w:rPr>
        <w:t xml:space="preserve"> + </w:t>
      </w:r>
      <w:r w:rsidR="008B7B1E" w:rsidRPr="00AD4341">
        <w:rPr>
          <w:sz w:val="22"/>
          <w:lang w:val="en-GB"/>
        </w:rPr>
        <w:t>Diag</w:t>
      </w:r>
      <w:r w:rsidR="00C342D6" w:rsidRPr="00AD4341">
        <w:rPr>
          <w:sz w:val="22"/>
          <w:lang w:val="en-GB"/>
        </w:rPr>
        <w:t>onal Covariance</w:t>
      </w:r>
    </w:p>
    <w:p w14:paraId="31BE8A75" w14:textId="37395F9F" w:rsidR="0088295C" w:rsidRPr="00AD4341" w:rsidRDefault="002C47CF" w:rsidP="0088295C">
      <w:pPr>
        <w:pStyle w:val="Contenuto"/>
        <w:numPr>
          <w:ilvl w:val="1"/>
          <w:numId w:val="1"/>
        </w:numPr>
        <w:rPr>
          <w:sz w:val="22"/>
          <w:lang w:val="en-GB"/>
        </w:rPr>
      </w:pPr>
      <w:r w:rsidRPr="00AD4341">
        <w:rPr>
          <w:sz w:val="22"/>
          <w:lang w:val="en-GB"/>
        </w:rPr>
        <w:t>MVG</w:t>
      </w:r>
      <w:r w:rsidR="0088295C" w:rsidRPr="00AD4341">
        <w:rPr>
          <w:sz w:val="22"/>
          <w:lang w:val="en-GB"/>
        </w:rPr>
        <w:t xml:space="preserve"> + Tied Covariance</w:t>
      </w:r>
    </w:p>
    <w:p w14:paraId="75D27727" w14:textId="4E0A3E9E" w:rsidR="0088295C" w:rsidRPr="00AD4341" w:rsidRDefault="002C47CF" w:rsidP="0088295C">
      <w:pPr>
        <w:pStyle w:val="Contenuto"/>
        <w:numPr>
          <w:ilvl w:val="1"/>
          <w:numId w:val="1"/>
        </w:numPr>
        <w:rPr>
          <w:sz w:val="22"/>
          <w:lang w:val="en-GB"/>
        </w:rPr>
      </w:pPr>
      <w:r w:rsidRPr="00AD4341">
        <w:rPr>
          <w:sz w:val="22"/>
          <w:lang w:val="en-GB"/>
        </w:rPr>
        <w:t>MVG</w:t>
      </w:r>
      <w:r w:rsidR="0088295C" w:rsidRPr="00AD4341">
        <w:rPr>
          <w:sz w:val="22"/>
          <w:lang w:val="en-GB"/>
        </w:rPr>
        <w:t xml:space="preserve"> + </w:t>
      </w:r>
      <w:r w:rsidR="00C342D6" w:rsidRPr="00AD4341">
        <w:rPr>
          <w:sz w:val="22"/>
          <w:lang w:val="en-GB"/>
        </w:rPr>
        <w:t>Diagonal Covariance</w:t>
      </w:r>
      <w:r w:rsidR="0088295C" w:rsidRPr="00AD4341">
        <w:rPr>
          <w:sz w:val="22"/>
          <w:lang w:val="en-GB"/>
        </w:rPr>
        <w:t xml:space="preserve"> with Tied Covariance</w:t>
      </w:r>
    </w:p>
    <w:p w14:paraId="65D09C08" w14:textId="4C9A1AB4" w:rsidR="000B4A29" w:rsidRPr="00AD4341" w:rsidRDefault="007306F3" w:rsidP="000B4A29">
      <w:pPr>
        <w:pStyle w:val="Contenuto"/>
        <w:numPr>
          <w:ilvl w:val="0"/>
          <w:numId w:val="1"/>
        </w:numPr>
        <w:rPr>
          <w:sz w:val="22"/>
          <w:lang w:val="en-GB"/>
        </w:rPr>
      </w:pPr>
      <w:r w:rsidRPr="00AD4341">
        <w:rPr>
          <w:sz w:val="22"/>
          <w:lang w:val="en-GB"/>
        </w:rPr>
        <w:t>Logistic</w:t>
      </w:r>
      <w:r w:rsidR="0088295C" w:rsidRPr="00AD4341">
        <w:rPr>
          <w:sz w:val="22"/>
          <w:lang w:val="en-GB"/>
        </w:rPr>
        <w:t xml:space="preserve"> regression</w:t>
      </w:r>
    </w:p>
    <w:p w14:paraId="0086AFF5" w14:textId="2FD5FAD2" w:rsidR="0088295C" w:rsidRPr="00AD4341" w:rsidRDefault="0088295C" w:rsidP="0088295C">
      <w:pPr>
        <w:pStyle w:val="Contenuto"/>
        <w:numPr>
          <w:ilvl w:val="1"/>
          <w:numId w:val="1"/>
        </w:numPr>
        <w:rPr>
          <w:sz w:val="22"/>
        </w:rPr>
      </w:pPr>
      <w:r w:rsidRPr="00AD4341">
        <w:rPr>
          <w:sz w:val="22"/>
        </w:rPr>
        <w:t>Quad</w:t>
      </w:r>
      <w:r w:rsidR="00237B16" w:rsidRPr="00AD4341">
        <w:rPr>
          <w:sz w:val="22"/>
        </w:rPr>
        <w:t>ratic Logistic Regression</w:t>
      </w:r>
    </w:p>
    <w:p w14:paraId="338B2909" w14:textId="3875A118" w:rsidR="000B4A29" w:rsidRPr="00AD4341" w:rsidRDefault="00E42ECA" w:rsidP="0088295C">
      <w:pPr>
        <w:pStyle w:val="Contenuto"/>
        <w:numPr>
          <w:ilvl w:val="1"/>
          <w:numId w:val="1"/>
        </w:numPr>
        <w:rPr>
          <w:sz w:val="22"/>
        </w:rPr>
      </w:pPr>
      <w:r>
        <w:rPr>
          <w:sz w:val="22"/>
        </w:rPr>
        <w:t xml:space="preserve">Prior </w:t>
      </w:r>
      <w:r w:rsidR="000B4A29" w:rsidRPr="00AD4341">
        <w:rPr>
          <w:sz w:val="22"/>
        </w:rPr>
        <w:t>Weighted Logistic Regression</w:t>
      </w:r>
    </w:p>
    <w:p w14:paraId="747BE02C" w14:textId="39682748" w:rsidR="0088295C" w:rsidRPr="00AD4341" w:rsidRDefault="0088295C" w:rsidP="0088295C">
      <w:pPr>
        <w:pStyle w:val="Contenuto"/>
        <w:numPr>
          <w:ilvl w:val="0"/>
          <w:numId w:val="1"/>
        </w:numPr>
        <w:rPr>
          <w:sz w:val="22"/>
          <w:lang w:val="en-GB"/>
        </w:rPr>
      </w:pPr>
      <w:r w:rsidRPr="00AD4341">
        <w:rPr>
          <w:sz w:val="22"/>
          <w:lang w:val="en-GB"/>
        </w:rPr>
        <w:t>Support Vector Machines (SVM)</w:t>
      </w:r>
    </w:p>
    <w:p w14:paraId="035BBFAE" w14:textId="0D1E79A4" w:rsidR="00111A5E" w:rsidRPr="00AD4341" w:rsidRDefault="00111A5E" w:rsidP="00111A5E">
      <w:pPr>
        <w:pStyle w:val="Contenuto"/>
        <w:numPr>
          <w:ilvl w:val="1"/>
          <w:numId w:val="1"/>
        </w:numPr>
        <w:rPr>
          <w:sz w:val="22"/>
        </w:rPr>
      </w:pPr>
      <w:r w:rsidRPr="00AD4341">
        <w:rPr>
          <w:sz w:val="22"/>
        </w:rPr>
        <w:t xml:space="preserve">Primal </w:t>
      </w:r>
      <w:proofErr w:type="spellStart"/>
      <w:r w:rsidRPr="00AD4341">
        <w:rPr>
          <w:sz w:val="22"/>
        </w:rPr>
        <w:t>implementation</w:t>
      </w:r>
      <w:proofErr w:type="spellEnd"/>
    </w:p>
    <w:p w14:paraId="13F5704B" w14:textId="52B6D641" w:rsidR="00111A5E" w:rsidRPr="00AD4341" w:rsidRDefault="008D4B2F" w:rsidP="00111A5E">
      <w:pPr>
        <w:pStyle w:val="Contenuto"/>
        <w:numPr>
          <w:ilvl w:val="1"/>
          <w:numId w:val="1"/>
        </w:numPr>
        <w:rPr>
          <w:sz w:val="22"/>
          <w:lang w:val="en-GB"/>
        </w:rPr>
      </w:pPr>
      <w:r w:rsidRPr="00AD4341">
        <w:rPr>
          <w:sz w:val="22"/>
          <w:lang w:val="en-GB"/>
        </w:rPr>
        <w:t>Kernel SVM with polynomial kernel with degree=4</w:t>
      </w:r>
    </w:p>
    <w:p w14:paraId="018FC3EB" w14:textId="3076934A" w:rsidR="00111A5E" w:rsidRPr="00AD4341" w:rsidRDefault="00DD3409" w:rsidP="00111A5E">
      <w:pPr>
        <w:pStyle w:val="Contenuto"/>
        <w:numPr>
          <w:ilvl w:val="1"/>
          <w:numId w:val="1"/>
        </w:numPr>
        <w:rPr>
          <w:sz w:val="22"/>
        </w:rPr>
      </w:pPr>
      <w:r w:rsidRPr="00AD4341">
        <w:rPr>
          <w:sz w:val="22"/>
        </w:rPr>
        <w:t>Kernel SVM with RFB</w:t>
      </w:r>
    </w:p>
    <w:p w14:paraId="6BB7D510" w14:textId="63195634" w:rsidR="00745974" w:rsidRPr="00AD4341" w:rsidRDefault="00745974" w:rsidP="0088295C">
      <w:pPr>
        <w:pStyle w:val="Contenuto"/>
        <w:numPr>
          <w:ilvl w:val="0"/>
          <w:numId w:val="1"/>
        </w:numPr>
        <w:rPr>
          <w:sz w:val="22"/>
          <w:lang w:val="en-GB"/>
        </w:rPr>
      </w:pPr>
      <w:r w:rsidRPr="00AD4341">
        <w:rPr>
          <w:sz w:val="22"/>
          <w:lang w:val="en-GB"/>
        </w:rPr>
        <w:t>Gaussian Mixture Models (GMM)</w:t>
      </w:r>
    </w:p>
    <w:p w14:paraId="20255185" w14:textId="3C468C68" w:rsidR="00BE5A84" w:rsidRPr="00AD4341" w:rsidRDefault="00D61170" w:rsidP="00BE5A84">
      <w:pPr>
        <w:pStyle w:val="Contenuto"/>
        <w:numPr>
          <w:ilvl w:val="1"/>
          <w:numId w:val="1"/>
        </w:numPr>
        <w:rPr>
          <w:sz w:val="22"/>
        </w:rPr>
      </w:pPr>
      <w:r w:rsidRPr="00AD4341">
        <w:rPr>
          <w:sz w:val="22"/>
          <w:lang w:val="en-GB"/>
        </w:rPr>
        <w:t>Gaussian Mixture Models</w:t>
      </w:r>
      <w:r w:rsidR="00BE5A84" w:rsidRPr="00AD4341">
        <w:rPr>
          <w:sz w:val="22"/>
        </w:rPr>
        <w:t xml:space="preserve"> (</w:t>
      </w:r>
      <w:r w:rsidRPr="00AD4341">
        <w:rPr>
          <w:b/>
          <w:sz w:val="22"/>
        </w:rPr>
        <w:t>GMM</w:t>
      </w:r>
      <w:r w:rsidR="00BE5A84" w:rsidRPr="00AD4341">
        <w:rPr>
          <w:sz w:val="22"/>
        </w:rPr>
        <w:t>)</w:t>
      </w:r>
    </w:p>
    <w:p w14:paraId="52B51A2E" w14:textId="2942CB90" w:rsidR="00BE5A84" w:rsidRPr="00AD4341" w:rsidRDefault="00D61170" w:rsidP="00BE5A84">
      <w:pPr>
        <w:pStyle w:val="Contenuto"/>
        <w:numPr>
          <w:ilvl w:val="1"/>
          <w:numId w:val="1"/>
        </w:numPr>
        <w:rPr>
          <w:sz w:val="22"/>
          <w:lang w:val="en-GB"/>
        </w:rPr>
      </w:pPr>
      <w:r w:rsidRPr="00AD4341">
        <w:rPr>
          <w:sz w:val="22"/>
          <w:lang w:val="en-GB"/>
        </w:rPr>
        <w:t>GMM</w:t>
      </w:r>
      <w:r w:rsidR="00BE5A84" w:rsidRPr="00AD4341">
        <w:rPr>
          <w:sz w:val="22"/>
          <w:lang w:val="en-GB"/>
        </w:rPr>
        <w:t xml:space="preserve"> + </w:t>
      </w:r>
      <w:r w:rsidR="00C342D6" w:rsidRPr="00AD4341">
        <w:rPr>
          <w:sz w:val="22"/>
          <w:lang w:val="en-GB"/>
        </w:rPr>
        <w:t>Diagonal Covariance</w:t>
      </w:r>
    </w:p>
    <w:p w14:paraId="08BA3FC4" w14:textId="5A76275D" w:rsidR="00BE5A84" w:rsidRPr="00AD4341" w:rsidRDefault="00D61170" w:rsidP="00BE5A84">
      <w:pPr>
        <w:pStyle w:val="Contenuto"/>
        <w:numPr>
          <w:ilvl w:val="1"/>
          <w:numId w:val="1"/>
        </w:numPr>
        <w:rPr>
          <w:sz w:val="22"/>
          <w:lang w:val="en-GB"/>
        </w:rPr>
      </w:pPr>
      <w:r w:rsidRPr="00AD4341">
        <w:rPr>
          <w:sz w:val="22"/>
          <w:lang w:val="en-GB"/>
        </w:rPr>
        <w:t>GMM</w:t>
      </w:r>
      <w:r w:rsidR="00BE5A84" w:rsidRPr="00AD4341">
        <w:rPr>
          <w:sz w:val="22"/>
          <w:lang w:val="en-GB"/>
        </w:rPr>
        <w:t xml:space="preserve"> + Tied Covariance</w:t>
      </w:r>
    </w:p>
    <w:p w14:paraId="32800E7C" w14:textId="2F363B5F" w:rsidR="00111A5E" w:rsidRPr="00AD4341" w:rsidRDefault="00D61170" w:rsidP="00BE5A84">
      <w:pPr>
        <w:pStyle w:val="Contenuto"/>
        <w:numPr>
          <w:ilvl w:val="1"/>
          <w:numId w:val="1"/>
        </w:numPr>
        <w:rPr>
          <w:sz w:val="22"/>
          <w:lang w:val="en-GB"/>
        </w:rPr>
      </w:pPr>
      <w:r w:rsidRPr="00AD4341">
        <w:rPr>
          <w:sz w:val="22"/>
          <w:lang w:val="en-GB"/>
        </w:rPr>
        <w:t>GMM</w:t>
      </w:r>
      <w:r w:rsidR="00BE5A84" w:rsidRPr="00AD4341">
        <w:rPr>
          <w:sz w:val="22"/>
          <w:lang w:val="en-GB"/>
        </w:rPr>
        <w:t xml:space="preserve"> + </w:t>
      </w:r>
      <w:r w:rsidR="00C342D6" w:rsidRPr="00AD4341">
        <w:rPr>
          <w:sz w:val="22"/>
          <w:lang w:val="en-GB"/>
        </w:rPr>
        <w:t xml:space="preserve">Diagonal Covariance </w:t>
      </w:r>
      <w:r w:rsidR="00BE5A84" w:rsidRPr="00AD4341">
        <w:rPr>
          <w:sz w:val="22"/>
          <w:lang w:val="en-GB"/>
        </w:rPr>
        <w:t>with Tied Covariance</w:t>
      </w:r>
      <w:r w:rsidR="00084BE8" w:rsidRPr="00AD4341">
        <w:rPr>
          <w:sz w:val="22"/>
          <w:lang w:val="en-GB"/>
        </w:rPr>
        <w:tab/>
      </w:r>
    </w:p>
    <w:p w14:paraId="134E00C4" w14:textId="77777777" w:rsidR="00111A5E" w:rsidRDefault="00111A5E" w:rsidP="00111A5E">
      <w:pPr>
        <w:pStyle w:val="Contenuto"/>
        <w:ind w:left="720"/>
        <w:rPr>
          <w:sz w:val="24"/>
          <w:szCs w:val="24"/>
          <w:lang w:val="en-GB"/>
        </w:rPr>
      </w:pPr>
    </w:p>
    <w:p w14:paraId="204EDCA8" w14:textId="2EA3D175" w:rsidR="00E27945" w:rsidRDefault="00E27945" w:rsidP="00165A70">
      <w:pPr>
        <w:pStyle w:val="Titolo1"/>
        <w:rPr>
          <w:lang w:val="en-GB"/>
        </w:rPr>
      </w:pPr>
      <w:bookmarkStart w:id="11" w:name="_Toc108647440"/>
      <w:r>
        <w:rPr>
          <w:lang w:val="en-GB"/>
        </w:rPr>
        <w:t>Validation</w:t>
      </w:r>
      <w:bookmarkEnd w:id="11"/>
    </w:p>
    <w:p w14:paraId="3DABF59F" w14:textId="7C37691D" w:rsidR="00430496" w:rsidRPr="00AD4341" w:rsidRDefault="00862FE9" w:rsidP="00430496">
      <w:pPr>
        <w:pStyle w:val="Contenuto"/>
        <w:numPr>
          <w:ilvl w:val="0"/>
          <w:numId w:val="4"/>
        </w:numPr>
        <w:rPr>
          <w:sz w:val="22"/>
          <w:lang w:val="en-GB"/>
        </w:rPr>
      </w:pPr>
      <w:r w:rsidRPr="00AD4341">
        <w:rPr>
          <w:sz w:val="22"/>
          <w:lang w:val="en-GB"/>
        </w:rPr>
        <w:t>To understand which model is most promising, and to assess the effects of using PCA,</w:t>
      </w:r>
      <w:r w:rsidR="000E03F4" w:rsidRPr="00AD4341">
        <w:rPr>
          <w:sz w:val="22"/>
          <w:lang w:val="en-GB"/>
        </w:rPr>
        <w:t xml:space="preserve"> we have </w:t>
      </w:r>
      <w:r w:rsidR="00095C38" w:rsidRPr="00AD4341">
        <w:rPr>
          <w:sz w:val="22"/>
          <w:lang w:val="en-GB"/>
        </w:rPr>
        <w:t xml:space="preserve">employed </w:t>
      </w:r>
      <w:r w:rsidR="00B356D5" w:rsidRPr="00AD4341">
        <w:rPr>
          <w:sz w:val="22"/>
          <w:lang w:val="en-GB"/>
        </w:rPr>
        <w:t>K-Fold cross validation. In facts,</w:t>
      </w:r>
      <w:r w:rsidRPr="00AD4341">
        <w:rPr>
          <w:sz w:val="22"/>
          <w:lang w:val="en-GB"/>
        </w:rPr>
        <w:t xml:space="preserve"> </w:t>
      </w:r>
      <w:proofErr w:type="gramStart"/>
      <w:r w:rsidR="000E03F4" w:rsidRPr="00AD4341">
        <w:rPr>
          <w:sz w:val="22"/>
          <w:lang w:val="en-GB"/>
        </w:rPr>
        <w:t>a</w:t>
      </w:r>
      <w:r w:rsidR="00237B16" w:rsidRPr="00AD4341">
        <w:rPr>
          <w:sz w:val="22"/>
          <w:lang w:val="en-GB"/>
        </w:rPr>
        <w:t>ll of</w:t>
      </w:r>
      <w:proofErr w:type="gramEnd"/>
      <w:r w:rsidR="00237B16" w:rsidRPr="00AD4341">
        <w:rPr>
          <w:sz w:val="22"/>
          <w:lang w:val="en-GB"/>
        </w:rPr>
        <w:t xml:space="preserve"> the following result</w:t>
      </w:r>
      <w:r w:rsidR="00ED1092" w:rsidRPr="00AD4341">
        <w:rPr>
          <w:sz w:val="22"/>
          <w:lang w:val="en-GB"/>
        </w:rPr>
        <w:t>s</w:t>
      </w:r>
      <w:r w:rsidR="00237B16" w:rsidRPr="00AD4341">
        <w:rPr>
          <w:sz w:val="22"/>
          <w:lang w:val="en-GB"/>
        </w:rPr>
        <w:t xml:space="preserve"> have been obtained with K-Fold Validation with K = 5</w:t>
      </w:r>
      <w:r w:rsidR="00B356D5" w:rsidRPr="00AD4341">
        <w:rPr>
          <w:sz w:val="22"/>
          <w:lang w:val="en-GB"/>
        </w:rPr>
        <w:t>.</w:t>
      </w:r>
    </w:p>
    <w:p w14:paraId="2EAF3DEF" w14:textId="77777777" w:rsidR="006B546C" w:rsidRPr="00AD4341" w:rsidRDefault="00430496" w:rsidP="00430496">
      <w:pPr>
        <w:pStyle w:val="Contenuto"/>
        <w:numPr>
          <w:ilvl w:val="0"/>
          <w:numId w:val="4"/>
        </w:numPr>
        <w:rPr>
          <w:sz w:val="22"/>
          <w:lang w:val="en-GB"/>
        </w:rPr>
      </w:pPr>
      <w:r w:rsidRPr="00AD4341">
        <w:rPr>
          <w:sz w:val="22"/>
          <w:lang w:val="en-GB"/>
        </w:rPr>
        <w:t xml:space="preserve">Inside each cell of the following tables, we have reported the </w:t>
      </w:r>
      <w:proofErr w:type="spellStart"/>
      <w:r w:rsidRPr="00AD4341">
        <w:rPr>
          <w:sz w:val="22"/>
          <w:lang w:val="en-GB"/>
        </w:rPr>
        <w:t>minDCF</w:t>
      </w:r>
      <w:proofErr w:type="spellEnd"/>
      <w:r w:rsidR="000C1291" w:rsidRPr="00AD4341">
        <w:rPr>
          <w:sz w:val="22"/>
          <w:lang w:val="en-GB"/>
        </w:rPr>
        <w:t xml:space="preserve">. We do not care about </w:t>
      </w:r>
      <w:proofErr w:type="spellStart"/>
      <w:r w:rsidR="000C1291" w:rsidRPr="00AD4341">
        <w:rPr>
          <w:sz w:val="22"/>
          <w:lang w:val="en-GB"/>
        </w:rPr>
        <w:t>actDCF</w:t>
      </w:r>
      <w:proofErr w:type="spellEnd"/>
      <w:r w:rsidR="000C1291" w:rsidRPr="00AD4341">
        <w:rPr>
          <w:sz w:val="22"/>
          <w:lang w:val="en-GB"/>
        </w:rPr>
        <w:t xml:space="preserve"> in this initial phase.</w:t>
      </w:r>
    </w:p>
    <w:p w14:paraId="75F14125" w14:textId="71045629" w:rsidR="00430496" w:rsidRPr="00AD4341" w:rsidRDefault="0093259B" w:rsidP="00430496">
      <w:pPr>
        <w:pStyle w:val="Contenuto"/>
        <w:numPr>
          <w:ilvl w:val="0"/>
          <w:numId w:val="4"/>
        </w:numPr>
        <w:rPr>
          <w:sz w:val="22"/>
          <w:lang w:val="en-GB"/>
        </w:rPr>
      </w:pPr>
      <w:r w:rsidRPr="00AD4341">
        <w:rPr>
          <w:sz w:val="22"/>
          <w:lang w:val="en-GB"/>
        </w:rPr>
        <w:t>‘</w:t>
      </w:r>
      <w:proofErr w:type="spellStart"/>
      <w:r w:rsidRPr="00AD4341">
        <w:rPr>
          <w:sz w:val="22"/>
          <w:lang w:val="en-GB"/>
        </w:rPr>
        <w:t>MinDCF</w:t>
      </w:r>
      <w:proofErr w:type="spellEnd"/>
      <w:r w:rsidRPr="00AD4341">
        <w:rPr>
          <w:sz w:val="22"/>
          <w:lang w:val="en-GB"/>
        </w:rPr>
        <w:t xml:space="preserve">’ has been computed with </w:t>
      </w:r>
      <w:proofErr w:type="spellStart"/>
      <w:r w:rsidRPr="00AD4341">
        <w:rPr>
          <w:sz w:val="22"/>
          <w:lang w:val="en-GB"/>
        </w:rPr>
        <w:t>Cfp</w:t>
      </w:r>
      <w:proofErr w:type="spellEnd"/>
      <w:r w:rsidR="003A438C" w:rsidRPr="00AD4341">
        <w:rPr>
          <w:sz w:val="22"/>
          <w:lang w:val="en-GB"/>
        </w:rPr>
        <w:t xml:space="preserve"> and </w:t>
      </w:r>
      <w:proofErr w:type="spellStart"/>
      <w:r w:rsidR="003A438C" w:rsidRPr="00AD4341">
        <w:rPr>
          <w:sz w:val="22"/>
          <w:lang w:val="en-GB"/>
        </w:rPr>
        <w:t>Cfn</w:t>
      </w:r>
      <w:proofErr w:type="spellEnd"/>
      <w:r w:rsidR="003A438C" w:rsidRPr="00AD4341">
        <w:rPr>
          <w:sz w:val="22"/>
          <w:lang w:val="en-GB"/>
        </w:rPr>
        <w:t xml:space="preserve"> both equal to one, as </w:t>
      </w:r>
      <w:r w:rsidR="00E329FF" w:rsidRPr="00AD4341">
        <w:rPr>
          <w:sz w:val="22"/>
          <w:lang w:val="en-GB"/>
        </w:rPr>
        <w:t>we do not have any specif</w:t>
      </w:r>
      <w:r w:rsidR="006B546C" w:rsidRPr="00AD4341">
        <w:rPr>
          <w:sz w:val="22"/>
          <w:lang w:val="en-GB"/>
        </w:rPr>
        <w:t>ic requirements</w:t>
      </w:r>
      <w:r w:rsidR="006D2463" w:rsidRPr="00AD4341">
        <w:rPr>
          <w:sz w:val="22"/>
          <w:lang w:val="en-GB"/>
        </w:rPr>
        <w:t xml:space="preserve"> regarding the miss-classification costs.</w:t>
      </w:r>
    </w:p>
    <w:p w14:paraId="26B16387" w14:textId="77777777" w:rsidR="00237B16" w:rsidRPr="00E27945" w:rsidRDefault="00237B16" w:rsidP="00237B16">
      <w:pPr>
        <w:pStyle w:val="Contenuto"/>
        <w:ind w:left="360"/>
        <w:rPr>
          <w:lang w:val="en-GB"/>
        </w:rPr>
      </w:pPr>
    </w:p>
    <w:p w14:paraId="760C088D" w14:textId="77777777" w:rsidR="00FD7D98" w:rsidRDefault="00FD7D98" w:rsidP="00237B16">
      <w:pPr>
        <w:pStyle w:val="Contenuto"/>
        <w:ind w:left="360"/>
        <w:rPr>
          <w:lang w:val="en-GB"/>
        </w:rPr>
      </w:pPr>
    </w:p>
    <w:p w14:paraId="10BACCA9" w14:textId="77777777" w:rsidR="00FD7D98" w:rsidRDefault="00FD7D98" w:rsidP="00237B16">
      <w:pPr>
        <w:pStyle w:val="Contenuto"/>
        <w:ind w:left="360"/>
        <w:rPr>
          <w:lang w:val="en-GB"/>
        </w:rPr>
      </w:pPr>
    </w:p>
    <w:p w14:paraId="0E10F233" w14:textId="77777777" w:rsidR="00FD7D98" w:rsidRDefault="00FD7D98" w:rsidP="00237B16">
      <w:pPr>
        <w:pStyle w:val="Contenuto"/>
        <w:ind w:left="360"/>
        <w:rPr>
          <w:lang w:val="en-GB"/>
        </w:rPr>
      </w:pPr>
    </w:p>
    <w:p w14:paraId="23044179" w14:textId="77777777" w:rsidR="00FD7D98" w:rsidRDefault="00FD7D98" w:rsidP="00237B16">
      <w:pPr>
        <w:pStyle w:val="Contenuto"/>
        <w:ind w:left="360"/>
        <w:rPr>
          <w:lang w:val="en-GB"/>
        </w:rPr>
      </w:pPr>
    </w:p>
    <w:p w14:paraId="5F97CBF8" w14:textId="77777777" w:rsidR="00FD7D98" w:rsidRDefault="00FD7D98" w:rsidP="00237B16">
      <w:pPr>
        <w:pStyle w:val="Contenuto"/>
        <w:ind w:left="360"/>
        <w:rPr>
          <w:lang w:val="en-GB"/>
        </w:rPr>
      </w:pPr>
    </w:p>
    <w:p w14:paraId="10125C44" w14:textId="77777777" w:rsidR="00FD7D98" w:rsidRDefault="00FD7D98" w:rsidP="00237B16">
      <w:pPr>
        <w:pStyle w:val="Contenuto"/>
        <w:ind w:left="360"/>
        <w:rPr>
          <w:lang w:val="en-GB"/>
        </w:rPr>
      </w:pPr>
    </w:p>
    <w:p w14:paraId="3B4420EC" w14:textId="77777777" w:rsidR="00FD7D98" w:rsidRDefault="00FD7D98" w:rsidP="00237B16">
      <w:pPr>
        <w:pStyle w:val="Contenuto"/>
        <w:ind w:left="360"/>
        <w:rPr>
          <w:lang w:val="en-GB"/>
        </w:rPr>
      </w:pPr>
    </w:p>
    <w:p w14:paraId="4D1315A3" w14:textId="77777777" w:rsidR="00FD7D98" w:rsidRDefault="00FD7D98" w:rsidP="00237B16">
      <w:pPr>
        <w:pStyle w:val="Contenuto"/>
        <w:ind w:left="360"/>
        <w:rPr>
          <w:lang w:val="en-GB"/>
        </w:rPr>
      </w:pPr>
    </w:p>
    <w:p w14:paraId="31ED650B" w14:textId="030855B6" w:rsidR="00CE76EB" w:rsidRPr="00123DAB" w:rsidRDefault="00745974" w:rsidP="00123DAB">
      <w:pPr>
        <w:pStyle w:val="Titolo2"/>
        <w:rPr>
          <w:lang w:val="en-GB"/>
        </w:rPr>
      </w:pPr>
      <w:bookmarkStart w:id="12" w:name="_Toc108647441"/>
      <w:r>
        <w:rPr>
          <w:lang w:val="en-GB"/>
        </w:rPr>
        <w:lastRenderedPageBreak/>
        <w:t>Generative models</w:t>
      </w:r>
      <w:r w:rsidR="0016646F">
        <w:rPr>
          <w:lang w:val="en-GB"/>
        </w:rPr>
        <w:t xml:space="preserve"> - Multivariate Gaussian Classifier</w:t>
      </w:r>
      <w:bookmarkEnd w:id="12"/>
    </w:p>
    <w:p w14:paraId="53B7C7A3" w14:textId="27779720" w:rsidR="00B85885" w:rsidRPr="00CE76EB" w:rsidRDefault="00B85885" w:rsidP="001D5114">
      <w:pPr>
        <w:pStyle w:val="Contenuto"/>
        <w:rPr>
          <w:b/>
          <w:bCs/>
          <w:i/>
          <w:iCs/>
          <w:sz w:val="24"/>
          <w:szCs w:val="24"/>
          <w:lang w:val="en-GB"/>
        </w:rPr>
      </w:pPr>
      <w:r w:rsidRPr="00CE76EB">
        <w:rPr>
          <w:b/>
          <w:bCs/>
          <w:i/>
          <w:iCs/>
          <w:sz w:val="24"/>
          <w:szCs w:val="24"/>
          <w:lang w:val="en-GB"/>
        </w:rPr>
        <w:t>EXPECTATIONS</w:t>
      </w:r>
    </w:p>
    <w:p w14:paraId="512DA35B" w14:textId="2868CE76" w:rsidR="00B85885" w:rsidRPr="00AD4341" w:rsidRDefault="00237B16" w:rsidP="001D5114">
      <w:pPr>
        <w:pStyle w:val="Contenuto"/>
        <w:rPr>
          <w:sz w:val="22"/>
          <w:lang w:val="en-GB"/>
        </w:rPr>
      </w:pPr>
      <w:r w:rsidRPr="00AD4341">
        <w:rPr>
          <w:sz w:val="22"/>
          <w:lang w:val="en-GB"/>
        </w:rPr>
        <w:t xml:space="preserve">Since histograms have shown that features approximately have a gaussian distribution, </w:t>
      </w:r>
      <w:r w:rsidR="00F76F97" w:rsidRPr="00AD4341">
        <w:rPr>
          <w:sz w:val="22"/>
          <w:lang w:val="en-GB"/>
        </w:rPr>
        <w:t xml:space="preserve">it is expected that the Generative Models work well for this dataset. Furthermore, heatmaps showed that correlation is significantly </w:t>
      </w:r>
      <w:proofErr w:type="spellStart"/>
      <w:r w:rsidR="00F76F97" w:rsidRPr="00AD4341">
        <w:rPr>
          <w:sz w:val="22"/>
          <w:lang w:val="en-GB"/>
        </w:rPr>
        <w:t>spreaded</w:t>
      </w:r>
      <w:proofErr w:type="spellEnd"/>
      <w:r w:rsidR="00F76F97" w:rsidRPr="00AD4341">
        <w:rPr>
          <w:sz w:val="22"/>
          <w:lang w:val="en-GB"/>
        </w:rPr>
        <w:t xml:space="preserve"> along the features. Therefore, it is expected that the models based on the Naïve Bayes assumptions</w:t>
      </w:r>
      <w:r w:rsidR="004002A4" w:rsidRPr="00AD4341">
        <w:rPr>
          <w:sz w:val="22"/>
          <w:lang w:val="en-GB"/>
        </w:rPr>
        <w:t xml:space="preserve"> will perform badly.</w:t>
      </w:r>
    </w:p>
    <w:p w14:paraId="3E8C4D20" w14:textId="77777777" w:rsidR="00CE76EB" w:rsidRDefault="00CE76EB" w:rsidP="001D5114">
      <w:pPr>
        <w:pStyle w:val="Contenuto"/>
        <w:rPr>
          <w:sz w:val="24"/>
          <w:szCs w:val="24"/>
          <w:lang w:val="en-GB"/>
        </w:rPr>
      </w:pPr>
    </w:p>
    <w:p w14:paraId="64E0B7A8" w14:textId="061C5309" w:rsidR="00B85885" w:rsidRPr="004002A4" w:rsidRDefault="00B85885" w:rsidP="001D5114">
      <w:pPr>
        <w:pStyle w:val="Contenuto"/>
        <w:rPr>
          <w:b/>
          <w:bCs/>
          <w:i/>
          <w:iCs/>
          <w:sz w:val="24"/>
          <w:szCs w:val="24"/>
          <w:lang w:val="en-GB"/>
        </w:rPr>
      </w:pPr>
      <w:r w:rsidRPr="00CE76EB">
        <w:rPr>
          <w:b/>
          <w:bCs/>
          <w:i/>
          <w:iCs/>
          <w:sz w:val="24"/>
          <w:szCs w:val="24"/>
          <w:lang w:val="en-GB"/>
        </w:rPr>
        <w:t>RESULTS</w:t>
      </w:r>
    </w:p>
    <w:p w14:paraId="768E1EB1" w14:textId="24FA7F83" w:rsidR="00C40F1C" w:rsidRPr="00AD4341" w:rsidRDefault="00A37D5A" w:rsidP="001D5114">
      <w:pPr>
        <w:pStyle w:val="Contenuto"/>
        <w:rPr>
          <w:sz w:val="22"/>
          <w:lang w:val="en-GB"/>
        </w:rPr>
      </w:pPr>
      <w:r w:rsidRPr="00AD4341">
        <w:rPr>
          <w:sz w:val="22"/>
          <w:lang w:val="en-GB"/>
        </w:rPr>
        <w:t>Here are the result</w:t>
      </w:r>
      <w:r w:rsidR="00F6785A" w:rsidRPr="00AD4341">
        <w:rPr>
          <w:sz w:val="22"/>
          <w:lang w:val="en-GB"/>
        </w:rPr>
        <w:t>s</w:t>
      </w:r>
      <w:r w:rsidRPr="00AD4341">
        <w:rPr>
          <w:sz w:val="22"/>
          <w:lang w:val="en-GB"/>
        </w:rPr>
        <w:t xml:space="preserve"> of Multivariate Gaussian Classifiers in three different applications (ours </w:t>
      </w:r>
      <w:r w:rsidR="00745974" w:rsidRPr="00AD4341">
        <w:rPr>
          <w:sz w:val="22"/>
          <w:lang w:val="en-GB"/>
        </w:rPr>
        <w:t>ha</w:t>
      </w:r>
      <w:r w:rsidRPr="00AD4341">
        <w:rPr>
          <w:sz w:val="22"/>
          <w:lang w:val="en-GB"/>
        </w:rPr>
        <w:t xml:space="preserve">s </w:t>
      </w:r>
      <w:r w:rsidRPr="00AD4341">
        <w:rPr>
          <w:color w:val="FF0000"/>
          <w:sz w:val="22"/>
          <w:lang w:val="en-GB"/>
        </w:rPr>
        <w:t>π=0.5</w:t>
      </w:r>
      <w:r w:rsidRPr="00AD4341">
        <w:rPr>
          <w:sz w:val="22"/>
          <w:lang w:val="en-GB"/>
        </w:rPr>
        <w:t>).</w:t>
      </w:r>
    </w:p>
    <w:tbl>
      <w:tblPr>
        <w:tblStyle w:val="Tabellasemplice-3"/>
        <w:tblW w:w="10349" w:type="dxa"/>
        <w:tblInd w:w="-284" w:type="dxa"/>
        <w:tblLayout w:type="fixed"/>
        <w:tblLook w:val="04A0" w:firstRow="1" w:lastRow="0" w:firstColumn="1" w:lastColumn="0" w:noHBand="0" w:noVBand="1"/>
      </w:tblPr>
      <w:tblGrid>
        <w:gridCol w:w="1600"/>
        <w:gridCol w:w="811"/>
        <w:gridCol w:w="850"/>
        <w:gridCol w:w="851"/>
        <w:gridCol w:w="283"/>
        <w:gridCol w:w="833"/>
        <w:gridCol w:w="921"/>
        <w:gridCol w:w="921"/>
        <w:gridCol w:w="266"/>
        <w:gridCol w:w="994"/>
        <w:gridCol w:w="994"/>
        <w:gridCol w:w="1025"/>
      </w:tblGrid>
      <w:tr w:rsidR="00492C16" w14:paraId="52FDAF3C" w14:textId="79103A42" w:rsidTr="00AD434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600" w:type="dxa"/>
          </w:tcPr>
          <w:p w14:paraId="2EDCC8B1" w14:textId="390F52BB" w:rsidR="00492C16" w:rsidRDefault="00492C16" w:rsidP="00492C16">
            <w:pPr>
              <w:pStyle w:val="Contenuto"/>
              <w:rPr>
                <w:sz w:val="24"/>
                <w:szCs w:val="24"/>
                <w:lang w:val="en-GB"/>
              </w:rPr>
            </w:pPr>
          </w:p>
        </w:tc>
        <w:tc>
          <w:tcPr>
            <w:tcW w:w="811" w:type="dxa"/>
          </w:tcPr>
          <w:p w14:paraId="670C0644" w14:textId="3CF85E57" w:rsidR="00492C16" w:rsidRPr="00F2525C" w:rsidRDefault="00492C16" w:rsidP="00492C16">
            <w:pPr>
              <w:pStyle w:val="Conten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  <w:r w:rsidRPr="00F2525C">
              <w:rPr>
                <w:sz w:val="20"/>
                <w:szCs w:val="20"/>
                <w:lang w:val="en-GB"/>
              </w:rPr>
              <w:t>π = 0.5</w:t>
            </w:r>
          </w:p>
        </w:tc>
        <w:tc>
          <w:tcPr>
            <w:tcW w:w="850" w:type="dxa"/>
          </w:tcPr>
          <w:p w14:paraId="535941FB" w14:textId="797F8C5C" w:rsidR="00492C16" w:rsidRPr="00F2525C" w:rsidRDefault="00492C16" w:rsidP="00492C16">
            <w:pPr>
              <w:pStyle w:val="Conten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  <w:r w:rsidRPr="00F2525C">
              <w:rPr>
                <w:sz w:val="20"/>
                <w:szCs w:val="20"/>
                <w:lang w:val="en-GB"/>
              </w:rPr>
              <w:t>π = 0.9</w:t>
            </w:r>
          </w:p>
        </w:tc>
        <w:tc>
          <w:tcPr>
            <w:tcW w:w="851" w:type="dxa"/>
          </w:tcPr>
          <w:p w14:paraId="22452DE0" w14:textId="642810C4" w:rsidR="00492C16" w:rsidRPr="00F2525C" w:rsidRDefault="00492C16" w:rsidP="00492C16">
            <w:pPr>
              <w:pStyle w:val="Conten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  <w:r w:rsidRPr="00F2525C">
              <w:rPr>
                <w:sz w:val="20"/>
                <w:szCs w:val="20"/>
                <w:lang w:val="en-GB"/>
              </w:rPr>
              <w:t>π = 0.1</w:t>
            </w:r>
          </w:p>
        </w:tc>
        <w:tc>
          <w:tcPr>
            <w:tcW w:w="283" w:type="dxa"/>
          </w:tcPr>
          <w:p w14:paraId="6B0B5262" w14:textId="77777777" w:rsidR="00492C16" w:rsidRPr="00F2525C" w:rsidRDefault="00492C16" w:rsidP="00492C16">
            <w:pPr>
              <w:pStyle w:val="Conten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</w:p>
        </w:tc>
        <w:tc>
          <w:tcPr>
            <w:tcW w:w="833" w:type="dxa"/>
          </w:tcPr>
          <w:p w14:paraId="39DD0EC6" w14:textId="35D43AC7" w:rsidR="00492C16" w:rsidRPr="00F2525C" w:rsidRDefault="00492C16" w:rsidP="00492C16">
            <w:pPr>
              <w:pStyle w:val="Conten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  <w:r w:rsidRPr="00F2525C">
              <w:rPr>
                <w:sz w:val="20"/>
                <w:szCs w:val="20"/>
                <w:lang w:val="en-GB"/>
              </w:rPr>
              <w:t>π = 0.5</w:t>
            </w:r>
          </w:p>
        </w:tc>
        <w:tc>
          <w:tcPr>
            <w:tcW w:w="921" w:type="dxa"/>
          </w:tcPr>
          <w:p w14:paraId="09517825" w14:textId="29DFAA21" w:rsidR="00492C16" w:rsidRPr="00F2525C" w:rsidRDefault="00492C16" w:rsidP="00492C16">
            <w:pPr>
              <w:pStyle w:val="Conten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  <w:r w:rsidRPr="00F2525C">
              <w:rPr>
                <w:sz w:val="20"/>
                <w:szCs w:val="20"/>
                <w:lang w:val="en-GB"/>
              </w:rPr>
              <w:t>π = 0.9</w:t>
            </w:r>
          </w:p>
        </w:tc>
        <w:tc>
          <w:tcPr>
            <w:tcW w:w="921" w:type="dxa"/>
          </w:tcPr>
          <w:p w14:paraId="641FC2CB" w14:textId="048E728F" w:rsidR="00492C16" w:rsidRPr="00F2525C" w:rsidRDefault="00492C16" w:rsidP="00492C16">
            <w:pPr>
              <w:pStyle w:val="Conten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  <w:r w:rsidRPr="00F2525C">
              <w:rPr>
                <w:sz w:val="20"/>
                <w:szCs w:val="20"/>
                <w:lang w:val="en-GB"/>
              </w:rPr>
              <w:t>π = 0.1</w:t>
            </w:r>
          </w:p>
        </w:tc>
        <w:tc>
          <w:tcPr>
            <w:tcW w:w="266" w:type="dxa"/>
          </w:tcPr>
          <w:p w14:paraId="520D01C8" w14:textId="77777777" w:rsidR="00F2525C" w:rsidRPr="00F2525C" w:rsidRDefault="00F2525C" w:rsidP="00F2525C">
            <w:pPr>
              <w:pStyle w:val="Conten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</w:p>
        </w:tc>
        <w:tc>
          <w:tcPr>
            <w:tcW w:w="994" w:type="dxa"/>
          </w:tcPr>
          <w:p w14:paraId="566FDB69" w14:textId="3E9CE3DB" w:rsidR="00F2525C" w:rsidRPr="00F2525C" w:rsidRDefault="00F2525C" w:rsidP="00F2525C">
            <w:pPr>
              <w:pStyle w:val="Conten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  <w:r w:rsidRPr="00F2525C">
              <w:rPr>
                <w:sz w:val="20"/>
                <w:szCs w:val="20"/>
                <w:lang w:val="en-GB"/>
              </w:rPr>
              <w:t>π = 0.5</w:t>
            </w:r>
          </w:p>
        </w:tc>
        <w:tc>
          <w:tcPr>
            <w:tcW w:w="994" w:type="dxa"/>
          </w:tcPr>
          <w:p w14:paraId="4DEDCDCB" w14:textId="23DE0E18" w:rsidR="00F2525C" w:rsidRPr="00F2525C" w:rsidRDefault="00F2525C" w:rsidP="00F2525C">
            <w:pPr>
              <w:pStyle w:val="Conten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  <w:r w:rsidRPr="00F2525C">
              <w:rPr>
                <w:sz w:val="20"/>
                <w:szCs w:val="20"/>
                <w:lang w:val="en-GB"/>
              </w:rPr>
              <w:t>π = 0.9</w:t>
            </w:r>
          </w:p>
        </w:tc>
        <w:tc>
          <w:tcPr>
            <w:tcW w:w="1025" w:type="dxa"/>
          </w:tcPr>
          <w:p w14:paraId="1ABF51F0" w14:textId="18CF77C7" w:rsidR="00F2525C" w:rsidRPr="00F2525C" w:rsidRDefault="00F2525C" w:rsidP="00F2525C">
            <w:pPr>
              <w:pStyle w:val="Conten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  <w:r w:rsidRPr="00F2525C">
              <w:rPr>
                <w:sz w:val="20"/>
                <w:szCs w:val="20"/>
                <w:lang w:val="en-GB"/>
              </w:rPr>
              <w:t>π = 0.1</w:t>
            </w:r>
          </w:p>
        </w:tc>
      </w:tr>
      <w:tr w:rsidR="002370EF" w:rsidRPr="00377F5E" w14:paraId="40A6630F" w14:textId="7FCFFF50" w:rsidTr="00AD43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00" w:type="dxa"/>
          </w:tcPr>
          <w:p w14:paraId="5A4953AB" w14:textId="77777777" w:rsidR="00492C16" w:rsidRPr="003F2925" w:rsidRDefault="00492C16" w:rsidP="00492C16">
            <w:pPr>
              <w:pStyle w:val="Contenuto"/>
              <w:rPr>
                <w:sz w:val="20"/>
                <w:szCs w:val="20"/>
                <w:lang w:val="en-GB"/>
              </w:rPr>
            </w:pPr>
          </w:p>
        </w:tc>
        <w:tc>
          <w:tcPr>
            <w:tcW w:w="2512" w:type="dxa"/>
            <w:gridSpan w:val="3"/>
          </w:tcPr>
          <w:p w14:paraId="723399F6" w14:textId="6E717D52" w:rsidR="00492C16" w:rsidRPr="003F2925" w:rsidRDefault="00492C16" w:rsidP="00492C16">
            <w:pPr>
              <w:pStyle w:val="Conten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0"/>
                <w:szCs w:val="20"/>
                <w:lang w:val="en-GB"/>
              </w:rPr>
            </w:pPr>
            <w:r w:rsidRPr="003F2925">
              <w:rPr>
                <w:b/>
                <w:sz w:val="20"/>
                <w:szCs w:val="20"/>
                <w:lang w:val="en-GB"/>
              </w:rPr>
              <w:t>RAW features</w:t>
            </w:r>
          </w:p>
        </w:tc>
        <w:tc>
          <w:tcPr>
            <w:tcW w:w="283" w:type="dxa"/>
          </w:tcPr>
          <w:p w14:paraId="257F2723" w14:textId="77777777" w:rsidR="00492C16" w:rsidRPr="003F2925" w:rsidRDefault="00492C16" w:rsidP="00492C16">
            <w:pPr>
              <w:pStyle w:val="Conten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</w:p>
        </w:tc>
        <w:tc>
          <w:tcPr>
            <w:tcW w:w="2675" w:type="dxa"/>
            <w:gridSpan w:val="3"/>
          </w:tcPr>
          <w:p w14:paraId="38D74EE4" w14:textId="070A5542" w:rsidR="00492C16" w:rsidRPr="003F2925" w:rsidRDefault="00492C16" w:rsidP="00492C16">
            <w:pPr>
              <w:pStyle w:val="Conten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0"/>
                <w:szCs w:val="20"/>
                <w:lang w:val="en-GB"/>
              </w:rPr>
            </w:pPr>
            <w:proofErr w:type="spellStart"/>
            <w:r w:rsidRPr="003F2925">
              <w:rPr>
                <w:b/>
                <w:sz w:val="20"/>
                <w:szCs w:val="20"/>
                <w:lang w:val="en-GB"/>
              </w:rPr>
              <w:t>Gaussianization</w:t>
            </w:r>
            <w:proofErr w:type="spellEnd"/>
          </w:p>
        </w:tc>
        <w:tc>
          <w:tcPr>
            <w:tcW w:w="266" w:type="dxa"/>
          </w:tcPr>
          <w:p w14:paraId="1F0908CE" w14:textId="77777777" w:rsidR="00F2525C" w:rsidRPr="003F2925" w:rsidRDefault="00F2525C" w:rsidP="00F2525C">
            <w:pPr>
              <w:pStyle w:val="Conten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0"/>
                <w:szCs w:val="20"/>
                <w:lang w:val="en-GB"/>
              </w:rPr>
            </w:pPr>
          </w:p>
        </w:tc>
        <w:tc>
          <w:tcPr>
            <w:tcW w:w="3013" w:type="dxa"/>
            <w:gridSpan w:val="3"/>
          </w:tcPr>
          <w:p w14:paraId="1FE5233B" w14:textId="3E0955C9" w:rsidR="00F2525C" w:rsidRPr="00407A93" w:rsidRDefault="00F2525C" w:rsidP="00F2525C">
            <w:pPr>
              <w:pStyle w:val="Conten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0"/>
                <w:szCs w:val="20"/>
                <w:lang w:val="en-GB"/>
              </w:rPr>
            </w:pPr>
            <w:r w:rsidRPr="00407A93">
              <w:rPr>
                <w:b/>
                <w:bCs/>
                <w:sz w:val="20"/>
                <w:szCs w:val="20"/>
                <w:lang w:val="en-GB"/>
              </w:rPr>
              <w:t>Z NORM</w:t>
            </w:r>
          </w:p>
        </w:tc>
      </w:tr>
      <w:tr w:rsidR="00C87487" w:rsidRPr="00377F5E" w14:paraId="07840400" w14:textId="3BC1C286" w:rsidTr="00F6177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00" w:type="dxa"/>
          </w:tcPr>
          <w:p w14:paraId="7ABB7A86" w14:textId="77777777" w:rsidR="00C87487" w:rsidRPr="003F2925" w:rsidRDefault="00C87487" w:rsidP="00C87487">
            <w:pPr>
              <w:pStyle w:val="Contenuto"/>
              <w:rPr>
                <w:sz w:val="20"/>
                <w:szCs w:val="20"/>
                <w:lang w:val="en-GB"/>
              </w:rPr>
            </w:pPr>
          </w:p>
        </w:tc>
        <w:tc>
          <w:tcPr>
            <w:tcW w:w="8749" w:type="dxa"/>
            <w:gridSpan w:val="11"/>
          </w:tcPr>
          <w:p w14:paraId="23D072AB" w14:textId="61EA2A50" w:rsidR="00F2525C" w:rsidRPr="003F2925" w:rsidRDefault="00BC0E80" w:rsidP="00F2525C">
            <w:pPr>
              <w:pStyle w:val="Conten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0"/>
                <w:szCs w:val="20"/>
                <w:lang w:val="en-GB"/>
              </w:rPr>
            </w:pPr>
            <w:r w:rsidRPr="003F2925">
              <w:rPr>
                <w:b/>
                <w:bCs/>
                <w:sz w:val="20"/>
                <w:szCs w:val="20"/>
                <w:lang w:val="en-GB"/>
              </w:rPr>
              <w:t>no PCA</w:t>
            </w:r>
          </w:p>
        </w:tc>
      </w:tr>
      <w:tr w:rsidR="00CE7806" w14:paraId="32EBD21F" w14:textId="77752CD4" w:rsidTr="00AD43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00" w:type="dxa"/>
          </w:tcPr>
          <w:p w14:paraId="693867DD" w14:textId="23D151A9" w:rsidR="00C87487" w:rsidRPr="003F2925" w:rsidRDefault="00C87487" w:rsidP="00C87487">
            <w:pPr>
              <w:pStyle w:val="Contenuto"/>
              <w:rPr>
                <w:sz w:val="20"/>
                <w:szCs w:val="20"/>
                <w:lang w:val="en-GB"/>
              </w:rPr>
            </w:pPr>
            <w:r w:rsidRPr="003F2925">
              <w:rPr>
                <w:sz w:val="20"/>
                <w:szCs w:val="20"/>
                <w:lang w:val="en-GB"/>
              </w:rPr>
              <w:t>Full-cov</w:t>
            </w:r>
          </w:p>
        </w:tc>
        <w:tc>
          <w:tcPr>
            <w:tcW w:w="811" w:type="dxa"/>
          </w:tcPr>
          <w:p w14:paraId="33F565AC" w14:textId="41CF0F5F" w:rsidR="00C87487" w:rsidRPr="003F2925" w:rsidRDefault="00C87487" w:rsidP="00C87487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  <w:r w:rsidRPr="003F2925">
              <w:rPr>
                <w:sz w:val="20"/>
                <w:szCs w:val="20"/>
                <w:lang w:val="en-GB"/>
              </w:rPr>
              <w:t>0.048</w:t>
            </w:r>
          </w:p>
        </w:tc>
        <w:tc>
          <w:tcPr>
            <w:tcW w:w="850" w:type="dxa"/>
          </w:tcPr>
          <w:p w14:paraId="684A4FE6" w14:textId="7FAF3AF0" w:rsidR="00C87487" w:rsidRPr="003F2925" w:rsidRDefault="00C87487" w:rsidP="00C87487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  <w:r w:rsidRPr="003F2925">
              <w:rPr>
                <w:sz w:val="20"/>
                <w:szCs w:val="20"/>
                <w:lang w:val="en-GB"/>
              </w:rPr>
              <w:t>0.125</w:t>
            </w:r>
          </w:p>
        </w:tc>
        <w:tc>
          <w:tcPr>
            <w:tcW w:w="851" w:type="dxa"/>
          </w:tcPr>
          <w:p w14:paraId="05E81149" w14:textId="4644EFB3" w:rsidR="00C87487" w:rsidRPr="003F2925" w:rsidRDefault="00C87487" w:rsidP="00C87487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  <w:r w:rsidRPr="003F2925">
              <w:rPr>
                <w:sz w:val="20"/>
                <w:szCs w:val="20"/>
                <w:lang w:val="en-GB"/>
              </w:rPr>
              <w:t>0.128</w:t>
            </w:r>
          </w:p>
        </w:tc>
        <w:tc>
          <w:tcPr>
            <w:tcW w:w="283" w:type="dxa"/>
          </w:tcPr>
          <w:p w14:paraId="06C93416" w14:textId="77777777" w:rsidR="00C87487" w:rsidRPr="003F2925" w:rsidRDefault="00C87487" w:rsidP="00C87487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</w:p>
        </w:tc>
        <w:tc>
          <w:tcPr>
            <w:tcW w:w="833" w:type="dxa"/>
          </w:tcPr>
          <w:p w14:paraId="6382EC0D" w14:textId="0BC9FA7C" w:rsidR="00C87487" w:rsidRPr="003F2925" w:rsidRDefault="00C40F1C" w:rsidP="00C87487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  <w:r w:rsidRPr="003F2925">
              <w:rPr>
                <w:sz w:val="20"/>
                <w:szCs w:val="20"/>
                <w:lang w:val="en-GB"/>
              </w:rPr>
              <w:t>0.</w:t>
            </w:r>
            <w:r w:rsidR="00341F19" w:rsidRPr="003F2925">
              <w:rPr>
                <w:sz w:val="20"/>
                <w:szCs w:val="20"/>
                <w:lang w:val="en-GB"/>
              </w:rPr>
              <w:t>062</w:t>
            </w:r>
          </w:p>
        </w:tc>
        <w:tc>
          <w:tcPr>
            <w:tcW w:w="921" w:type="dxa"/>
          </w:tcPr>
          <w:p w14:paraId="455DDC17" w14:textId="49B6DC53" w:rsidR="00C87487" w:rsidRPr="003F2925" w:rsidRDefault="00243D6B" w:rsidP="00C87487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  <w:r w:rsidRPr="003F2925">
              <w:rPr>
                <w:sz w:val="20"/>
                <w:szCs w:val="20"/>
                <w:lang w:val="en-GB"/>
              </w:rPr>
              <w:t>0.</w:t>
            </w:r>
            <w:r w:rsidR="00341F19" w:rsidRPr="003F2925">
              <w:rPr>
                <w:sz w:val="20"/>
                <w:szCs w:val="20"/>
                <w:lang w:val="en-GB"/>
              </w:rPr>
              <w:t>171</w:t>
            </w:r>
          </w:p>
        </w:tc>
        <w:tc>
          <w:tcPr>
            <w:tcW w:w="921" w:type="dxa"/>
          </w:tcPr>
          <w:p w14:paraId="3B27DE4E" w14:textId="336DBF20" w:rsidR="00C87487" w:rsidRPr="003F2925" w:rsidRDefault="00243D6B" w:rsidP="00C87487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  <w:r w:rsidRPr="003F2925">
              <w:rPr>
                <w:sz w:val="20"/>
                <w:szCs w:val="20"/>
                <w:lang w:val="en-GB"/>
              </w:rPr>
              <w:t>0.</w:t>
            </w:r>
            <w:r w:rsidR="00341F19" w:rsidRPr="003F2925">
              <w:rPr>
                <w:sz w:val="20"/>
                <w:szCs w:val="20"/>
                <w:lang w:val="en-GB"/>
              </w:rPr>
              <w:t>181</w:t>
            </w:r>
          </w:p>
        </w:tc>
        <w:tc>
          <w:tcPr>
            <w:tcW w:w="266" w:type="dxa"/>
          </w:tcPr>
          <w:p w14:paraId="7658266F" w14:textId="77777777" w:rsidR="00F2525C" w:rsidRPr="003F2925" w:rsidRDefault="00F2525C" w:rsidP="00F2525C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</w:p>
        </w:tc>
        <w:tc>
          <w:tcPr>
            <w:tcW w:w="994" w:type="dxa"/>
          </w:tcPr>
          <w:p w14:paraId="2FA433FC" w14:textId="15F0289B" w:rsidR="00F2525C" w:rsidRPr="00407A93" w:rsidRDefault="00F2525C" w:rsidP="00F2525C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  <w:r w:rsidRPr="00407A93">
              <w:rPr>
                <w:sz w:val="20"/>
                <w:szCs w:val="20"/>
                <w:lang w:val="en-GB"/>
              </w:rPr>
              <w:t>0.048</w:t>
            </w:r>
          </w:p>
        </w:tc>
        <w:tc>
          <w:tcPr>
            <w:tcW w:w="994" w:type="dxa"/>
          </w:tcPr>
          <w:p w14:paraId="7BC4816A" w14:textId="7B1D1460" w:rsidR="00F2525C" w:rsidRPr="003F2925" w:rsidRDefault="00F2525C" w:rsidP="00F2525C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  <w:r w:rsidRPr="00407A93">
              <w:rPr>
                <w:color w:val="FF0000"/>
                <w:sz w:val="20"/>
                <w:szCs w:val="20"/>
                <w:lang w:val="en-GB"/>
              </w:rPr>
              <w:t>0.12</w:t>
            </w:r>
            <w:r w:rsidR="0091359F">
              <w:rPr>
                <w:color w:val="FF0000"/>
                <w:sz w:val="20"/>
                <w:szCs w:val="20"/>
                <w:lang w:val="en-GB"/>
              </w:rPr>
              <w:t>3</w:t>
            </w:r>
          </w:p>
        </w:tc>
        <w:tc>
          <w:tcPr>
            <w:tcW w:w="1025" w:type="dxa"/>
          </w:tcPr>
          <w:p w14:paraId="0BBE8BE3" w14:textId="011DF9A8" w:rsidR="00F2525C" w:rsidRPr="00407A93" w:rsidRDefault="00F2525C" w:rsidP="00F2525C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  <w:r w:rsidRPr="00407A93">
              <w:rPr>
                <w:sz w:val="20"/>
                <w:szCs w:val="20"/>
                <w:lang w:val="en-GB"/>
              </w:rPr>
              <w:t>0.12</w:t>
            </w:r>
            <w:r w:rsidR="00C249DE">
              <w:rPr>
                <w:sz w:val="20"/>
                <w:szCs w:val="20"/>
                <w:lang w:val="en-GB"/>
              </w:rPr>
              <w:t>6</w:t>
            </w:r>
          </w:p>
        </w:tc>
      </w:tr>
      <w:tr w:rsidR="00C87487" w14:paraId="3977A0D3" w14:textId="705CC6DD" w:rsidTr="00AD434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00" w:type="dxa"/>
          </w:tcPr>
          <w:p w14:paraId="1BE8B65F" w14:textId="605D8F1E" w:rsidR="00C87487" w:rsidRPr="003F2925" w:rsidRDefault="00C87487" w:rsidP="00C87487">
            <w:pPr>
              <w:pStyle w:val="Contenuto"/>
              <w:rPr>
                <w:sz w:val="20"/>
                <w:szCs w:val="20"/>
                <w:lang w:val="en-GB"/>
              </w:rPr>
            </w:pPr>
            <w:r w:rsidRPr="003F2925">
              <w:rPr>
                <w:sz w:val="20"/>
                <w:szCs w:val="20"/>
                <w:lang w:val="en-GB"/>
              </w:rPr>
              <w:t>DIAG-COV</w:t>
            </w:r>
          </w:p>
        </w:tc>
        <w:tc>
          <w:tcPr>
            <w:tcW w:w="811" w:type="dxa"/>
          </w:tcPr>
          <w:p w14:paraId="49A91C73" w14:textId="7959E1F1" w:rsidR="00C87487" w:rsidRPr="003F2925" w:rsidRDefault="00C87487" w:rsidP="00C87487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  <w:r w:rsidRPr="003F2925">
              <w:rPr>
                <w:sz w:val="20"/>
                <w:szCs w:val="20"/>
                <w:lang w:val="en-GB"/>
              </w:rPr>
              <w:t>0.563</w:t>
            </w:r>
          </w:p>
        </w:tc>
        <w:tc>
          <w:tcPr>
            <w:tcW w:w="850" w:type="dxa"/>
          </w:tcPr>
          <w:p w14:paraId="77B53B9E" w14:textId="6A532C3A" w:rsidR="00C87487" w:rsidRPr="003F2925" w:rsidRDefault="00C87487" w:rsidP="00C87487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  <w:r w:rsidRPr="003F2925">
              <w:rPr>
                <w:sz w:val="20"/>
                <w:szCs w:val="20"/>
                <w:lang w:val="en-GB"/>
              </w:rPr>
              <w:t>0.856</w:t>
            </w:r>
          </w:p>
        </w:tc>
        <w:tc>
          <w:tcPr>
            <w:tcW w:w="851" w:type="dxa"/>
          </w:tcPr>
          <w:p w14:paraId="7EBD266A" w14:textId="6FAFCB81" w:rsidR="00C87487" w:rsidRPr="003F2925" w:rsidRDefault="00C87487" w:rsidP="00C87487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  <w:r w:rsidRPr="003F2925">
              <w:rPr>
                <w:sz w:val="20"/>
                <w:szCs w:val="20"/>
                <w:lang w:val="en-GB"/>
              </w:rPr>
              <w:t>0.825</w:t>
            </w:r>
          </w:p>
        </w:tc>
        <w:tc>
          <w:tcPr>
            <w:tcW w:w="283" w:type="dxa"/>
          </w:tcPr>
          <w:p w14:paraId="79ADB534" w14:textId="77777777" w:rsidR="00C87487" w:rsidRPr="003F2925" w:rsidRDefault="00C87487" w:rsidP="00C87487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</w:p>
        </w:tc>
        <w:tc>
          <w:tcPr>
            <w:tcW w:w="833" w:type="dxa"/>
          </w:tcPr>
          <w:p w14:paraId="012ABE78" w14:textId="6C5AE88A" w:rsidR="00C87487" w:rsidRPr="003F2925" w:rsidRDefault="00243D6B" w:rsidP="00C87487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  <w:r w:rsidRPr="003F2925">
              <w:rPr>
                <w:sz w:val="20"/>
                <w:szCs w:val="20"/>
                <w:lang w:val="en-GB"/>
              </w:rPr>
              <w:t>0.</w:t>
            </w:r>
            <w:r w:rsidR="00341F19" w:rsidRPr="003F2925">
              <w:rPr>
                <w:sz w:val="20"/>
                <w:szCs w:val="20"/>
                <w:lang w:val="en-GB"/>
              </w:rPr>
              <w:t>541</w:t>
            </w:r>
          </w:p>
        </w:tc>
        <w:tc>
          <w:tcPr>
            <w:tcW w:w="921" w:type="dxa"/>
          </w:tcPr>
          <w:p w14:paraId="3FC7BA76" w14:textId="59904B49" w:rsidR="00C87487" w:rsidRPr="003F2925" w:rsidRDefault="00243D6B" w:rsidP="00C87487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  <w:r w:rsidRPr="003F2925">
              <w:rPr>
                <w:sz w:val="20"/>
                <w:szCs w:val="20"/>
                <w:lang w:val="en-GB"/>
              </w:rPr>
              <w:t>0.</w:t>
            </w:r>
            <w:r w:rsidR="00341F19" w:rsidRPr="003F2925">
              <w:rPr>
                <w:sz w:val="20"/>
                <w:szCs w:val="20"/>
                <w:lang w:val="en-GB"/>
              </w:rPr>
              <w:t>824</w:t>
            </w:r>
          </w:p>
        </w:tc>
        <w:tc>
          <w:tcPr>
            <w:tcW w:w="921" w:type="dxa"/>
          </w:tcPr>
          <w:p w14:paraId="1ABB5F60" w14:textId="424B3ECE" w:rsidR="00C87487" w:rsidRPr="003F2925" w:rsidRDefault="00243D6B" w:rsidP="00C87487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  <w:r w:rsidRPr="003F2925">
              <w:rPr>
                <w:sz w:val="20"/>
                <w:szCs w:val="20"/>
                <w:lang w:val="en-GB"/>
              </w:rPr>
              <w:t>0.</w:t>
            </w:r>
            <w:r w:rsidR="00341F19" w:rsidRPr="003F2925">
              <w:rPr>
                <w:sz w:val="20"/>
                <w:szCs w:val="20"/>
                <w:lang w:val="en-GB"/>
              </w:rPr>
              <w:t>81</w:t>
            </w:r>
          </w:p>
        </w:tc>
        <w:tc>
          <w:tcPr>
            <w:tcW w:w="266" w:type="dxa"/>
          </w:tcPr>
          <w:p w14:paraId="3419534C" w14:textId="77777777" w:rsidR="00F2525C" w:rsidRPr="003F2925" w:rsidRDefault="00F2525C" w:rsidP="00F2525C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</w:p>
        </w:tc>
        <w:tc>
          <w:tcPr>
            <w:tcW w:w="994" w:type="dxa"/>
          </w:tcPr>
          <w:p w14:paraId="2ECB642C" w14:textId="1FDFB48A" w:rsidR="00F2525C" w:rsidRPr="00407A93" w:rsidRDefault="00F2525C" w:rsidP="00F2525C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  <w:r w:rsidRPr="00407A93">
              <w:rPr>
                <w:sz w:val="20"/>
                <w:szCs w:val="20"/>
                <w:lang w:val="en-GB"/>
              </w:rPr>
              <w:t>0.56</w:t>
            </w:r>
            <w:r w:rsidR="00D0447D">
              <w:rPr>
                <w:sz w:val="20"/>
                <w:szCs w:val="20"/>
                <w:lang w:val="en-GB"/>
              </w:rPr>
              <w:t>5</w:t>
            </w:r>
          </w:p>
        </w:tc>
        <w:tc>
          <w:tcPr>
            <w:tcW w:w="994" w:type="dxa"/>
          </w:tcPr>
          <w:p w14:paraId="08949DB5" w14:textId="53E8CE85" w:rsidR="00F2525C" w:rsidRPr="00407A93" w:rsidRDefault="00F2525C" w:rsidP="00F2525C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  <w:r w:rsidRPr="00407A93">
              <w:rPr>
                <w:sz w:val="20"/>
                <w:szCs w:val="20"/>
                <w:lang w:val="en-GB"/>
              </w:rPr>
              <w:t>0.8</w:t>
            </w:r>
            <w:r w:rsidR="0091359F">
              <w:rPr>
                <w:sz w:val="20"/>
                <w:szCs w:val="20"/>
                <w:lang w:val="en-GB"/>
              </w:rPr>
              <w:t>48</w:t>
            </w:r>
          </w:p>
        </w:tc>
        <w:tc>
          <w:tcPr>
            <w:tcW w:w="1025" w:type="dxa"/>
          </w:tcPr>
          <w:p w14:paraId="3CEB2B65" w14:textId="21483AEE" w:rsidR="00F2525C" w:rsidRPr="00407A93" w:rsidRDefault="00F2525C" w:rsidP="00F2525C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  <w:r w:rsidRPr="00407A93">
              <w:rPr>
                <w:sz w:val="20"/>
                <w:szCs w:val="20"/>
                <w:lang w:val="en-GB"/>
              </w:rPr>
              <w:t>0.8</w:t>
            </w:r>
            <w:r w:rsidR="00C249DE">
              <w:rPr>
                <w:sz w:val="20"/>
                <w:szCs w:val="20"/>
                <w:lang w:val="en-GB"/>
              </w:rPr>
              <w:t>18</w:t>
            </w:r>
          </w:p>
        </w:tc>
      </w:tr>
      <w:tr w:rsidR="00CE7806" w14:paraId="5A95A4B3" w14:textId="69E67168" w:rsidTr="00AD43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00" w:type="dxa"/>
          </w:tcPr>
          <w:p w14:paraId="3D61A348" w14:textId="72C5DD52" w:rsidR="00C87487" w:rsidRPr="003F2925" w:rsidRDefault="00C87487" w:rsidP="00C87487">
            <w:pPr>
              <w:pStyle w:val="Contenuto"/>
              <w:rPr>
                <w:sz w:val="20"/>
                <w:szCs w:val="20"/>
                <w:lang w:val="en-GB"/>
              </w:rPr>
            </w:pPr>
            <w:r w:rsidRPr="003F2925">
              <w:rPr>
                <w:sz w:val="20"/>
                <w:szCs w:val="20"/>
                <w:lang w:val="en-GB"/>
              </w:rPr>
              <w:t>Tied full-cov</w:t>
            </w:r>
          </w:p>
        </w:tc>
        <w:tc>
          <w:tcPr>
            <w:tcW w:w="811" w:type="dxa"/>
          </w:tcPr>
          <w:p w14:paraId="65C1D8D2" w14:textId="7135AC0C" w:rsidR="00C87487" w:rsidRPr="003F2925" w:rsidRDefault="00C87487" w:rsidP="00C87487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  <w:r w:rsidRPr="003F2925">
              <w:rPr>
                <w:color w:val="FF0000"/>
                <w:sz w:val="20"/>
                <w:szCs w:val="20"/>
                <w:lang w:val="en-GB"/>
              </w:rPr>
              <w:t>0.047</w:t>
            </w:r>
          </w:p>
        </w:tc>
        <w:tc>
          <w:tcPr>
            <w:tcW w:w="850" w:type="dxa"/>
          </w:tcPr>
          <w:p w14:paraId="58A7DE0F" w14:textId="580EB585" w:rsidR="00C87487" w:rsidRPr="003F2925" w:rsidRDefault="00C87487" w:rsidP="00C87487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  <w:r w:rsidRPr="003F2925">
              <w:rPr>
                <w:sz w:val="20"/>
                <w:szCs w:val="20"/>
                <w:lang w:val="en-GB"/>
              </w:rPr>
              <w:t>0.128</w:t>
            </w:r>
          </w:p>
        </w:tc>
        <w:tc>
          <w:tcPr>
            <w:tcW w:w="851" w:type="dxa"/>
          </w:tcPr>
          <w:p w14:paraId="3AFEC343" w14:textId="770395B2" w:rsidR="00C87487" w:rsidRPr="003F2925" w:rsidRDefault="00C87487" w:rsidP="00C87487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  <w:r w:rsidRPr="003F2925">
              <w:rPr>
                <w:color w:val="FF0000"/>
                <w:sz w:val="20"/>
                <w:szCs w:val="20"/>
                <w:lang w:val="en-GB"/>
              </w:rPr>
              <w:t>0.118</w:t>
            </w:r>
          </w:p>
        </w:tc>
        <w:tc>
          <w:tcPr>
            <w:tcW w:w="283" w:type="dxa"/>
          </w:tcPr>
          <w:p w14:paraId="5B204253" w14:textId="77777777" w:rsidR="00C87487" w:rsidRPr="003F2925" w:rsidRDefault="00C87487" w:rsidP="00C87487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  <w:sz w:val="20"/>
                <w:szCs w:val="20"/>
                <w:lang w:val="en-GB"/>
              </w:rPr>
            </w:pPr>
          </w:p>
        </w:tc>
        <w:tc>
          <w:tcPr>
            <w:tcW w:w="833" w:type="dxa"/>
          </w:tcPr>
          <w:p w14:paraId="3E93FEBF" w14:textId="2CD5D2C2" w:rsidR="00C87487" w:rsidRPr="003F2925" w:rsidRDefault="00243D6B" w:rsidP="00C87487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  <w:r w:rsidRPr="003F2925">
              <w:rPr>
                <w:sz w:val="20"/>
                <w:szCs w:val="20"/>
                <w:lang w:val="en-GB"/>
              </w:rPr>
              <w:t>0.</w:t>
            </w:r>
            <w:r w:rsidR="00341F19" w:rsidRPr="003F2925">
              <w:rPr>
                <w:sz w:val="20"/>
                <w:szCs w:val="20"/>
                <w:lang w:val="en-GB"/>
              </w:rPr>
              <w:t>06</w:t>
            </w:r>
          </w:p>
        </w:tc>
        <w:tc>
          <w:tcPr>
            <w:tcW w:w="921" w:type="dxa"/>
          </w:tcPr>
          <w:p w14:paraId="48734761" w14:textId="658D1CAE" w:rsidR="00C87487" w:rsidRPr="003F2925" w:rsidRDefault="00243D6B" w:rsidP="00C87487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  <w:sz w:val="20"/>
                <w:szCs w:val="20"/>
                <w:lang w:val="en-GB"/>
              </w:rPr>
            </w:pPr>
            <w:r w:rsidRPr="003F2925">
              <w:rPr>
                <w:color w:val="FF0000"/>
                <w:sz w:val="20"/>
                <w:szCs w:val="20"/>
                <w:lang w:val="en-GB"/>
              </w:rPr>
              <w:t>0.</w:t>
            </w:r>
            <w:r w:rsidR="00341F19" w:rsidRPr="003F2925">
              <w:rPr>
                <w:color w:val="FF0000"/>
                <w:sz w:val="20"/>
                <w:szCs w:val="20"/>
                <w:lang w:val="en-GB"/>
              </w:rPr>
              <w:t>167</w:t>
            </w:r>
          </w:p>
        </w:tc>
        <w:tc>
          <w:tcPr>
            <w:tcW w:w="921" w:type="dxa"/>
          </w:tcPr>
          <w:p w14:paraId="2F0DE57F" w14:textId="36F72856" w:rsidR="00C87487" w:rsidRPr="003F2925" w:rsidRDefault="00243D6B" w:rsidP="00C87487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  <w:sz w:val="20"/>
                <w:szCs w:val="20"/>
                <w:lang w:val="en-GB"/>
              </w:rPr>
            </w:pPr>
            <w:r w:rsidRPr="003F2925">
              <w:rPr>
                <w:color w:val="FF0000"/>
                <w:sz w:val="20"/>
                <w:szCs w:val="20"/>
                <w:lang w:val="en-GB"/>
              </w:rPr>
              <w:t>0.</w:t>
            </w:r>
            <w:r w:rsidR="00341F19" w:rsidRPr="003F2925">
              <w:rPr>
                <w:color w:val="FF0000"/>
                <w:sz w:val="20"/>
                <w:szCs w:val="20"/>
                <w:lang w:val="en-GB"/>
              </w:rPr>
              <w:t>18</w:t>
            </w:r>
          </w:p>
        </w:tc>
        <w:tc>
          <w:tcPr>
            <w:tcW w:w="266" w:type="dxa"/>
          </w:tcPr>
          <w:p w14:paraId="233C2CB5" w14:textId="77777777" w:rsidR="00F2525C" w:rsidRPr="003F2925" w:rsidRDefault="00F2525C" w:rsidP="00F2525C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  <w:sz w:val="20"/>
                <w:szCs w:val="20"/>
                <w:lang w:val="en-GB"/>
              </w:rPr>
            </w:pPr>
          </w:p>
        </w:tc>
        <w:tc>
          <w:tcPr>
            <w:tcW w:w="994" w:type="dxa"/>
          </w:tcPr>
          <w:p w14:paraId="0BAD55E7" w14:textId="696B92B7" w:rsidR="00F2525C" w:rsidRPr="00407A93" w:rsidRDefault="00F2525C" w:rsidP="00F2525C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  <w:sz w:val="20"/>
                <w:szCs w:val="20"/>
                <w:lang w:val="en-GB"/>
              </w:rPr>
            </w:pPr>
            <w:r w:rsidRPr="00407A93">
              <w:rPr>
                <w:color w:val="FF0000"/>
                <w:sz w:val="20"/>
                <w:szCs w:val="20"/>
                <w:lang w:val="en-GB"/>
              </w:rPr>
              <w:t>0.04</w:t>
            </w:r>
            <w:r w:rsidR="00D0447D">
              <w:rPr>
                <w:color w:val="FF0000"/>
                <w:sz w:val="20"/>
                <w:szCs w:val="20"/>
                <w:lang w:val="en-GB"/>
              </w:rPr>
              <w:t>8</w:t>
            </w:r>
          </w:p>
        </w:tc>
        <w:tc>
          <w:tcPr>
            <w:tcW w:w="994" w:type="dxa"/>
          </w:tcPr>
          <w:p w14:paraId="64AA1A60" w14:textId="0C0AFE33" w:rsidR="00F2525C" w:rsidRPr="003F2925" w:rsidRDefault="00F2525C" w:rsidP="00F2525C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  <w:sz w:val="20"/>
                <w:szCs w:val="20"/>
                <w:lang w:val="en-GB"/>
              </w:rPr>
            </w:pPr>
            <w:r w:rsidRPr="00407A93">
              <w:rPr>
                <w:sz w:val="20"/>
                <w:szCs w:val="20"/>
                <w:lang w:val="en-GB"/>
              </w:rPr>
              <w:t>0.12</w:t>
            </w:r>
            <w:r w:rsidR="0091359F">
              <w:rPr>
                <w:sz w:val="20"/>
                <w:szCs w:val="20"/>
                <w:lang w:val="en-GB"/>
              </w:rPr>
              <w:t>7</w:t>
            </w:r>
          </w:p>
        </w:tc>
        <w:tc>
          <w:tcPr>
            <w:tcW w:w="1025" w:type="dxa"/>
          </w:tcPr>
          <w:p w14:paraId="0A844E2F" w14:textId="2373A406" w:rsidR="00F2525C" w:rsidRPr="00407A93" w:rsidRDefault="00F2525C" w:rsidP="00F2525C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  <w:sz w:val="20"/>
                <w:szCs w:val="20"/>
                <w:lang w:val="en-GB"/>
              </w:rPr>
            </w:pPr>
            <w:r w:rsidRPr="00407A93">
              <w:rPr>
                <w:color w:val="FF0000"/>
                <w:sz w:val="20"/>
                <w:szCs w:val="20"/>
                <w:lang w:val="en-GB"/>
              </w:rPr>
              <w:t>0.1</w:t>
            </w:r>
            <w:r w:rsidR="00C249DE">
              <w:rPr>
                <w:color w:val="FF0000"/>
                <w:sz w:val="20"/>
                <w:szCs w:val="20"/>
                <w:lang w:val="en-GB"/>
              </w:rPr>
              <w:t>25</w:t>
            </w:r>
          </w:p>
        </w:tc>
      </w:tr>
      <w:tr w:rsidR="00C87487" w14:paraId="3EDD9EA9" w14:textId="4E7DF5A8" w:rsidTr="00AD434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00" w:type="dxa"/>
          </w:tcPr>
          <w:p w14:paraId="39DC4C2E" w14:textId="3B64EA3B" w:rsidR="00C87487" w:rsidRPr="003F2925" w:rsidRDefault="00C87487" w:rsidP="00C87487">
            <w:pPr>
              <w:pStyle w:val="Contenuto"/>
              <w:rPr>
                <w:sz w:val="20"/>
                <w:szCs w:val="20"/>
                <w:lang w:val="en-GB"/>
              </w:rPr>
            </w:pPr>
            <w:r w:rsidRPr="003F2925">
              <w:rPr>
                <w:sz w:val="20"/>
                <w:szCs w:val="20"/>
                <w:lang w:val="en-GB"/>
              </w:rPr>
              <w:t>tied diag-cov</w:t>
            </w:r>
          </w:p>
        </w:tc>
        <w:tc>
          <w:tcPr>
            <w:tcW w:w="811" w:type="dxa"/>
          </w:tcPr>
          <w:p w14:paraId="536362CB" w14:textId="2BF59B2D" w:rsidR="00C87487" w:rsidRPr="003F2925" w:rsidRDefault="00C87487" w:rsidP="00C87487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  <w:r w:rsidRPr="003F2925">
              <w:rPr>
                <w:sz w:val="20"/>
                <w:szCs w:val="20"/>
                <w:lang w:val="en-GB"/>
              </w:rPr>
              <w:t>0.564</w:t>
            </w:r>
          </w:p>
        </w:tc>
        <w:tc>
          <w:tcPr>
            <w:tcW w:w="850" w:type="dxa"/>
          </w:tcPr>
          <w:p w14:paraId="26D1D6AC" w14:textId="67B04417" w:rsidR="00C87487" w:rsidRPr="003F2925" w:rsidRDefault="00C87487" w:rsidP="00C87487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  <w:r w:rsidRPr="003F2925">
              <w:rPr>
                <w:sz w:val="20"/>
                <w:szCs w:val="20"/>
                <w:lang w:val="en-GB"/>
              </w:rPr>
              <w:t>0.85</w:t>
            </w:r>
          </w:p>
        </w:tc>
        <w:tc>
          <w:tcPr>
            <w:tcW w:w="851" w:type="dxa"/>
          </w:tcPr>
          <w:p w14:paraId="5B253E8D" w14:textId="7B1E40BB" w:rsidR="00C87487" w:rsidRPr="003F2925" w:rsidRDefault="00C87487" w:rsidP="00C87487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  <w:r w:rsidRPr="003F2925">
              <w:rPr>
                <w:sz w:val="20"/>
                <w:szCs w:val="20"/>
                <w:lang w:val="en-GB"/>
              </w:rPr>
              <w:t>0.829</w:t>
            </w:r>
          </w:p>
        </w:tc>
        <w:tc>
          <w:tcPr>
            <w:tcW w:w="283" w:type="dxa"/>
          </w:tcPr>
          <w:p w14:paraId="537C2872" w14:textId="77777777" w:rsidR="00C87487" w:rsidRPr="003F2925" w:rsidRDefault="00C87487" w:rsidP="00C87487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</w:p>
        </w:tc>
        <w:tc>
          <w:tcPr>
            <w:tcW w:w="833" w:type="dxa"/>
          </w:tcPr>
          <w:p w14:paraId="07594B4F" w14:textId="7583EF98" w:rsidR="00C87487" w:rsidRPr="00E83817" w:rsidRDefault="00243D6B" w:rsidP="00C87487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  <w:r w:rsidRPr="00E83817">
              <w:rPr>
                <w:sz w:val="20"/>
                <w:szCs w:val="20"/>
                <w:lang w:val="en-GB"/>
              </w:rPr>
              <w:t>0.</w:t>
            </w:r>
            <w:r w:rsidR="00341F19" w:rsidRPr="00E83817">
              <w:rPr>
                <w:sz w:val="20"/>
                <w:szCs w:val="20"/>
                <w:lang w:val="en-GB"/>
              </w:rPr>
              <w:t>538</w:t>
            </w:r>
          </w:p>
        </w:tc>
        <w:tc>
          <w:tcPr>
            <w:tcW w:w="921" w:type="dxa"/>
          </w:tcPr>
          <w:p w14:paraId="7AC810C3" w14:textId="38AC54B1" w:rsidR="00C87487" w:rsidRPr="003F2925" w:rsidRDefault="00243D6B" w:rsidP="00C87487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  <w:r w:rsidRPr="003F2925">
              <w:rPr>
                <w:sz w:val="20"/>
                <w:szCs w:val="20"/>
                <w:lang w:val="en-GB"/>
              </w:rPr>
              <w:t>0.</w:t>
            </w:r>
            <w:r w:rsidR="00341F19" w:rsidRPr="003F2925">
              <w:rPr>
                <w:sz w:val="20"/>
                <w:szCs w:val="20"/>
                <w:lang w:val="en-GB"/>
              </w:rPr>
              <w:t>816</w:t>
            </w:r>
          </w:p>
        </w:tc>
        <w:tc>
          <w:tcPr>
            <w:tcW w:w="921" w:type="dxa"/>
          </w:tcPr>
          <w:p w14:paraId="3B66E933" w14:textId="19606BE8" w:rsidR="00C87487" w:rsidRPr="003F2925" w:rsidRDefault="00243D6B" w:rsidP="00C87487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  <w:r w:rsidRPr="003F2925">
              <w:rPr>
                <w:sz w:val="20"/>
                <w:szCs w:val="20"/>
                <w:lang w:val="en-GB"/>
              </w:rPr>
              <w:t>0.</w:t>
            </w:r>
            <w:r w:rsidR="00341F19" w:rsidRPr="003F2925">
              <w:rPr>
                <w:sz w:val="20"/>
                <w:szCs w:val="20"/>
                <w:lang w:val="en-GB"/>
              </w:rPr>
              <w:t>804</w:t>
            </w:r>
          </w:p>
        </w:tc>
        <w:tc>
          <w:tcPr>
            <w:tcW w:w="266" w:type="dxa"/>
          </w:tcPr>
          <w:p w14:paraId="740AB9AF" w14:textId="77777777" w:rsidR="00F2525C" w:rsidRPr="003F2925" w:rsidRDefault="00F2525C" w:rsidP="00F2525C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</w:p>
        </w:tc>
        <w:tc>
          <w:tcPr>
            <w:tcW w:w="994" w:type="dxa"/>
          </w:tcPr>
          <w:p w14:paraId="63DA4416" w14:textId="754A9430" w:rsidR="00F2525C" w:rsidRPr="00407A93" w:rsidRDefault="00F2525C" w:rsidP="00F2525C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  <w:r w:rsidRPr="00407A93">
              <w:rPr>
                <w:sz w:val="20"/>
                <w:szCs w:val="20"/>
                <w:lang w:val="en-GB"/>
              </w:rPr>
              <w:t>0.56</w:t>
            </w:r>
            <w:r w:rsidR="00C249DE">
              <w:rPr>
                <w:sz w:val="20"/>
                <w:szCs w:val="20"/>
                <w:lang w:val="en-GB"/>
              </w:rPr>
              <w:t>6</w:t>
            </w:r>
          </w:p>
        </w:tc>
        <w:tc>
          <w:tcPr>
            <w:tcW w:w="994" w:type="dxa"/>
          </w:tcPr>
          <w:p w14:paraId="462D46CC" w14:textId="600367B7" w:rsidR="00F2525C" w:rsidRPr="00407A93" w:rsidRDefault="00F2525C" w:rsidP="00F2525C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  <w:r w:rsidRPr="00407A93">
              <w:rPr>
                <w:sz w:val="20"/>
                <w:szCs w:val="20"/>
                <w:lang w:val="en-GB"/>
              </w:rPr>
              <w:t>0.8</w:t>
            </w:r>
            <w:r w:rsidR="0091359F">
              <w:rPr>
                <w:sz w:val="20"/>
                <w:szCs w:val="20"/>
                <w:lang w:val="en-GB"/>
              </w:rPr>
              <w:t>45</w:t>
            </w:r>
          </w:p>
        </w:tc>
        <w:tc>
          <w:tcPr>
            <w:tcW w:w="1025" w:type="dxa"/>
          </w:tcPr>
          <w:p w14:paraId="5809A041" w14:textId="6805C884" w:rsidR="00F2525C" w:rsidRPr="00407A93" w:rsidRDefault="00F2525C" w:rsidP="00F2525C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  <w:r w:rsidRPr="00407A93">
              <w:rPr>
                <w:sz w:val="20"/>
                <w:szCs w:val="20"/>
                <w:lang w:val="en-GB"/>
              </w:rPr>
              <w:t>0.82</w:t>
            </w:r>
            <w:r w:rsidR="0091359F">
              <w:rPr>
                <w:sz w:val="20"/>
                <w:szCs w:val="20"/>
                <w:lang w:val="en-GB"/>
              </w:rPr>
              <w:t>1</w:t>
            </w:r>
          </w:p>
        </w:tc>
      </w:tr>
      <w:tr w:rsidR="00C87487" w:rsidRPr="00382C77" w14:paraId="445E819E" w14:textId="760D0D69" w:rsidTr="00F6177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00" w:type="dxa"/>
          </w:tcPr>
          <w:p w14:paraId="270CDDB2" w14:textId="6027AEEC" w:rsidR="00C87487" w:rsidRPr="003F2925" w:rsidRDefault="00C87487" w:rsidP="00C87487">
            <w:pPr>
              <w:pStyle w:val="Contenuto"/>
              <w:rPr>
                <w:sz w:val="20"/>
                <w:szCs w:val="20"/>
              </w:rPr>
            </w:pPr>
          </w:p>
        </w:tc>
        <w:tc>
          <w:tcPr>
            <w:tcW w:w="8749" w:type="dxa"/>
            <w:gridSpan w:val="11"/>
          </w:tcPr>
          <w:p w14:paraId="6CC5B755" w14:textId="08128791" w:rsidR="00F2525C" w:rsidRPr="003F2925" w:rsidRDefault="00F2525C" w:rsidP="00F2525C">
            <w:pPr>
              <w:pStyle w:val="Conten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0"/>
                <w:szCs w:val="20"/>
                <w:lang w:val="en-US"/>
              </w:rPr>
            </w:pPr>
            <w:r w:rsidRPr="003F2925">
              <w:rPr>
                <w:b/>
                <w:bCs/>
                <w:sz w:val="20"/>
                <w:szCs w:val="20"/>
                <w:lang w:val="en-US"/>
              </w:rPr>
              <w:t>PCA (m=10)</w:t>
            </w:r>
          </w:p>
        </w:tc>
      </w:tr>
      <w:tr w:rsidR="00C87487" w14:paraId="4C17BBAB" w14:textId="6E002F9B" w:rsidTr="00AD434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00" w:type="dxa"/>
          </w:tcPr>
          <w:p w14:paraId="789F5F37" w14:textId="23DB9CBF" w:rsidR="00C87487" w:rsidRPr="003F2925" w:rsidRDefault="00C87487" w:rsidP="00C87487">
            <w:pPr>
              <w:pStyle w:val="Contenuto"/>
              <w:rPr>
                <w:sz w:val="20"/>
                <w:szCs w:val="20"/>
              </w:rPr>
            </w:pPr>
            <w:r w:rsidRPr="003F2925">
              <w:rPr>
                <w:sz w:val="20"/>
                <w:szCs w:val="20"/>
                <w:lang w:val="en-GB"/>
              </w:rPr>
              <w:t>Full-cov</w:t>
            </w:r>
          </w:p>
        </w:tc>
        <w:tc>
          <w:tcPr>
            <w:tcW w:w="811" w:type="dxa"/>
          </w:tcPr>
          <w:p w14:paraId="1514B280" w14:textId="35EED6AF" w:rsidR="00C87487" w:rsidRPr="003F2925" w:rsidRDefault="00C87487" w:rsidP="00C87487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  <w:sz w:val="20"/>
                <w:szCs w:val="20"/>
                <w:lang w:val="en-GB"/>
              </w:rPr>
            </w:pPr>
            <w:r w:rsidRPr="003F2925">
              <w:rPr>
                <w:color w:val="FF0000"/>
                <w:sz w:val="20"/>
                <w:szCs w:val="20"/>
                <w:lang w:val="en-GB"/>
              </w:rPr>
              <w:t>0.047</w:t>
            </w:r>
          </w:p>
        </w:tc>
        <w:tc>
          <w:tcPr>
            <w:tcW w:w="850" w:type="dxa"/>
          </w:tcPr>
          <w:p w14:paraId="5610932B" w14:textId="70859FAA" w:rsidR="00C87487" w:rsidRPr="003F2925" w:rsidRDefault="00C87487" w:rsidP="00C87487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  <w:r w:rsidRPr="003F2925">
              <w:rPr>
                <w:sz w:val="20"/>
                <w:szCs w:val="20"/>
                <w:lang w:val="en-GB"/>
              </w:rPr>
              <w:t>0.124</w:t>
            </w:r>
          </w:p>
        </w:tc>
        <w:tc>
          <w:tcPr>
            <w:tcW w:w="851" w:type="dxa"/>
          </w:tcPr>
          <w:p w14:paraId="54EABB13" w14:textId="2635C2B9" w:rsidR="00C87487" w:rsidRPr="003F2925" w:rsidRDefault="00C87487" w:rsidP="00C87487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  <w:r w:rsidRPr="003F2925">
              <w:rPr>
                <w:sz w:val="20"/>
                <w:szCs w:val="20"/>
                <w:lang w:val="en-GB"/>
              </w:rPr>
              <w:t>0.14</w:t>
            </w:r>
          </w:p>
        </w:tc>
        <w:tc>
          <w:tcPr>
            <w:tcW w:w="283" w:type="dxa"/>
          </w:tcPr>
          <w:p w14:paraId="459EC159" w14:textId="77777777" w:rsidR="00C87487" w:rsidRPr="003F2925" w:rsidRDefault="00C87487" w:rsidP="00C87487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</w:p>
        </w:tc>
        <w:tc>
          <w:tcPr>
            <w:tcW w:w="833" w:type="dxa"/>
          </w:tcPr>
          <w:p w14:paraId="3EDA58B9" w14:textId="65C78344" w:rsidR="00C87487" w:rsidRPr="00E83817" w:rsidRDefault="00BF3E45" w:rsidP="00C87487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  <w:sz w:val="20"/>
                <w:szCs w:val="20"/>
                <w:lang w:val="en-GB"/>
              </w:rPr>
            </w:pPr>
            <w:r w:rsidRPr="00E83817">
              <w:rPr>
                <w:color w:val="FF0000"/>
                <w:sz w:val="20"/>
                <w:szCs w:val="20"/>
                <w:lang w:val="en-GB"/>
              </w:rPr>
              <w:t>0.071</w:t>
            </w:r>
          </w:p>
        </w:tc>
        <w:tc>
          <w:tcPr>
            <w:tcW w:w="921" w:type="dxa"/>
          </w:tcPr>
          <w:p w14:paraId="0DEDDA86" w14:textId="43B6C004" w:rsidR="00C87487" w:rsidRPr="003F2925" w:rsidRDefault="00BF3E45" w:rsidP="00C87487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  <w:r w:rsidRPr="003F2925">
              <w:rPr>
                <w:sz w:val="20"/>
                <w:szCs w:val="20"/>
                <w:lang w:val="en-GB"/>
              </w:rPr>
              <w:t>0.</w:t>
            </w:r>
            <w:r w:rsidR="00FC1F55" w:rsidRPr="003F2925">
              <w:rPr>
                <w:sz w:val="20"/>
                <w:szCs w:val="20"/>
                <w:lang w:val="en-GB"/>
              </w:rPr>
              <w:t>204</w:t>
            </w:r>
          </w:p>
        </w:tc>
        <w:tc>
          <w:tcPr>
            <w:tcW w:w="921" w:type="dxa"/>
          </w:tcPr>
          <w:p w14:paraId="303570F9" w14:textId="166A3374" w:rsidR="00C87487" w:rsidRPr="003F2925" w:rsidRDefault="00BF3E45" w:rsidP="00C87487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  <w:r w:rsidRPr="003F2925">
              <w:rPr>
                <w:sz w:val="20"/>
                <w:szCs w:val="20"/>
                <w:lang w:val="en-GB"/>
              </w:rPr>
              <w:t>0.206</w:t>
            </w:r>
          </w:p>
        </w:tc>
        <w:tc>
          <w:tcPr>
            <w:tcW w:w="266" w:type="dxa"/>
          </w:tcPr>
          <w:p w14:paraId="07D898A1" w14:textId="77777777" w:rsidR="00F2525C" w:rsidRPr="003F2925" w:rsidRDefault="00F2525C" w:rsidP="00F2525C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</w:p>
        </w:tc>
        <w:tc>
          <w:tcPr>
            <w:tcW w:w="994" w:type="dxa"/>
          </w:tcPr>
          <w:p w14:paraId="66F6501E" w14:textId="347BC9F1" w:rsidR="00F2525C" w:rsidRPr="00407A93" w:rsidRDefault="00F2525C" w:rsidP="00F2525C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  <w:r w:rsidRPr="00407A93">
              <w:rPr>
                <w:sz w:val="20"/>
                <w:szCs w:val="20"/>
                <w:lang w:val="en-GB"/>
              </w:rPr>
              <w:t>0.11</w:t>
            </w:r>
            <w:r w:rsidR="0091359F">
              <w:rPr>
                <w:sz w:val="20"/>
                <w:szCs w:val="20"/>
                <w:lang w:val="en-GB"/>
              </w:rPr>
              <w:t>2</w:t>
            </w:r>
          </w:p>
        </w:tc>
        <w:tc>
          <w:tcPr>
            <w:tcW w:w="994" w:type="dxa"/>
          </w:tcPr>
          <w:p w14:paraId="1AAF1C92" w14:textId="52D2C9FC" w:rsidR="00F2525C" w:rsidRPr="00407A93" w:rsidRDefault="00F2525C" w:rsidP="00F2525C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  <w:r w:rsidRPr="00407A93">
              <w:rPr>
                <w:sz w:val="20"/>
                <w:szCs w:val="20"/>
                <w:lang w:val="en-GB"/>
              </w:rPr>
              <w:t>0.26</w:t>
            </w:r>
            <w:r w:rsidR="00226210">
              <w:rPr>
                <w:sz w:val="20"/>
                <w:szCs w:val="20"/>
                <w:lang w:val="en-GB"/>
              </w:rPr>
              <w:t>3</w:t>
            </w:r>
          </w:p>
        </w:tc>
        <w:tc>
          <w:tcPr>
            <w:tcW w:w="1025" w:type="dxa"/>
          </w:tcPr>
          <w:p w14:paraId="2EB72668" w14:textId="7C7A37B4" w:rsidR="00F2525C" w:rsidRPr="00407A93" w:rsidRDefault="00F2525C" w:rsidP="00F2525C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  <w:r w:rsidRPr="00407A93">
              <w:rPr>
                <w:sz w:val="20"/>
                <w:szCs w:val="20"/>
                <w:lang w:val="en-GB"/>
              </w:rPr>
              <w:t>0.30</w:t>
            </w:r>
            <w:r w:rsidR="002E4207">
              <w:rPr>
                <w:sz w:val="20"/>
                <w:szCs w:val="20"/>
                <w:lang w:val="en-GB"/>
              </w:rPr>
              <w:t>4</w:t>
            </w:r>
          </w:p>
        </w:tc>
      </w:tr>
      <w:tr w:rsidR="00CE7806" w14:paraId="31646759" w14:textId="7D80E575" w:rsidTr="00AD43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00" w:type="dxa"/>
          </w:tcPr>
          <w:p w14:paraId="45875AF3" w14:textId="4BFE530A" w:rsidR="00C87487" w:rsidRPr="003F2925" w:rsidRDefault="00C87487" w:rsidP="00C87487">
            <w:pPr>
              <w:pStyle w:val="Contenuto"/>
              <w:rPr>
                <w:sz w:val="20"/>
                <w:szCs w:val="20"/>
                <w:lang w:val="en-GB"/>
              </w:rPr>
            </w:pPr>
            <w:r w:rsidRPr="003F2925">
              <w:rPr>
                <w:sz w:val="20"/>
                <w:szCs w:val="20"/>
                <w:lang w:val="en-GB"/>
              </w:rPr>
              <w:t>DIAG-COV</w:t>
            </w:r>
          </w:p>
        </w:tc>
        <w:tc>
          <w:tcPr>
            <w:tcW w:w="811" w:type="dxa"/>
          </w:tcPr>
          <w:p w14:paraId="74B8EF38" w14:textId="1F668A87" w:rsidR="00C87487" w:rsidRPr="003F2925" w:rsidRDefault="00C87487" w:rsidP="00C87487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  <w:r w:rsidRPr="003F2925">
              <w:rPr>
                <w:sz w:val="20"/>
                <w:szCs w:val="20"/>
                <w:lang w:val="en-GB"/>
              </w:rPr>
              <w:t>0.067</w:t>
            </w:r>
          </w:p>
        </w:tc>
        <w:tc>
          <w:tcPr>
            <w:tcW w:w="850" w:type="dxa"/>
          </w:tcPr>
          <w:p w14:paraId="75BE3A77" w14:textId="1118515A" w:rsidR="00C87487" w:rsidRPr="003F2925" w:rsidRDefault="00C87487" w:rsidP="00C87487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  <w:r w:rsidRPr="003F2925">
              <w:rPr>
                <w:sz w:val="20"/>
                <w:szCs w:val="20"/>
                <w:lang w:val="en-GB"/>
              </w:rPr>
              <w:t>0.156</w:t>
            </w:r>
          </w:p>
        </w:tc>
        <w:tc>
          <w:tcPr>
            <w:tcW w:w="851" w:type="dxa"/>
          </w:tcPr>
          <w:p w14:paraId="1DD5E2A4" w14:textId="7426C140" w:rsidR="00C87487" w:rsidRPr="003F2925" w:rsidRDefault="00C87487" w:rsidP="00C87487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  <w:r w:rsidRPr="003F2925">
              <w:rPr>
                <w:sz w:val="20"/>
                <w:szCs w:val="20"/>
                <w:lang w:val="en-GB"/>
              </w:rPr>
              <w:t>0.162</w:t>
            </w:r>
          </w:p>
        </w:tc>
        <w:tc>
          <w:tcPr>
            <w:tcW w:w="283" w:type="dxa"/>
          </w:tcPr>
          <w:p w14:paraId="31751E34" w14:textId="77777777" w:rsidR="00C87487" w:rsidRPr="003F2925" w:rsidRDefault="00C87487" w:rsidP="00C87487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</w:p>
        </w:tc>
        <w:tc>
          <w:tcPr>
            <w:tcW w:w="833" w:type="dxa"/>
          </w:tcPr>
          <w:p w14:paraId="3380B779" w14:textId="771EF689" w:rsidR="00C87487" w:rsidRPr="003F2925" w:rsidRDefault="00BF3E45" w:rsidP="00C87487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  <w:r w:rsidRPr="003F2925">
              <w:rPr>
                <w:sz w:val="20"/>
                <w:szCs w:val="20"/>
                <w:lang w:val="en-GB"/>
              </w:rPr>
              <w:t>0.085</w:t>
            </w:r>
          </w:p>
        </w:tc>
        <w:tc>
          <w:tcPr>
            <w:tcW w:w="921" w:type="dxa"/>
          </w:tcPr>
          <w:p w14:paraId="0623A243" w14:textId="4A04FEAD" w:rsidR="00C87487" w:rsidRPr="003F2925" w:rsidRDefault="00FC1F55" w:rsidP="00C87487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  <w:r w:rsidRPr="003F2925">
              <w:rPr>
                <w:sz w:val="20"/>
                <w:szCs w:val="20"/>
                <w:lang w:val="en-GB"/>
              </w:rPr>
              <w:t>0.223</w:t>
            </w:r>
          </w:p>
        </w:tc>
        <w:tc>
          <w:tcPr>
            <w:tcW w:w="921" w:type="dxa"/>
          </w:tcPr>
          <w:p w14:paraId="49EAE189" w14:textId="01C0E201" w:rsidR="00C87487" w:rsidRPr="003F2925" w:rsidRDefault="00BF3E45" w:rsidP="00C87487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  <w:r w:rsidRPr="003F2925">
              <w:rPr>
                <w:sz w:val="20"/>
                <w:szCs w:val="20"/>
                <w:lang w:val="en-GB"/>
              </w:rPr>
              <w:t>0.228</w:t>
            </w:r>
          </w:p>
        </w:tc>
        <w:tc>
          <w:tcPr>
            <w:tcW w:w="266" w:type="dxa"/>
          </w:tcPr>
          <w:p w14:paraId="3EC70301" w14:textId="77777777" w:rsidR="00F2525C" w:rsidRPr="003F2925" w:rsidRDefault="00F2525C" w:rsidP="00F2525C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</w:p>
        </w:tc>
        <w:tc>
          <w:tcPr>
            <w:tcW w:w="994" w:type="dxa"/>
          </w:tcPr>
          <w:p w14:paraId="42FC509F" w14:textId="015E6F83" w:rsidR="00F2525C" w:rsidRPr="00407A93" w:rsidRDefault="00F2525C" w:rsidP="00F2525C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  <w:r w:rsidRPr="00407A93">
              <w:rPr>
                <w:sz w:val="20"/>
                <w:szCs w:val="20"/>
                <w:lang w:val="en-GB"/>
              </w:rPr>
              <w:t>0.1</w:t>
            </w:r>
            <w:r w:rsidR="0091359F">
              <w:rPr>
                <w:sz w:val="20"/>
                <w:szCs w:val="20"/>
                <w:lang w:val="en-GB"/>
              </w:rPr>
              <w:t>19</w:t>
            </w:r>
          </w:p>
        </w:tc>
        <w:tc>
          <w:tcPr>
            <w:tcW w:w="994" w:type="dxa"/>
          </w:tcPr>
          <w:p w14:paraId="116892E7" w14:textId="1C3E86D0" w:rsidR="00F2525C" w:rsidRPr="00407A93" w:rsidRDefault="00F2525C" w:rsidP="00F2525C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  <w:r w:rsidRPr="00407A93">
              <w:rPr>
                <w:sz w:val="20"/>
                <w:szCs w:val="20"/>
                <w:lang w:val="en-GB"/>
              </w:rPr>
              <w:t>0.27</w:t>
            </w:r>
            <w:r w:rsidR="00226210">
              <w:rPr>
                <w:sz w:val="20"/>
                <w:szCs w:val="20"/>
                <w:lang w:val="en-GB"/>
              </w:rPr>
              <w:t>5</w:t>
            </w:r>
          </w:p>
        </w:tc>
        <w:tc>
          <w:tcPr>
            <w:tcW w:w="1025" w:type="dxa"/>
          </w:tcPr>
          <w:p w14:paraId="23654830" w14:textId="00466CB1" w:rsidR="00F2525C" w:rsidRPr="00407A93" w:rsidRDefault="00F2525C" w:rsidP="00F2525C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  <w:r w:rsidRPr="00407A93">
              <w:rPr>
                <w:sz w:val="20"/>
                <w:szCs w:val="20"/>
                <w:lang w:val="en-GB"/>
              </w:rPr>
              <w:t>0.</w:t>
            </w:r>
            <w:r w:rsidR="002E4207">
              <w:rPr>
                <w:sz w:val="20"/>
                <w:szCs w:val="20"/>
                <w:lang w:val="en-GB"/>
              </w:rPr>
              <w:t>294</w:t>
            </w:r>
          </w:p>
        </w:tc>
      </w:tr>
      <w:tr w:rsidR="00C87487" w14:paraId="03E87500" w14:textId="70DF2EE9" w:rsidTr="00AD434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00" w:type="dxa"/>
          </w:tcPr>
          <w:p w14:paraId="73DD9CE4" w14:textId="6B6A74A9" w:rsidR="00C87487" w:rsidRPr="003F2925" w:rsidRDefault="00C87487" w:rsidP="00C87487">
            <w:pPr>
              <w:pStyle w:val="Contenuto"/>
              <w:rPr>
                <w:sz w:val="20"/>
                <w:szCs w:val="20"/>
                <w:lang w:val="en-GB"/>
              </w:rPr>
            </w:pPr>
            <w:r w:rsidRPr="003F2925">
              <w:rPr>
                <w:sz w:val="20"/>
                <w:szCs w:val="20"/>
                <w:lang w:val="en-GB"/>
              </w:rPr>
              <w:t>Tied full-cov</w:t>
            </w:r>
          </w:p>
        </w:tc>
        <w:tc>
          <w:tcPr>
            <w:tcW w:w="811" w:type="dxa"/>
          </w:tcPr>
          <w:p w14:paraId="17D8D5AF" w14:textId="4DA92E9D" w:rsidR="00C87487" w:rsidRPr="003F2925" w:rsidRDefault="00C87487" w:rsidP="00C87487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  <w:sz w:val="20"/>
                <w:szCs w:val="20"/>
                <w:lang w:val="en-GB"/>
              </w:rPr>
            </w:pPr>
            <w:r w:rsidRPr="003F2925">
              <w:rPr>
                <w:color w:val="FF0000"/>
                <w:sz w:val="20"/>
                <w:szCs w:val="20"/>
                <w:lang w:val="en-GB"/>
              </w:rPr>
              <w:t>0.047</w:t>
            </w:r>
          </w:p>
        </w:tc>
        <w:tc>
          <w:tcPr>
            <w:tcW w:w="850" w:type="dxa"/>
          </w:tcPr>
          <w:p w14:paraId="748A61FA" w14:textId="4758FF04" w:rsidR="00C87487" w:rsidRPr="003F2925" w:rsidRDefault="00C87487" w:rsidP="00C87487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  <w:r w:rsidRPr="003F2925">
              <w:rPr>
                <w:sz w:val="20"/>
                <w:szCs w:val="20"/>
                <w:lang w:val="en-GB"/>
              </w:rPr>
              <w:t>0.125</w:t>
            </w:r>
          </w:p>
        </w:tc>
        <w:tc>
          <w:tcPr>
            <w:tcW w:w="851" w:type="dxa"/>
          </w:tcPr>
          <w:p w14:paraId="7BDDB7FE" w14:textId="27BB4A23" w:rsidR="00C87487" w:rsidRPr="00E83817" w:rsidRDefault="00C87487" w:rsidP="00C87487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  <w:r w:rsidRPr="00E83817">
              <w:rPr>
                <w:sz w:val="20"/>
                <w:szCs w:val="20"/>
                <w:lang w:val="en-GB"/>
              </w:rPr>
              <w:t>0.13</w:t>
            </w:r>
          </w:p>
        </w:tc>
        <w:tc>
          <w:tcPr>
            <w:tcW w:w="283" w:type="dxa"/>
          </w:tcPr>
          <w:p w14:paraId="2F5D4224" w14:textId="77777777" w:rsidR="00C87487" w:rsidRPr="003F2925" w:rsidRDefault="00C87487" w:rsidP="00C87487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  <w:sz w:val="20"/>
                <w:szCs w:val="20"/>
                <w:lang w:val="en-GB"/>
              </w:rPr>
            </w:pPr>
          </w:p>
        </w:tc>
        <w:tc>
          <w:tcPr>
            <w:tcW w:w="833" w:type="dxa"/>
          </w:tcPr>
          <w:p w14:paraId="0B38CB8F" w14:textId="26022268" w:rsidR="00C87487" w:rsidRPr="003F2925" w:rsidRDefault="00BF3E45" w:rsidP="00C87487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  <w:sz w:val="20"/>
                <w:szCs w:val="20"/>
                <w:lang w:val="en-GB"/>
              </w:rPr>
            </w:pPr>
            <w:r w:rsidRPr="003F2925">
              <w:rPr>
                <w:color w:val="FF0000"/>
                <w:sz w:val="20"/>
                <w:szCs w:val="20"/>
                <w:lang w:val="en-GB"/>
              </w:rPr>
              <w:t>0.071</w:t>
            </w:r>
          </w:p>
        </w:tc>
        <w:tc>
          <w:tcPr>
            <w:tcW w:w="921" w:type="dxa"/>
          </w:tcPr>
          <w:p w14:paraId="53B1A056" w14:textId="6533572D" w:rsidR="00C87487" w:rsidRPr="008A28E6" w:rsidRDefault="00FC1F55" w:rsidP="00C87487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  <w:r w:rsidRPr="008A28E6">
              <w:rPr>
                <w:sz w:val="20"/>
                <w:szCs w:val="20"/>
                <w:lang w:val="en-GB"/>
              </w:rPr>
              <w:t>0.206</w:t>
            </w:r>
          </w:p>
        </w:tc>
        <w:tc>
          <w:tcPr>
            <w:tcW w:w="921" w:type="dxa"/>
          </w:tcPr>
          <w:p w14:paraId="3A0445EC" w14:textId="4F611342" w:rsidR="00C87487" w:rsidRPr="008A28E6" w:rsidRDefault="00BF3E45" w:rsidP="00C87487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  <w:r w:rsidRPr="008A28E6">
              <w:rPr>
                <w:sz w:val="20"/>
                <w:szCs w:val="20"/>
                <w:lang w:val="en-GB"/>
              </w:rPr>
              <w:t>0.199</w:t>
            </w:r>
          </w:p>
        </w:tc>
        <w:tc>
          <w:tcPr>
            <w:tcW w:w="266" w:type="dxa"/>
          </w:tcPr>
          <w:p w14:paraId="0387AB61" w14:textId="77777777" w:rsidR="00F2525C" w:rsidRPr="003F2925" w:rsidRDefault="00F2525C" w:rsidP="00F2525C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  <w:sz w:val="20"/>
                <w:szCs w:val="20"/>
                <w:lang w:val="en-GB"/>
              </w:rPr>
            </w:pPr>
          </w:p>
        </w:tc>
        <w:tc>
          <w:tcPr>
            <w:tcW w:w="994" w:type="dxa"/>
          </w:tcPr>
          <w:p w14:paraId="320B5313" w14:textId="1EE8A43F" w:rsidR="00F2525C" w:rsidRPr="007C6756" w:rsidRDefault="00F2525C" w:rsidP="00F2525C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  <w:r w:rsidRPr="007C6756">
              <w:rPr>
                <w:sz w:val="20"/>
                <w:szCs w:val="20"/>
                <w:lang w:val="en-GB"/>
              </w:rPr>
              <w:t>0.11</w:t>
            </w:r>
            <w:r w:rsidR="0091359F">
              <w:rPr>
                <w:sz w:val="20"/>
                <w:szCs w:val="20"/>
                <w:lang w:val="en-GB"/>
              </w:rPr>
              <w:t>1</w:t>
            </w:r>
          </w:p>
        </w:tc>
        <w:tc>
          <w:tcPr>
            <w:tcW w:w="994" w:type="dxa"/>
          </w:tcPr>
          <w:p w14:paraId="254D13FC" w14:textId="4EC6F72A" w:rsidR="00F2525C" w:rsidRPr="003F2925" w:rsidRDefault="00F2525C" w:rsidP="00F2525C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  <w:sz w:val="20"/>
                <w:szCs w:val="20"/>
                <w:lang w:val="en-GB"/>
              </w:rPr>
            </w:pPr>
            <w:r w:rsidRPr="00407A93">
              <w:rPr>
                <w:sz w:val="20"/>
                <w:szCs w:val="20"/>
                <w:lang w:val="en-GB"/>
              </w:rPr>
              <w:t>0.25</w:t>
            </w:r>
            <w:r w:rsidR="00226210">
              <w:rPr>
                <w:sz w:val="20"/>
                <w:szCs w:val="20"/>
                <w:lang w:val="en-GB"/>
              </w:rPr>
              <w:t>9</w:t>
            </w:r>
          </w:p>
        </w:tc>
        <w:tc>
          <w:tcPr>
            <w:tcW w:w="1025" w:type="dxa"/>
          </w:tcPr>
          <w:p w14:paraId="5C395D89" w14:textId="3FD0ACB0" w:rsidR="00F2525C" w:rsidRPr="003F2925" w:rsidRDefault="00F2525C" w:rsidP="00F2525C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  <w:sz w:val="20"/>
                <w:szCs w:val="20"/>
                <w:lang w:val="en-GB"/>
              </w:rPr>
            </w:pPr>
            <w:r w:rsidRPr="00407A93">
              <w:rPr>
                <w:sz w:val="20"/>
                <w:szCs w:val="20"/>
                <w:lang w:val="en-GB"/>
              </w:rPr>
              <w:t>0.</w:t>
            </w:r>
            <w:r w:rsidR="0045454B">
              <w:rPr>
                <w:sz w:val="20"/>
                <w:szCs w:val="20"/>
                <w:lang w:val="en-GB"/>
              </w:rPr>
              <w:t>298</w:t>
            </w:r>
          </w:p>
        </w:tc>
      </w:tr>
      <w:tr w:rsidR="00CE7806" w14:paraId="091CF044" w14:textId="7D0914FE" w:rsidTr="00AD43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00" w:type="dxa"/>
          </w:tcPr>
          <w:p w14:paraId="6EF0CC73" w14:textId="6E0A71E6" w:rsidR="00C87487" w:rsidRPr="003F2925" w:rsidRDefault="00C87487" w:rsidP="00C87487">
            <w:pPr>
              <w:pStyle w:val="Contenuto"/>
              <w:rPr>
                <w:sz w:val="20"/>
                <w:szCs w:val="20"/>
                <w:lang w:val="en-GB"/>
              </w:rPr>
            </w:pPr>
            <w:r w:rsidRPr="003F2925">
              <w:rPr>
                <w:sz w:val="20"/>
                <w:szCs w:val="20"/>
                <w:lang w:val="en-GB"/>
              </w:rPr>
              <w:t>tied diag-cov</w:t>
            </w:r>
          </w:p>
        </w:tc>
        <w:tc>
          <w:tcPr>
            <w:tcW w:w="811" w:type="dxa"/>
          </w:tcPr>
          <w:p w14:paraId="26E04C84" w14:textId="7EEE17D4" w:rsidR="00C87487" w:rsidRPr="003F2925" w:rsidRDefault="00C87487" w:rsidP="00C87487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  <w:r w:rsidRPr="003F2925">
              <w:rPr>
                <w:sz w:val="20"/>
                <w:szCs w:val="20"/>
                <w:lang w:val="en-GB"/>
              </w:rPr>
              <w:t>0.063</w:t>
            </w:r>
          </w:p>
        </w:tc>
        <w:tc>
          <w:tcPr>
            <w:tcW w:w="850" w:type="dxa"/>
          </w:tcPr>
          <w:p w14:paraId="05E43DCC" w14:textId="245AFA19" w:rsidR="00C87487" w:rsidRPr="003F2925" w:rsidRDefault="00C87487" w:rsidP="00C87487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  <w:r w:rsidRPr="003F2925">
              <w:rPr>
                <w:sz w:val="20"/>
                <w:szCs w:val="20"/>
                <w:lang w:val="en-GB"/>
              </w:rPr>
              <w:t>0.149</w:t>
            </w:r>
          </w:p>
        </w:tc>
        <w:tc>
          <w:tcPr>
            <w:tcW w:w="851" w:type="dxa"/>
          </w:tcPr>
          <w:p w14:paraId="2023666C" w14:textId="070A9FEC" w:rsidR="00C87487" w:rsidRPr="003F2925" w:rsidRDefault="00C87487" w:rsidP="00C87487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  <w:r w:rsidRPr="003F2925">
              <w:rPr>
                <w:sz w:val="20"/>
                <w:szCs w:val="20"/>
                <w:lang w:val="en-GB"/>
              </w:rPr>
              <w:t>0.153</w:t>
            </w:r>
          </w:p>
        </w:tc>
        <w:tc>
          <w:tcPr>
            <w:tcW w:w="283" w:type="dxa"/>
          </w:tcPr>
          <w:p w14:paraId="6E6A5BDE" w14:textId="77777777" w:rsidR="00C87487" w:rsidRPr="003F2925" w:rsidRDefault="00C87487" w:rsidP="00C87487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</w:p>
        </w:tc>
        <w:tc>
          <w:tcPr>
            <w:tcW w:w="833" w:type="dxa"/>
          </w:tcPr>
          <w:p w14:paraId="38139BF6" w14:textId="3FC7B548" w:rsidR="00C87487" w:rsidRPr="003F2925" w:rsidRDefault="00BF3E45" w:rsidP="00C87487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  <w:r w:rsidRPr="003F2925">
              <w:rPr>
                <w:sz w:val="20"/>
                <w:szCs w:val="20"/>
                <w:lang w:val="en-GB"/>
              </w:rPr>
              <w:t>0.083</w:t>
            </w:r>
          </w:p>
        </w:tc>
        <w:tc>
          <w:tcPr>
            <w:tcW w:w="921" w:type="dxa"/>
          </w:tcPr>
          <w:p w14:paraId="7E33CA20" w14:textId="1FE4A809" w:rsidR="00C87487" w:rsidRPr="003F2925" w:rsidRDefault="00FC1F55" w:rsidP="00C87487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  <w:r w:rsidRPr="003F2925">
              <w:rPr>
                <w:sz w:val="20"/>
                <w:szCs w:val="20"/>
                <w:lang w:val="en-GB"/>
              </w:rPr>
              <w:t>0.225</w:t>
            </w:r>
          </w:p>
        </w:tc>
        <w:tc>
          <w:tcPr>
            <w:tcW w:w="921" w:type="dxa"/>
          </w:tcPr>
          <w:p w14:paraId="54A5CF5B" w14:textId="03DEF85A" w:rsidR="00C87487" w:rsidRPr="003F2925" w:rsidRDefault="00BF3E45" w:rsidP="00C87487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  <w:r w:rsidRPr="003F2925">
              <w:rPr>
                <w:sz w:val="20"/>
                <w:szCs w:val="20"/>
                <w:lang w:val="en-GB"/>
              </w:rPr>
              <w:t>0.227</w:t>
            </w:r>
          </w:p>
        </w:tc>
        <w:tc>
          <w:tcPr>
            <w:tcW w:w="266" w:type="dxa"/>
          </w:tcPr>
          <w:p w14:paraId="616BCA57" w14:textId="77777777" w:rsidR="00F2525C" w:rsidRPr="003F2925" w:rsidRDefault="00F2525C" w:rsidP="00F2525C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</w:p>
        </w:tc>
        <w:tc>
          <w:tcPr>
            <w:tcW w:w="994" w:type="dxa"/>
          </w:tcPr>
          <w:p w14:paraId="35DE5D32" w14:textId="203D024D" w:rsidR="00F2525C" w:rsidRPr="00407A93" w:rsidRDefault="00F2525C" w:rsidP="00F2525C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  <w:r w:rsidRPr="00407A93">
              <w:rPr>
                <w:sz w:val="20"/>
                <w:szCs w:val="20"/>
                <w:lang w:val="en-GB"/>
              </w:rPr>
              <w:t>0.11</w:t>
            </w:r>
            <w:r w:rsidR="0091359F">
              <w:rPr>
                <w:sz w:val="20"/>
                <w:szCs w:val="20"/>
                <w:lang w:val="en-GB"/>
              </w:rPr>
              <w:t>8</w:t>
            </w:r>
          </w:p>
        </w:tc>
        <w:tc>
          <w:tcPr>
            <w:tcW w:w="994" w:type="dxa"/>
          </w:tcPr>
          <w:p w14:paraId="666FEF23" w14:textId="2E2F1F5A" w:rsidR="00F2525C" w:rsidRPr="00407A93" w:rsidRDefault="00F2525C" w:rsidP="00F2525C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  <w:r w:rsidRPr="00407A93">
              <w:rPr>
                <w:sz w:val="20"/>
                <w:szCs w:val="20"/>
                <w:lang w:val="en-GB"/>
              </w:rPr>
              <w:t>0.2</w:t>
            </w:r>
            <w:r w:rsidR="001800DE">
              <w:rPr>
                <w:sz w:val="20"/>
                <w:szCs w:val="20"/>
                <w:lang w:val="en-GB"/>
              </w:rPr>
              <w:t>72</w:t>
            </w:r>
          </w:p>
        </w:tc>
        <w:tc>
          <w:tcPr>
            <w:tcW w:w="1025" w:type="dxa"/>
          </w:tcPr>
          <w:p w14:paraId="61D5E3AB" w14:textId="40320088" w:rsidR="00F2525C" w:rsidRPr="00407A93" w:rsidRDefault="00F2525C" w:rsidP="00F2525C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  <w:r w:rsidRPr="00407A93">
              <w:rPr>
                <w:sz w:val="20"/>
                <w:szCs w:val="20"/>
                <w:lang w:val="en-GB"/>
              </w:rPr>
              <w:t>0.</w:t>
            </w:r>
            <w:r w:rsidR="005455FE">
              <w:rPr>
                <w:sz w:val="20"/>
                <w:szCs w:val="20"/>
                <w:lang w:val="en-GB"/>
              </w:rPr>
              <w:t>293</w:t>
            </w:r>
          </w:p>
        </w:tc>
      </w:tr>
      <w:tr w:rsidR="00C87487" w14:paraId="247E66DB" w14:textId="3C3151B8" w:rsidTr="00F6177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00" w:type="dxa"/>
          </w:tcPr>
          <w:p w14:paraId="375FA697" w14:textId="77777777" w:rsidR="00C87487" w:rsidRPr="003F2925" w:rsidRDefault="00C87487" w:rsidP="00C87487">
            <w:pPr>
              <w:pStyle w:val="Contenuto"/>
              <w:rPr>
                <w:sz w:val="20"/>
                <w:szCs w:val="20"/>
                <w:lang w:val="en-GB"/>
              </w:rPr>
            </w:pPr>
          </w:p>
        </w:tc>
        <w:tc>
          <w:tcPr>
            <w:tcW w:w="8749" w:type="dxa"/>
            <w:gridSpan w:val="11"/>
          </w:tcPr>
          <w:p w14:paraId="226C9520" w14:textId="607ADB9C" w:rsidR="00F2525C" w:rsidRPr="003F2925" w:rsidRDefault="00BC0E80" w:rsidP="00F2525C">
            <w:pPr>
              <w:pStyle w:val="Conten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0"/>
                <w:szCs w:val="20"/>
                <w:lang w:val="en-US"/>
              </w:rPr>
            </w:pPr>
            <w:r w:rsidRPr="003F2925">
              <w:rPr>
                <w:b/>
                <w:bCs/>
                <w:sz w:val="20"/>
                <w:szCs w:val="20"/>
                <w:lang w:val="en-US"/>
              </w:rPr>
              <w:t>PCA (m=9)</w:t>
            </w:r>
          </w:p>
        </w:tc>
      </w:tr>
      <w:tr w:rsidR="00CE7806" w14:paraId="696028E8" w14:textId="0B594678" w:rsidTr="00AD43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00" w:type="dxa"/>
          </w:tcPr>
          <w:p w14:paraId="4E7C875D" w14:textId="0462889C" w:rsidR="00C87487" w:rsidRPr="003F2925" w:rsidRDefault="00C87487" w:rsidP="00C87487">
            <w:pPr>
              <w:pStyle w:val="Contenuto"/>
              <w:rPr>
                <w:sz w:val="20"/>
                <w:szCs w:val="20"/>
                <w:lang w:val="en-GB"/>
              </w:rPr>
            </w:pPr>
            <w:r w:rsidRPr="003F2925">
              <w:rPr>
                <w:sz w:val="20"/>
                <w:szCs w:val="20"/>
                <w:lang w:val="en-GB"/>
              </w:rPr>
              <w:t>Full-cov</w:t>
            </w:r>
          </w:p>
        </w:tc>
        <w:tc>
          <w:tcPr>
            <w:tcW w:w="811" w:type="dxa"/>
          </w:tcPr>
          <w:p w14:paraId="1A61DE25" w14:textId="2487E14E" w:rsidR="00C87487" w:rsidRPr="003F2925" w:rsidRDefault="00C87487" w:rsidP="00C87487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  <w:sz w:val="20"/>
                <w:szCs w:val="20"/>
                <w:lang w:val="en-GB"/>
              </w:rPr>
            </w:pPr>
            <w:r w:rsidRPr="003F2925">
              <w:rPr>
                <w:color w:val="FF0000"/>
                <w:sz w:val="20"/>
                <w:szCs w:val="20"/>
                <w:lang w:val="en-GB"/>
              </w:rPr>
              <w:t>0.047</w:t>
            </w:r>
          </w:p>
        </w:tc>
        <w:tc>
          <w:tcPr>
            <w:tcW w:w="850" w:type="dxa"/>
          </w:tcPr>
          <w:p w14:paraId="3793F660" w14:textId="18B7E84B" w:rsidR="00C87487" w:rsidRPr="003F2925" w:rsidRDefault="00C87487" w:rsidP="00C87487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  <w:r w:rsidRPr="003F2925">
              <w:rPr>
                <w:sz w:val="20"/>
                <w:szCs w:val="20"/>
                <w:lang w:val="en-GB"/>
              </w:rPr>
              <w:t>0.125</w:t>
            </w:r>
          </w:p>
        </w:tc>
        <w:tc>
          <w:tcPr>
            <w:tcW w:w="851" w:type="dxa"/>
          </w:tcPr>
          <w:p w14:paraId="425F9EE9" w14:textId="5A56ADE5" w:rsidR="00C87487" w:rsidRPr="003F2925" w:rsidRDefault="00C87487" w:rsidP="00C87487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  <w:r w:rsidRPr="003F2925">
              <w:rPr>
                <w:sz w:val="20"/>
                <w:szCs w:val="20"/>
                <w:lang w:val="en-GB"/>
              </w:rPr>
              <w:t>0.139</w:t>
            </w:r>
          </w:p>
        </w:tc>
        <w:tc>
          <w:tcPr>
            <w:tcW w:w="283" w:type="dxa"/>
          </w:tcPr>
          <w:p w14:paraId="302B2440" w14:textId="77777777" w:rsidR="00C87487" w:rsidRPr="003F2925" w:rsidRDefault="00C87487" w:rsidP="00C87487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</w:p>
        </w:tc>
        <w:tc>
          <w:tcPr>
            <w:tcW w:w="833" w:type="dxa"/>
          </w:tcPr>
          <w:p w14:paraId="6628F4E2" w14:textId="0D208BCA" w:rsidR="00C87487" w:rsidRPr="003F2925" w:rsidRDefault="002B799C" w:rsidP="00C87487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  <w:r w:rsidRPr="003F2925">
              <w:rPr>
                <w:sz w:val="20"/>
                <w:szCs w:val="20"/>
                <w:lang w:val="en-GB"/>
              </w:rPr>
              <w:t>0.091</w:t>
            </w:r>
          </w:p>
        </w:tc>
        <w:tc>
          <w:tcPr>
            <w:tcW w:w="921" w:type="dxa"/>
          </w:tcPr>
          <w:p w14:paraId="42949A73" w14:textId="55F22D96" w:rsidR="00C87487" w:rsidRPr="003F2925" w:rsidRDefault="002B799C" w:rsidP="00C87487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  <w:r w:rsidRPr="003F2925">
              <w:rPr>
                <w:sz w:val="20"/>
                <w:szCs w:val="20"/>
                <w:lang w:val="en-GB"/>
              </w:rPr>
              <w:t>0.238</w:t>
            </w:r>
          </w:p>
        </w:tc>
        <w:tc>
          <w:tcPr>
            <w:tcW w:w="921" w:type="dxa"/>
          </w:tcPr>
          <w:p w14:paraId="44F0C726" w14:textId="3A3C9412" w:rsidR="00C87487" w:rsidRPr="008A28E6" w:rsidRDefault="002B799C" w:rsidP="00C87487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  <w:r w:rsidRPr="008A28E6">
              <w:rPr>
                <w:sz w:val="20"/>
                <w:szCs w:val="20"/>
                <w:lang w:val="en-GB"/>
              </w:rPr>
              <w:t>0.242</w:t>
            </w:r>
          </w:p>
        </w:tc>
        <w:tc>
          <w:tcPr>
            <w:tcW w:w="266" w:type="dxa"/>
          </w:tcPr>
          <w:p w14:paraId="5131CEA6" w14:textId="77777777" w:rsidR="00F2525C" w:rsidRPr="003F2925" w:rsidRDefault="00F2525C" w:rsidP="00F2525C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  <w:sz w:val="20"/>
                <w:szCs w:val="20"/>
                <w:lang w:val="en-GB"/>
              </w:rPr>
            </w:pPr>
          </w:p>
        </w:tc>
        <w:tc>
          <w:tcPr>
            <w:tcW w:w="994" w:type="dxa"/>
          </w:tcPr>
          <w:p w14:paraId="4FA928DF" w14:textId="3AD82CF9" w:rsidR="00F2525C" w:rsidRPr="003F2925" w:rsidRDefault="00F2525C" w:rsidP="00F2525C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  <w:sz w:val="20"/>
                <w:szCs w:val="20"/>
                <w:lang w:val="en-GB"/>
              </w:rPr>
            </w:pPr>
            <w:r w:rsidRPr="00407A93">
              <w:rPr>
                <w:sz w:val="20"/>
                <w:szCs w:val="20"/>
                <w:lang w:val="en-GB"/>
              </w:rPr>
              <w:t>0.1</w:t>
            </w:r>
            <w:r w:rsidR="00716A34">
              <w:rPr>
                <w:sz w:val="20"/>
                <w:szCs w:val="20"/>
                <w:lang w:val="en-GB"/>
              </w:rPr>
              <w:t>58</w:t>
            </w:r>
          </w:p>
        </w:tc>
        <w:tc>
          <w:tcPr>
            <w:tcW w:w="994" w:type="dxa"/>
          </w:tcPr>
          <w:p w14:paraId="38DEA78D" w14:textId="3769A568" w:rsidR="00F2525C" w:rsidRPr="003F2925" w:rsidRDefault="00F2525C" w:rsidP="00F2525C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  <w:sz w:val="20"/>
                <w:szCs w:val="20"/>
                <w:lang w:val="en-GB"/>
              </w:rPr>
            </w:pPr>
            <w:r w:rsidRPr="00407A93">
              <w:rPr>
                <w:sz w:val="20"/>
                <w:szCs w:val="20"/>
                <w:lang w:val="en-GB"/>
              </w:rPr>
              <w:t>0.3</w:t>
            </w:r>
            <w:r w:rsidR="00B74A07">
              <w:rPr>
                <w:sz w:val="20"/>
                <w:szCs w:val="20"/>
                <w:lang w:val="en-GB"/>
              </w:rPr>
              <w:t>76</w:t>
            </w:r>
          </w:p>
        </w:tc>
        <w:tc>
          <w:tcPr>
            <w:tcW w:w="1025" w:type="dxa"/>
          </w:tcPr>
          <w:p w14:paraId="7AB27B97" w14:textId="5915CF63" w:rsidR="00F2525C" w:rsidRPr="003F2925" w:rsidRDefault="00F2525C" w:rsidP="00F2525C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  <w:sz w:val="20"/>
                <w:szCs w:val="20"/>
                <w:lang w:val="en-GB"/>
              </w:rPr>
            </w:pPr>
            <w:r w:rsidRPr="00407A93">
              <w:rPr>
                <w:sz w:val="20"/>
                <w:szCs w:val="20"/>
                <w:lang w:val="en-GB"/>
              </w:rPr>
              <w:t>0.4</w:t>
            </w:r>
            <w:r w:rsidR="00B74A07">
              <w:rPr>
                <w:sz w:val="20"/>
                <w:szCs w:val="20"/>
                <w:lang w:val="en-GB"/>
              </w:rPr>
              <w:t>03</w:t>
            </w:r>
          </w:p>
        </w:tc>
      </w:tr>
      <w:tr w:rsidR="00C87487" w14:paraId="082BA756" w14:textId="78838793" w:rsidTr="00AD434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00" w:type="dxa"/>
          </w:tcPr>
          <w:p w14:paraId="767ADCC3" w14:textId="531F8703" w:rsidR="00C87487" w:rsidRPr="003F2925" w:rsidRDefault="00C87487" w:rsidP="00C87487">
            <w:pPr>
              <w:pStyle w:val="Contenuto"/>
              <w:rPr>
                <w:sz w:val="20"/>
                <w:szCs w:val="20"/>
                <w:lang w:val="en-GB"/>
              </w:rPr>
            </w:pPr>
            <w:r w:rsidRPr="003F2925">
              <w:rPr>
                <w:sz w:val="20"/>
                <w:szCs w:val="20"/>
                <w:lang w:val="en-GB"/>
              </w:rPr>
              <w:t>DIAG-COV</w:t>
            </w:r>
          </w:p>
        </w:tc>
        <w:tc>
          <w:tcPr>
            <w:tcW w:w="811" w:type="dxa"/>
          </w:tcPr>
          <w:p w14:paraId="62742B2F" w14:textId="3598F83D" w:rsidR="00C87487" w:rsidRPr="003F2925" w:rsidRDefault="00C87487" w:rsidP="00C87487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  <w:r w:rsidRPr="003F2925">
              <w:rPr>
                <w:sz w:val="20"/>
                <w:szCs w:val="20"/>
                <w:lang w:val="en-GB"/>
              </w:rPr>
              <w:t>0.065</w:t>
            </w:r>
          </w:p>
        </w:tc>
        <w:tc>
          <w:tcPr>
            <w:tcW w:w="850" w:type="dxa"/>
          </w:tcPr>
          <w:p w14:paraId="1DA99E24" w14:textId="46E8A5B9" w:rsidR="00C87487" w:rsidRPr="003F2925" w:rsidRDefault="00C87487" w:rsidP="00C87487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  <w:r w:rsidRPr="003F2925">
              <w:rPr>
                <w:sz w:val="20"/>
                <w:szCs w:val="20"/>
                <w:lang w:val="en-GB"/>
              </w:rPr>
              <w:t>0.153</w:t>
            </w:r>
          </w:p>
        </w:tc>
        <w:tc>
          <w:tcPr>
            <w:tcW w:w="851" w:type="dxa"/>
          </w:tcPr>
          <w:p w14:paraId="0F248C6B" w14:textId="700879E0" w:rsidR="00C87487" w:rsidRPr="003F2925" w:rsidRDefault="00C87487" w:rsidP="00C87487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  <w:r w:rsidRPr="003F2925">
              <w:rPr>
                <w:sz w:val="20"/>
                <w:szCs w:val="20"/>
                <w:lang w:val="en-GB"/>
              </w:rPr>
              <w:t>0.164</w:t>
            </w:r>
          </w:p>
        </w:tc>
        <w:tc>
          <w:tcPr>
            <w:tcW w:w="283" w:type="dxa"/>
          </w:tcPr>
          <w:p w14:paraId="4F1FED23" w14:textId="77777777" w:rsidR="00C87487" w:rsidRPr="003F2925" w:rsidRDefault="00C87487" w:rsidP="00C87487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</w:p>
        </w:tc>
        <w:tc>
          <w:tcPr>
            <w:tcW w:w="833" w:type="dxa"/>
          </w:tcPr>
          <w:p w14:paraId="6AC125A6" w14:textId="626FA893" w:rsidR="00C87487" w:rsidRPr="003F2925" w:rsidRDefault="002B799C" w:rsidP="00C87487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  <w:r w:rsidRPr="003F2925">
              <w:rPr>
                <w:sz w:val="20"/>
                <w:szCs w:val="20"/>
                <w:lang w:val="en-GB"/>
              </w:rPr>
              <w:t>0.095</w:t>
            </w:r>
          </w:p>
        </w:tc>
        <w:tc>
          <w:tcPr>
            <w:tcW w:w="921" w:type="dxa"/>
          </w:tcPr>
          <w:p w14:paraId="4B982C36" w14:textId="476E2D1F" w:rsidR="00C87487" w:rsidRPr="003F2925" w:rsidRDefault="002B799C" w:rsidP="00C87487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  <w:r w:rsidRPr="003F2925">
              <w:rPr>
                <w:sz w:val="20"/>
                <w:szCs w:val="20"/>
                <w:lang w:val="en-GB"/>
              </w:rPr>
              <w:t>0.258</w:t>
            </w:r>
          </w:p>
        </w:tc>
        <w:tc>
          <w:tcPr>
            <w:tcW w:w="921" w:type="dxa"/>
          </w:tcPr>
          <w:p w14:paraId="0D225923" w14:textId="50AC98AA" w:rsidR="00C87487" w:rsidRPr="003F2925" w:rsidRDefault="002B799C" w:rsidP="00C87487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  <w:r w:rsidRPr="003F2925">
              <w:rPr>
                <w:sz w:val="20"/>
                <w:szCs w:val="20"/>
                <w:lang w:val="en-GB"/>
              </w:rPr>
              <w:t>0.26</w:t>
            </w:r>
          </w:p>
        </w:tc>
        <w:tc>
          <w:tcPr>
            <w:tcW w:w="266" w:type="dxa"/>
          </w:tcPr>
          <w:p w14:paraId="5949803B" w14:textId="77777777" w:rsidR="00F2525C" w:rsidRPr="003F2925" w:rsidRDefault="00F2525C" w:rsidP="00F2525C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</w:p>
        </w:tc>
        <w:tc>
          <w:tcPr>
            <w:tcW w:w="994" w:type="dxa"/>
          </w:tcPr>
          <w:p w14:paraId="6A93E848" w14:textId="7AA9BFCB" w:rsidR="00F2525C" w:rsidRPr="00407A93" w:rsidRDefault="00F2525C" w:rsidP="00F2525C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  <w:r w:rsidRPr="00407A93">
              <w:rPr>
                <w:sz w:val="20"/>
                <w:szCs w:val="20"/>
                <w:lang w:val="en-GB"/>
              </w:rPr>
              <w:t>0.16</w:t>
            </w:r>
            <w:r w:rsidR="005357F4">
              <w:rPr>
                <w:sz w:val="20"/>
                <w:szCs w:val="20"/>
                <w:lang w:val="en-GB"/>
              </w:rPr>
              <w:t>1</w:t>
            </w:r>
          </w:p>
        </w:tc>
        <w:tc>
          <w:tcPr>
            <w:tcW w:w="994" w:type="dxa"/>
          </w:tcPr>
          <w:p w14:paraId="36809D90" w14:textId="0968C92E" w:rsidR="00F2525C" w:rsidRPr="00407A93" w:rsidRDefault="00F2525C" w:rsidP="00F2525C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  <w:r w:rsidRPr="00407A93">
              <w:rPr>
                <w:sz w:val="20"/>
                <w:szCs w:val="20"/>
                <w:lang w:val="en-GB"/>
              </w:rPr>
              <w:t>0.3</w:t>
            </w:r>
            <w:r w:rsidR="00B74A07">
              <w:rPr>
                <w:sz w:val="20"/>
                <w:szCs w:val="20"/>
                <w:lang w:val="en-GB"/>
              </w:rPr>
              <w:t>77</w:t>
            </w:r>
          </w:p>
        </w:tc>
        <w:tc>
          <w:tcPr>
            <w:tcW w:w="1025" w:type="dxa"/>
          </w:tcPr>
          <w:p w14:paraId="6F0C1BD4" w14:textId="3368BD50" w:rsidR="00F2525C" w:rsidRPr="00407A93" w:rsidRDefault="00F2525C" w:rsidP="00F2525C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  <w:r w:rsidRPr="00407A93">
              <w:rPr>
                <w:sz w:val="20"/>
                <w:szCs w:val="20"/>
                <w:lang w:val="en-GB"/>
              </w:rPr>
              <w:t>0.4</w:t>
            </w:r>
            <w:r w:rsidR="00B74A07">
              <w:rPr>
                <w:sz w:val="20"/>
                <w:szCs w:val="20"/>
                <w:lang w:val="en-GB"/>
              </w:rPr>
              <w:t>17</w:t>
            </w:r>
          </w:p>
        </w:tc>
      </w:tr>
      <w:tr w:rsidR="00CE7806" w14:paraId="31274F37" w14:textId="085AE89B" w:rsidTr="00AD43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00" w:type="dxa"/>
          </w:tcPr>
          <w:p w14:paraId="26FBA0B0" w14:textId="7B8B5CB9" w:rsidR="00C87487" w:rsidRPr="003F2925" w:rsidRDefault="00C87487" w:rsidP="00C87487">
            <w:pPr>
              <w:pStyle w:val="Contenuto"/>
              <w:rPr>
                <w:sz w:val="20"/>
                <w:szCs w:val="20"/>
                <w:lang w:val="en-GB"/>
              </w:rPr>
            </w:pPr>
            <w:r w:rsidRPr="003F2925">
              <w:rPr>
                <w:sz w:val="20"/>
                <w:szCs w:val="20"/>
                <w:lang w:val="en-GB"/>
              </w:rPr>
              <w:t>Tied full-cov</w:t>
            </w:r>
          </w:p>
        </w:tc>
        <w:tc>
          <w:tcPr>
            <w:tcW w:w="811" w:type="dxa"/>
          </w:tcPr>
          <w:p w14:paraId="1E5057D5" w14:textId="299891DF" w:rsidR="00C87487" w:rsidRPr="003F2925" w:rsidRDefault="00C87487" w:rsidP="00C87487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  <w:sz w:val="20"/>
                <w:szCs w:val="20"/>
                <w:lang w:val="en-GB"/>
              </w:rPr>
            </w:pPr>
            <w:r w:rsidRPr="003F2925">
              <w:rPr>
                <w:color w:val="FF0000"/>
                <w:sz w:val="20"/>
                <w:szCs w:val="20"/>
                <w:lang w:val="en-GB"/>
              </w:rPr>
              <w:t>0.047</w:t>
            </w:r>
          </w:p>
        </w:tc>
        <w:tc>
          <w:tcPr>
            <w:tcW w:w="850" w:type="dxa"/>
          </w:tcPr>
          <w:p w14:paraId="0B463C55" w14:textId="43B79455" w:rsidR="00C87487" w:rsidRPr="003F2925" w:rsidRDefault="00C87487" w:rsidP="00C87487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  <w:sz w:val="20"/>
                <w:szCs w:val="20"/>
                <w:lang w:val="en-GB"/>
              </w:rPr>
            </w:pPr>
            <w:r w:rsidRPr="003F2925">
              <w:rPr>
                <w:color w:val="FF0000"/>
                <w:sz w:val="20"/>
                <w:szCs w:val="20"/>
                <w:lang w:val="en-GB"/>
              </w:rPr>
              <w:t>0.123</w:t>
            </w:r>
          </w:p>
        </w:tc>
        <w:tc>
          <w:tcPr>
            <w:tcW w:w="851" w:type="dxa"/>
          </w:tcPr>
          <w:p w14:paraId="208533F7" w14:textId="10386B88" w:rsidR="00C87487" w:rsidRPr="00E83817" w:rsidRDefault="00C87487" w:rsidP="00C87487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  <w:r w:rsidRPr="00E83817">
              <w:rPr>
                <w:sz w:val="20"/>
                <w:szCs w:val="20"/>
                <w:lang w:val="en-GB"/>
              </w:rPr>
              <w:t>0.131</w:t>
            </w:r>
          </w:p>
        </w:tc>
        <w:tc>
          <w:tcPr>
            <w:tcW w:w="283" w:type="dxa"/>
          </w:tcPr>
          <w:p w14:paraId="27D0006C" w14:textId="77777777" w:rsidR="00C87487" w:rsidRPr="003F2925" w:rsidRDefault="00C87487" w:rsidP="00C87487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  <w:sz w:val="20"/>
                <w:szCs w:val="20"/>
                <w:lang w:val="en-GB"/>
              </w:rPr>
            </w:pPr>
          </w:p>
        </w:tc>
        <w:tc>
          <w:tcPr>
            <w:tcW w:w="833" w:type="dxa"/>
          </w:tcPr>
          <w:p w14:paraId="19ACD5D6" w14:textId="35450C06" w:rsidR="00C87487" w:rsidRPr="00E83817" w:rsidRDefault="002B799C" w:rsidP="00C87487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  <w:r w:rsidRPr="00E83817">
              <w:rPr>
                <w:sz w:val="20"/>
                <w:szCs w:val="20"/>
                <w:lang w:val="en-GB"/>
              </w:rPr>
              <w:t>0.09</w:t>
            </w:r>
          </w:p>
        </w:tc>
        <w:tc>
          <w:tcPr>
            <w:tcW w:w="921" w:type="dxa"/>
          </w:tcPr>
          <w:p w14:paraId="16761C29" w14:textId="4A55265A" w:rsidR="00C87487" w:rsidRPr="008A28E6" w:rsidRDefault="00054C28" w:rsidP="00C87487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  <w:r w:rsidRPr="008A28E6">
              <w:rPr>
                <w:sz w:val="20"/>
                <w:szCs w:val="20"/>
                <w:lang w:val="en-GB"/>
              </w:rPr>
              <w:t>0.233</w:t>
            </w:r>
          </w:p>
        </w:tc>
        <w:tc>
          <w:tcPr>
            <w:tcW w:w="921" w:type="dxa"/>
          </w:tcPr>
          <w:p w14:paraId="2C7FBC7E" w14:textId="5493DE14" w:rsidR="00C87487" w:rsidRPr="003F2925" w:rsidRDefault="002B799C" w:rsidP="00C87487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  <w:r w:rsidRPr="003F2925">
              <w:rPr>
                <w:sz w:val="20"/>
                <w:szCs w:val="20"/>
                <w:lang w:val="en-GB"/>
              </w:rPr>
              <w:t>0.236</w:t>
            </w:r>
          </w:p>
        </w:tc>
        <w:tc>
          <w:tcPr>
            <w:tcW w:w="266" w:type="dxa"/>
          </w:tcPr>
          <w:p w14:paraId="149578A5" w14:textId="77777777" w:rsidR="00F2525C" w:rsidRPr="003F2925" w:rsidRDefault="00F2525C" w:rsidP="00F2525C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</w:p>
        </w:tc>
        <w:tc>
          <w:tcPr>
            <w:tcW w:w="994" w:type="dxa"/>
          </w:tcPr>
          <w:p w14:paraId="0CCD88F6" w14:textId="0E231207" w:rsidR="00F2525C" w:rsidRPr="00407A93" w:rsidRDefault="00F2525C" w:rsidP="00F2525C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  <w:r w:rsidRPr="00407A93">
              <w:rPr>
                <w:sz w:val="20"/>
                <w:szCs w:val="20"/>
                <w:lang w:val="en-GB"/>
              </w:rPr>
              <w:t>0.15</w:t>
            </w:r>
            <w:r w:rsidR="005357F4">
              <w:rPr>
                <w:sz w:val="20"/>
                <w:szCs w:val="20"/>
                <w:lang w:val="en-GB"/>
              </w:rPr>
              <w:t>5</w:t>
            </w:r>
          </w:p>
        </w:tc>
        <w:tc>
          <w:tcPr>
            <w:tcW w:w="994" w:type="dxa"/>
          </w:tcPr>
          <w:p w14:paraId="1F3CE569" w14:textId="154C0207" w:rsidR="00F2525C" w:rsidRPr="00407A93" w:rsidRDefault="00F2525C" w:rsidP="00F2525C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  <w:r w:rsidRPr="00407A93">
              <w:rPr>
                <w:sz w:val="20"/>
                <w:szCs w:val="20"/>
                <w:lang w:val="en-GB"/>
              </w:rPr>
              <w:t>0.3</w:t>
            </w:r>
            <w:r w:rsidR="00F37A12">
              <w:rPr>
                <w:sz w:val="20"/>
                <w:szCs w:val="20"/>
                <w:lang w:val="en-GB"/>
              </w:rPr>
              <w:t>67</w:t>
            </w:r>
          </w:p>
        </w:tc>
        <w:tc>
          <w:tcPr>
            <w:tcW w:w="1025" w:type="dxa"/>
          </w:tcPr>
          <w:p w14:paraId="35810CAE" w14:textId="6DEAF6EF" w:rsidR="00F2525C" w:rsidRPr="00407A93" w:rsidRDefault="00F2525C" w:rsidP="00F2525C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  <w:r w:rsidRPr="00407A93">
              <w:rPr>
                <w:sz w:val="20"/>
                <w:szCs w:val="20"/>
                <w:lang w:val="en-GB"/>
              </w:rPr>
              <w:t>0.</w:t>
            </w:r>
            <w:r w:rsidR="00B74A07">
              <w:rPr>
                <w:sz w:val="20"/>
                <w:szCs w:val="20"/>
                <w:lang w:val="en-GB"/>
              </w:rPr>
              <w:t>398</w:t>
            </w:r>
          </w:p>
        </w:tc>
      </w:tr>
      <w:tr w:rsidR="00C87487" w14:paraId="68247C79" w14:textId="541A8B73" w:rsidTr="00AD434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00" w:type="dxa"/>
          </w:tcPr>
          <w:p w14:paraId="2012CBD6" w14:textId="2C710EDC" w:rsidR="00C87487" w:rsidRPr="003F2925" w:rsidRDefault="00C87487" w:rsidP="00C87487">
            <w:pPr>
              <w:pStyle w:val="Contenuto"/>
              <w:rPr>
                <w:sz w:val="20"/>
                <w:szCs w:val="20"/>
                <w:lang w:val="en-GB"/>
              </w:rPr>
            </w:pPr>
            <w:r w:rsidRPr="003F2925">
              <w:rPr>
                <w:sz w:val="20"/>
                <w:szCs w:val="20"/>
                <w:lang w:val="en-GB"/>
              </w:rPr>
              <w:t>tied diag-cov</w:t>
            </w:r>
          </w:p>
        </w:tc>
        <w:tc>
          <w:tcPr>
            <w:tcW w:w="811" w:type="dxa"/>
          </w:tcPr>
          <w:p w14:paraId="0C228E7D" w14:textId="40A35EAD" w:rsidR="00C87487" w:rsidRPr="003F2925" w:rsidRDefault="00C87487" w:rsidP="00C87487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  <w:r w:rsidRPr="003F2925">
              <w:rPr>
                <w:sz w:val="20"/>
                <w:szCs w:val="20"/>
                <w:lang w:val="en-GB"/>
              </w:rPr>
              <w:t>0.062</w:t>
            </w:r>
          </w:p>
        </w:tc>
        <w:tc>
          <w:tcPr>
            <w:tcW w:w="850" w:type="dxa"/>
          </w:tcPr>
          <w:p w14:paraId="24C0F84D" w14:textId="5FC00F46" w:rsidR="00C87487" w:rsidRPr="003F2925" w:rsidRDefault="00C87487" w:rsidP="00C87487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  <w:r w:rsidRPr="003F2925">
              <w:rPr>
                <w:sz w:val="20"/>
                <w:szCs w:val="20"/>
                <w:lang w:val="en-GB"/>
              </w:rPr>
              <w:t>0.146</w:t>
            </w:r>
          </w:p>
        </w:tc>
        <w:tc>
          <w:tcPr>
            <w:tcW w:w="851" w:type="dxa"/>
          </w:tcPr>
          <w:p w14:paraId="1A025FDE" w14:textId="7FB0A1AC" w:rsidR="00C87487" w:rsidRPr="003F2925" w:rsidRDefault="00C87487" w:rsidP="00C87487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  <w:r w:rsidRPr="003F2925">
              <w:rPr>
                <w:sz w:val="20"/>
                <w:szCs w:val="20"/>
                <w:lang w:val="en-GB"/>
              </w:rPr>
              <w:t>0.153</w:t>
            </w:r>
          </w:p>
        </w:tc>
        <w:tc>
          <w:tcPr>
            <w:tcW w:w="283" w:type="dxa"/>
          </w:tcPr>
          <w:p w14:paraId="1516FD07" w14:textId="77777777" w:rsidR="00C87487" w:rsidRPr="003F2925" w:rsidRDefault="00C87487" w:rsidP="00C87487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</w:p>
        </w:tc>
        <w:tc>
          <w:tcPr>
            <w:tcW w:w="833" w:type="dxa"/>
          </w:tcPr>
          <w:p w14:paraId="4DA4B757" w14:textId="74EDE084" w:rsidR="00C87487" w:rsidRPr="003F2925" w:rsidRDefault="002B799C" w:rsidP="00C87487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  <w:r w:rsidRPr="003F2925">
              <w:rPr>
                <w:sz w:val="20"/>
                <w:szCs w:val="20"/>
                <w:lang w:val="en-GB"/>
              </w:rPr>
              <w:t>0.096</w:t>
            </w:r>
          </w:p>
        </w:tc>
        <w:tc>
          <w:tcPr>
            <w:tcW w:w="921" w:type="dxa"/>
          </w:tcPr>
          <w:p w14:paraId="75A80AFA" w14:textId="0AD94252" w:rsidR="00C87487" w:rsidRPr="003F2925" w:rsidRDefault="00054C28" w:rsidP="00C87487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  <w:r w:rsidRPr="003F2925">
              <w:rPr>
                <w:sz w:val="20"/>
                <w:szCs w:val="20"/>
                <w:lang w:val="en-GB"/>
              </w:rPr>
              <w:t>0.261</w:t>
            </w:r>
          </w:p>
        </w:tc>
        <w:tc>
          <w:tcPr>
            <w:tcW w:w="921" w:type="dxa"/>
          </w:tcPr>
          <w:p w14:paraId="2B7E7AFD" w14:textId="3554A5DC" w:rsidR="00C87487" w:rsidRPr="003F2925" w:rsidRDefault="002B799C" w:rsidP="00C87487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  <w:r w:rsidRPr="003F2925">
              <w:rPr>
                <w:sz w:val="20"/>
                <w:szCs w:val="20"/>
                <w:lang w:val="en-GB"/>
              </w:rPr>
              <w:t>0.26</w:t>
            </w:r>
          </w:p>
        </w:tc>
        <w:tc>
          <w:tcPr>
            <w:tcW w:w="266" w:type="dxa"/>
          </w:tcPr>
          <w:p w14:paraId="4BD4BFAF" w14:textId="77777777" w:rsidR="00F2525C" w:rsidRPr="003F2925" w:rsidRDefault="00F2525C" w:rsidP="00F2525C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</w:p>
        </w:tc>
        <w:tc>
          <w:tcPr>
            <w:tcW w:w="994" w:type="dxa"/>
          </w:tcPr>
          <w:p w14:paraId="7CE393C3" w14:textId="6659883C" w:rsidR="00F2525C" w:rsidRPr="00407A93" w:rsidRDefault="00F2525C" w:rsidP="00F2525C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  <w:r w:rsidRPr="00407A93">
              <w:rPr>
                <w:sz w:val="20"/>
                <w:szCs w:val="20"/>
                <w:lang w:val="en-GB"/>
              </w:rPr>
              <w:t>0.16</w:t>
            </w:r>
            <w:r w:rsidR="005357F4">
              <w:rPr>
                <w:sz w:val="20"/>
                <w:szCs w:val="20"/>
                <w:lang w:val="en-GB"/>
              </w:rPr>
              <w:t>1</w:t>
            </w:r>
          </w:p>
        </w:tc>
        <w:tc>
          <w:tcPr>
            <w:tcW w:w="994" w:type="dxa"/>
          </w:tcPr>
          <w:p w14:paraId="7EA2F29C" w14:textId="26F991EC" w:rsidR="00F2525C" w:rsidRPr="00407A93" w:rsidRDefault="00F2525C" w:rsidP="00F2525C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  <w:r w:rsidRPr="00407A93">
              <w:rPr>
                <w:sz w:val="20"/>
                <w:szCs w:val="20"/>
                <w:lang w:val="en-GB"/>
              </w:rPr>
              <w:t>0.3</w:t>
            </w:r>
            <w:r w:rsidR="00F37A12">
              <w:rPr>
                <w:sz w:val="20"/>
                <w:szCs w:val="20"/>
                <w:lang w:val="en-GB"/>
              </w:rPr>
              <w:t>76</w:t>
            </w:r>
          </w:p>
        </w:tc>
        <w:tc>
          <w:tcPr>
            <w:tcW w:w="1025" w:type="dxa"/>
          </w:tcPr>
          <w:p w14:paraId="6A83A2C1" w14:textId="58B81FFC" w:rsidR="00F2525C" w:rsidRPr="00407A93" w:rsidRDefault="00F2525C" w:rsidP="00F2525C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  <w:r w:rsidRPr="00407A93">
              <w:rPr>
                <w:sz w:val="20"/>
                <w:szCs w:val="20"/>
                <w:lang w:val="en-GB"/>
              </w:rPr>
              <w:t>0.</w:t>
            </w:r>
            <w:r w:rsidR="00B74A07">
              <w:rPr>
                <w:sz w:val="20"/>
                <w:szCs w:val="20"/>
                <w:lang w:val="en-GB"/>
              </w:rPr>
              <w:t>415</w:t>
            </w:r>
          </w:p>
        </w:tc>
      </w:tr>
    </w:tbl>
    <w:p w14:paraId="1385D0C3" w14:textId="3C0FE10E" w:rsidR="00CE76EB" w:rsidRDefault="00CE76EB" w:rsidP="00CE76EB">
      <w:pPr>
        <w:pStyle w:val="Contenuto"/>
        <w:rPr>
          <w:sz w:val="24"/>
          <w:szCs w:val="24"/>
          <w:lang w:val="en-GB"/>
        </w:rPr>
      </w:pPr>
    </w:p>
    <w:p w14:paraId="4839BC10" w14:textId="77777777" w:rsidR="00DA763A" w:rsidRDefault="00DA763A" w:rsidP="00CE76EB">
      <w:pPr>
        <w:pStyle w:val="Contenuto"/>
        <w:rPr>
          <w:sz w:val="24"/>
          <w:szCs w:val="24"/>
          <w:lang w:val="en-GB"/>
        </w:rPr>
      </w:pPr>
    </w:p>
    <w:p w14:paraId="17FB305A" w14:textId="0FA694D2" w:rsidR="00CE76EB" w:rsidRPr="00CE76EB" w:rsidRDefault="00CE76EB" w:rsidP="00CE76EB">
      <w:pPr>
        <w:pStyle w:val="Contenuto"/>
        <w:rPr>
          <w:b/>
          <w:bCs/>
          <w:i/>
          <w:iCs/>
          <w:sz w:val="24"/>
          <w:szCs w:val="24"/>
          <w:lang w:val="en-GB"/>
        </w:rPr>
      </w:pPr>
      <w:r w:rsidRPr="00CE76EB">
        <w:rPr>
          <w:b/>
          <w:bCs/>
          <w:i/>
          <w:iCs/>
          <w:sz w:val="24"/>
          <w:szCs w:val="24"/>
          <w:lang w:val="en-GB"/>
        </w:rPr>
        <w:t>CONSIDERATIONS</w:t>
      </w:r>
    </w:p>
    <w:p w14:paraId="74606844" w14:textId="07A29ED3" w:rsidR="00737FB8" w:rsidRPr="00A872AB" w:rsidRDefault="00430496" w:rsidP="00CE76EB">
      <w:pPr>
        <w:pStyle w:val="Contenuto"/>
        <w:rPr>
          <w:sz w:val="22"/>
          <w:lang w:val="en-GB"/>
        </w:rPr>
      </w:pPr>
      <w:r w:rsidRPr="00A872AB">
        <w:rPr>
          <w:sz w:val="22"/>
          <w:lang w:val="en-GB"/>
        </w:rPr>
        <w:t>As it was expected, PCA brings good results even with 9 features</w:t>
      </w:r>
      <w:r w:rsidR="00F678CD" w:rsidRPr="00A872AB">
        <w:rPr>
          <w:sz w:val="22"/>
          <w:lang w:val="en-GB"/>
        </w:rPr>
        <w:t xml:space="preserve"> and improves </w:t>
      </w:r>
      <w:r w:rsidR="00D43D9F" w:rsidRPr="00A872AB">
        <w:rPr>
          <w:sz w:val="22"/>
          <w:lang w:val="en-GB"/>
        </w:rPr>
        <w:t>models based on Naïve assumption</w:t>
      </w:r>
      <w:r w:rsidR="0037606B" w:rsidRPr="00A872AB">
        <w:rPr>
          <w:sz w:val="22"/>
          <w:lang w:val="en-GB"/>
        </w:rPr>
        <w:t xml:space="preserve">, but </w:t>
      </w:r>
      <w:r w:rsidR="00FB69F6" w:rsidRPr="00A872AB">
        <w:rPr>
          <w:sz w:val="22"/>
          <w:lang w:val="en-GB"/>
        </w:rPr>
        <w:t>they aren’t</w:t>
      </w:r>
      <w:r w:rsidR="00B16F76" w:rsidRPr="00A872AB">
        <w:rPr>
          <w:sz w:val="22"/>
          <w:lang w:val="en-GB"/>
        </w:rPr>
        <w:t xml:space="preserve"> remarkable with respect to the </w:t>
      </w:r>
      <w:r w:rsidR="00724CC8" w:rsidRPr="00A872AB">
        <w:rPr>
          <w:sz w:val="22"/>
          <w:lang w:val="en-GB"/>
        </w:rPr>
        <w:t xml:space="preserve">full and tied </w:t>
      </w:r>
      <w:r w:rsidR="00B16F76" w:rsidRPr="00A872AB">
        <w:rPr>
          <w:sz w:val="22"/>
          <w:lang w:val="en-GB"/>
        </w:rPr>
        <w:t>RAW features</w:t>
      </w:r>
      <w:r w:rsidRPr="00A872AB">
        <w:rPr>
          <w:sz w:val="22"/>
          <w:lang w:val="en-GB"/>
        </w:rPr>
        <w:t xml:space="preserve">. </w:t>
      </w:r>
      <w:r w:rsidR="00430D8A" w:rsidRPr="00A872AB">
        <w:rPr>
          <w:sz w:val="22"/>
          <w:lang w:val="en-GB"/>
        </w:rPr>
        <w:t xml:space="preserve">So, for the </w:t>
      </w:r>
      <w:r w:rsidR="000E2363" w:rsidRPr="00A872AB">
        <w:rPr>
          <w:sz w:val="22"/>
          <w:lang w:val="en-GB"/>
        </w:rPr>
        <w:t xml:space="preserve">discriminative approaches, </w:t>
      </w:r>
      <w:r w:rsidR="0044138E" w:rsidRPr="00A872AB">
        <w:rPr>
          <w:sz w:val="22"/>
          <w:lang w:val="en-GB"/>
        </w:rPr>
        <w:t>it’s not expected that PCA works well; however, we reported the results anyway.</w:t>
      </w:r>
    </w:p>
    <w:p w14:paraId="0791D57A" w14:textId="77777777" w:rsidR="00737FB8" w:rsidRPr="00A872AB" w:rsidRDefault="00430496" w:rsidP="00CE76EB">
      <w:pPr>
        <w:pStyle w:val="Contenuto"/>
        <w:rPr>
          <w:sz w:val="22"/>
          <w:lang w:val="en-GB"/>
        </w:rPr>
      </w:pPr>
      <w:r w:rsidRPr="00A872AB">
        <w:rPr>
          <w:sz w:val="22"/>
          <w:lang w:val="en-GB"/>
        </w:rPr>
        <w:t>Tied Models works well</w:t>
      </w:r>
      <w:r w:rsidR="005E42C9" w:rsidRPr="00A872AB">
        <w:rPr>
          <w:sz w:val="22"/>
          <w:lang w:val="en-GB"/>
        </w:rPr>
        <w:t>, and t</w:t>
      </w:r>
      <w:r w:rsidRPr="00A872AB">
        <w:rPr>
          <w:sz w:val="22"/>
          <w:lang w:val="en-GB"/>
        </w:rPr>
        <w:t>his suggests that models which exploits linear separation rules should work well. This will be confirmed later.</w:t>
      </w:r>
      <w:r w:rsidR="000C1291" w:rsidRPr="00A872AB">
        <w:rPr>
          <w:sz w:val="22"/>
          <w:lang w:val="en-GB"/>
        </w:rPr>
        <w:t xml:space="preserve"> </w:t>
      </w:r>
    </w:p>
    <w:p w14:paraId="04A7F6D0" w14:textId="57A5F975" w:rsidR="00CE76EB" w:rsidRPr="00A872AB" w:rsidRDefault="000C1291" w:rsidP="00CE76EB">
      <w:pPr>
        <w:pStyle w:val="Contenuto"/>
        <w:rPr>
          <w:sz w:val="22"/>
          <w:lang w:val="en-GB"/>
        </w:rPr>
      </w:pPr>
      <w:r w:rsidRPr="00A872AB">
        <w:rPr>
          <w:sz w:val="22"/>
          <w:lang w:val="en-GB"/>
        </w:rPr>
        <w:t>Lastly, Z-Normalized features does not bring remarkable results</w:t>
      </w:r>
      <w:r w:rsidR="00034433" w:rsidRPr="00A872AB">
        <w:rPr>
          <w:sz w:val="22"/>
          <w:lang w:val="en-GB"/>
        </w:rPr>
        <w:t>.</w:t>
      </w:r>
    </w:p>
    <w:p w14:paraId="12DE9206" w14:textId="7E2A654D" w:rsidR="00A96932" w:rsidRPr="00A872AB" w:rsidRDefault="0037606B" w:rsidP="00CE76EB">
      <w:pPr>
        <w:pStyle w:val="Contenuto"/>
        <w:rPr>
          <w:sz w:val="22"/>
          <w:lang w:val="en-GB"/>
        </w:rPr>
      </w:pPr>
      <w:r w:rsidRPr="00A872AB">
        <w:rPr>
          <w:sz w:val="22"/>
          <w:lang w:val="en-GB"/>
        </w:rPr>
        <w:t>We can notice that the ones with diagonal covariance matri</w:t>
      </w:r>
      <w:r w:rsidR="000C6787" w:rsidRPr="00A872AB">
        <w:rPr>
          <w:sz w:val="22"/>
          <w:lang w:val="en-GB"/>
        </w:rPr>
        <w:t>ces</w:t>
      </w:r>
      <w:r w:rsidRPr="00A872AB">
        <w:rPr>
          <w:sz w:val="22"/>
          <w:lang w:val="en-GB"/>
        </w:rPr>
        <w:t xml:space="preserve"> perform worse than full covariance </w:t>
      </w:r>
      <w:r w:rsidR="000C6787" w:rsidRPr="00A872AB">
        <w:rPr>
          <w:sz w:val="22"/>
          <w:lang w:val="en-GB"/>
        </w:rPr>
        <w:t>ones</w:t>
      </w:r>
      <w:r w:rsidRPr="00A872AB">
        <w:rPr>
          <w:sz w:val="22"/>
          <w:lang w:val="en-GB"/>
        </w:rPr>
        <w:t>, and this is due to the highly correlation between features, as we have assumed above with the expectations.</w:t>
      </w:r>
    </w:p>
    <w:p w14:paraId="50146AEB" w14:textId="77777777" w:rsidR="00D74948" w:rsidRPr="0090534C" w:rsidRDefault="00D74948" w:rsidP="00CE76EB">
      <w:pPr>
        <w:pStyle w:val="Contenuto"/>
        <w:rPr>
          <w:sz w:val="22"/>
          <w:lang w:val="en-GB"/>
        </w:rPr>
      </w:pPr>
    </w:p>
    <w:p w14:paraId="25E662E7" w14:textId="77777777" w:rsidR="00FA2180" w:rsidRPr="0090534C" w:rsidRDefault="00FA2180" w:rsidP="00CE76EB">
      <w:pPr>
        <w:pStyle w:val="Contenuto"/>
        <w:rPr>
          <w:sz w:val="22"/>
          <w:lang w:val="en-GB"/>
        </w:rPr>
      </w:pPr>
    </w:p>
    <w:p w14:paraId="7C15F1BA" w14:textId="77777777" w:rsidR="00FA2180" w:rsidRPr="0090534C" w:rsidRDefault="00FA2180" w:rsidP="00CE76EB">
      <w:pPr>
        <w:pStyle w:val="Contenuto"/>
        <w:rPr>
          <w:sz w:val="22"/>
          <w:lang w:val="en-GB"/>
        </w:rPr>
      </w:pPr>
    </w:p>
    <w:p w14:paraId="7A37FAD7" w14:textId="77777777" w:rsidR="002725D6" w:rsidRPr="0090534C" w:rsidRDefault="002725D6" w:rsidP="00165A70">
      <w:pPr>
        <w:pStyle w:val="Titolo2"/>
        <w:rPr>
          <w:sz w:val="22"/>
          <w:szCs w:val="22"/>
          <w:lang w:val="en-GB"/>
        </w:rPr>
      </w:pPr>
    </w:p>
    <w:p w14:paraId="53FE49E2" w14:textId="77777777" w:rsidR="002725D6" w:rsidRDefault="002725D6" w:rsidP="00165A70">
      <w:pPr>
        <w:pStyle w:val="Titolo2"/>
        <w:rPr>
          <w:sz w:val="22"/>
          <w:szCs w:val="22"/>
          <w:lang w:val="en-GB"/>
        </w:rPr>
      </w:pPr>
    </w:p>
    <w:p w14:paraId="7BDC8A7B" w14:textId="77777777" w:rsidR="0090534C" w:rsidRDefault="0090534C" w:rsidP="0090534C">
      <w:pPr>
        <w:rPr>
          <w:lang w:val="en-GB"/>
        </w:rPr>
      </w:pPr>
    </w:p>
    <w:p w14:paraId="292BB873" w14:textId="77777777" w:rsidR="0090534C" w:rsidRPr="0090534C" w:rsidRDefault="0090534C" w:rsidP="0090534C">
      <w:pPr>
        <w:rPr>
          <w:lang w:val="en-GB"/>
        </w:rPr>
      </w:pPr>
    </w:p>
    <w:p w14:paraId="1C1BBEB9" w14:textId="475CF3B5" w:rsidR="00745974" w:rsidRPr="00745974" w:rsidRDefault="007306F3" w:rsidP="00165A70">
      <w:pPr>
        <w:pStyle w:val="Titolo2"/>
        <w:rPr>
          <w:lang w:val="en-GB"/>
        </w:rPr>
      </w:pPr>
      <w:bookmarkStart w:id="13" w:name="_Toc108647442"/>
      <w:r>
        <w:rPr>
          <w:lang w:val="en-GB"/>
        </w:rPr>
        <w:lastRenderedPageBreak/>
        <w:t>Logistic</w:t>
      </w:r>
      <w:r w:rsidR="00745974">
        <w:rPr>
          <w:lang w:val="en-GB"/>
        </w:rPr>
        <w:t xml:space="preserve"> Regression</w:t>
      </w:r>
      <w:bookmarkEnd w:id="13"/>
    </w:p>
    <w:p w14:paraId="7488094E" w14:textId="15BC5A08" w:rsidR="00CE76EB" w:rsidRPr="00CE76EB" w:rsidRDefault="00452285" w:rsidP="00CE76EB">
      <w:pPr>
        <w:pStyle w:val="Contenuto"/>
        <w:rPr>
          <w:b/>
          <w:bCs/>
          <w:i/>
          <w:iCs/>
          <w:sz w:val="24"/>
          <w:szCs w:val="24"/>
          <w:lang w:val="en-GB"/>
        </w:rPr>
      </w:pPr>
      <w:r>
        <w:rPr>
          <w:b/>
          <w:bCs/>
          <w:i/>
          <w:iCs/>
          <w:sz w:val="24"/>
          <w:szCs w:val="24"/>
          <w:lang w:val="en-GB"/>
        </w:rPr>
        <w:t>OBJECTIVE FUNCTION</w:t>
      </w:r>
    </w:p>
    <w:p w14:paraId="3DC80DAE" w14:textId="72AC7E05" w:rsidR="00CE76EB" w:rsidRDefault="00470628" w:rsidP="00CE76EB">
      <w:pPr>
        <w:pStyle w:val="Contenuto"/>
        <w:rPr>
          <w:sz w:val="22"/>
          <w:lang w:val="en-GB"/>
        </w:rPr>
      </w:pPr>
      <w:bookmarkStart w:id="14" w:name="_Hlk108624542"/>
      <w:r w:rsidRPr="00A872AB">
        <w:rPr>
          <w:sz w:val="22"/>
          <w:lang w:val="en-GB"/>
        </w:rPr>
        <w:t>Since</w:t>
      </w:r>
      <w:bookmarkEnd w:id="14"/>
      <w:r w:rsidR="00452285">
        <w:rPr>
          <w:sz w:val="22"/>
          <w:lang w:val="en-GB"/>
        </w:rPr>
        <w:t xml:space="preserve"> we want to consider different applications (with different priors), we have implemented </w:t>
      </w:r>
      <w:r w:rsidR="006166DB">
        <w:rPr>
          <w:sz w:val="22"/>
          <w:lang w:val="en-GB"/>
        </w:rPr>
        <w:t>the</w:t>
      </w:r>
      <w:r w:rsidR="00452285">
        <w:rPr>
          <w:sz w:val="22"/>
          <w:lang w:val="en-GB"/>
        </w:rPr>
        <w:t xml:space="preserve"> </w:t>
      </w:r>
      <w:r w:rsidR="00452285" w:rsidRPr="006166DB">
        <w:rPr>
          <w:b/>
          <w:bCs/>
          <w:sz w:val="22"/>
          <w:lang w:val="en-GB"/>
        </w:rPr>
        <w:t>prior-weighted</w:t>
      </w:r>
      <w:r w:rsidR="00452285">
        <w:rPr>
          <w:sz w:val="22"/>
          <w:lang w:val="en-GB"/>
        </w:rPr>
        <w:t xml:space="preserve"> version of the Logistic Regression. In other words, </w:t>
      </w:r>
      <w:r w:rsidR="006367BB">
        <w:rPr>
          <w:sz w:val="22"/>
          <w:lang w:val="en-GB"/>
        </w:rPr>
        <w:t>the implemented</w:t>
      </w:r>
      <w:r w:rsidR="00452285">
        <w:rPr>
          <w:sz w:val="22"/>
          <w:lang w:val="en-GB"/>
        </w:rPr>
        <w:t xml:space="preserve"> objective function is:</w:t>
      </w:r>
    </w:p>
    <w:p w14:paraId="3E64ADC6" w14:textId="2D5E5222" w:rsidR="00452285" w:rsidRPr="00A872AB" w:rsidRDefault="006367BB" w:rsidP="00CE76EB">
      <w:pPr>
        <w:pStyle w:val="Contenuto"/>
        <w:rPr>
          <w:sz w:val="22"/>
          <w:lang w:val="en-GB"/>
        </w:rPr>
      </w:pPr>
      <w:r w:rsidRPr="006367BB">
        <w:rPr>
          <w:noProof/>
          <w:sz w:val="22"/>
          <w:lang w:val="en-GB"/>
        </w:rPr>
        <w:drawing>
          <wp:inline distT="0" distB="0" distL="0" distR="0" wp14:anchorId="1681B407" wp14:editId="65AC077E">
            <wp:extent cx="4306161" cy="616012"/>
            <wp:effectExtent l="0" t="0" r="0" b="0"/>
            <wp:docPr id="13" name="Immagine 13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magine 13" descr="Immagine che contiene testo&#10;&#10;Descrizione generata automaticament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369312" cy="625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96DCC" w14:textId="0D51B295" w:rsidR="004963BE" w:rsidRDefault="004963BE" w:rsidP="00CE76EB">
      <w:pPr>
        <w:pStyle w:val="Contenuto"/>
        <w:rPr>
          <w:sz w:val="24"/>
          <w:szCs w:val="24"/>
          <w:lang w:val="en-GB"/>
        </w:rPr>
      </w:pPr>
    </w:p>
    <w:p w14:paraId="3DDDD453" w14:textId="77777777" w:rsidR="00452285" w:rsidRPr="00CE76EB" w:rsidRDefault="00452285" w:rsidP="00452285">
      <w:pPr>
        <w:pStyle w:val="Contenuto"/>
        <w:rPr>
          <w:b/>
          <w:bCs/>
          <w:i/>
          <w:iCs/>
          <w:sz w:val="24"/>
          <w:szCs w:val="24"/>
          <w:lang w:val="en-GB"/>
        </w:rPr>
      </w:pPr>
      <w:r w:rsidRPr="00CE76EB">
        <w:rPr>
          <w:b/>
          <w:bCs/>
          <w:i/>
          <w:iCs/>
          <w:sz w:val="24"/>
          <w:szCs w:val="24"/>
          <w:lang w:val="en-GB"/>
        </w:rPr>
        <w:t>EXPECTATIONS</w:t>
      </w:r>
    </w:p>
    <w:p w14:paraId="022752A4" w14:textId="13B1F39B" w:rsidR="00452285" w:rsidRDefault="00452285" w:rsidP="00452285">
      <w:pPr>
        <w:pStyle w:val="Contenuto"/>
        <w:rPr>
          <w:sz w:val="22"/>
          <w:lang w:val="en-GB"/>
        </w:rPr>
      </w:pPr>
      <w:r w:rsidRPr="00A872AB">
        <w:rPr>
          <w:sz w:val="22"/>
          <w:lang w:val="en-GB"/>
        </w:rPr>
        <w:t>Since ‘TIED FULL-COV’ introduces linear separation rules and have good results, it is expected that Logistic Regression will perform well. Furthermore, we do not expect that with ‘</w:t>
      </w:r>
      <w:proofErr w:type="spellStart"/>
      <w:r w:rsidRPr="00A872AB">
        <w:rPr>
          <w:sz w:val="22"/>
          <w:lang w:val="en-GB"/>
        </w:rPr>
        <w:t>Gaussianization</w:t>
      </w:r>
      <w:proofErr w:type="spellEnd"/>
      <w:r w:rsidRPr="00A872AB">
        <w:rPr>
          <w:sz w:val="22"/>
          <w:lang w:val="en-GB"/>
        </w:rPr>
        <w:t>’ or ‘Z-score Normalization’ we will obtain significantly better results as Logistic Regression does not require specific assumptions on the data distribution.</w:t>
      </w:r>
    </w:p>
    <w:p w14:paraId="2CDB4BA4" w14:textId="1CF0863C" w:rsidR="00E42ECA" w:rsidRPr="00E42ECA" w:rsidRDefault="00E42ECA" w:rsidP="00452285">
      <w:pPr>
        <w:pStyle w:val="Contenuto"/>
        <w:rPr>
          <w:sz w:val="22"/>
        </w:rPr>
      </w:pPr>
      <w:r w:rsidRPr="00E42ECA">
        <w:rPr>
          <w:sz w:val="22"/>
        </w:rPr>
        <w:t xml:space="preserve">DA SCRIVERE CHE NON </w:t>
      </w:r>
      <w:r>
        <w:rPr>
          <w:sz w:val="22"/>
        </w:rPr>
        <w:t>CI ASPETTIAMO CHE LA REGULARIZATION ABBIA UN IMPATTO SIGNIFICATIVO NELLA QUADRATIC</w:t>
      </w:r>
    </w:p>
    <w:p w14:paraId="42F1C170" w14:textId="77777777" w:rsidR="00452285" w:rsidRPr="00E42ECA" w:rsidRDefault="00452285" w:rsidP="00CE76EB">
      <w:pPr>
        <w:pStyle w:val="Contenuto"/>
        <w:rPr>
          <w:sz w:val="24"/>
          <w:szCs w:val="24"/>
        </w:rPr>
      </w:pPr>
    </w:p>
    <w:p w14:paraId="1B4DB4C9" w14:textId="77777777" w:rsidR="005A29C8" w:rsidRDefault="005A29C8" w:rsidP="005A29C8">
      <w:pPr>
        <w:pStyle w:val="Contenuto"/>
        <w:rPr>
          <w:b/>
          <w:bCs/>
          <w:i/>
          <w:iCs/>
          <w:sz w:val="24"/>
          <w:szCs w:val="24"/>
          <w:lang w:val="en-GB"/>
        </w:rPr>
      </w:pPr>
      <w:r w:rsidRPr="00CE76EB">
        <w:rPr>
          <w:b/>
          <w:bCs/>
          <w:i/>
          <w:iCs/>
          <w:sz w:val="24"/>
          <w:szCs w:val="24"/>
          <w:lang w:val="en-GB"/>
        </w:rPr>
        <w:t>RESULTS</w:t>
      </w:r>
    </w:p>
    <w:p w14:paraId="0F1D5691" w14:textId="77777777" w:rsidR="005A29C8" w:rsidRPr="004A1550" w:rsidRDefault="005A29C8" w:rsidP="005A29C8">
      <w:pPr>
        <w:pStyle w:val="Contenuto"/>
        <w:rPr>
          <w:b/>
          <w:sz w:val="22"/>
          <w:lang w:val="en-GB"/>
        </w:rPr>
      </w:pPr>
      <w:r w:rsidRPr="00A872AB">
        <w:rPr>
          <w:sz w:val="22"/>
          <w:lang w:val="en-GB"/>
        </w:rPr>
        <w:t xml:space="preserve">The plots show how </w:t>
      </w:r>
      <w:proofErr w:type="spellStart"/>
      <w:r w:rsidRPr="00A872AB">
        <w:rPr>
          <w:sz w:val="22"/>
          <w:lang w:val="en-GB"/>
        </w:rPr>
        <w:t>minDCF</w:t>
      </w:r>
      <w:proofErr w:type="spellEnd"/>
      <w:r w:rsidRPr="00A872AB">
        <w:rPr>
          <w:sz w:val="22"/>
          <w:lang w:val="en-GB"/>
        </w:rPr>
        <w:t xml:space="preserve"> is affected by different values of λ. They are exploited to calibrate λ, which is the regularization term.</w:t>
      </w:r>
    </w:p>
    <w:p w14:paraId="0A2DC45D" w14:textId="77777777" w:rsidR="005A29C8" w:rsidRDefault="005A29C8" w:rsidP="005A29C8">
      <w:pPr>
        <w:pStyle w:val="Contenuto"/>
        <w:rPr>
          <w:b/>
          <w:bCs/>
          <w:sz w:val="24"/>
          <w:szCs w:val="24"/>
          <w:lang w:val="en-GB"/>
        </w:rPr>
      </w:pPr>
    </w:p>
    <w:p w14:paraId="18D2DE62" w14:textId="77777777" w:rsidR="005A29C8" w:rsidRDefault="005A29C8" w:rsidP="005A29C8">
      <w:pPr>
        <w:pStyle w:val="Contenuto"/>
        <w:jc w:val="center"/>
        <w:rPr>
          <w:b/>
          <w:bCs/>
          <w:sz w:val="24"/>
          <w:szCs w:val="24"/>
          <w:lang w:val="en-GB"/>
        </w:rPr>
      </w:pPr>
      <w:r w:rsidRPr="00181E66">
        <w:rPr>
          <w:b/>
          <w:bCs/>
          <w:sz w:val="24"/>
          <w:szCs w:val="24"/>
          <w:lang w:val="en-GB"/>
        </w:rPr>
        <w:t xml:space="preserve">LR </w:t>
      </w:r>
      <w:r>
        <w:rPr>
          <w:b/>
          <w:bCs/>
          <w:color w:val="34ABA2" w:themeColor="accent6"/>
          <w:sz w:val="24"/>
          <w:szCs w:val="24"/>
          <w:lang w:val="en-GB"/>
        </w:rPr>
        <w:t>Z-NORMALIZED</w:t>
      </w:r>
      <w:r w:rsidRPr="00181E66">
        <w:rPr>
          <w:b/>
          <w:bCs/>
          <w:color w:val="34ABA2" w:themeColor="accent6"/>
          <w:sz w:val="24"/>
          <w:szCs w:val="24"/>
          <w:lang w:val="en-GB"/>
        </w:rPr>
        <w:t xml:space="preserve"> </w:t>
      </w:r>
      <w:r w:rsidRPr="00181E66">
        <w:rPr>
          <w:b/>
          <w:bCs/>
          <w:sz w:val="24"/>
          <w:szCs w:val="24"/>
          <w:lang w:val="en-GB"/>
        </w:rPr>
        <w:t>FEATURES – Results</w:t>
      </w:r>
      <w:r>
        <w:rPr>
          <w:b/>
          <w:bCs/>
          <w:sz w:val="24"/>
          <w:szCs w:val="24"/>
          <w:lang w:val="en-GB"/>
        </w:rPr>
        <w:t xml:space="preserve">                         </w:t>
      </w:r>
      <w:r w:rsidRPr="00181E66">
        <w:rPr>
          <w:b/>
          <w:bCs/>
          <w:sz w:val="24"/>
          <w:szCs w:val="24"/>
          <w:lang w:val="en-GB"/>
        </w:rPr>
        <w:t xml:space="preserve">LR </w:t>
      </w:r>
      <w:r w:rsidRPr="00181E66">
        <w:rPr>
          <w:b/>
          <w:bCs/>
          <w:color w:val="34ABA2" w:themeColor="accent6"/>
          <w:sz w:val="24"/>
          <w:szCs w:val="24"/>
          <w:lang w:val="en-GB"/>
        </w:rPr>
        <w:t xml:space="preserve">GAUSSIANIZED </w:t>
      </w:r>
      <w:r w:rsidRPr="00181E66">
        <w:rPr>
          <w:b/>
          <w:bCs/>
          <w:sz w:val="24"/>
          <w:szCs w:val="24"/>
          <w:lang w:val="en-GB"/>
        </w:rPr>
        <w:t>FEATURES – Results</w:t>
      </w:r>
    </w:p>
    <w:tbl>
      <w:tblPr>
        <w:tblStyle w:val="Grigliatabella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012"/>
        <w:gridCol w:w="5012"/>
      </w:tblGrid>
      <w:tr w:rsidR="005A29C8" w:rsidRPr="005A29C8" w14:paraId="5F1F4624" w14:textId="77777777" w:rsidTr="008C6B8A">
        <w:trPr>
          <w:jc w:val="center"/>
        </w:trPr>
        <w:tc>
          <w:tcPr>
            <w:tcW w:w="5012" w:type="dxa"/>
            <w:vAlign w:val="center"/>
          </w:tcPr>
          <w:p w14:paraId="6CAA0AB9" w14:textId="7B114971" w:rsidR="005A29C8" w:rsidRPr="0064310D" w:rsidRDefault="0064310D" w:rsidP="008C6B8A">
            <w:pPr>
              <w:pStyle w:val="Contenuto"/>
              <w:jc w:val="center"/>
              <w:rPr>
                <w:b/>
                <w:bCs/>
                <w:noProof/>
                <w:sz w:val="40"/>
                <w:szCs w:val="40"/>
                <w:lang w:val="en-GB"/>
              </w:rPr>
            </w:pPr>
            <w:r w:rsidRPr="0064310D">
              <w:rPr>
                <w:b/>
                <w:bCs/>
                <w:noProof/>
                <w:sz w:val="40"/>
                <w:szCs w:val="40"/>
                <w:lang w:val="en-GB"/>
              </w:rPr>
              <w:t>SVG SALVATA IN LOCALE</w:t>
            </w:r>
          </w:p>
          <w:p w14:paraId="526A5317" w14:textId="66721784" w:rsidR="005A29C8" w:rsidRDefault="005A29C8" w:rsidP="008C6B8A">
            <w:pPr>
              <w:pStyle w:val="Contenuto"/>
              <w:jc w:val="center"/>
              <w:rPr>
                <w:b/>
                <w:bCs/>
                <w:sz w:val="24"/>
                <w:szCs w:val="24"/>
                <w:lang w:val="en-GB"/>
              </w:rPr>
            </w:pPr>
          </w:p>
        </w:tc>
        <w:tc>
          <w:tcPr>
            <w:tcW w:w="5012" w:type="dxa"/>
            <w:vAlign w:val="center"/>
          </w:tcPr>
          <w:p w14:paraId="54028B2C" w14:textId="5CE85D30" w:rsidR="005A29C8" w:rsidRPr="0064310D" w:rsidRDefault="0064310D" w:rsidP="0064310D">
            <w:pPr>
              <w:pStyle w:val="Contenuto"/>
              <w:jc w:val="center"/>
              <w:rPr>
                <w:b/>
                <w:bCs/>
                <w:noProof/>
                <w:sz w:val="40"/>
                <w:szCs w:val="40"/>
                <w:lang w:val="en-GB"/>
              </w:rPr>
            </w:pPr>
            <w:r w:rsidRPr="0064310D">
              <w:rPr>
                <w:b/>
                <w:bCs/>
                <w:noProof/>
                <w:sz w:val="40"/>
                <w:szCs w:val="40"/>
                <w:lang w:val="en-GB"/>
              </w:rPr>
              <w:t>SVG SALVATA IN LOCALE</w:t>
            </w:r>
          </w:p>
          <w:p w14:paraId="00A1ED75" w14:textId="0974F1EF" w:rsidR="005A29C8" w:rsidRDefault="005A29C8" w:rsidP="008C6B8A">
            <w:pPr>
              <w:pStyle w:val="Contenuto"/>
              <w:jc w:val="center"/>
              <w:rPr>
                <w:b/>
                <w:bCs/>
                <w:sz w:val="24"/>
                <w:szCs w:val="24"/>
                <w:lang w:val="en-GB"/>
              </w:rPr>
            </w:pPr>
          </w:p>
        </w:tc>
      </w:tr>
      <w:tr w:rsidR="005A29C8" w14:paraId="490CB8B5" w14:textId="77777777" w:rsidTr="008C6B8A">
        <w:trPr>
          <w:jc w:val="center"/>
        </w:trPr>
        <w:tc>
          <w:tcPr>
            <w:tcW w:w="5012" w:type="dxa"/>
            <w:vAlign w:val="center"/>
          </w:tcPr>
          <w:tbl>
            <w:tblPr>
              <w:tblStyle w:val="Tabellasemplice-3"/>
              <w:tblW w:w="0" w:type="auto"/>
              <w:tblLook w:val="04A0" w:firstRow="1" w:lastRow="0" w:firstColumn="1" w:lastColumn="0" w:noHBand="0" w:noVBand="1"/>
            </w:tblPr>
            <w:tblGrid>
              <w:gridCol w:w="1730"/>
              <w:gridCol w:w="866"/>
              <w:gridCol w:w="806"/>
              <w:gridCol w:w="851"/>
            </w:tblGrid>
            <w:tr w:rsidR="005A29C8" w14:paraId="66E42512" w14:textId="77777777" w:rsidTr="008C6B8A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      <w:tcW w:w="1730" w:type="dxa"/>
                </w:tcPr>
                <w:p w14:paraId="4DD2CC76" w14:textId="77777777" w:rsidR="005A29C8" w:rsidRPr="00C11283" w:rsidRDefault="005A29C8" w:rsidP="008C6B8A">
                  <w:pPr>
                    <w:pStyle w:val="Contenuto"/>
                    <w:jc w:val="center"/>
                    <w:rPr>
                      <w:sz w:val="20"/>
                      <w:szCs w:val="20"/>
                      <w:lang w:val="en-GB"/>
                    </w:rPr>
                  </w:pPr>
                </w:p>
              </w:tc>
              <w:tc>
                <w:tcPr>
                  <w:tcW w:w="866" w:type="dxa"/>
                </w:tcPr>
                <w:p w14:paraId="2AFABA10" w14:textId="77777777" w:rsidR="005A29C8" w:rsidRPr="00C11283" w:rsidRDefault="005A29C8" w:rsidP="008C6B8A">
                  <w:pPr>
                    <w:pStyle w:val="Contenuto"/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sz w:val="20"/>
                      <w:szCs w:val="20"/>
                      <w:lang w:val="en-GB"/>
                    </w:rPr>
                  </w:pPr>
                  <w:r w:rsidRPr="00C11283">
                    <w:rPr>
                      <w:sz w:val="20"/>
                      <w:szCs w:val="20"/>
                      <w:lang w:val="en-GB"/>
                    </w:rPr>
                    <w:t>π = 0.5</w:t>
                  </w:r>
                </w:p>
              </w:tc>
              <w:tc>
                <w:tcPr>
                  <w:tcW w:w="806" w:type="dxa"/>
                </w:tcPr>
                <w:p w14:paraId="6FC0C091" w14:textId="77777777" w:rsidR="005A29C8" w:rsidRPr="00C11283" w:rsidRDefault="005A29C8" w:rsidP="008C6B8A">
                  <w:pPr>
                    <w:pStyle w:val="Contenuto"/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sz w:val="20"/>
                      <w:szCs w:val="20"/>
                      <w:lang w:val="en-GB"/>
                    </w:rPr>
                  </w:pPr>
                  <w:r w:rsidRPr="00C11283">
                    <w:rPr>
                      <w:sz w:val="20"/>
                      <w:szCs w:val="20"/>
                      <w:lang w:val="en-GB"/>
                    </w:rPr>
                    <w:t>π = 0.9</w:t>
                  </w:r>
                </w:p>
              </w:tc>
              <w:tc>
                <w:tcPr>
                  <w:tcW w:w="851" w:type="dxa"/>
                </w:tcPr>
                <w:p w14:paraId="50A862D3" w14:textId="77777777" w:rsidR="005A29C8" w:rsidRPr="00C11283" w:rsidRDefault="005A29C8" w:rsidP="008C6B8A">
                  <w:pPr>
                    <w:pStyle w:val="Contenuto"/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sz w:val="20"/>
                      <w:szCs w:val="20"/>
                      <w:lang w:val="en-GB"/>
                    </w:rPr>
                  </w:pPr>
                  <w:r w:rsidRPr="00C11283">
                    <w:rPr>
                      <w:sz w:val="20"/>
                      <w:szCs w:val="20"/>
                      <w:lang w:val="en-GB"/>
                    </w:rPr>
                    <w:t>π = 0.1</w:t>
                  </w:r>
                </w:p>
              </w:tc>
            </w:tr>
            <w:tr w:rsidR="005A29C8" w14:paraId="5EDBBA58" w14:textId="77777777" w:rsidTr="008C6B8A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730" w:type="dxa"/>
                </w:tcPr>
                <w:p w14:paraId="596F1D5F" w14:textId="77777777" w:rsidR="005A29C8" w:rsidRPr="00C11283" w:rsidRDefault="005A29C8" w:rsidP="008C6B8A">
                  <w:pPr>
                    <w:pStyle w:val="Contenuto"/>
                    <w:jc w:val="center"/>
                    <w:rPr>
                      <w:sz w:val="20"/>
                      <w:szCs w:val="20"/>
                      <w:lang w:val="en-GB"/>
                    </w:rPr>
                  </w:pPr>
                </w:p>
              </w:tc>
              <w:tc>
                <w:tcPr>
                  <w:tcW w:w="2523" w:type="dxa"/>
                  <w:gridSpan w:val="3"/>
                </w:tcPr>
                <w:p w14:paraId="16C6ACB1" w14:textId="77777777" w:rsidR="005A29C8" w:rsidRPr="00C11283" w:rsidRDefault="005A29C8" w:rsidP="008C6B8A">
                  <w:pPr>
                    <w:pStyle w:val="Contenuto"/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  <w:lang w:val="en-GB"/>
                    </w:rPr>
                  </w:pPr>
                  <w:r w:rsidRPr="00C11283">
                    <w:rPr>
                      <w:b/>
                      <w:bCs/>
                      <w:sz w:val="20"/>
                      <w:szCs w:val="20"/>
                      <w:lang w:val="en-GB"/>
                    </w:rPr>
                    <w:t>NO PCA</w:t>
                  </w:r>
                </w:p>
              </w:tc>
            </w:tr>
            <w:tr w:rsidR="0064310D" w14:paraId="5CE15387" w14:textId="77777777" w:rsidTr="008C6B8A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730" w:type="dxa"/>
                </w:tcPr>
                <w:p w14:paraId="2E88BD14" w14:textId="620CF70E" w:rsidR="0064310D" w:rsidRPr="00C11283" w:rsidRDefault="0064310D" w:rsidP="0064310D">
                  <w:pPr>
                    <w:pStyle w:val="Contenuto"/>
                    <w:jc w:val="center"/>
                    <w:rPr>
                      <w:sz w:val="20"/>
                      <w:szCs w:val="20"/>
                    </w:rPr>
                  </w:pPr>
                  <w:r w:rsidRPr="008C62A2">
                    <w:rPr>
                      <w:sz w:val="20"/>
                      <w:szCs w:val="20"/>
                      <w:lang w:val="en-GB"/>
                    </w:rPr>
                    <w:t>lr, lambda=1e-</w:t>
                  </w:r>
                  <w:r>
                    <w:rPr>
                      <w:sz w:val="20"/>
                      <w:szCs w:val="20"/>
                      <w:lang w:val="en-GB"/>
                    </w:rPr>
                    <w:t>5</w:t>
                  </w:r>
                </w:p>
              </w:tc>
              <w:tc>
                <w:tcPr>
                  <w:tcW w:w="866" w:type="dxa"/>
                </w:tcPr>
                <w:p w14:paraId="4ECA6C73" w14:textId="28A37871" w:rsidR="0064310D" w:rsidRPr="00C11283" w:rsidRDefault="00977C1D" w:rsidP="0064310D">
                  <w:pPr>
                    <w:pStyle w:val="Contenuto"/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1B174A" w:themeColor="text1" w:themeTint="E6"/>
                      <w:sz w:val="20"/>
                      <w:szCs w:val="20"/>
                      <w:lang w:val="en-GB"/>
                    </w:rPr>
                  </w:pPr>
                  <w:r>
                    <w:rPr>
                      <w:color w:val="1B174A" w:themeColor="text1" w:themeTint="E6"/>
                      <w:sz w:val="20"/>
                      <w:szCs w:val="20"/>
                      <w:lang w:val="en-GB"/>
                    </w:rPr>
                    <w:t>0.047</w:t>
                  </w:r>
                </w:p>
              </w:tc>
              <w:tc>
                <w:tcPr>
                  <w:tcW w:w="806" w:type="dxa"/>
                </w:tcPr>
                <w:p w14:paraId="46AF5CDB" w14:textId="4748440A" w:rsidR="0064310D" w:rsidRPr="00C11283" w:rsidRDefault="00977C1D" w:rsidP="0064310D">
                  <w:pPr>
                    <w:pStyle w:val="Contenuto"/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1B174A" w:themeColor="text1" w:themeTint="E6"/>
                      <w:sz w:val="20"/>
                      <w:szCs w:val="20"/>
                      <w:lang w:val="en-GB"/>
                    </w:rPr>
                  </w:pPr>
                  <w:r>
                    <w:rPr>
                      <w:color w:val="1B174A" w:themeColor="text1" w:themeTint="E6"/>
                      <w:sz w:val="20"/>
                      <w:szCs w:val="20"/>
                      <w:lang w:val="en-GB"/>
                    </w:rPr>
                    <w:t>0.124</w:t>
                  </w:r>
                </w:p>
              </w:tc>
              <w:tc>
                <w:tcPr>
                  <w:tcW w:w="851" w:type="dxa"/>
                </w:tcPr>
                <w:p w14:paraId="508A18AC" w14:textId="01944FBC" w:rsidR="0064310D" w:rsidRPr="00C11283" w:rsidRDefault="00977C1D" w:rsidP="0064310D">
                  <w:pPr>
                    <w:pStyle w:val="Contenuto"/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1B174A" w:themeColor="text1" w:themeTint="E6"/>
                      <w:sz w:val="20"/>
                      <w:szCs w:val="20"/>
                      <w:lang w:val="en-GB"/>
                    </w:rPr>
                  </w:pPr>
                  <w:r>
                    <w:rPr>
                      <w:color w:val="1B174A" w:themeColor="text1" w:themeTint="E6"/>
                      <w:sz w:val="20"/>
                      <w:szCs w:val="20"/>
                      <w:lang w:val="en-GB"/>
                    </w:rPr>
                    <w:t>0.132</w:t>
                  </w:r>
                </w:p>
              </w:tc>
            </w:tr>
            <w:tr w:rsidR="0064310D" w14:paraId="58B0F3D5" w14:textId="77777777" w:rsidTr="008C6B8A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730" w:type="dxa"/>
                </w:tcPr>
                <w:p w14:paraId="4B4E421A" w14:textId="7FB42786" w:rsidR="0064310D" w:rsidRPr="00C11283" w:rsidRDefault="0064310D" w:rsidP="0064310D">
                  <w:pPr>
                    <w:pStyle w:val="Contenuto"/>
                    <w:jc w:val="center"/>
                    <w:rPr>
                      <w:sz w:val="20"/>
                      <w:szCs w:val="20"/>
                      <w:lang w:val="en-GB"/>
                    </w:rPr>
                  </w:pPr>
                  <w:r w:rsidRPr="008C62A2">
                    <w:rPr>
                      <w:sz w:val="20"/>
                      <w:szCs w:val="20"/>
                      <w:lang w:val="en-GB"/>
                    </w:rPr>
                    <w:t>lr, lambda=1e-</w:t>
                  </w:r>
                  <w:r>
                    <w:rPr>
                      <w:sz w:val="20"/>
                      <w:szCs w:val="20"/>
                      <w:lang w:val="en-GB"/>
                    </w:rPr>
                    <w:t>3</w:t>
                  </w:r>
                </w:p>
              </w:tc>
              <w:tc>
                <w:tcPr>
                  <w:tcW w:w="866" w:type="dxa"/>
                </w:tcPr>
                <w:p w14:paraId="144AB40B" w14:textId="7948EDA0" w:rsidR="0064310D" w:rsidRPr="00987A7B" w:rsidRDefault="00977C1D" w:rsidP="00977C1D">
                  <w:pPr>
                    <w:pStyle w:val="Contenuto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  <w:lang w:val="en-GB"/>
                    </w:rPr>
                  </w:pPr>
                  <w:r w:rsidRPr="00987A7B">
                    <w:rPr>
                      <w:sz w:val="20"/>
                      <w:szCs w:val="20"/>
                      <w:lang w:val="en-GB"/>
                    </w:rPr>
                    <w:t>0.053</w:t>
                  </w:r>
                </w:p>
              </w:tc>
              <w:tc>
                <w:tcPr>
                  <w:tcW w:w="806" w:type="dxa"/>
                </w:tcPr>
                <w:p w14:paraId="10E9C03F" w14:textId="0C42AE20" w:rsidR="0064310D" w:rsidRPr="00987A7B" w:rsidRDefault="00977C1D" w:rsidP="0064310D">
                  <w:pPr>
                    <w:pStyle w:val="Contenuto"/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  <w:lang w:val="en-GB"/>
                    </w:rPr>
                  </w:pPr>
                  <w:r w:rsidRPr="00987A7B">
                    <w:rPr>
                      <w:sz w:val="20"/>
                      <w:szCs w:val="20"/>
                      <w:lang w:val="en-GB"/>
                    </w:rPr>
                    <w:t>0.141</w:t>
                  </w:r>
                </w:p>
              </w:tc>
              <w:tc>
                <w:tcPr>
                  <w:tcW w:w="851" w:type="dxa"/>
                </w:tcPr>
                <w:p w14:paraId="7280F7D7" w14:textId="1321A38A" w:rsidR="0064310D" w:rsidRPr="00987A7B" w:rsidRDefault="00977C1D" w:rsidP="0064310D">
                  <w:pPr>
                    <w:pStyle w:val="Contenuto"/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  <w:lang w:val="en-GB"/>
                    </w:rPr>
                  </w:pPr>
                  <w:r w:rsidRPr="00987A7B">
                    <w:rPr>
                      <w:sz w:val="20"/>
                      <w:szCs w:val="20"/>
                      <w:lang w:val="en-GB"/>
                    </w:rPr>
                    <w:t>0.151</w:t>
                  </w:r>
                </w:p>
              </w:tc>
            </w:tr>
            <w:tr w:rsidR="0064310D" w14:paraId="629ABC39" w14:textId="77777777" w:rsidTr="008C6B8A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730" w:type="dxa"/>
                </w:tcPr>
                <w:p w14:paraId="17870E9E" w14:textId="3D4054A9" w:rsidR="0064310D" w:rsidRPr="00C11283" w:rsidRDefault="0064310D" w:rsidP="0064310D">
                  <w:pPr>
                    <w:pStyle w:val="Contenuto"/>
                    <w:jc w:val="center"/>
                    <w:rPr>
                      <w:sz w:val="20"/>
                      <w:szCs w:val="20"/>
                      <w:lang w:val="en-GB"/>
                    </w:rPr>
                  </w:pPr>
                  <w:r w:rsidRPr="008C62A2">
                    <w:rPr>
                      <w:sz w:val="20"/>
                      <w:szCs w:val="20"/>
                      <w:lang w:val="en-GB"/>
                    </w:rPr>
                    <w:t>lr, lambda=1E-1</w:t>
                  </w:r>
                </w:p>
              </w:tc>
              <w:tc>
                <w:tcPr>
                  <w:tcW w:w="866" w:type="dxa"/>
                </w:tcPr>
                <w:p w14:paraId="33488DE1" w14:textId="77687D31" w:rsidR="0064310D" w:rsidRPr="00987A7B" w:rsidRDefault="00977C1D" w:rsidP="0064310D">
                  <w:pPr>
                    <w:pStyle w:val="Contenuto"/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sz w:val="20"/>
                      <w:szCs w:val="20"/>
                      <w:lang w:val="en-GB"/>
                    </w:rPr>
                  </w:pPr>
                  <w:r w:rsidRPr="00987A7B">
                    <w:rPr>
                      <w:sz w:val="20"/>
                      <w:szCs w:val="20"/>
                      <w:lang w:val="en-GB"/>
                    </w:rPr>
                    <w:t>0.157</w:t>
                  </w:r>
                </w:p>
              </w:tc>
              <w:tc>
                <w:tcPr>
                  <w:tcW w:w="806" w:type="dxa"/>
                </w:tcPr>
                <w:p w14:paraId="0177B959" w14:textId="520A92C6" w:rsidR="0064310D" w:rsidRPr="00987A7B" w:rsidRDefault="00977C1D" w:rsidP="0064310D">
                  <w:pPr>
                    <w:pStyle w:val="Contenuto"/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sz w:val="20"/>
                      <w:szCs w:val="20"/>
                      <w:lang w:val="en-GB"/>
                    </w:rPr>
                  </w:pPr>
                  <w:r w:rsidRPr="00987A7B">
                    <w:rPr>
                      <w:sz w:val="20"/>
                      <w:szCs w:val="20"/>
                      <w:lang w:val="en-GB"/>
                    </w:rPr>
                    <w:t>0.366</w:t>
                  </w:r>
                </w:p>
              </w:tc>
              <w:tc>
                <w:tcPr>
                  <w:tcW w:w="851" w:type="dxa"/>
                </w:tcPr>
                <w:p w14:paraId="690E3F2E" w14:textId="7059CCAA" w:rsidR="0064310D" w:rsidRPr="00987A7B" w:rsidRDefault="00977C1D" w:rsidP="0064310D">
                  <w:pPr>
                    <w:pStyle w:val="Contenuto"/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sz w:val="20"/>
                      <w:szCs w:val="20"/>
                      <w:lang w:val="en-GB"/>
                    </w:rPr>
                  </w:pPr>
                  <w:r w:rsidRPr="00987A7B">
                    <w:rPr>
                      <w:sz w:val="20"/>
                      <w:szCs w:val="20"/>
                      <w:lang w:val="en-GB"/>
                    </w:rPr>
                    <w:t>0.402</w:t>
                  </w:r>
                </w:p>
              </w:tc>
            </w:tr>
            <w:tr w:rsidR="0064310D" w14:paraId="10A271E7" w14:textId="77777777" w:rsidTr="008C6B8A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730" w:type="dxa"/>
                </w:tcPr>
                <w:p w14:paraId="5C111AE4" w14:textId="6BF5FE36" w:rsidR="0064310D" w:rsidRPr="00C11283" w:rsidRDefault="0064310D" w:rsidP="0064310D">
                  <w:pPr>
                    <w:pStyle w:val="Contenuto"/>
                    <w:jc w:val="center"/>
                    <w:rPr>
                      <w:sz w:val="20"/>
                      <w:szCs w:val="20"/>
                      <w:lang w:val="en-GB"/>
                    </w:rPr>
                  </w:pPr>
                  <w:r w:rsidRPr="008C62A2">
                    <w:rPr>
                      <w:sz w:val="20"/>
                      <w:szCs w:val="20"/>
                      <w:lang w:val="en-GB"/>
                    </w:rPr>
                    <w:t>lr, lambda=1E-</w:t>
                  </w:r>
                  <w:r>
                    <w:rPr>
                      <w:sz w:val="20"/>
                      <w:szCs w:val="20"/>
                      <w:lang w:val="en-GB"/>
                    </w:rPr>
                    <w:t>0</w:t>
                  </w:r>
                </w:p>
              </w:tc>
              <w:tc>
                <w:tcPr>
                  <w:tcW w:w="866" w:type="dxa"/>
                </w:tcPr>
                <w:p w14:paraId="1741758C" w14:textId="054CFD0C" w:rsidR="0064310D" w:rsidRPr="00987A7B" w:rsidRDefault="00980364" w:rsidP="0064310D">
                  <w:pPr>
                    <w:pStyle w:val="Contenuto"/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  <w:lang w:val="en-GB"/>
                    </w:rPr>
                  </w:pPr>
                  <w:r w:rsidRPr="00987A7B">
                    <w:rPr>
                      <w:sz w:val="20"/>
                      <w:szCs w:val="20"/>
                      <w:lang w:val="en-GB"/>
                    </w:rPr>
                    <w:t>0.278</w:t>
                  </w:r>
                </w:p>
              </w:tc>
              <w:tc>
                <w:tcPr>
                  <w:tcW w:w="806" w:type="dxa"/>
                </w:tcPr>
                <w:p w14:paraId="454731BC" w14:textId="5A36A53E" w:rsidR="0064310D" w:rsidRPr="00987A7B" w:rsidRDefault="00980364" w:rsidP="0064310D">
                  <w:pPr>
                    <w:pStyle w:val="Contenuto"/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  <w:lang w:val="en-GB"/>
                    </w:rPr>
                  </w:pPr>
                  <w:r w:rsidRPr="00987A7B">
                    <w:rPr>
                      <w:sz w:val="20"/>
                      <w:szCs w:val="20"/>
                      <w:lang w:val="en-GB"/>
                    </w:rPr>
                    <w:t>0.626</w:t>
                  </w:r>
                </w:p>
              </w:tc>
              <w:tc>
                <w:tcPr>
                  <w:tcW w:w="851" w:type="dxa"/>
                </w:tcPr>
                <w:p w14:paraId="574BC3C6" w14:textId="5D9BA758" w:rsidR="0064310D" w:rsidRPr="00987A7B" w:rsidRDefault="00980364" w:rsidP="0064310D">
                  <w:pPr>
                    <w:pStyle w:val="Contenuto"/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  <w:lang w:val="en-GB"/>
                    </w:rPr>
                  </w:pPr>
                  <w:r w:rsidRPr="00987A7B">
                    <w:rPr>
                      <w:sz w:val="20"/>
                      <w:szCs w:val="20"/>
                      <w:lang w:val="en-GB"/>
                    </w:rPr>
                    <w:t>0.62</w:t>
                  </w:r>
                </w:p>
              </w:tc>
            </w:tr>
            <w:tr w:rsidR="0064310D" w14:paraId="52D45CCF" w14:textId="77777777" w:rsidTr="008C6B8A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730" w:type="dxa"/>
                </w:tcPr>
                <w:p w14:paraId="6533CD51" w14:textId="77777777" w:rsidR="0064310D" w:rsidRPr="00C11283" w:rsidRDefault="0064310D" w:rsidP="0064310D">
                  <w:pPr>
                    <w:pStyle w:val="Contenuto"/>
                    <w:jc w:val="center"/>
                    <w:rPr>
                      <w:sz w:val="20"/>
                      <w:szCs w:val="20"/>
                      <w:lang w:val="en-GB"/>
                    </w:rPr>
                  </w:pPr>
                </w:p>
              </w:tc>
              <w:tc>
                <w:tcPr>
                  <w:tcW w:w="2523" w:type="dxa"/>
                  <w:gridSpan w:val="3"/>
                </w:tcPr>
                <w:p w14:paraId="0F588AE0" w14:textId="39A315A8" w:rsidR="0064310D" w:rsidRPr="00C11283" w:rsidRDefault="0064310D" w:rsidP="0064310D">
                  <w:pPr>
                    <w:pStyle w:val="Contenuto"/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sz w:val="20"/>
                      <w:szCs w:val="20"/>
                      <w:lang w:val="en-GB"/>
                    </w:rPr>
                  </w:pPr>
                  <w:r w:rsidRPr="008C62A2">
                    <w:rPr>
                      <w:b/>
                      <w:bCs/>
                      <w:sz w:val="20"/>
                      <w:szCs w:val="20"/>
                      <w:lang w:val="en-GB"/>
                    </w:rPr>
                    <w:t>PCA m=10</w:t>
                  </w:r>
                </w:p>
              </w:tc>
            </w:tr>
            <w:tr w:rsidR="0064310D" w14:paraId="6431FF1A" w14:textId="77777777" w:rsidTr="008C6B8A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730" w:type="dxa"/>
                </w:tcPr>
                <w:p w14:paraId="37F95C33" w14:textId="01E9ED3F" w:rsidR="0064310D" w:rsidRPr="00C11283" w:rsidRDefault="0064310D" w:rsidP="0064310D">
                  <w:pPr>
                    <w:pStyle w:val="Contenuto"/>
                    <w:jc w:val="center"/>
                    <w:rPr>
                      <w:sz w:val="20"/>
                      <w:szCs w:val="20"/>
                      <w:lang w:val="en-GB"/>
                    </w:rPr>
                  </w:pPr>
                  <w:r w:rsidRPr="008C62A2">
                    <w:rPr>
                      <w:sz w:val="20"/>
                      <w:szCs w:val="20"/>
                      <w:lang w:val="en-GB"/>
                    </w:rPr>
                    <w:t>lr, lambda=1e-</w:t>
                  </w:r>
                  <w:r>
                    <w:rPr>
                      <w:sz w:val="20"/>
                      <w:szCs w:val="20"/>
                      <w:lang w:val="en-GB"/>
                    </w:rPr>
                    <w:t>5</w:t>
                  </w:r>
                </w:p>
              </w:tc>
              <w:tc>
                <w:tcPr>
                  <w:tcW w:w="866" w:type="dxa"/>
                </w:tcPr>
                <w:p w14:paraId="7452D2B0" w14:textId="2CE33522" w:rsidR="0064310D" w:rsidRPr="00C11283" w:rsidRDefault="00977C1D" w:rsidP="00977C1D">
                  <w:pPr>
                    <w:pStyle w:val="Contenuto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  <w:lang w:val="en-GB"/>
                    </w:rPr>
                  </w:pPr>
                  <w:r>
                    <w:rPr>
                      <w:sz w:val="20"/>
                      <w:szCs w:val="20"/>
                      <w:lang w:val="en-GB"/>
                    </w:rPr>
                    <w:t>0.112</w:t>
                  </w:r>
                </w:p>
              </w:tc>
              <w:tc>
                <w:tcPr>
                  <w:tcW w:w="806" w:type="dxa"/>
                </w:tcPr>
                <w:p w14:paraId="286992B0" w14:textId="10F8FD33" w:rsidR="0064310D" w:rsidRPr="00C11283" w:rsidRDefault="00977C1D" w:rsidP="0064310D">
                  <w:pPr>
                    <w:pStyle w:val="Contenuto"/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  <w:lang w:val="en-GB"/>
                    </w:rPr>
                  </w:pPr>
                  <w:r>
                    <w:rPr>
                      <w:sz w:val="20"/>
                      <w:szCs w:val="20"/>
                      <w:lang w:val="en-GB"/>
                    </w:rPr>
                    <w:t>0.26</w:t>
                  </w:r>
                </w:p>
              </w:tc>
              <w:tc>
                <w:tcPr>
                  <w:tcW w:w="851" w:type="dxa"/>
                </w:tcPr>
                <w:p w14:paraId="752D4160" w14:textId="1FE7AF8F" w:rsidR="0064310D" w:rsidRPr="00C11283" w:rsidRDefault="00977C1D" w:rsidP="0064310D">
                  <w:pPr>
                    <w:pStyle w:val="Contenuto"/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  <w:lang w:val="en-GB"/>
                    </w:rPr>
                  </w:pPr>
                  <w:r>
                    <w:rPr>
                      <w:sz w:val="20"/>
                      <w:szCs w:val="20"/>
                      <w:lang w:val="en-GB"/>
                    </w:rPr>
                    <w:t>0.294</w:t>
                  </w:r>
                </w:p>
              </w:tc>
            </w:tr>
            <w:tr w:rsidR="0064310D" w14:paraId="35E9D442" w14:textId="77777777" w:rsidTr="008C6B8A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730" w:type="dxa"/>
                </w:tcPr>
                <w:p w14:paraId="6D1472C4" w14:textId="4383A610" w:rsidR="0064310D" w:rsidRPr="00C11283" w:rsidRDefault="0064310D" w:rsidP="0064310D">
                  <w:pPr>
                    <w:pStyle w:val="Contenuto"/>
                    <w:jc w:val="center"/>
                    <w:rPr>
                      <w:sz w:val="20"/>
                      <w:szCs w:val="20"/>
                      <w:lang w:val="en-GB"/>
                    </w:rPr>
                  </w:pPr>
                  <w:r w:rsidRPr="008C62A2">
                    <w:rPr>
                      <w:sz w:val="20"/>
                      <w:szCs w:val="20"/>
                      <w:lang w:val="en-GB"/>
                    </w:rPr>
                    <w:t>lr, lambda=1e-</w:t>
                  </w:r>
                  <w:r>
                    <w:rPr>
                      <w:sz w:val="20"/>
                      <w:szCs w:val="20"/>
                      <w:lang w:val="en-GB"/>
                    </w:rPr>
                    <w:t>3</w:t>
                  </w:r>
                </w:p>
              </w:tc>
              <w:tc>
                <w:tcPr>
                  <w:tcW w:w="866" w:type="dxa"/>
                </w:tcPr>
                <w:p w14:paraId="4483BFBD" w14:textId="164F6618" w:rsidR="0064310D" w:rsidRPr="00C11283" w:rsidRDefault="00977C1D" w:rsidP="0064310D">
                  <w:pPr>
                    <w:pStyle w:val="Contenuto"/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sz w:val="20"/>
                      <w:szCs w:val="20"/>
                      <w:lang w:val="en-GB"/>
                    </w:rPr>
                  </w:pPr>
                  <w:r>
                    <w:rPr>
                      <w:sz w:val="20"/>
                      <w:szCs w:val="20"/>
                      <w:lang w:val="en-GB"/>
                    </w:rPr>
                    <w:t>0.113</w:t>
                  </w:r>
                </w:p>
              </w:tc>
              <w:tc>
                <w:tcPr>
                  <w:tcW w:w="806" w:type="dxa"/>
                </w:tcPr>
                <w:p w14:paraId="0D5F9D4A" w14:textId="116A4C63" w:rsidR="0064310D" w:rsidRPr="00C11283" w:rsidRDefault="00977C1D" w:rsidP="0064310D">
                  <w:pPr>
                    <w:pStyle w:val="Contenuto"/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sz w:val="20"/>
                      <w:szCs w:val="20"/>
                      <w:lang w:val="en-GB"/>
                    </w:rPr>
                  </w:pPr>
                  <w:r>
                    <w:rPr>
                      <w:sz w:val="20"/>
                      <w:szCs w:val="20"/>
                      <w:lang w:val="en-GB"/>
                    </w:rPr>
                    <w:t>0.261</w:t>
                  </w:r>
                </w:p>
              </w:tc>
              <w:tc>
                <w:tcPr>
                  <w:tcW w:w="851" w:type="dxa"/>
                </w:tcPr>
                <w:p w14:paraId="2821DB61" w14:textId="638DCAEA" w:rsidR="0064310D" w:rsidRPr="00C11283" w:rsidRDefault="00977C1D" w:rsidP="0064310D">
                  <w:pPr>
                    <w:pStyle w:val="Contenuto"/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sz w:val="20"/>
                      <w:szCs w:val="20"/>
                      <w:lang w:val="en-GB"/>
                    </w:rPr>
                  </w:pPr>
                  <w:r>
                    <w:rPr>
                      <w:sz w:val="20"/>
                      <w:szCs w:val="20"/>
                      <w:lang w:val="en-GB"/>
                    </w:rPr>
                    <w:t>0.303</w:t>
                  </w:r>
                </w:p>
              </w:tc>
            </w:tr>
            <w:tr w:rsidR="0064310D" w14:paraId="23597C93" w14:textId="77777777" w:rsidTr="008C6B8A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730" w:type="dxa"/>
                </w:tcPr>
                <w:p w14:paraId="6680AE68" w14:textId="4095D999" w:rsidR="0064310D" w:rsidRPr="00C11283" w:rsidRDefault="0064310D" w:rsidP="0064310D">
                  <w:pPr>
                    <w:pStyle w:val="Contenuto"/>
                    <w:jc w:val="center"/>
                    <w:rPr>
                      <w:sz w:val="20"/>
                      <w:szCs w:val="20"/>
                      <w:lang w:val="en-GB"/>
                    </w:rPr>
                  </w:pPr>
                  <w:r w:rsidRPr="008C62A2">
                    <w:rPr>
                      <w:sz w:val="20"/>
                      <w:szCs w:val="20"/>
                      <w:lang w:val="en-GB"/>
                    </w:rPr>
                    <w:t>lr, lambda=1E-1</w:t>
                  </w:r>
                </w:p>
              </w:tc>
              <w:tc>
                <w:tcPr>
                  <w:tcW w:w="866" w:type="dxa"/>
                </w:tcPr>
                <w:p w14:paraId="71AFC217" w14:textId="60C7DF70" w:rsidR="0064310D" w:rsidRPr="00C11283" w:rsidRDefault="00980364" w:rsidP="0064310D">
                  <w:pPr>
                    <w:pStyle w:val="Contenuto"/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  <w:lang w:val="en-GB"/>
                    </w:rPr>
                  </w:pPr>
                  <w:r>
                    <w:rPr>
                      <w:sz w:val="20"/>
                      <w:szCs w:val="20"/>
                      <w:lang w:val="en-GB"/>
                    </w:rPr>
                    <w:t>0.17</w:t>
                  </w:r>
                </w:p>
              </w:tc>
              <w:tc>
                <w:tcPr>
                  <w:tcW w:w="806" w:type="dxa"/>
                </w:tcPr>
                <w:p w14:paraId="7EB5E549" w14:textId="60A26885" w:rsidR="0064310D" w:rsidRPr="00C11283" w:rsidRDefault="00980364" w:rsidP="0064310D">
                  <w:pPr>
                    <w:pStyle w:val="Contenuto"/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  <w:lang w:val="en-GB"/>
                    </w:rPr>
                  </w:pPr>
                  <w:r>
                    <w:rPr>
                      <w:sz w:val="20"/>
                      <w:szCs w:val="20"/>
                      <w:lang w:val="en-GB"/>
                    </w:rPr>
                    <w:t>0.408</w:t>
                  </w:r>
                </w:p>
              </w:tc>
              <w:tc>
                <w:tcPr>
                  <w:tcW w:w="851" w:type="dxa"/>
                </w:tcPr>
                <w:p w14:paraId="232A2851" w14:textId="694CD87E" w:rsidR="0064310D" w:rsidRPr="00C11283" w:rsidRDefault="00980364" w:rsidP="0064310D">
                  <w:pPr>
                    <w:pStyle w:val="Contenuto"/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  <w:lang w:val="en-GB"/>
                    </w:rPr>
                  </w:pPr>
                  <w:r>
                    <w:rPr>
                      <w:sz w:val="20"/>
                      <w:szCs w:val="20"/>
                      <w:lang w:val="en-GB"/>
                    </w:rPr>
                    <w:t>0.432</w:t>
                  </w:r>
                </w:p>
              </w:tc>
            </w:tr>
            <w:tr w:rsidR="0064310D" w14:paraId="7F819E67" w14:textId="77777777" w:rsidTr="008C6B8A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730" w:type="dxa"/>
                </w:tcPr>
                <w:p w14:paraId="3B0CE261" w14:textId="7191A502" w:rsidR="0064310D" w:rsidRPr="00C11283" w:rsidRDefault="0064310D" w:rsidP="0064310D">
                  <w:pPr>
                    <w:pStyle w:val="Contenuto"/>
                    <w:jc w:val="center"/>
                    <w:rPr>
                      <w:sz w:val="20"/>
                      <w:szCs w:val="20"/>
                      <w:lang w:val="en-GB"/>
                    </w:rPr>
                  </w:pPr>
                  <w:r w:rsidRPr="008C62A2">
                    <w:rPr>
                      <w:sz w:val="20"/>
                      <w:szCs w:val="20"/>
                      <w:lang w:val="en-GB"/>
                    </w:rPr>
                    <w:t>lr, lambda=1E-</w:t>
                  </w:r>
                  <w:r>
                    <w:rPr>
                      <w:sz w:val="20"/>
                      <w:szCs w:val="20"/>
                      <w:lang w:val="en-GB"/>
                    </w:rPr>
                    <w:t>0</w:t>
                  </w:r>
                </w:p>
              </w:tc>
              <w:tc>
                <w:tcPr>
                  <w:tcW w:w="2523" w:type="dxa"/>
                  <w:gridSpan w:val="3"/>
                </w:tcPr>
                <w:p w14:paraId="785567F2" w14:textId="2F5046ED" w:rsidR="0064310D" w:rsidRPr="00C11283" w:rsidRDefault="00980364" w:rsidP="0064310D">
                  <w:pPr>
                    <w:pStyle w:val="Contenuto"/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sz w:val="20"/>
                      <w:szCs w:val="20"/>
                      <w:lang w:val="en-GB"/>
                    </w:rPr>
                  </w:pPr>
                  <w:r>
                    <w:rPr>
                      <w:sz w:val="20"/>
                      <w:szCs w:val="20"/>
                      <w:lang w:val="en-GB"/>
                    </w:rPr>
                    <w:t>0.285    0.634     0.634</w:t>
                  </w:r>
                </w:p>
              </w:tc>
            </w:tr>
            <w:tr w:rsidR="0064310D" w14:paraId="3BA123D9" w14:textId="77777777" w:rsidTr="008C6B8A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730" w:type="dxa"/>
                </w:tcPr>
                <w:p w14:paraId="2AA6E069" w14:textId="01832F71" w:rsidR="0064310D" w:rsidRPr="00C11283" w:rsidRDefault="0064310D" w:rsidP="0064310D">
                  <w:pPr>
                    <w:pStyle w:val="Contenuto"/>
                    <w:jc w:val="center"/>
                    <w:rPr>
                      <w:sz w:val="20"/>
                      <w:szCs w:val="20"/>
                      <w:lang w:val="en-GB"/>
                    </w:rPr>
                  </w:pPr>
                </w:p>
              </w:tc>
              <w:tc>
                <w:tcPr>
                  <w:tcW w:w="866" w:type="dxa"/>
                </w:tcPr>
                <w:p w14:paraId="5EFBF3E2" w14:textId="7EDA06AE" w:rsidR="0064310D" w:rsidRPr="00C11283" w:rsidRDefault="0064310D" w:rsidP="0064310D">
                  <w:pPr>
                    <w:pStyle w:val="Contenuto"/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1B174A" w:themeColor="text1" w:themeTint="E6"/>
                      <w:sz w:val="20"/>
                      <w:szCs w:val="20"/>
                      <w:lang w:val="en-GB"/>
                    </w:rPr>
                  </w:pPr>
                </w:p>
              </w:tc>
              <w:tc>
                <w:tcPr>
                  <w:tcW w:w="806" w:type="dxa"/>
                </w:tcPr>
                <w:p w14:paraId="02C819D8" w14:textId="047D5282" w:rsidR="0064310D" w:rsidRPr="00C11283" w:rsidRDefault="0064310D" w:rsidP="0064310D">
                  <w:pPr>
                    <w:pStyle w:val="Contenuto"/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1B174A" w:themeColor="text1" w:themeTint="E6"/>
                      <w:sz w:val="20"/>
                      <w:szCs w:val="20"/>
                      <w:lang w:val="en-GB"/>
                    </w:rPr>
                  </w:pPr>
                  <w:r w:rsidRPr="008C62A2">
                    <w:rPr>
                      <w:b/>
                      <w:bCs/>
                      <w:sz w:val="20"/>
                      <w:szCs w:val="20"/>
                      <w:lang w:val="en-GB"/>
                    </w:rPr>
                    <w:t>PCA</w:t>
                  </w:r>
                  <w:r w:rsidR="00977C1D">
                    <w:rPr>
                      <w:b/>
                      <w:bCs/>
                      <w:sz w:val="20"/>
                      <w:szCs w:val="20"/>
                      <w:lang w:val="en-GB"/>
                    </w:rPr>
                    <w:t xml:space="preserve"> </w:t>
                  </w:r>
                  <w:r w:rsidRPr="008C62A2">
                    <w:rPr>
                      <w:b/>
                      <w:bCs/>
                      <w:sz w:val="20"/>
                      <w:szCs w:val="20"/>
                      <w:lang w:val="en-GB"/>
                    </w:rPr>
                    <w:t>m=</w:t>
                  </w:r>
                  <w:r w:rsidR="00977C1D">
                    <w:rPr>
                      <w:b/>
                      <w:bCs/>
                      <w:sz w:val="20"/>
                      <w:szCs w:val="20"/>
                      <w:lang w:val="en-GB"/>
                    </w:rPr>
                    <w:t>9</w:t>
                  </w:r>
                </w:p>
              </w:tc>
              <w:tc>
                <w:tcPr>
                  <w:tcW w:w="851" w:type="dxa"/>
                </w:tcPr>
                <w:p w14:paraId="519426CB" w14:textId="5EBBE378" w:rsidR="0064310D" w:rsidRPr="00C11283" w:rsidRDefault="0064310D" w:rsidP="0064310D">
                  <w:pPr>
                    <w:pStyle w:val="Contenuto"/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1B174A" w:themeColor="text1" w:themeTint="E6"/>
                      <w:sz w:val="20"/>
                      <w:szCs w:val="20"/>
                      <w:lang w:val="en-GB"/>
                    </w:rPr>
                  </w:pPr>
                </w:p>
              </w:tc>
            </w:tr>
            <w:tr w:rsidR="0064310D" w14:paraId="13623BDB" w14:textId="77777777" w:rsidTr="008C6B8A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730" w:type="dxa"/>
                </w:tcPr>
                <w:p w14:paraId="2FE90E1B" w14:textId="73BE0392" w:rsidR="0064310D" w:rsidRPr="00C11283" w:rsidRDefault="0064310D" w:rsidP="0064310D">
                  <w:pPr>
                    <w:pStyle w:val="Contenuto"/>
                    <w:jc w:val="center"/>
                    <w:rPr>
                      <w:sz w:val="20"/>
                      <w:szCs w:val="20"/>
                      <w:lang w:val="en-GB"/>
                    </w:rPr>
                  </w:pPr>
                  <w:r w:rsidRPr="008C62A2">
                    <w:rPr>
                      <w:sz w:val="20"/>
                      <w:szCs w:val="20"/>
                      <w:lang w:val="en-GB"/>
                    </w:rPr>
                    <w:t>lr, lambda=1e-</w:t>
                  </w:r>
                  <w:r>
                    <w:rPr>
                      <w:sz w:val="20"/>
                      <w:szCs w:val="20"/>
                      <w:lang w:val="en-GB"/>
                    </w:rPr>
                    <w:t>5</w:t>
                  </w:r>
                </w:p>
              </w:tc>
              <w:tc>
                <w:tcPr>
                  <w:tcW w:w="866" w:type="dxa"/>
                </w:tcPr>
                <w:p w14:paraId="1ACEE639" w14:textId="28796192" w:rsidR="0064310D" w:rsidRPr="00C11283" w:rsidRDefault="00977C1D" w:rsidP="0064310D">
                  <w:pPr>
                    <w:pStyle w:val="Contenuto"/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sz w:val="20"/>
                      <w:szCs w:val="20"/>
                      <w:lang w:val="en-GB"/>
                    </w:rPr>
                  </w:pPr>
                  <w:r>
                    <w:rPr>
                      <w:sz w:val="20"/>
                      <w:szCs w:val="20"/>
                      <w:lang w:val="en-GB"/>
                    </w:rPr>
                    <w:t>0.157</w:t>
                  </w:r>
                </w:p>
              </w:tc>
              <w:tc>
                <w:tcPr>
                  <w:tcW w:w="806" w:type="dxa"/>
                </w:tcPr>
                <w:p w14:paraId="0E62C5F8" w14:textId="038DBA0D" w:rsidR="0064310D" w:rsidRPr="00C11283" w:rsidRDefault="00977C1D" w:rsidP="0064310D">
                  <w:pPr>
                    <w:pStyle w:val="Contenuto"/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sz w:val="20"/>
                      <w:szCs w:val="20"/>
                      <w:lang w:val="en-GB"/>
                    </w:rPr>
                  </w:pPr>
                  <w:r>
                    <w:rPr>
                      <w:sz w:val="20"/>
                      <w:szCs w:val="20"/>
                      <w:lang w:val="en-GB"/>
                    </w:rPr>
                    <w:t>0.359</w:t>
                  </w:r>
                </w:p>
              </w:tc>
              <w:tc>
                <w:tcPr>
                  <w:tcW w:w="851" w:type="dxa"/>
                </w:tcPr>
                <w:p w14:paraId="7E51637A" w14:textId="3543E925" w:rsidR="0064310D" w:rsidRPr="00C11283" w:rsidRDefault="00977C1D" w:rsidP="0064310D">
                  <w:pPr>
                    <w:pStyle w:val="Contenuto"/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sz w:val="20"/>
                      <w:szCs w:val="20"/>
                      <w:lang w:val="en-GB"/>
                    </w:rPr>
                  </w:pPr>
                  <w:r>
                    <w:rPr>
                      <w:sz w:val="20"/>
                      <w:szCs w:val="20"/>
                      <w:lang w:val="en-GB"/>
                    </w:rPr>
                    <w:t>0.405</w:t>
                  </w:r>
                </w:p>
              </w:tc>
            </w:tr>
            <w:tr w:rsidR="0064310D" w14:paraId="5ABCEC40" w14:textId="77777777" w:rsidTr="008C6B8A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730" w:type="dxa"/>
                </w:tcPr>
                <w:p w14:paraId="3A9EEFD7" w14:textId="065A8929" w:rsidR="0064310D" w:rsidRPr="00C11283" w:rsidRDefault="0064310D" w:rsidP="0064310D">
                  <w:pPr>
                    <w:pStyle w:val="Contenuto"/>
                    <w:jc w:val="center"/>
                    <w:rPr>
                      <w:sz w:val="20"/>
                      <w:szCs w:val="20"/>
                      <w:lang w:val="en-GB"/>
                    </w:rPr>
                  </w:pPr>
                  <w:r w:rsidRPr="008C62A2">
                    <w:rPr>
                      <w:sz w:val="20"/>
                      <w:szCs w:val="20"/>
                      <w:lang w:val="en-GB"/>
                    </w:rPr>
                    <w:t>lr, lambda=1e-</w:t>
                  </w:r>
                  <w:r>
                    <w:rPr>
                      <w:sz w:val="20"/>
                      <w:szCs w:val="20"/>
                      <w:lang w:val="en-GB"/>
                    </w:rPr>
                    <w:t>3</w:t>
                  </w:r>
                </w:p>
              </w:tc>
              <w:tc>
                <w:tcPr>
                  <w:tcW w:w="866" w:type="dxa"/>
                </w:tcPr>
                <w:p w14:paraId="7E63D62E" w14:textId="6D5B29D6" w:rsidR="0064310D" w:rsidRPr="00C11283" w:rsidRDefault="00977C1D" w:rsidP="0064310D">
                  <w:pPr>
                    <w:pStyle w:val="Contenuto"/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  <w:lang w:val="en-GB"/>
                    </w:rPr>
                  </w:pPr>
                  <w:r>
                    <w:rPr>
                      <w:sz w:val="20"/>
                      <w:szCs w:val="20"/>
                      <w:lang w:val="en-GB"/>
                    </w:rPr>
                    <w:t>0.157</w:t>
                  </w:r>
                </w:p>
              </w:tc>
              <w:tc>
                <w:tcPr>
                  <w:tcW w:w="806" w:type="dxa"/>
                </w:tcPr>
                <w:p w14:paraId="571CA310" w14:textId="520BEE8C" w:rsidR="0064310D" w:rsidRPr="00C11283" w:rsidRDefault="00977C1D" w:rsidP="0064310D">
                  <w:pPr>
                    <w:pStyle w:val="Contenuto"/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  <w:lang w:val="en-GB"/>
                    </w:rPr>
                  </w:pPr>
                  <w:r>
                    <w:rPr>
                      <w:sz w:val="20"/>
                      <w:szCs w:val="20"/>
                      <w:lang w:val="en-GB"/>
                    </w:rPr>
                    <w:t>0.364</w:t>
                  </w:r>
                </w:p>
              </w:tc>
              <w:tc>
                <w:tcPr>
                  <w:tcW w:w="851" w:type="dxa"/>
                </w:tcPr>
                <w:p w14:paraId="00A87C80" w14:textId="490BACF8" w:rsidR="0064310D" w:rsidRPr="00C11283" w:rsidRDefault="00977C1D" w:rsidP="0064310D">
                  <w:pPr>
                    <w:pStyle w:val="Contenuto"/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  <w:lang w:val="en-GB"/>
                    </w:rPr>
                  </w:pPr>
                  <w:r>
                    <w:rPr>
                      <w:sz w:val="20"/>
                      <w:szCs w:val="20"/>
                      <w:lang w:val="en-GB"/>
                    </w:rPr>
                    <w:t>0.407</w:t>
                  </w:r>
                </w:p>
              </w:tc>
            </w:tr>
            <w:tr w:rsidR="0064310D" w14:paraId="2F7751A8" w14:textId="77777777" w:rsidTr="008C6B8A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730" w:type="dxa"/>
                </w:tcPr>
                <w:p w14:paraId="13FFB139" w14:textId="3D44CF94" w:rsidR="0064310D" w:rsidRPr="008C62A2" w:rsidRDefault="0064310D" w:rsidP="0064310D">
                  <w:pPr>
                    <w:pStyle w:val="Contenuto"/>
                    <w:jc w:val="center"/>
                    <w:rPr>
                      <w:sz w:val="20"/>
                      <w:szCs w:val="20"/>
                      <w:lang w:val="en-GB"/>
                    </w:rPr>
                  </w:pPr>
                  <w:r w:rsidRPr="008C62A2">
                    <w:rPr>
                      <w:sz w:val="20"/>
                      <w:szCs w:val="20"/>
                      <w:lang w:val="en-GB"/>
                    </w:rPr>
                    <w:t>lr, lambda=1E-1</w:t>
                  </w:r>
                </w:p>
              </w:tc>
              <w:tc>
                <w:tcPr>
                  <w:tcW w:w="866" w:type="dxa"/>
                </w:tcPr>
                <w:p w14:paraId="533E9F30" w14:textId="52F165DC" w:rsidR="0064310D" w:rsidRPr="00C11283" w:rsidRDefault="00980364" w:rsidP="0064310D">
                  <w:pPr>
                    <w:pStyle w:val="Contenuto"/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sz w:val="20"/>
                      <w:szCs w:val="20"/>
                      <w:lang w:val="en-GB"/>
                    </w:rPr>
                  </w:pPr>
                  <w:r>
                    <w:rPr>
                      <w:sz w:val="20"/>
                      <w:szCs w:val="20"/>
                      <w:lang w:val="en-GB"/>
                    </w:rPr>
                    <w:t>0.196</w:t>
                  </w:r>
                </w:p>
              </w:tc>
              <w:tc>
                <w:tcPr>
                  <w:tcW w:w="806" w:type="dxa"/>
                </w:tcPr>
                <w:p w14:paraId="246DD938" w14:textId="25E56A4A" w:rsidR="0064310D" w:rsidRPr="00C11283" w:rsidRDefault="00980364" w:rsidP="0064310D">
                  <w:pPr>
                    <w:pStyle w:val="Contenuto"/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sz w:val="20"/>
                      <w:szCs w:val="20"/>
                      <w:lang w:val="en-GB"/>
                    </w:rPr>
                  </w:pPr>
                  <w:r>
                    <w:rPr>
                      <w:sz w:val="20"/>
                      <w:szCs w:val="20"/>
                      <w:lang w:val="en-GB"/>
                    </w:rPr>
                    <w:t>0.462</w:t>
                  </w:r>
                </w:p>
              </w:tc>
              <w:tc>
                <w:tcPr>
                  <w:tcW w:w="851" w:type="dxa"/>
                </w:tcPr>
                <w:p w14:paraId="2532F896" w14:textId="1011A61F" w:rsidR="0064310D" w:rsidRPr="00C11283" w:rsidRDefault="00980364" w:rsidP="0064310D">
                  <w:pPr>
                    <w:pStyle w:val="Contenuto"/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sz w:val="20"/>
                      <w:szCs w:val="20"/>
                      <w:lang w:val="en-GB"/>
                    </w:rPr>
                  </w:pPr>
                  <w:r>
                    <w:rPr>
                      <w:sz w:val="20"/>
                      <w:szCs w:val="20"/>
                      <w:lang w:val="en-GB"/>
                    </w:rPr>
                    <w:t>0.496</w:t>
                  </w:r>
                </w:p>
              </w:tc>
            </w:tr>
            <w:tr w:rsidR="0064310D" w14:paraId="27B5888A" w14:textId="77777777" w:rsidTr="008C6B8A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730" w:type="dxa"/>
                </w:tcPr>
                <w:p w14:paraId="55676046" w14:textId="13DC42C6" w:rsidR="0064310D" w:rsidRPr="008C62A2" w:rsidRDefault="0064310D" w:rsidP="0064310D">
                  <w:pPr>
                    <w:pStyle w:val="Contenuto"/>
                    <w:jc w:val="center"/>
                    <w:rPr>
                      <w:sz w:val="20"/>
                      <w:szCs w:val="20"/>
                      <w:lang w:val="en-GB"/>
                    </w:rPr>
                  </w:pPr>
                  <w:r w:rsidRPr="008C62A2">
                    <w:rPr>
                      <w:sz w:val="20"/>
                      <w:szCs w:val="20"/>
                      <w:lang w:val="en-GB"/>
                    </w:rPr>
                    <w:t>lr, lambda=1E-</w:t>
                  </w:r>
                  <w:r>
                    <w:rPr>
                      <w:sz w:val="20"/>
                      <w:szCs w:val="20"/>
                      <w:lang w:val="en-GB"/>
                    </w:rPr>
                    <w:t>0</w:t>
                  </w:r>
                </w:p>
              </w:tc>
              <w:tc>
                <w:tcPr>
                  <w:tcW w:w="866" w:type="dxa"/>
                </w:tcPr>
                <w:p w14:paraId="79E54354" w14:textId="235547EF" w:rsidR="0064310D" w:rsidRPr="00C11283" w:rsidRDefault="00980364" w:rsidP="0064310D">
                  <w:pPr>
                    <w:pStyle w:val="Contenuto"/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  <w:lang w:val="en-GB"/>
                    </w:rPr>
                  </w:pPr>
                  <w:r>
                    <w:rPr>
                      <w:sz w:val="20"/>
                      <w:szCs w:val="20"/>
                      <w:lang w:val="en-GB"/>
                    </w:rPr>
                    <w:t>0.296</w:t>
                  </w:r>
                </w:p>
              </w:tc>
              <w:tc>
                <w:tcPr>
                  <w:tcW w:w="806" w:type="dxa"/>
                </w:tcPr>
                <w:p w14:paraId="6B54EEEA" w14:textId="0C60E82A" w:rsidR="0064310D" w:rsidRPr="00C11283" w:rsidRDefault="00980364" w:rsidP="0064310D">
                  <w:pPr>
                    <w:pStyle w:val="Contenuto"/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  <w:lang w:val="en-GB"/>
                    </w:rPr>
                  </w:pPr>
                  <w:r>
                    <w:rPr>
                      <w:sz w:val="20"/>
                      <w:szCs w:val="20"/>
                      <w:lang w:val="en-GB"/>
                    </w:rPr>
                    <w:t>0.656</w:t>
                  </w:r>
                </w:p>
              </w:tc>
              <w:tc>
                <w:tcPr>
                  <w:tcW w:w="851" w:type="dxa"/>
                </w:tcPr>
                <w:p w14:paraId="345E7B86" w14:textId="3B110450" w:rsidR="0064310D" w:rsidRPr="00C11283" w:rsidRDefault="00980364" w:rsidP="0064310D">
                  <w:pPr>
                    <w:pStyle w:val="Contenuto"/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  <w:lang w:val="en-GB"/>
                    </w:rPr>
                  </w:pPr>
                  <w:r>
                    <w:rPr>
                      <w:sz w:val="20"/>
                      <w:szCs w:val="20"/>
                      <w:lang w:val="en-GB"/>
                    </w:rPr>
                    <w:t>0.655</w:t>
                  </w:r>
                </w:p>
              </w:tc>
            </w:tr>
          </w:tbl>
          <w:p w14:paraId="1CC04478" w14:textId="77777777" w:rsidR="005A29C8" w:rsidRDefault="005A29C8" w:rsidP="008C6B8A">
            <w:pPr>
              <w:pStyle w:val="Contenuto"/>
              <w:jc w:val="center"/>
              <w:rPr>
                <w:b/>
                <w:bCs/>
                <w:sz w:val="24"/>
                <w:szCs w:val="24"/>
                <w:lang w:val="en-GB"/>
              </w:rPr>
            </w:pPr>
          </w:p>
        </w:tc>
        <w:tc>
          <w:tcPr>
            <w:tcW w:w="5012" w:type="dxa"/>
            <w:vAlign w:val="center"/>
          </w:tcPr>
          <w:tbl>
            <w:tblPr>
              <w:tblStyle w:val="Tabellasemplice-3"/>
              <w:tblW w:w="0" w:type="auto"/>
              <w:jc w:val="right"/>
              <w:tblLook w:val="04A0" w:firstRow="1" w:lastRow="0" w:firstColumn="1" w:lastColumn="0" w:noHBand="0" w:noVBand="1"/>
            </w:tblPr>
            <w:tblGrid>
              <w:gridCol w:w="1802"/>
              <w:gridCol w:w="891"/>
              <w:gridCol w:w="851"/>
              <w:gridCol w:w="850"/>
            </w:tblGrid>
            <w:tr w:rsidR="005A29C8" w14:paraId="4BC6D990" w14:textId="77777777" w:rsidTr="008C6B8A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jc w:val="right"/>
              </w:trPr>
              <w:tc>
                <w:tcPr>
      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      <w:tcW w:w="1802" w:type="dxa"/>
                </w:tcPr>
                <w:p w14:paraId="170F8025" w14:textId="77777777" w:rsidR="005A29C8" w:rsidRPr="000B054F" w:rsidRDefault="005A29C8" w:rsidP="008C6B8A">
                  <w:pPr>
                    <w:pStyle w:val="Contenuto"/>
                    <w:jc w:val="center"/>
                    <w:rPr>
                      <w:sz w:val="20"/>
                      <w:szCs w:val="20"/>
                      <w:lang w:val="en-GB"/>
                    </w:rPr>
                  </w:pPr>
                </w:p>
              </w:tc>
              <w:tc>
                <w:tcPr>
                  <w:tcW w:w="891" w:type="dxa"/>
                </w:tcPr>
                <w:p w14:paraId="48B3C908" w14:textId="77777777" w:rsidR="005A29C8" w:rsidRPr="000B054F" w:rsidRDefault="005A29C8" w:rsidP="008C6B8A">
                  <w:pPr>
                    <w:pStyle w:val="Contenuto"/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sz w:val="20"/>
                      <w:szCs w:val="20"/>
                      <w:lang w:val="en-GB"/>
                    </w:rPr>
                  </w:pPr>
                  <w:r w:rsidRPr="000B054F">
                    <w:rPr>
                      <w:sz w:val="20"/>
                      <w:szCs w:val="20"/>
                      <w:lang w:val="en-GB"/>
                    </w:rPr>
                    <w:t>π = 0.5</w:t>
                  </w:r>
                </w:p>
              </w:tc>
              <w:tc>
                <w:tcPr>
                  <w:tcW w:w="851" w:type="dxa"/>
                </w:tcPr>
                <w:p w14:paraId="34341D96" w14:textId="77777777" w:rsidR="005A29C8" w:rsidRPr="000B054F" w:rsidRDefault="005A29C8" w:rsidP="008C6B8A">
                  <w:pPr>
                    <w:pStyle w:val="Contenuto"/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sz w:val="20"/>
                      <w:szCs w:val="20"/>
                      <w:lang w:val="en-GB"/>
                    </w:rPr>
                  </w:pPr>
                  <w:r w:rsidRPr="000B054F">
                    <w:rPr>
                      <w:sz w:val="20"/>
                      <w:szCs w:val="20"/>
                      <w:lang w:val="en-GB"/>
                    </w:rPr>
                    <w:t>π = 0.9</w:t>
                  </w:r>
                </w:p>
              </w:tc>
              <w:tc>
                <w:tcPr>
                  <w:tcW w:w="850" w:type="dxa"/>
                </w:tcPr>
                <w:p w14:paraId="4E5FC9A0" w14:textId="77777777" w:rsidR="005A29C8" w:rsidRPr="000B054F" w:rsidRDefault="005A29C8" w:rsidP="008C6B8A">
                  <w:pPr>
                    <w:pStyle w:val="Contenuto"/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sz w:val="20"/>
                      <w:szCs w:val="20"/>
                      <w:lang w:val="en-GB"/>
                    </w:rPr>
                  </w:pPr>
                  <w:r w:rsidRPr="000B054F">
                    <w:rPr>
                      <w:sz w:val="20"/>
                      <w:szCs w:val="20"/>
                      <w:lang w:val="en-GB"/>
                    </w:rPr>
                    <w:t>π = 0.1</w:t>
                  </w:r>
                </w:p>
              </w:tc>
            </w:tr>
            <w:tr w:rsidR="005A29C8" w14:paraId="2C87F20C" w14:textId="77777777" w:rsidTr="008C6B8A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right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802" w:type="dxa"/>
                </w:tcPr>
                <w:p w14:paraId="26954C5F" w14:textId="77777777" w:rsidR="005A29C8" w:rsidRPr="000B054F" w:rsidRDefault="005A29C8" w:rsidP="008C6B8A">
                  <w:pPr>
                    <w:pStyle w:val="Contenuto"/>
                    <w:jc w:val="center"/>
                    <w:rPr>
                      <w:sz w:val="20"/>
                      <w:szCs w:val="20"/>
                      <w:lang w:val="en-GB"/>
                    </w:rPr>
                  </w:pPr>
                </w:p>
              </w:tc>
              <w:tc>
                <w:tcPr>
                  <w:tcW w:w="2592" w:type="dxa"/>
                  <w:gridSpan w:val="3"/>
                </w:tcPr>
                <w:p w14:paraId="489F90EF" w14:textId="77777777" w:rsidR="005A29C8" w:rsidRPr="000B054F" w:rsidRDefault="005A29C8" w:rsidP="008C6B8A">
                  <w:pPr>
                    <w:pStyle w:val="Contenuto"/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  <w:lang w:val="en-GB"/>
                    </w:rPr>
                  </w:pPr>
                  <w:r w:rsidRPr="000B054F">
                    <w:rPr>
                      <w:b/>
                      <w:bCs/>
                      <w:sz w:val="20"/>
                      <w:szCs w:val="20"/>
                      <w:lang w:val="en-GB"/>
                    </w:rPr>
                    <w:t>NO PCA</w:t>
                  </w:r>
                </w:p>
              </w:tc>
            </w:tr>
            <w:tr w:rsidR="00980364" w14:paraId="537F81CC" w14:textId="77777777" w:rsidTr="008C6B8A">
              <w:trPr>
                <w:jc w:val="right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802" w:type="dxa"/>
                </w:tcPr>
                <w:p w14:paraId="765D8C4D" w14:textId="36134F0E" w:rsidR="00980364" w:rsidRPr="000B054F" w:rsidRDefault="00980364" w:rsidP="00980364">
                  <w:pPr>
                    <w:pStyle w:val="Contenuto"/>
                    <w:jc w:val="center"/>
                    <w:rPr>
                      <w:sz w:val="20"/>
                      <w:szCs w:val="20"/>
                    </w:rPr>
                  </w:pPr>
                  <w:r w:rsidRPr="008C62A2">
                    <w:rPr>
                      <w:sz w:val="20"/>
                      <w:szCs w:val="20"/>
                      <w:lang w:val="en-GB"/>
                    </w:rPr>
                    <w:t>lr, lambda=1e-</w:t>
                  </w:r>
                  <w:r>
                    <w:rPr>
                      <w:sz w:val="20"/>
                      <w:szCs w:val="20"/>
                      <w:lang w:val="en-GB"/>
                    </w:rPr>
                    <w:t>5</w:t>
                  </w:r>
                </w:p>
              </w:tc>
              <w:tc>
                <w:tcPr>
                  <w:tcW w:w="891" w:type="dxa"/>
                </w:tcPr>
                <w:p w14:paraId="7DDC4CEC" w14:textId="7C8CDE00" w:rsidR="00980364" w:rsidRPr="000B054F" w:rsidRDefault="00F66E20" w:rsidP="00980364">
                  <w:pPr>
                    <w:pStyle w:val="Contenuto"/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1B174A" w:themeColor="text1" w:themeTint="E6"/>
                      <w:sz w:val="20"/>
                      <w:szCs w:val="20"/>
                      <w:lang w:val="en-GB"/>
                    </w:rPr>
                  </w:pPr>
                  <w:r>
                    <w:rPr>
                      <w:color w:val="1B174A" w:themeColor="text1" w:themeTint="E6"/>
                      <w:sz w:val="20"/>
                      <w:szCs w:val="20"/>
                      <w:lang w:val="en-GB"/>
                    </w:rPr>
                    <w:t>0.056</w:t>
                  </w:r>
                </w:p>
              </w:tc>
              <w:tc>
                <w:tcPr>
                  <w:tcW w:w="851" w:type="dxa"/>
                </w:tcPr>
                <w:p w14:paraId="077FE9C2" w14:textId="26833517" w:rsidR="00980364" w:rsidRPr="000B054F" w:rsidRDefault="00F66E20" w:rsidP="00980364">
                  <w:pPr>
                    <w:pStyle w:val="Contenuto"/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1B174A" w:themeColor="text1" w:themeTint="E6"/>
                      <w:sz w:val="20"/>
                      <w:szCs w:val="20"/>
                      <w:lang w:val="en-GB"/>
                    </w:rPr>
                  </w:pPr>
                  <w:r>
                    <w:rPr>
                      <w:color w:val="1B174A" w:themeColor="text1" w:themeTint="E6"/>
                      <w:sz w:val="20"/>
                      <w:szCs w:val="20"/>
                      <w:lang w:val="en-GB"/>
                    </w:rPr>
                    <w:t>0.158</w:t>
                  </w:r>
                </w:p>
              </w:tc>
              <w:tc>
                <w:tcPr>
                  <w:tcW w:w="850" w:type="dxa"/>
                </w:tcPr>
                <w:p w14:paraId="513759DE" w14:textId="489C3FFC" w:rsidR="00980364" w:rsidRPr="000B054F" w:rsidRDefault="00F66E20" w:rsidP="00980364">
                  <w:pPr>
                    <w:pStyle w:val="Contenuto"/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1B174A" w:themeColor="text1" w:themeTint="E6"/>
                      <w:sz w:val="20"/>
                      <w:szCs w:val="20"/>
                      <w:lang w:val="en-GB"/>
                    </w:rPr>
                  </w:pPr>
                  <w:r>
                    <w:rPr>
                      <w:color w:val="1B174A" w:themeColor="text1" w:themeTint="E6"/>
                      <w:sz w:val="20"/>
                      <w:szCs w:val="20"/>
                      <w:lang w:val="en-GB"/>
                    </w:rPr>
                    <w:t>0.162</w:t>
                  </w:r>
                </w:p>
              </w:tc>
            </w:tr>
            <w:tr w:rsidR="00980364" w14:paraId="036B96DD" w14:textId="77777777" w:rsidTr="008C6B8A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right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802" w:type="dxa"/>
                </w:tcPr>
                <w:p w14:paraId="5DA35B61" w14:textId="4F70A1FC" w:rsidR="00980364" w:rsidRPr="000B054F" w:rsidRDefault="00980364" w:rsidP="00980364">
                  <w:pPr>
                    <w:pStyle w:val="Contenuto"/>
                    <w:jc w:val="center"/>
                    <w:rPr>
                      <w:sz w:val="20"/>
                      <w:szCs w:val="20"/>
                      <w:lang w:val="en-GB"/>
                    </w:rPr>
                  </w:pPr>
                  <w:r w:rsidRPr="008C62A2">
                    <w:rPr>
                      <w:sz w:val="20"/>
                      <w:szCs w:val="20"/>
                      <w:lang w:val="en-GB"/>
                    </w:rPr>
                    <w:t>lr, lambda=1e-</w:t>
                  </w:r>
                  <w:r>
                    <w:rPr>
                      <w:sz w:val="20"/>
                      <w:szCs w:val="20"/>
                      <w:lang w:val="en-GB"/>
                    </w:rPr>
                    <w:t>3</w:t>
                  </w:r>
                </w:p>
              </w:tc>
              <w:tc>
                <w:tcPr>
                  <w:tcW w:w="891" w:type="dxa"/>
                </w:tcPr>
                <w:p w14:paraId="5EF58422" w14:textId="66FBE1DA" w:rsidR="00980364" w:rsidRPr="000B054F" w:rsidRDefault="00F66E20" w:rsidP="00980364">
                  <w:pPr>
                    <w:pStyle w:val="Contenuto"/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  <w:lang w:val="en-GB"/>
                    </w:rPr>
                  </w:pPr>
                  <w:r>
                    <w:rPr>
                      <w:sz w:val="20"/>
                      <w:szCs w:val="20"/>
                      <w:lang w:val="en-GB"/>
                    </w:rPr>
                    <w:t>0.056</w:t>
                  </w:r>
                </w:p>
              </w:tc>
              <w:tc>
                <w:tcPr>
                  <w:tcW w:w="851" w:type="dxa"/>
                </w:tcPr>
                <w:p w14:paraId="0BDAFBC6" w14:textId="35F912D2" w:rsidR="00980364" w:rsidRPr="000B054F" w:rsidRDefault="00F66E20" w:rsidP="00980364">
                  <w:pPr>
                    <w:pStyle w:val="Contenuto"/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  <w:lang w:val="en-GB"/>
                    </w:rPr>
                  </w:pPr>
                  <w:r>
                    <w:rPr>
                      <w:sz w:val="20"/>
                      <w:szCs w:val="20"/>
                      <w:lang w:val="en-GB"/>
                    </w:rPr>
                    <w:t>0.168</w:t>
                  </w:r>
                </w:p>
              </w:tc>
              <w:tc>
                <w:tcPr>
                  <w:tcW w:w="850" w:type="dxa"/>
                </w:tcPr>
                <w:p w14:paraId="6AF99239" w14:textId="085E1E59" w:rsidR="00980364" w:rsidRPr="000B054F" w:rsidRDefault="00F66E20" w:rsidP="00980364">
                  <w:pPr>
                    <w:pStyle w:val="Contenuto"/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  <w:lang w:val="en-GB"/>
                    </w:rPr>
                  </w:pPr>
                  <w:r>
                    <w:rPr>
                      <w:sz w:val="20"/>
                      <w:szCs w:val="20"/>
                      <w:lang w:val="en-GB"/>
                    </w:rPr>
                    <w:t>0.168</w:t>
                  </w:r>
                </w:p>
              </w:tc>
            </w:tr>
            <w:tr w:rsidR="00980364" w14:paraId="49B18FA6" w14:textId="77777777" w:rsidTr="008C6B8A">
              <w:trPr>
                <w:jc w:val="right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802" w:type="dxa"/>
                </w:tcPr>
                <w:p w14:paraId="51873D07" w14:textId="252C38BC" w:rsidR="00980364" w:rsidRPr="000B054F" w:rsidRDefault="00980364" w:rsidP="00980364">
                  <w:pPr>
                    <w:pStyle w:val="Contenuto"/>
                    <w:jc w:val="center"/>
                    <w:rPr>
                      <w:sz w:val="20"/>
                      <w:szCs w:val="20"/>
                      <w:lang w:val="en-GB"/>
                    </w:rPr>
                  </w:pPr>
                  <w:r w:rsidRPr="008C62A2">
                    <w:rPr>
                      <w:sz w:val="20"/>
                      <w:szCs w:val="20"/>
                      <w:lang w:val="en-GB"/>
                    </w:rPr>
                    <w:t>lr, lambda=1E-1</w:t>
                  </w:r>
                </w:p>
              </w:tc>
              <w:tc>
                <w:tcPr>
                  <w:tcW w:w="891" w:type="dxa"/>
                </w:tcPr>
                <w:p w14:paraId="4C3D1DD8" w14:textId="6BC780A6" w:rsidR="00980364" w:rsidRPr="000B054F" w:rsidRDefault="00F66E20" w:rsidP="00980364">
                  <w:pPr>
                    <w:pStyle w:val="Contenuto"/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sz w:val="20"/>
                      <w:szCs w:val="20"/>
                      <w:lang w:val="en-GB"/>
                    </w:rPr>
                  </w:pPr>
                  <w:r>
                    <w:rPr>
                      <w:sz w:val="20"/>
                      <w:szCs w:val="20"/>
                      <w:lang w:val="en-GB"/>
                    </w:rPr>
                    <w:t>0.122</w:t>
                  </w:r>
                </w:p>
              </w:tc>
              <w:tc>
                <w:tcPr>
                  <w:tcW w:w="851" w:type="dxa"/>
                </w:tcPr>
                <w:p w14:paraId="5FAEBB50" w14:textId="7DBFFAD8" w:rsidR="00980364" w:rsidRPr="000B054F" w:rsidRDefault="00F66E20" w:rsidP="00980364">
                  <w:pPr>
                    <w:pStyle w:val="Contenuto"/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sz w:val="20"/>
                      <w:szCs w:val="20"/>
                      <w:lang w:val="en-GB"/>
                    </w:rPr>
                  </w:pPr>
                  <w:r>
                    <w:rPr>
                      <w:sz w:val="20"/>
                      <w:szCs w:val="20"/>
                      <w:lang w:val="en-GB"/>
                    </w:rPr>
                    <w:t>0.279</w:t>
                  </w:r>
                </w:p>
              </w:tc>
              <w:tc>
                <w:tcPr>
                  <w:tcW w:w="850" w:type="dxa"/>
                </w:tcPr>
                <w:p w14:paraId="4D54CFB7" w14:textId="6576FFE2" w:rsidR="00980364" w:rsidRPr="000B054F" w:rsidRDefault="00F66E20" w:rsidP="00980364">
                  <w:pPr>
                    <w:pStyle w:val="Contenuto"/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sz w:val="20"/>
                      <w:szCs w:val="20"/>
                      <w:lang w:val="en-GB"/>
                    </w:rPr>
                  </w:pPr>
                  <w:r>
                    <w:rPr>
                      <w:sz w:val="20"/>
                      <w:szCs w:val="20"/>
                      <w:lang w:val="en-GB"/>
                    </w:rPr>
                    <w:t>0.313</w:t>
                  </w:r>
                </w:p>
              </w:tc>
            </w:tr>
            <w:tr w:rsidR="00980364" w14:paraId="4D34AFD6" w14:textId="77777777" w:rsidTr="008C6B8A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right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802" w:type="dxa"/>
                </w:tcPr>
                <w:p w14:paraId="03984FFB" w14:textId="2C8940D7" w:rsidR="00980364" w:rsidRPr="000B054F" w:rsidRDefault="00980364" w:rsidP="00980364">
                  <w:pPr>
                    <w:pStyle w:val="Contenuto"/>
                    <w:jc w:val="center"/>
                    <w:rPr>
                      <w:sz w:val="20"/>
                      <w:szCs w:val="20"/>
                      <w:lang w:val="en-GB"/>
                    </w:rPr>
                  </w:pPr>
                  <w:r w:rsidRPr="008C62A2">
                    <w:rPr>
                      <w:sz w:val="20"/>
                      <w:szCs w:val="20"/>
                      <w:lang w:val="en-GB"/>
                    </w:rPr>
                    <w:t>lr, lambda=1E-</w:t>
                  </w:r>
                  <w:r>
                    <w:rPr>
                      <w:sz w:val="20"/>
                      <w:szCs w:val="20"/>
                      <w:lang w:val="en-GB"/>
                    </w:rPr>
                    <w:t>0</w:t>
                  </w:r>
                </w:p>
              </w:tc>
              <w:tc>
                <w:tcPr>
                  <w:tcW w:w="891" w:type="dxa"/>
                </w:tcPr>
                <w:p w14:paraId="05410756" w14:textId="01457F23" w:rsidR="00980364" w:rsidRPr="000B054F" w:rsidRDefault="00E42ECA" w:rsidP="00980364">
                  <w:pPr>
                    <w:pStyle w:val="Contenuto"/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  <w:lang w:val="en-GB"/>
                    </w:rPr>
                  </w:pPr>
                  <w:r>
                    <w:rPr>
                      <w:sz w:val="20"/>
                      <w:szCs w:val="20"/>
                      <w:lang w:val="en-GB"/>
                    </w:rPr>
                    <w:t>0.228</w:t>
                  </w:r>
                </w:p>
              </w:tc>
              <w:tc>
                <w:tcPr>
                  <w:tcW w:w="851" w:type="dxa"/>
                </w:tcPr>
                <w:p w14:paraId="2AC315BB" w14:textId="7F563E79" w:rsidR="00980364" w:rsidRPr="000B054F" w:rsidRDefault="00E42ECA" w:rsidP="00980364">
                  <w:pPr>
                    <w:pStyle w:val="Contenuto"/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  <w:lang w:val="en-GB"/>
                    </w:rPr>
                  </w:pPr>
                  <w:r>
                    <w:rPr>
                      <w:sz w:val="20"/>
                      <w:szCs w:val="20"/>
                      <w:lang w:val="en-GB"/>
                    </w:rPr>
                    <w:t>0.542</w:t>
                  </w:r>
                </w:p>
              </w:tc>
              <w:tc>
                <w:tcPr>
                  <w:tcW w:w="850" w:type="dxa"/>
                </w:tcPr>
                <w:p w14:paraId="19257636" w14:textId="38986721" w:rsidR="00980364" w:rsidRPr="000B054F" w:rsidRDefault="00E42ECA" w:rsidP="00980364">
                  <w:pPr>
                    <w:pStyle w:val="Contenuto"/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  <w:lang w:val="en-GB"/>
                    </w:rPr>
                  </w:pPr>
                  <w:r>
                    <w:rPr>
                      <w:sz w:val="20"/>
                      <w:szCs w:val="20"/>
                      <w:lang w:val="en-GB"/>
                    </w:rPr>
                    <w:t>0.552</w:t>
                  </w:r>
                </w:p>
              </w:tc>
            </w:tr>
            <w:tr w:rsidR="00980364" w14:paraId="1AD806A1" w14:textId="77777777" w:rsidTr="008C6B8A">
              <w:trPr>
                <w:jc w:val="right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802" w:type="dxa"/>
                </w:tcPr>
                <w:p w14:paraId="3BE0A9EC" w14:textId="77777777" w:rsidR="00980364" w:rsidRPr="000B054F" w:rsidRDefault="00980364" w:rsidP="00980364">
                  <w:pPr>
                    <w:pStyle w:val="Contenuto"/>
                    <w:jc w:val="center"/>
                    <w:rPr>
                      <w:sz w:val="20"/>
                      <w:szCs w:val="20"/>
                      <w:lang w:val="en-GB"/>
                    </w:rPr>
                  </w:pPr>
                </w:p>
              </w:tc>
              <w:tc>
                <w:tcPr>
                  <w:tcW w:w="2592" w:type="dxa"/>
                  <w:gridSpan w:val="3"/>
                </w:tcPr>
                <w:p w14:paraId="34E39BAD" w14:textId="17C680A9" w:rsidR="00980364" w:rsidRPr="000B054F" w:rsidRDefault="00980364" w:rsidP="00980364">
                  <w:pPr>
                    <w:pStyle w:val="Contenuto"/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sz w:val="20"/>
                      <w:szCs w:val="20"/>
                      <w:lang w:val="en-GB"/>
                    </w:rPr>
                  </w:pPr>
                  <w:r w:rsidRPr="008C62A2">
                    <w:rPr>
                      <w:b/>
                      <w:bCs/>
                      <w:sz w:val="20"/>
                      <w:szCs w:val="20"/>
                      <w:lang w:val="en-GB"/>
                    </w:rPr>
                    <w:t>PCA m=10</w:t>
                  </w:r>
                </w:p>
              </w:tc>
            </w:tr>
            <w:tr w:rsidR="00980364" w14:paraId="7CADA09D" w14:textId="77777777" w:rsidTr="008C6B8A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right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802" w:type="dxa"/>
                </w:tcPr>
                <w:p w14:paraId="6C830C9A" w14:textId="35C0921B" w:rsidR="00980364" w:rsidRPr="000B054F" w:rsidRDefault="00980364" w:rsidP="00980364">
                  <w:pPr>
                    <w:pStyle w:val="Contenuto"/>
                    <w:jc w:val="center"/>
                    <w:rPr>
                      <w:sz w:val="20"/>
                      <w:szCs w:val="20"/>
                      <w:lang w:val="en-GB"/>
                    </w:rPr>
                  </w:pPr>
                  <w:r w:rsidRPr="008C62A2">
                    <w:rPr>
                      <w:sz w:val="20"/>
                      <w:szCs w:val="20"/>
                      <w:lang w:val="en-GB"/>
                    </w:rPr>
                    <w:t>lr, lambda=1e-</w:t>
                  </w:r>
                  <w:r>
                    <w:rPr>
                      <w:sz w:val="20"/>
                      <w:szCs w:val="20"/>
                      <w:lang w:val="en-GB"/>
                    </w:rPr>
                    <w:t>5</w:t>
                  </w:r>
                </w:p>
              </w:tc>
              <w:tc>
                <w:tcPr>
                  <w:tcW w:w="891" w:type="dxa"/>
                </w:tcPr>
                <w:p w14:paraId="7A876009" w14:textId="3FF1D24A" w:rsidR="00980364" w:rsidRPr="000B054F" w:rsidRDefault="00F66E20" w:rsidP="00980364">
                  <w:pPr>
                    <w:pStyle w:val="Contenuto"/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1B174A" w:themeColor="text1" w:themeTint="E6"/>
                      <w:sz w:val="20"/>
                      <w:szCs w:val="20"/>
                      <w:lang w:val="en-GB"/>
                    </w:rPr>
                  </w:pPr>
                  <w:r>
                    <w:rPr>
                      <w:color w:val="1B174A" w:themeColor="text1" w:themeTint="E6"/>
                      <w:sz w:val="20"/>
                      <w:szCs w:val="20"/>
                      <w:lang w:val="en-GB"/>
                    </w:rPr>
                    <w:t>0.068</w:t>
                  </w:r>
                </w:p>
              </w:tc>
              <w:tc>
                <w:tcPr>
                  <w:tcW w:w="851" w:type="dxa"/>
                </w:tcPr>
                <w:p w14:paraId="367C2F48" w14:textId="6937A0AF" w:rsidR="00980364" w:rsidRPr="000B054F" w:rsidRDefault="00F66E20" w:rsidP="00980364">
                  <w:pPr>
                    <w:pStyle w:val="Contenuto"/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1B174A" w:themeColor="text1" w:themeTint="E6"/>
                      <w:sz w:val="20"/>
                      <w:szCs w:val="20"/>
                      <w:lang w:val="en-GB"/>
                    </w:rPr>
                  </w:pPr>
                  <w:r>
                    <w:rPr>
                      <w:color w:val="1B174A" w:themeColor="text1" w:themeTint="E6"/>
                      <w:sz w:val="20"/>
                      <w:szCs w:val="20"/>
                      <w:lang w:val="en-GB"/>
                    </w:rPr>
                    <w:t>0.197</w:t>
                  </w:r>
                </w:p>
              </w:tc>
              <w:tc>
                <w:tcPr>
                  <w:tcW w:w="850" w:type="dxa"/>
                </w:tcPr>
                <w:p w14:paraId="552EBA4B" w14:textId="1D94E872" w:rsidR="00980364" w:rsidRPr="000B054F" w:rsidRDefault="00F66E20" w:rsidP="00980364">
                  <w:pPr>
                    <w:pStyle w:val="Contenuto"/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1B174A" w:themeColor="text1" w:themeTint="E6"/>
                      <w:sz w:val="20"/>
                      <w:szCs w:val="20"/>
                      <w:lang w:val="en-GB"/>
                    </w:rPr>
                  </w:pPr>
                  <w:r>
                    <w:rPr>
                      <w:color w:val="1B174A" w:themeColor="text1" w:themeTint="E6"/>
                      <w:sz w:val="20"/>
                      <w:szCs w:val="20"/>
                      <w:lang w:val="en-GB"/>
                    </w:rPr>
                    <w:t>0.193</w:t>
                  </w:r>
                </w:p>
              </w:tc>
            </w:tr>
            <w:tr w:rsidR="00980364" w14:paraId="636A6E25" w14:textId="77777777" w:rsidTr="008C6B8A">
              <w:trPr>
                <w:jc w:val="right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802" w:type="dxa"/>
                </w:tcPr>
                <w:p w14:paraId="2BF7B148" w14:textId="3F914CFF" w:rsidR="00980364" w:rsidRPr="000B054F" w:rsidRDefault="00980364" w:rsidP="00980364">
                  <w:pPr>
                    <w:pStyle w:val="Contenuto"/>
                    <w:jc w:val="center"/>
                    <w:rPr>
                      <w:sz w:val="20"/>
                      <w:szCs w:val="20"/>
                      <w:lang w:val="en-GB"/>
                    </w:rPr>
                  </w:pPr>
                  <w:r w:rsidRPr="008C62A2">
                    <w:rPr>
                      <w:sz w:val="20"/>
                      <w:szCs w:val="20"/>
                      <w:lang w:val="en-GB"/>
                    </w:rPr>
                    <w:t>lr, lambda=1e-</w:t>
                  </w:r>
                  <w:r>
                    <w:rPr>
                      <w:sz w:val="20"/>
                      <w:szCs w:val="20"/>
                      <w:lang w:val="en-GB"/>
                    </w:rPr>
                    <w:t>3</w:t>
                  </w:r>
                </w:p>
              </w:tc>
              <w:tc>
                <w:tcPr>
                  <w:tcW w:w="891" w:type="dxa"/>
                </w:tcPr>
                <w:p w14:paraId="5858CF93" w14:textId="552C986E" w:rsidR="00980364" w:rsidRPr="000B054F" w:rsidRDefault="00F66E20" w:rsidP="00980364">
                  <w:pPr>
                    <w:pStyle w:val="Contenuto"/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sz w:val="20"/>
                      <w:szCs w:val="20"/>
                      <w:lang w:val="en-GB"/>
                    </w:rPr>
                  </w:pPr>
                  <w:r>
                    <w:rPr>
                      <w:sz w:val="20"/>
                      <w:szCs w:val="20"/>
                      <w:lang w:val="en-GB"/>
                    </w:rPr>
                    <w:t>0.069</w:t>
                  </w:r>
                </w:p>
              </w:tc>
              <w:tc>
                <w:tcPr>
                  <w:tcW w:w="851" w:type="dxa"/>
                </w:tcPr>
                <w:p w14:paraId="622031FC" w14:textId="1BCAE677" w:rsidR="00980364" w:rsidRPr="000B054F" w:rsidRDefault="00F66E20" w:rsidP="00980364">
                  <w:pPr>
                    <w:pStyle w:val="Contenuto"/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sz w:val="20"/>
                      <w:szCs w:val="20"/>
                      <w:lang w:val="en-GB"/>
                    </w:rPr>
                  </w:pPr>
                  <w:r>
                    <w:rPr>
                      <w:sz w:val="20"/>
                      <w:szCs w:val="20"/>
                      <w:lang w:val="en-GB"/>
                    </w:rPr>
                    <w:t>0.203</w:t>
                  </w:r>
                </w:p>
              </w:tc>
              <w:tc>
                <w:tcPr>
                  <w:tcW w:w="850" w:type="dxa"/>
                </w:tcPr>
                <w:p w14:paraId="082A8CDB" w14:textId="4B044E9A" w:rsidR="00980364" w:rsidRPr="000B054F" w:rsidRDefault="00F66E20" w:rsidP="00980364">
                  <w:pPr>
                    <w:pStyle w:val="Contenuto"/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sz w:val="20"/>
                      <w:szCs w:val="20"/>
                      <w:lang w:val="en-GB"/>
                    </w:rPr>
                  </w:pPr>
                  <w:r>
                    <w:rPr>
                      <w:sz w:val="20"/>
                      <w:szCs w:val="20"/>
                      <w:lang w:val="en-GB"/>
                    </w:rPr>
                    <w:t>0.197</w:t>
                  </w:r>
                </w:p>
              </w:tc>
            </w:tr>
            <w:tr w:rsidR="00980364" w14:paraId="412022F7" w14:textId="77777777" w:rsidTr="008C6B8A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right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802" w:type="dxa"/>
                </w:tcPr>
                <w:p w14:paraId="05107150" w14:textId="71372D45" w:rsidR="00980364" w:rsidRPr="000B054F" w:rsidRDefault="00980364" w:rsidP="00980364">
                  <w:pPr>
                    <w:pStyle w:val="Contenuto"/>
                    <w:jc w:val="center"/>
                    <w:rPr>
                      <w:sz w:val="20"/>
                      <w:szCs w:val="20"/>
                      <w:lang w:val="en-GB"/>
                    </w:rPr>
                  </w:pPr>
                  <w:r w:rsidRPr="008C62A2">
                    <w:rPr>
                      <w:sz w:val="20"/>
                      <w:szCs w:val="20"/>
                      <w:lang w:val="en-GB"/>
                    </w:rPr>
                    <w:t>lr, lambda=1E-1</w:t>
                  </w:r>
                </w:p>
              </w:tc>
              <w:tc>
                <w:tcPr>
                  <w:tcW w:w="891" w:type="dxa"/>
                </w:tcPr>
                <w:p w14:paraId="62D7C4CE" w14:textId="74C6F81C" w:rsidR="00980364" w:rsidRPr="000B054F" w:rsidRDefault="00E42ECA" w:rsidP="00980364">
                  <w:pPr>
                    <w:pStyle w:val="Contenuto"/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  <w:lang w:val="en-GB"/>
                    </w:rPr>
                  </w:pPr>
                  <w:r>
                    <w:rPr>
                      <w:sz w:val="20"/>
                      <w:szCs w:val="20"/>
                      <w:lang w:val="en-GB"/>
                    </w:rPr>
                    <w:t>0.125</w:t>
                  </w:r>
                </w:p>
              </w:tc>
              <w:tc>
                <w:tcPr>
                  <w:tcW w:w="851" w:type="dxa"/>
                </w:tcPr>
                <w:p w14:paraId="0AA5FC43" w14:textId="085C0633" w:rsidR="00980364" w:rsidRPr="000B054F" w:rsidRDefault="00E42ECA" w:rsidP="00980364">
                  <w:pPr>
                    <w:pStyle w:val="Contenuto"/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  <w:lang w:val="en-GB"/>
                    </w:rPr>
                  </w:pPr>
                  <w:r>
                    <w:rPr>
                      <w:sz w:val="20"/>
                      <w:szCs w:val="20"/>
                      <w:lang w:val="en-GB"/>
                    </w:rPr>
                    <w:t>0.292</w:t>
                  </w:r>
                </w:p>
              </w:tc>
              <w:tc>
                <w:tcPr>
                  <w:tcW w:w="850" w:type="dxa"/>
                </w:tcPr>
                <w:p w14:paraId="1CCB5F9F" w14:textId="02179E5C" w:rsidR="00980364" w:rsidRPr="000B054F" w:rsidRDefault="00E42ECA" w:rsidP="00980364">
                  <w:pPr>
                    <w:pStyle w:val="Contenuto"/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  <w:lang w:val="en-GB"/>
                    </w:rPr>
                  </w:pPr>
                  <w:r>
                    <w:rPr>
                      <w:sz w:val="20"/>
                      <w:szCs w:val="20"/>
                      <w:lang w:val="en-GB"/>
                    </w:rPr>
                    <w:t>0.323</w:t>
                  </w:r>
                </w:p>
              </w:tc>
            </w:tr>
            <w:tr w:rsidR="00980364" w14:paraId="299DC856" w14:textId="77777777" w:rsidTr="008C6B8A">
              <w:trPr>
                <w:jc w:val="right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802" w:type="dxa"/>
                </w:tcPr>
                <w:p w14:paraId="6BD40FB1" w14:textId="6CD09657" w:rsidR="00980364" w:rsidRPr="000B054F" w:rsidRDefault="00980364" w:rsidP="00980364">
                  <w:pPr>
                    <w:pStyle w:val="Contenuto"/>
                    <w:jc w:val="center"/>
                    <w:rPr>
                      <w:sz w:val="20"/>
                      <w:szCs w:val="20"/>
                      <w:lang w:val="en-GB"/>
                    </w:rPr>
                  </w:pPr>
                  <w:r w:rsidRPr="008C62A2">
                    <w:rPr>
                      <w:sz w:val="20"/>
                      <w:szCs w:val="20"/>
                      <w:lang w:val="en-GB"/>
                    </w:rPr>
                    <w:t>lr, lambda=1E-</w:t>
                  </w:r>
                  <w:r>
                    <w:rPr>
                      <w:sz w:val="20"/>
                      <w:szCs w:val="20"/>
                      <w:lang w:val="en-GB"/>
                    </w:rPr>
                    <w:t>0</w:t>
                  </w:r>
                </w:p>
              </w:tc>
              <w:tc>
                <w:tcPr>
                  <w:tcW w:w="891" w:type="dxa"/>
                </w:tcPr>
                <w:p w14:paraId="416AE9B2" w14:textId="31862878" w:rsidR="00980364" w:rsidRPr="000B054F" w:rsidRDefault="00E42ECA" w:rsidP="00980364">
                  <w:pPr>
                    <w:pStyle w:val="Contenuto"/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sz w:val="20"/>
                      <w:szCs w:val="20"/>
                      <w:lang w:val="en-GB"/>
                    </w:rPr>
                  </w:pPr>
                  <w:r>
                    <w:rPr>
                      <w:sz w:val="20"/>
                      <w:szCs w:val="20"/>
                      <w:lang w:val="en-GB"/>
                    </w:rPr>
                    <w:t>0.23</w:t>
                  </w:r>
                </w:p>
              </w:tc>
              <w:tc>
                <w:tcPr>
                  <w:tcW w:w="851" w:type="dxa"/>
                </w:tcPr>
                <w:p w14:paraId="3D9416D3" w14:textId="64FC7222" w:rsidR="00980364" w:rsidRPr="000B054F" w:rsidRDefault="00E42ECA" w:rsidP="00980364">
                  <w:pPr>
                    <w:pStyle w:val="Contenuto"/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sz w:val="20"/>
                      <w:szCs w:val="20"/>
                      <w:lang w:val="en-GB"/>
                    </w:rPr>
                  </w:pPr>
                  <w:r>
                    <w:rPr>
                      <w:sz w:val="20"/>
                      <w:szCs w:val="20"/>
                      <w:lang w:val="en-GB"/>
                    </w:rPr>
                    <w:t>0.545</w:t>
                  </w:r>
                </w:p>
              </w:tc>
              <w:tc>
                <w:tcPr>
                  <w:tcW w:w="850" w:type="dxa"/>
                </w:tcPr>
                <w:p w14:paraId="753C693A" w14:textId="711E651E" w:rsidR="00980364" w:rsidRPr="000B054F" w:rsidRDefault="00E42ECA" w:rsidP="00980364">
                  <w:pPr>
                    <w:pStyle w:val="Contenuto"/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sz w:val="20"/>
                      <w:szCs w:val="20"/>
                      <w:lang w:val="en-GB"/>
                    </w:rPr>
                  </w:pPr>
                  <w:r>
                    <w:rPr>
                      <w:sz w:val="20"/>
                      <w:szCs w:val="20"/>
                      <w:lang w:val="en-GB"/>
                    </w:rPr>
                    <w:t>0.555</w:t>
                  </w:r>
                </w:p>
              </w:tc>
            </w:tr>
            <w:tr w:rsidR="00980364" w14:paraId="307379B5" w14:textId="77777777" w:rsidTr="008C6B8A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right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802" w:type="dxa"/>
                </w:tcPr>
                <w:p w14:paraId="08EA2D28" w14:textId="77777777" w:rsidR="00980364" w:rsidRPr="000B054F" w:rsidRDefault="00980364" w:rsidP="00980364">
                  <w:pPr>
                    <w:pStyle w:val="Contenuto"/>
                    <w:jc w:val="center"/>
                    <w:rPr>
                      <w:sz w:val="20"/>
                      <w:szCs w:val="20"/>
                      <w:lang w:val="en-GB"/>
                    </w:rPr>
                  </w:pPr>
                </w:p>
              </w:tc>
              <w:tc>
                <w:tcPr>
                  <w:tcW w:w="2592" w:type="dxa"/>
                  <w:gridSpan w:val="3"/>
                </w:tcPr>
                <w:p w14:paraId="1AD31FB1" w14:textId="39D36EB7" w:rsidR="00980364" w:rsidRPr="000B054F" w:rsidRDefault="00C2089E" w:rsidP="00980364">
                  <w:pPr>
                    <w:pStyle w:val="Contenuto"/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  <w:lang w:val="en-GB"/>
                    </w:rPr>
                  </w:pPr>
                  <w:r>
                    <w:rPr>
                      <w:sz w:val="20"/>
                      <w:szCs w:val="20"/>
                      <w:lang w:val="en-GB"/>
                    </w:rPr>
                    <w:t>PCA m=9</w:t>
                  </w:r>
                </w:p>
              </w:tc>
            </w:tr>
            <w:tr w:rsidR="00980364" w14:paraId="45CCC5F1" w14:textId="77777777" w:rsidTr="008C6B8A">
              <w:trPr>
                <w:jc w:val="right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802" w:type="dxa"/>
                </w:tcPr>
                <w:p w14:paraId="5910D544" w14:textId="2924A5D4" w:rsidR="00980364" w:rsidRPr="000B054F" w:rsidRDefault="00980364" w:rsidP="00980364">
                  <w:pPr>
                    <w:pStyle w:val="Contenuto"/>
                    <w:jc w:val="center"/>
                    <w:rPr>
                      <w:sz w:val="20"/>
                      <w:szCs w:val="20"/>
                      <w:lang w:val="en-GB"/>
                    </w:rPr>
                  </w:pPr>
                  <w:r w:rsidRPr="008C62A2">
                    <w:rPr>
                      <w:sz w:val="20"/>
                      <w:szCs w:val="20"/>
                      <w:lang w:val="en-GB"/>
                    </w:rPr>
                    <w:t>lr, lambda=1e-</w:t>
                  </w:r>
                  <w:r>
                    <w:rPr>
                      <w:sz w:val="20"/>
                      <w:szCs w:val="20"/>
                      <w:lang w:val="en-GB"/>
                    </w:rPr>
                    <w:t>5</w:t>
                  </w:r>
                </w:p>
              </w:tc>
              <w:tc>
                <w:tcPr>
                  <w:tcW w:w="891" w:type="dxa"/>
                </w:tcPr>
                <w:p w14:paraId="75D27A9A" w14:textId="3D6549C6" w:rsidR="00980364" w:rsidRPr="00E42ECA" w:rsidRDefault="00F66E20" w:rsidP="00980364">
                  <w:pPr>
                    <w:pStyle w:val="Contenuto"/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sz w:val="20"/>
                      <w:szCs w:val="20"/>
                      <w:lang w:val="en-GB"/>
                    </w:rPr>
                  </w:pPr>
                  <w:r w:rsidRPr="00E42ECA">
                    <w:rPr>
                      <w:sz w:val="20"/>
                      <w:szCs w:val="20"/>
                      <w:lang w:val="en-GB"/>
                    </w:rPr>
                    <w:t>0.089</w:t>
                  </w:r>
                </w:p>
              </w:tc>
              <w:tc>
                <w:tcPr>
                  <w:tcW w:w="851" w:type="dxa"/>
                </w:tcPr>
                <w:p w14:paraId="26B64B2D" w14:textId="01B98519" w:rsidR="00980364" w:rsidRPr="00E42ECA" w:rsidRDefault="00F66E20" w:rsidP="00980364">
                  <w:pPr>
                    <w:pStyle w:val="Contenuto"/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sz w:val="20"/>
                      <w:szCs w:val="20"/>
                      <w:lang w:val="en-GB"/>
                    </w:rPr>
                  </w:pPr>
                  <w:r w:rsidRPr="00E42ECA">
                    <w:rPr>
                      <w:sz w:val="20"/>
                      <w:szCs w:val="20"/>
                      <w:lang w:val="en-GB"/>
                    </w:rPr>
                    <w:t>0.238</w:t>
                  </w:r>
                </w:p>
              </w:tc>
              <w:tc>
                <w:tcPr>
                  <w:tcW w:w="850" w:type="dxa"/>
                </w:tcPr>
                <w:p w14:paraId="3A6EC01C" w14:textId="14863C09" w:rsidR="00980364" w:rsidRPr="00E42ECA" w:rsidRDefault="00F66E20" w:rsidP="00980364">
                  <w:pPr>
                    <w:pStyle w:val="Contenuto"/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sz w:val="20"/>
                      <w:szCs w:val="20"/>
                      <w:lang w:val="en-GB"/>
                    </w:rPr>
                  </w:pPr>
                  <w:r w:rsidRPr="00E42ECA">
                    <w:rPr>
                      <w:sz w:val="20"/>
                      <w:szCs w:val="20"/>
                      <w:lang w:val="en-GB"/>
                    </w:rPr>
                    <w:t>0.231</w:t>
                  </w:r>
                </w:p>
              </w:tc>
            </w:tr>
            <w:tr w:rsidR="00980364" w14:paraId="6675DC82" w14:textId="77777777" w:rsidTr="008C6B8A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right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802" w:type="dxa"/>
                </w:tcPr>
                <w:p w14:paraId="5BD28B3C" w14:textId="0CEF9E74" w:rsidR="00980364" w:rsidRPr="000B054F" w:rsidRDefault="00980364" w:rsidP="00980364">
                  <w:pPr>
                    <w:pStyle w:val="Contenuto"/>
                    <w:jc w:val="center"/>
                    <w:rPr>
                      <w:sz w:val="20"/>
                      <w:szCs w:val="20"/>
                      <w:lang w:val="en-GB"/>
                    </w:rPr>
                  </w:pPr>
                  <w:r w:rsidRPr="008C62A2">
                    <w:rPr>
                      <w:sz w:val="20"/>
                      <w:szCs w:val="20"/>
                      <w:lang w:val="en-GB"/>
                    </w:rPr>
                    <w:t>lr, lambda=1e-</w:t>
                  </w:r>
                  <w:r>
                    <w:rPr>
                      <w:sz w:val="20"/>
                      <w:szCs w:val="20"/>
                      <w:lang w:val="en-GB"/>
                    </w:rPr>
                    <w:t>3</w:t>
                  </w:r>
                </w:p>
              </w:tc>
              <w:tc>
                <w:tcPr>
                  <w:tcW w:w="891" w:type="dxa"/>
                </w:tcPr>
                <w:p w14:paraId="37347116" w14:textId="08A27ADD" w:rsidR="00980364" w:rsidRPr="000B054F" w:rsidRDefault="00F66E20" w:rsidP="00980364">
                  <w:pPr>
                    <w:pStyle w:val="Contenuto"/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  <w:lang w:val="en-GB"/>
                    </w:rPr>
                  </w:pPr>
                  <w:r>
                    <w:rPr>
                      <w:sz w:val="20"/>
                      <w:szCs w:val="20"/>
                      <w:lang w:val="en-GB"/>
                    </w:rPr>
                    <w:t>0.089</w:t>
                  </w:r>
                </w:p>
              </w:tc>
              <w:tc>
                <w:tcPr>
                  <w:tcW w:w="851" w:type="dxa"/>
                </w:tcPr>
                <w:p w14:paraId="71E32F3B" w14:textId="08F1D1DD" w:rsidR="00980364" w:rsidRPr="000B054F" w:rsidRDefault="00F66E20" w:rsidP="00980364">
                  <w:pPr>
                    <w:pStyle w:val="Contenuto"/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  <w:lang w:val="en-GB"/>
                    </w:rPr>
                  </w:pPr>
                  <w:r>
                    <w:rPr>
                      <w:sz w:val="20"/>
                      <w:szCs w:val="20"/>
                      <w:lang w:val="en-GB"/>
                    </w:rPr>
                    <w:t>0.24</w:t>
                  </w:r>
                </w:p>
              </w:tc>
              <w:tc>
                <w:tcPr>
                  <w:tcW w:w="850" w:type="dxa"/>
                </w:tcPr>
                <w:p w14:paraId="3397ED42" w14:textId="5401B855" w:rsidR="00980364" w:rsidRPr="000B054F" w:rsidRDefault="00F66E20" w:rsidP="00980364">
                  <w:pPr>
                    <w:pStyle w:val="Contenuto"/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  <w:lang w:val="en-GB"/>
                    </w:rPr>
                  </w:pPr>
                  <w:r>
                    <w:rPr>
                      <w:sz w:val="20"/>
                      <w:szCs w:val="20"/>
                      <w:lang w:val="en-GB"/>
                    </w:rPr>
                    <w:t>0.238</w:t>
                  </w:r>
                </w:p>
              </w:tc>
            </w:tr>
            <w:tr w:rsidR="00980364" w14:paraId="539F2D62" w14:textId="77777777" w:rsidTr="008C6B8A">
              <w:trPr>
                <w:jc w:val="right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802" w:type="dxa"/>
                </w:tcPr>
                <w:p w14:paraId="529957C5" w14:textId="604393B0" w:rsidR="00980364" w:rsidRPr="000B054F" w:rsidRDefault="00980364" w:rsidP="00980364">
                  <w:pPr>
                    <w:pStyle w:val="Contenuto"/>
                    <w:jc w:val="center"/>
                    <w:rPr>
                      <w:sz w:val="20"/>
                      <w:szCs w:val="20"/>
                      <w:lang w:val="en-GB"/>
                    </w:rPr>
                  </w:pPr>
                  <w:r w:rsidRPr="008C62A2">
                    <w:rPr>
                      <w:sz w:val="20"/>
                      <w:szCs w:val="20"/>
                      <w:lang w:val="en-GB"/>
                    </w:rPr>
                    <w:t>lr, lambda=1E-1</w:t>
                  </w:r>
                </w:p>
              </w:tc>
              <w:tc>
                <w:tcPr>
                  <w:tcW w:w="891" w:type="dxa"/>
                </w:tcPr>
                <w:p w14:paraId="5FC8F3A9" w14:textId="01BB7F7E" w:rsidR="00980364" w:rsidRPr="000B054F" w:rsidRDefault="00E42ECA" w:rsidP="00980364">
                  <w:pPr>
                    <w:pStyle w:val="Contenuto"/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sz w:val="20"/>
                      <w:szCs w:val="20"/>
                      <w:lang w:val="en-GB"/>
                    </w:rPr>
                  </w:pPr>
                  <w:r>
                    <w:rPr>
                      <w:sz w:val="20"/>
                      <w:szCs w:val="20"/>
                      <w:lang w:val="en-GB"/>
                    </w:rPr>
                    <w:t>0.133</w:t>
                  </w:r>
                </w:p>
              </w:tc>
              <w:tc>
                <w:tcPr>
                  <w:tcW w:w="851" w:type="dxa"/>
                </w:tcPr>
                <w:p w14:paraId="3B388518" w14:textId="136F1FD9" w:rsidR="00980364" w:rsidRPr="000B054F" w:rsidRDefault="00E42ECA" w:rsidP="00980364">
                  <w:pPr>
                    <w:pStyle w:val="Contenuto"/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1B174A" w:themeColor="text1" w:themeTint="E6"/>
                      <w:sz w:val="20"/>
                      <w:szCs w:val="20"/>
                      <w:lang w:val="en-GB"/>
                    </w:rPr>
                  </w:pPr>
                  <w:r>
                    <w:rPr>
                      <w:color w:val="1B174A" w:themeColor="text1" w:themeTint="E6"/>
                      <w:sz w:val="20"/>
                      <w:szCs w:val="20"/>
                      <w:lang w:val="en-GB"/>
                    </w:rPr>
                    <w:t>0.307</w:t>
                  </w:r>
                </w:p>
              </w:tc>
              <w:tc>
                <w:tcPr>
                  <w:tcW w:w="850" w:type="dxa"/>
                </w:tcPr>
                <w:p w14:paraId="0256B660" w14:textId="37CE3345" w:rsidR="00980364" w:rsidRPr="000B054F" w:rsidRDefault="00E42ECA" w:rsidP="00980364">
                  <w:pPr>
                    <w:pStyle w:val="Contenuto"/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sz w:val="20"/>
                      <w:szCs w:val="20"/>
                      <w:lang w:val="en-GB"/>
                    </w:rPr>
                  </w:pPr>
                  <w:r>
                    <w:rPr>
                      <w:sz w:val="20"/>
                      <w:szCs w:val="20"/>
                      <w:lang w:val="en-GB"/>
                    </w:rPr>
                    <w:t>0.35</w:t>
                  </w:r>
                </w:p>
              </w:tc>
            </w:tr>
            <w:tr w:rsidR="00980364" w14:paraId="4198BA19" w14:textId="77777777" w:rsidTr="008C6B8A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right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802" w:type="dxa"/>
                </w:tcPr>
                <w:p w14:paraId="23BEF695" w14:textId="1B85A3A0" w:rsidR="00980364" w:rsidRPr="000B054F" w:rsidRDefault="00980364" w:rsidP="00980364">
                  <w:pPr>
                    <w:pStyle w:val="Contenuto"/>
                    <w:jc w:val="center"/>
                    <w:rPr>
                      <w:sz w:val="20"/>
                      <w:szCs w:val="20"/>
                      <w:lang w:val="en-GB"/>
                    </w:rPr>
                  </w:pPr>
                  <w:r w:rsidRPr="008C62A2">
                    <w:rPr>
                      <w:sz w:val="20"/>
                      <w:szCs w:val="20"/>
                      <w:lang w:val="en-GB"/>
                    </w:rPr>
                    <w:t>lr, lambda=1E-</w:t>
                  </w:r>
                  <w:r>
                    <w:rPr>
                      <w:sz w:val="20"/>
                      <w:szCs w:val="20"/>
                      <w:lang w:val="en-GB"/>
                    </w:rPr>
                    <w:t>0</w:t>
                  </w:r>
                </w:p>
              </w:tc>
              <w:tc>
                <w:tcPr>
                  <w:tcW w:w="891" w:type="dxa"/>
                </w:tcPr>
                <w:p w14:paraId="70067B42" w14:textId="7CF75BE0" w:rsidR="00980364" w:rsidRPr="000B054F" w:rsidRDefault="00E42ECA" w:rsidP="00980364">
                  <w:pPr>
                    <w:pStyle w:val="Contenuto"/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  <w:lang w:val="en-GB"/>
                    </w:rPr>
                  </w:pPr>
                  <w:r>
                    <w:rPr>
                      <w:sz w:val="20"/>
                      <w:szCs w:val="20"/>
                      <w:lang w:val="en-GB"/>
                    </w:rPr>
                    <w:t>0.233</w:t>
                  </w:r>
                </w:p>
              </w:tc>
              <w:tc>
                <w:tcPr>
                  <w:tcW w:w="851" w:type="dxa"/>
                </w:tcPr>
                <w:p w14:paraId="43B3779B" w14:textId="570BA582" w:rsidR="00980364" w:rsidRPr="000B054F" w:rsidRDefault="00E42ECA" w:rsidP="00980364">
                  <w:pPr>
                    <w:pStyle w:val="Contenuto"/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1B174A" w:themeColor="text1" w:themeTint="E6"/>
                      <w:sz w:val="20"/>
                      <w:szCs w:val="20"/>
                      <w:lang w:val="en-GB"/>
                    </w:rPr>
                  </w:pPr>
                  <w:r>
                    <w:rPr>
                      <w:color w:val="1B174A" w:themeColor="text1" w:themeTint="E6"/>
                      <w:sz w:val="20"/>
                      <w:szCs w:val="20"/>
                      <w:lang w:val="en-GB"/>
                    </w:rPr>
                    <w:t>0.556</w:t>
                  </w:r>
                </w:p>
              </w:tc>
              <w:tc>
                <w:tcPr>
                  <w:tcW w:w="850" w:type="dxa"/>
                </w:tcPr>
                <w:p w14:paraId="57004D0C" w14:textId="0927EE3C" w:rsidR="00980364" w:rsidRPr="000B054F" w:rsidRDefault="00E42ECA" w:rsidP="00980364">
                  <w:pPr>
                    <w:pStyle w:val="Contenuto"/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  <w:lang w:val="en-GB"/>
                    </w:rPr>
                  </w:pPr>
                  <w:r>
                    <w:rPr>
                      <w:sz w:val="20"/>
                      <w:szCs w:val="20"/>
                      <w:lang w:val="en-GB"/>
                    </w:rPr>
                    <w:t>0.568</w:t>
                  </w:r>
                </w:p>
              </w:tc>
            </w:tr>
          </w:tbl>
          <w:p w14:paraId="1C9CDE66" w14:textId="77777777" w:rsidR="005A29C8" w:rsidRDefault="005A29C8" w:rsidP="008C6B8A">
            <w:pPr>
              <w:pStyle w:val="Contenuto"/>
              <w:jc w:val="center"/>
              <w:rPr>
                <w:b/>
                <w:bCs/>
                <w:sz w:val="24"/>
                <w:szCs w:val="24"/>
                <w:lang w:val="en-GB"/>
              </w:rPr>
            </w:pPr>
          </w:p>
        </w:tc>
      </w:tr>
    </w:tbl>
    <w:p w14:paraId="0816E6CD" w14:textId="77777777" w:rsidR="005A29C8" w:rsidRDefault="005A29C8" w:rsidP="005A29C8">
      <w:pPr>
        <w:pStyle w:val="Contenuto"/>
        <w:jc w:val="center"/>
        <w:rPr>
          <w:b/>
          <w:bCs/>
          <w:sz w:val="24"/>
          <w:szCs w:val="24"/>
          <w:lang w:val="en-GB"/>
        </w:rPr>
      </w:pPr>
    </w:p>
    <w:p w14:paraId="71A1014A" w14:textId="4A23EE1C" w:rsidR="005A29C8" w:rsidRPr="006C07C7" w:rsidRDefault="005A29C8" w:rsidP="005A29C8">
      <w:pPr>
        <w:pStyle w:val="Contenuto"/>
        <w:jc w:val="center"/>
        <w:rPr>
          <w:b/>
          <w:bCs/>
          <w:sz w:val="24"/>
          <w:szCs w:val="24"/>
          <w:lang w:val="en-GB"/>
        </w:rPr>
      </w:pPr>
      <w:r>
        <w:rPr>
          <w:b/>
          <w:bCs/>
          <w:sz w:val="24"/>
          <w:szCs w:val="24"/>
          <w:lang w:val="en-GB"/>
        </w:rPr>
        <w:t>LR</w:t>
      </w:r>
      <w:r w:rsidRPr="00181E66">
        <w:rPr>
          <w:b/>
          <w:bCs/>
          <w:sz w:val="24"/>
          <w:szCs w:val="24"/>
          <w:lang w:val="en-GB"/>
        </w:rPr>
        <w:t xml:space="preserve"> </w:t>
      </w:r>
      <w:r w:rsidRPr="000B4A29">
        <w:rPr>
          <w:b/>
          <w:bCs/>
          <w:color w:val="34ABA2" w:themeColor="accent6"/>
          <w:sz w:val="24"/>
          <w:szCs w:val="24"/>
          <w:lang w:val="en-GB"/>
        </w:rPr>
        <w:t xml:space="preserve">RAW </w:t>
      </w:r>
      <w:r w:rsidRPr="00181E66">
        <w:rPr>
          <w:b/>
          <w:bCs/>
          <w:sz w:val="24"/>
          <w:szCs w:val="24"/>
          <w:lang w:val="en-GB"/>
        </w:rPr>
        <w:t>FEATURES – Results</w:t>
      </w:r>
      <w:r>
        <w:rPr>
          <w:b/>
          <w:bCs/>
          <w:sz w:val="24"/>
          <w:szCs w:val="24"/>
          <w:lang w:val="en-GB"/>
        </w:rPr>
        <w:t xml:space="preserve">                         </w:t>
      </w:r>
      <w:r>
        <w:rPr>
          <w:b/>
          <w:bCs/>
          <w:color w:val="34ABA2" w:themeColor="accent6"/>
          <w:sz w:val="24"/>
          <w:szCs w:val="24"/>
          <w:lang w:val="en-GB"/>
        </w:rPr>
        <w:t>QUADRATIC</w:t>
      </w:r>
      <w:r w:rsidRPr="000B4A29">
        <w:rPr>
          <w:b/>
          <w:bCs/>
          <w:color w:val="34ABA2" w:themeColor="accent6"/>
          <w:sz w:val="24"/>
          <w:szCs w:val="24"/>
          <w:lang w:val="en-GB"/>
        </w:rPr>
        <w:t xml:space="preserve"> </w:t>
      </w:r>
      <w:r>
        <w:rPr>
          <w:b/>
          <w:bCs/>
          <w:sz w:val="24"/>
          <w:szCs w:val="24"/>
          <w:lang w:val="en-GB"/>
        </w:rPr>
        <w:t>LR</w:t>
      </w:r>
      <w:r w:rsidRPr="00181E66">
        <w:rPr>
          <w:b/>
          <w:bCs/>
          <w:sz w:val="24"/>
          <w:szCs w:val="24"/>
          <w:lang w:val="en-GB"/>
        </w:rPr>
        <w:t xml:space="preserve"> </w:t>
      </w:r>
      <w:r w:rsidRPr="000B4A29">
        <w:rPr>
          <w:b/>
          <w:bCs/>
          <w:color w:val="34ABA2" w:themeColor="accent6"/>
          <w:sz w:val="24"/>
          <w:szCs w:val="24"/>
          <w:lang w:val="en-GB"/>
        </w:rPr>
        <w:t xml:space="preserve">RAW </w:t>
      </w:r>
      <w:r w:rsidRPr="00181E66">
        <w:rPr>
          <w:b/>
          <w:bCs/>
          <w:sz w:val="24"/>
          <w:szCs w:val="24"/>
          <w:lang w:val="en-GB"/>
        </w:rPr>
        <w:t>FEATURES – Results</w:t>
      </w:r>
    </w:p>
    <w:tbl>
      <w:tblPr>
        <w:tblStyle w:val="Grigliatabella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012"/>
        <w:gridCol w:w="5012"/>
      </w:tblGrid>
      <w:tr w:rsidR="005A29C8" w:rsidRPr="0064310D" w14:paraId="7C17A937" w14:textId="77777777" w:rsidTr="008C6B8A">
        <w:trPr>
          <w:jc w:val="center"/>
        </w:trPr>
        <w:tc>
          <w:tcPr>
            <w:tcW w:w="5012" w:type="dxa"/>
            <w:vAlign w:val="center"/>
          </w:tcPr>
          <w:p w14:paraId="1BAE112A" w14:textId="77777777" w:rsidR="0064310D" w:rsidRPr="0064310D" w:rsidRDefault="0064310D" w:rsidP="0064310D">
            <w:pPr>
              <w:pStyle w:val="Contenuto"/>
              <w:jc w:val="center"/>
              <w:rPr>
                <w:b/>
                <w:bCs/>
                <w:noProof/>
                <w:sz w:val="40"/>
                <w:szCs w:val="40"/>
                <w:lang w:val="en-GB"/>
              </w:rPr>
            </w:pPr>
            <w:r w:rsidRPr="0064310D">
              <w:rPr>
                <w:b/>
                <w:bCs/>
                <w:noProof/>
                <w:sz w:val="40"/>
                <w:szCs w:val="40"/>
                <w:lang w:val="en-GB"/>
              </w:rPr>
              <w:t>SVG SALVATA IN LOCALE</w:t>
            </w:r>
          </w:p>
          <w:p w14:paraId="48BB6446" w14:textId="0B356D48" w:rsidR="005A29C8" w:rsidRDefault="005A29C8" w:rsidP="008C6B8A">
            <w:pPr>
              <w:pStyle w:val="Contenuto"/>
              <w:rPr>
                <w:b/>
                <w:bCs/>
                <w:sz w:val="24"/>
                <w:szCs w:val="24"/>
                <w:lang w:val="en-GB"/>
              </w:rPr>
            </w:pPr>
          </w:p>
        </w:tc>
        <w:tc>
          <w:tcPr>
            <w:tcW w:w="5012" w:type="dxa"/>
            <w:vAlign w:val="center"/>
          </w:tcPr>
          <w:p w14:paraId="594BD1CD" w14:textId="77777777" w:rsidR="0064310D" w:rsidRPr="0064310D" w:rsidRDefault="0064310D" w:rsidP="0064310D">
            <w:pPr>
              <w:pStyle w:val="Contenuto"/>
              <w:jc w:val="center"/>
              <w:rPr>
                <w:b/>
                <w:bCs/>
                <w:noProof/>
                <w:sz w:val="40"/>
                <w:szCs w:val="40"/>
                <w:lang w:val="en-GB"/>
              </w:rPr>
            </w:pPr>
            <w:r w:rsidRPr="0064310D">
              <w:rPr>
                <w:b/>
                <w:bCs/>
                <w:noProof/>
                <w:sz w:val="40"/>
                <w:szCs w:val="40"/>
                <w:lang w:val="en-GB"/>
              </w:rPr>
              <w:t>SVG SALVATA IN LOCALE</w:t>
            </w:r>
          </w:p>
          <w:p w14:paraId="5802BCF3" w14:textId="42283686" w:rsidR="005A29C8" w:rsidRDefault="005A29C8" w:rsidP="008C6B8A">
            <w:pPr>
              <w:pStyle w:val="Contenuto"/>
              <w:rPr>
                <w:b/>
                <w:bCs/>
                <w:sz w:val="24"/>
                <w:szCs w:val="24"/>
                <w:lang w:val="en-GB"/>
              </w:rPr>
            </w:pPr>
          </w:p>
        </w:tc>
      </w:tr>
      <w:tr w:rsidR="005A29C8" w14:paraId="720DADF4" w14:textId="77777777" w:rsidTr="008C6B8A">
        <w:trPr>
          <w:jc w:val="center"/>
        </w:trPr>
        <w:tc>
          <w:tcPr>
            <w:tcW w:w="5012" w:type="dxa"/>
            <w:vAlign w:val="center"/>
          </w:tcPr>
          <w:tbl>
            <w:tblPr>
              <w:tblStyle w:val="Tabellasemplice-3"/>
              <w:tblW w:w="0" w:type="auto"/>
              <w:jc w:val="center"/>
              <w:tblLook w:val="04A0" w:firstRow="1" w:lastRow="0" w:firstColumn="1" w:lastColumn="0" w:noHBand="0" w:noVBand="1"/>
            </w:tblPr>
            <w:tblGrid>
              <w:gridCol w:w="1944"/>
              <w:gridCol w:w="891"/>
              <w:gridCol w:w="851"/>
              <w:gridCol w:w="850"/>
            </w:tblGrid>
            <w:tr w:rsidR="005A29C8" w14:paraId="608446A3" w14:textId="77777777" w:rsidTr="008C6B8A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jc w:val="center"/>
              </w:trPr>
              <w:tc>
                <w:tcPr>
      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      <w:tcW w:w="1944" w:type="dxa"/>
                </w:tcPr>
                <w:p w14:paraId="32C3953F" w14:textId="77777777" w:rsidR="005A29C8" w:rsidRPr="008C62A2" w:rsidRDefault="005A29C8" w:rsidP="008C6B8A">
                  <w:pPr>
                    <w:pStyle w:val="Contenuto"/>
                    <w:rPr>
                      <w:sz w:val="20"/>
                      <w:szCs w:val="20"/>
                      <w:lang w:val="en-GB"/>
                    </w:rPr>
                  </w:pPr>
                </w:p>
              </w:tc>
              <w:tc>
                <w:tcPr>
                  <w:tcW w:w="891" w:type="dxa"/>
                </w:tcPr>
                <w:p w14:paraId="14416BE1" w14:textId="77777777" w:rsidR="005A29C8" w:rsidRPr="008C62A2" w:rsidRDefault="005A29C8" w:rsidP="008C6B8A">
                  <w:pPr>
                    <w:pStyle w:val="Contenuto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sz w:val="20"/>
                      <w:szCs w:val="20"/>
                      <w:lang w:val="en-GB"/>
                    </w:rPr>
                  </w:pPr>
                  <w:r w:rsidRPr="008C62A2">
                    <w:rPr>
                      <w:sz w:val="20"/>
                      <w:szCs w:val="20"/>
                      <w:lang w:val="en-GB"/>
                    </w:rPr>
                    <w:t>π = 0.5</w:t>
                  </w:r>
                </w:p>
              </w:tc>
              <w:tc>
                <w:tcPr>
                  <w:tcW w:w="851" w:type="dxa"/>
                </w:tcPr>
                <w:p w14:paraId="2CD44FFC" w14:textId="77777777" w:rsidR="005A29C8" w:rsidRPr="008C62A2" w:rsidRDefault="005A29C8" w:rsidP="008C6B8A">
                  <w:pPr>
                    <w:pStyle w:val="Contenuto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sz w:val="20"/>
                      <w:szCs w:val="20"/>
                      <w:lang w:val="en-GB"/>
                    </w:rPr>
                  </w:pPr>
                  <w:r w:rsidRPr="008C62A2">
                    <w:rPr>
                      <w:sz w:val="20"/>
                      <w:szCs w:val="20"/>
                      <w:lang w:val="en-GB"/>
                    </w:rPr>
                    <w:t>π = 0.9</w:t>
                  </w:r>
                </w:p>
              </w:tc>
              <w:tc>
                <w:tcPr>
                  <w:tcW w:w="850" w:type="dxa"/>
                </w:tcPr>
                <w:p w14:paraId="680D47B1" w14:textId="77777777" w:rsidR="005A29C8" w:rsidRPr="008C62A2" w:rsidRDefault="005A29C8" w:rsidP="008C6B8A">
                  <w:pPr>
                    <w:pStyle w:val="Contenuto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sz w:val="20"/>
                      <w:szCs w:val="20"/>
                      <w:lang w:val="en-GB"/>
                    </w:rPr>
                  </w:pPr>
                  <w:r w:rsidRPr="008C62A2">
                    <w:rPr>
                      <w:sz w:val="20"/>
                      <w:szCs w:val="20"/>
                      <w:lang w:val="en-GB"/>
                    </w:rPr>
                    <w:t>π = 0.1</w:t>
                  </w:r>
                </w:p>
              </w:tc>
            </w:tr>
            <w:tr w:rsidR="005A29C8" w14:paraId="73892DB7" w14:textId="77777777" w:rsidTr="008C6B8A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944" w:type="dxa"/>
                </w:tcPr>
                <w:p w14:paraId="4D96C649" w14:textId="77777777" w:rsidR="005A29C8" w:rsidRPr="008C62A2" w:rsidRDefault="005A29C8" w:rsidP="008C6B8A">
                  <w:pPr>
                    <w:pStyle w:val="Contenuto"/>
                    <w:rPr>
                      <w:sz w:val="20"/>
                      <w:szCs w:val="20"/>
                      <w:lang w:val="en-GB"/>
                    </w:rPr>
                  </w:pPr>
                </w:p>
              </w:tc>
              <w:tc>
                <w:tcPr>
                  <w:tcW w:w="2592" w:type="dxa"/>
                  <w:gridSpan w:val="3"/>
                </w:tcPr>
                <w:p w14:paraId="2C41CE04" w14:textId="77777777" w:rsidR="005A29C8" w:rsidRPr="00646A0F" w:rsidRDefault="005A29C8" w:rsidP="008C6B8A">
                  <w:pPr>
                    <w:pStyle w:val="Contenuto"/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b/>
                      <w:sz w:val="20"/>
                      <w:szCs w:val="20"/>
                      <w:lang w:val="en-GB"/>
                    </w:rPr>
                  </w:pPr>
                  <w:r w:rsidRPr="008C62A2">
                    <w:rPr>
                      <w:b/>
                      <w:bCs/>
                      <w:sz w:val="20"/>
                      <w:szCs w:val="20"/>
                      <w:lang w:val="en-GB"/>
                    </w:rPr>
                    <w:t>NO PCA</w:t>
                  </w:r>
                </w:p>
              </w:tc>
            </w:tr>
            <w:tr w:rsidR="005A29C8" w14:paraId="6320C02A" w14:textId="77777777" w:rsidTr="008C6B8A">
              <w:trPr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944" w:type="dxa"/>
                </w:tcPr>
                <w:p w14:paraId="70ABC382" w14:textId="27FB1F68" w:rsidR="005A29C8" w:rsidRPr="008C62A2" w:rsidRDefault="005A29C8" w:rsidP="008C6B8A">
                  <w:pPr>
                    <w:pStyle w:val="Contenuto"/>
                    <w:rPr>
                      <w:sz w:val="20"/>
                      <w:szCs w:val="20"/>
                      <w:lang w:val="en-GB"/>
                    </w:rPr>
                  </w:pPr>
                  <w:r w:rsidRPr="008C62A2">
                    <w:rPr>
                      <w:sz w:val="20"/>
                      <w:szCs w:val="20"/>
                      <w:lang w:val="en-GB"/>
                    </w:rPr>
                    <w:t>lr, lambda=1e-</w:t>
                  </w:r>
                  <w:r w:rsidR="00C86BF2">
                    <w:rPr>
                      <w:sz w:val="20"/>
                      <w:szCs w:val="20"/>
                      <w:lang w:val="en-GB"/>
                    </w:rPr>
                    <w:t>5</w:t>
                  </w:r>
                </w:p>
              </w:tc>
              <w:tc>
                <w:tcPr>
                  <w:tcW w:w="891" w:type="dxa"/>
                </w:tcPr>
                <w:p w14:paraId="08784026" w14:textId="2E217C35" w:rsidR="005A29C8" w:rsidRPr="00C23B62" w:rsidRDefault="00C86BF2" w:rsidP="008C6B8A">
                  <w:pPr>
                    <w:pStyle w:val="Contenuto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sz w:val="20"/>
                      <w:szCs w:val="20"/>
                      <w:lang w:val="en-GB"/>
                    </w:rPr>
                  </w:pPr>
                  <w:r w:rsidRPr="00C23B62">
                    <w:rPr>
                      <w:sz w:val="20"/>
                      <w:szCs w:val="20"/>
                      <w:lang w:val="en-GB"/>
                    </w:rPr>
                    <w:t>0.047</w:t>
                  </w:r>
                </w:p>
              </w:tc>
              <w:tc>
                <w:tcPr>
                  <w:tcW w:w="851" w:type="dxa"/>
                </w:tcPr>
                <w:p w14:paraId="0841B744" w14:textId="48DBB804" w:rsidR="005A29C8" w:rsidRPr="00C23B62" w:rsidRDefault="00C86BF2" w:rsidP="008C6B8A">
                  <w:pPr>
                    <w:pStyle w:val="Contenuto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sz w:val="20"/>
                      <w:szCs w:val="20"/>
                      <w:lang w:val="en-GB"/>
                    </w:rPr>
                  </w:pPr>
                  <w:r w:rsidRPr="00C23B62">
                    <w:rPr>
                      <w:sz w:val="20"/>
                      <w:szCs w:val="20"/>
                      <w:lang w:val="en-GB"/>
                    </w:rPr>
                    <w:t>0.126</w:t>
                  </w:r>
                </w:p>
              </w:tc>
              <w:tc>
                <w:tcPr>
                  <w:tcW w:w="850" w:type="dxa"/>
                </w:tcPr>
                <w:p w14:paraId="5C206DCA" w14:textId="716DA29D" w:rsidR="005A29C8" w:rsidRPr="008C62A2" w:rsidRDefault="00C86BF2" w:rsidP="008C6B8A">
                  <w:pPr>
                    <w:pStyle w:val="Contenuto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1B174A" w:themeColor="text1" w:themeTint="E6"/>
                      <w:sz w:val="20"/>
                      <w:szCs w:val="20"/>
                      <w:lang w:val="en-GB"/>
                    </w:rPr>
                  </w:pPr>
                  <w:r>
                    <w:rPr>
                      <w:color w:val="1B174A" w:themeColor="text1" w:themeTint="E6"/>
                      <w:sz w:val="20"/>
                      <w:szCs w:val="20"/>
                      <w:lang w:val="en-GB"/>
                    </w:rPr>
                    <w:t>0.131</w:t>
                  </w:r>
                </w:p>
              </w:tc>
            </w:tr>
            <w:tr w:rsidR="005A29C8" w14:paraId="424C7BBF" w14:textId="77777777" w:rsidTr="008C6B8A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944" w:type="dxa"/>
                </w:tcPr>
                <w:p w14:paraId="7A78E6AB" w14:textId="67F0A116" w:rsidR="005A29C8" w:rsidRPr="008C62A2" w:rsidRDefault="005A29C8" w:rsidP="008C6B8A">
                  <w:pPr>
                    <w:pStyle w:val="Contenuto"/>
                    <w:rPr>
                      <w:sz w:val="20"/>
                      <w:szCs w:val="20"/>
                      <w:lang w:val="en-GB"/>
                    </w:rPr>
                  </w:pPr>
                  <w:r w:rsidRPr="008C62A2">
                    <w:rPr>
                      <w:sz w:val="20"/>
                      <w:szCs w:val="20"/>
                      <w:lang w:val="en-GB"/>
                    </w:rPr>
                    <w:lastRenderedPageBreak/>
                    <w:t>lr, lambda=1e-</w:t>
                  </w:r>
                  <w:r w:rsidR="00C86BF2">
                    <w:rPr>
                      <w:sz w:val="20"/>
                      <w:szCs w:val="20"/>
                      <w:lang w:val="en-GB"/>
                    </w:rPr>
                    <w:t>3</w:t>
                  </w:r>
                </w:p>
              </w:tc>
              <w:tc>
                <w:tcPr>
                  <w:tcW w:w="891" w:type="dxa"/>
                </w:tcPr>
                <w:p w14:paraId="0B361F0B" w14:textId="6627E52D" w:rsidR="005A29C8" w:rsidRPr="00C23B62" w:rsidRDefault="00C86BF2" w:rsidP="008C6B8A">
                  <w:pPr>
                    <w:pStyle w:val="Contenuto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  <w:lang w:val="en-GB"/>
                    </w:rPr>
                  </w:pPr>
                  <w:r w:rsidRPr="00C23B62">
                    <w:rPr>
                      <w:sz w:val="20"/>
                      <w:szCs w:val="20"/>
                      <w:lang w:val="en-GB"/>
                    </w:rPr>
                    <w:t>0.047</w:t>
                  </w:r>
                </w:p>
              </w:tc>
              <w:tc>
                <w:tcPr>
                  <w:tcW w:w="851" w:type="dxa"/>
                </w:tcPr>
                <w:p w14:paraId="36519248" w14:textId="5C0ED32A" w:rsidR="005A29C8" w:rsidRPr="00C23B62" w:rsidRDefault="00C86BF2" w:rsidP="008C6B8A">
                  <w:pPr>
                    <w:pStyle w:val="Contenuto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  <w:lang w:val="en-GB"/>
                    </w:rPr>
                  </w:pPr>
                  <w:r w:rsidRPr="00C23B62">
                    <w:rPr>
                      <w:sz w:val="20"/>
                      <w:szCs w:val="20"/>
                      <w:lang w:val="en-GB"/>
                    </w:rPr>
                    <w:t>0.125</w:t>
                  </w:r>
                </w:p>
              </w:tc>
              <w:tc>
                <w:tcPr>
                  <w:tcW w:w="850" w:type="dxa"/>
                </w:tcPr>
                <w:p w14:paraId="7265B137" w14:textId="7983A166" w:rsidR="005A29C8" w:rsidRPr="008C62A2" w:rsidRDefault="00C86BF2" w:rsidP="008C6B8A">
                  <w:pPr>
                    <w:pStyle w:val="Contenuto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  <w:lang w:val="en-GB"/>
                    </w:rPr>
                  </w:pPr>
                  <w:r>
                    <w:rPr>
                      <w:sz w:val="20"/>
                      <w:szCs w:val="20"/>
                      <w:lang w:val="en-GB"/>
                    </w:rPr>
                    <w:t>0.132</w:t>
                  </w:r>
                </w:p>
              </w:tc>
            </w:tr>
            <w:tr w:rsidR="005A29C8" w14:paraId="41BB3408" w14:textId="77777777" w:rsidTr="008C6B8A">
              <w:trPr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944" w:type="dxa"/>
                </w:tcPr>
                <w:p w14:paraId="0B343677" w14:textId="1560ADB3" w:rsidR="005A29C8" w:rsidRPr="008C62A2" w:rsidRDefault="005A29C8" w:rsidP="008C6B8A">
                  <w:pPr>
                    <w:pStyle w:val="Contenuto"/>
                    <w:rPr>
                      <w:sz w:val="20"/>
                      <w:szCs w:val="20"/>
                      <w:lang w:val="en-GB"/>
                    </w:rPr>
                  </w:pPr>
                  <w:r w:rsidRPr="008C62A2">
                    <w:rPr>
                      <w:sz w:val="20"/>
                      <w:szCs w:val="20"/>
                      <w:lang w:val="en-GB"/>
                    </w:rPr>
                    <w:t>lr, lambda=1E-1</w:t>
                  </w:r>
                </w:p>
              </w:tc>
              <w:tc>
                <w:tcPr>
                  <w:tcW w:w="891" w:type="dxa"/>
                </w:tcPr>
                <w:p w14:paraId="6D1A322B" w14:textId="7919313E" w:rsidR="005A29C8" w:rsidRPr="008C62A2" w:rsidRDefault="00684811" w:rsidP="008C6B8A">
                  <w:pPr>
                    <w:pStyle w:val="Contenuto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sz w:val="20"/>
                      <w:szCs w:val="20"/>
                      <w:lang w:val="en-GB"/>
                    </w:rPr>
                  </w:pPr>
                  <w:r>
                    <w:rPr>
                      <w:sz w:val="20"/>
                      <w:szCs w:val="20"/>
                      <w:lang w:val="en-GB"/>
                    </w:rPr>
                    <w:t>0.048</w:t>
                  </w:r>
                </w:p>
              </w:tc>
              <w:tc>
                <w:tcPr>
                  <w:tcW w:w="851" w:type="dxa"/>
                </w:tcPr>
                <w:p w14:paraId="21038BA4" w14:textId="2AB3E143" w:rsidR="005A29C8" w:rsidRPr="008C62A2" w:rsidRDefault="00684811" w:rsidP="008C6B8A">
                  <w:pPr>
                    <w:pStyle w:val="Contenuto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sz w:val="20"/>
                      <w:szCs w:val="20"/>
                      <w:lang w:val="en-GB"/>
                    </w:rPr>
                  </w:pPr>
                  <w:r>
                    <w:rPr>
                      <w:sz w:val="20"/>
                      <w:szCs w:val="20"/>
                      <w:lang w:val="en-GB"/>
                    </w:rPr>
                    <w:t>0.13</w:t>
                  </w:r>
                </w:p>
              </w:tc>
              <w:tc>
                <w:tcPr>
                  <w:tcW w:w="850" w:type="dxa"/>
                </w:tcPr>
                <w:p w14:paraId="2010DB56" w14:textId="5A26ECAC" w:rsidR="005A29C8" w:rsidRPr="008C62A2" w:rsidRDefault="00684811" w:rsidP="008C6B8A">
                  <w:pPr>
                    <w:pStyle w:val="Contenuto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sz w:val="20"/>
                      <w:szCs w:val="20"/>
                      <w:lang w:val="en-GB"/>
                    </w:rPr>
                  </w:pPr>
                  <w:r>
                    <w:rPr>
                      <w:sz w:val="20"/>
                      <w:szCs w:val="20"/>
                      <w:lang w:val="en-GB"/>
                    </w:rPr>
                    <w:t>0.127</w:t>
                  </w:r>
                </w:p>
              </w:tc>
            </w:tr>
            <w:tr w:rsidR="00684811" w14:paraId="2AB82D3B" w14:textId="77777777" w:rsidTr="008C6B8A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944" w:type="dxa"/>
                </w:tcPr>
                <w:p w14:paraId="60D20245" w14:textId="46CB47DE" w:rsidR="00684811" w:rsidRPr="008C62A2" w:rsidRDefault="00684811" w:rsidP="008C6B8A">
                  <w:pPr>
                    <w:pStyle w:val="Contenuto"/>
                    <w:rPr>
                      <w:sz w:val="20"/>
                      <w:szCs w:val="20"/>
                      <w:lang w:val="en-GB"/>
                    </w:rPr>
                  </w:pPr>
                  <w:r w:rsidRPr="008C62A2">
                    <w:rPr>
                      <w:sz w:val="20"/>
                      <w:szCs w:val="20"/>
                      <w:lang w:val="en-GB"/>
                    </w:rPr>
                    <w:t>lr, lambda=1E-</w:t>
                  </w:r>
                  <w:r w:rsidR="0064310D">
                    <w:rPr>
                      <w:sz w:val="20"/>
                      <w:szCs w:val="20"/>
                      <w:lang w:val="en-GB"/>
                    </w:rPr>
                    <w:t>0</w:t>
                  </w:r>
                </w:p>
              </w:tc>
              <w:tc>
                <w:tcPr>
                  <w:tcW w:w="891" w:type="dxa"/>
                </w:tcPr>
                <w:p w14:paraId="73ADEF06" w14:textId="6446AE75" w:rsidR="00684811" w:rsidRDefault="00684811" w:rsidP="008C6B8A">
                  <w:pPr>
                    <w:pStyle w:val="Contenuto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  <w:lang w:val="en-GB"/>
                    </w:rPr>
                  </w:pPr>
                  <w:r>
                    <w:rPr>
                      <w:sz w:val="20"/>
                      <w:szCs w:val="20"/>
                      <w:lang w:val="en-GB"/>
                    </w:rPr>
                    <w:t>0.059</w:t>
                  </w:r>
                </w:p>
              </w:tc>
              <w:tc>
                <w:tcPr>
                  <w:tcW w:w="851" w:type="dxa"/>
                </w:tcPr>
                <w:p w14:paraId="72B7B0D6" w14:textId="1D15F9BF" w:rsidR="00684811" w:rsidRDefault="00684811" w:rsidP="008C6B8A">
                  <w:pPr>
                    <w:pStyle w:val="Contenuto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  <w:lang w:val="en-GB"/>
                    </w:rPr>
                  </w:pPr>
                  <w:r>
                    <w:rPr>
                      <w:sz w:val="20"/>
                      <w:szCs w:val="20"/>
                      <w:lang w:val="en-GB"/>
                    </w:rPr>
                    <w:t>0.14</w:t>
                  </w:r>
                </w:p>
              </w:tc>
              <w:tc>
                <w:tcPr>
                  <w:tcW w:w="850" w:type="dxa"/>
                </w:tcPr>
                <w:p w14:paraId="0C080518" w14:textId="22089083" w:rsidR="00684811" w:rsidRDefault="00684811" w:rsidP="008C6B8A">
                  <w:pPr>
                    <w:pStyle w:val="Contenuto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  <w:lang w:val="en-GB"/>
                    </w:rPr>
                  </w:pPr>
                  <w:r>
                    <w:rPr>
                      <w:sz w:val="20"/>
                      <w:szCs w:val="20"/>
                      <w:lang w:val="en-GB"/>
                    </w:rPr>
                    <w:t>0.154</w:t>
                  </w:r>
                </w:p>
              </w:tc>
            </w:tr>
            <w:tr w:rsidR="005A29C8" w14:paraId="00E48EED" w14:textId="77777777" w:rsidTr="008C6B8A">
              <w:trPr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944" w:type="dxa"/>
                </w:tcPr>
                <w:p w14:paraId="45C7DCD0" w14:textId="77777777" w:rsidR="005A29C8" w:rsidRPr="008C62A2" w:rsidRDefault="005A29C8" w:rsidP="008C6B8A">
                  <w:pPr>
                    <w:pStyle w:val="Contenuto"/>
                    <w:rPr>
                      <w:sz w:val="20"/>
                      <w:szCs w:val="20"/>
                      <w:lang w:val="en-GB"/>
                    </w:rPr>
                  </w:pPr>
                </w:p>
              </w:tc>
              <w:tc>
                <w:tcPr>
                  <w:tcW w:w="2592" w:type="dxa"/>
                  <w:gridSpan w:val="3"/>
                </w:tcPr>
                <w:p w14:paraId="1F6F0376" w14:textId="77777777" w:rsidR="005A29C8" w:rsidRPr="008C62A2" w:rsidRDefault="005A29C8" w:rsidP="008C6B8A">
                  <w:pPr>
                    <w:pStyle w:val="Contenuto"/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sz w:val="20"/>
                      <w:szCs w:val="20"/>
                      <w:lang w:val="en-GB"/>
                    </w:rPr>
                  </w:pPr>
                  <w:r w:rsidRPr="008C62A2">
                    <w:rPr>
                      <w:b/>
                      <w:bCs/>
                      <w:sz w:val="20"/>
                      <w:szCs w:val="20"/>
                      <w:lang w:val="en-GB"/>
                    </w:rPr>
                    <w:t>PCA m=10</w:t>
                  </w:r>
                </w:p>
              </w:tc>
            </w:tr>
            <w:tr w:rsidR="005A29C8" w14:paraId="26ED79CD" w14:textId="77777777" w:rsidTr="008C6B8A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944" w:type="dxa"/>
                </w:tcPr>
                <w:p w14:paraId="5B4BD165" w14:textId="38F4644D" w:rsidR="005A29C8" w:rsidRPr="008C62A2" w:rsidRDefault="005A29C8" w:rsidP="008C6B8A">
                  <w:pPr>
                    <w:pStyle w:val="Contenuto"/>
                    <w:rPr>
                      <w:sz w:val="20"/>
                      <w:szCs w:val="20"/>
                      <w:lang w:val="en-GB"/>
                    </w:rPr>
                  </w:pPr>
                  <w:r w:rsidRPr="008C62A2">
                    <w:rPr>
                      <w:sz w:val="20"/>
                      <w:szCs w:val="20"/>
                      <w:lang w:val="en-GB"/>
                    </w:rPr>
                    <w:t>lr, lambda=1e-</w:t>
                  </w:r>
                  <w:r w:rsidR="00C86BF2">
                    <w:rPr>
                      <w:sz w:val="20"/>
                      <w:szCs w:val="20"/>
                      <w:lang w:val="en-GB"/>
                    </w:rPr>
                    <w:t>5</w:t>
                  </w:r>
                </w:p>
              </w:tc>
              <w:tc>
                <w:tcPr>
                  <w:tcW w:w="891" w:type="dxa"/>
                </w:tcPr>
                <w:p w14:paraId="06ACEB7C" w14:textId="050F4ECD" w:rsidR="005A29C8" w:rsidRPr="008C62A2" w:rsidRDefault="00C86BF2" w:rsidP="008C6B8A">
                  <w:pPr>
                    <w:pStyle w:val="Contenuto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1B174A" w:themeColor="text1" w:themeTint="E6"/>
                      <w:sz w:val="20"/>
                      <w:szCs w:val="20"/>
                      <w:lang w:val="en-GB"/>
                    </w:rPr>
                  </w:pPr>
                  <w:r>
                    <w:rPr>
                      <w:color w:val="1B174A" w:themeColor="text1" w:themeTint="E6"/>
                      <w:sz w:val="20"/>
                      <w:szCs w:val="20"/>
                      <w:lang w:val="en-GB"/>
                    </w:rPr>
                    <w:t>0.048</w:t>
                  </w:r>
                </w:p>
              </w:tc>
              <w:tc>
                <w:tcPr>
                  <w:tcW w:w="851" w:type="dxa"/>
                </w:tcPr>
                <w:p w14:paraId="32D2A02E" w14:textId="17840292" w:rsidR="005A29C8" w:rsidRPr="008C62A2" w:rsidRDefault="00C86BF2" w:rsidP="008C6B8A">
                  <w:pPr>
                    <w:pStyle w:val="Contenuto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1B174A" w:themeColor="text1" w:themeTint="E6"/>
                      <w:sz w:val="20"/>
                      <w:szCs w:val="20"/>
                      <w:lang w:val="en-GB"/>
                    </w:rPr>
                  </w:pPr>
                  <w:r>
                    <w:rPr>
                      <w:color w:val="1B174A" w:themeColor="text1" w:themeTint="E6"/>
                      <w:sz w:val="20"/>
                      <w:szCs w:val="20"/>
                      <w:lang w:val="en-GB"/>
                    </w:rPr>
                    <w:t>0.122</w:t>
                  </w:r>
                </w:p>
              </w:tc>
              <w:tc>
                <w:tcPr>
                  <w:tcW w:w="850" w:type="dxa"/>
                </w:tcPr>
                <w:p w14:paraId="5557DE06" w14:textId="1B9F3ABA" w:rsidR="005A29C8" w:rsidRPr="008C62A2" w:rsidRDefault="00C86BF2" w:rsidP="008C6B8A">
                  <w:pPr>
                    <w:pStyle w:val="Contenuto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1B174A" w:themeColor="text1" w:themeTint="E6"/>
                      <w:sz w:val="20"/>
                      <w:szCs w:val="20"/>
                      <w:lang w:val="en-GB"/>
                    </w:rPr>
                  </w:pPr>
                  <w:r>
                    <w:rPr>
                      <w:color w:val="1B174A" w:themeColor="text1" w:themeTint="E6"/>
                      <w:sz w:val="20"/>
                      <w:szCs w:val="20"/>
                      <w:lang w:val="en-GB"/>
                    </w:rPr>
                    <w:t>0.139</w:t>
                  </w:r>
                </w:p>
              </w:tc>
            </w:tr>
            <w:tr w:rsidR="005A29C8" w14:paraId="72307CD2" w14:textId="77777777" w:rsidTr="008C6B8A">
              <w:trPr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944" w:type="dxa"/>
                </w:tcPr>
                <w:p w14:paraId="7F667D58" w14:textId="12B8A143" w:rsidR="005A29C8" w:rsidRPr="008C62A2" w:rsidRDefault="005A29C8" w:rsidP="008C6B8A">
                  <w:pPr>
                    <w:pStyle w:val="Contenuto"/>
                    <w:rPr>
                      <w:sz w:val="20"/>
                      <w:szCs w:val="20"/>
                      <w:lang w:val="en-GB"/>
                    </w:rPr>
                  </w:pPr>
                  <w:r w:rsidRPr="008C62A2">
                    <w:rPr>
                      <w:sz w:val="20"/>
                      <w:szCs w:val="20"/>
                      <w:lang w:val="en-GB"/>
                    </w:rPr>
                    <w:t>lr, lambda=1e-</w:t>
                  </w:r>
                  <w:r w:rsidR="00C86BF2">
                    <w:rPr>
                      <w:sz w:val="20"/>
                      <w:szCs w:val="20"/>
                      <w:lang w:val="en-GB"/>
                    </w:rPr>
                    <w:t>3</w:t>
                  </w:r>
                </w:p>
              </w:tc>
              <w:tc>
                <w:tcPr>
                  <w:tcW w:w="891" w:type="dxa"/>
                </w:tcPr>
                <w:p w14:paraId="19E38AF0" w14:textId="4D7C92F4" w:rsidR="005A29C8" w:rsidRPr="008C62A2" w:rsidRDefault="00C86BF2" w:rsidP="008C6B8A">
                  <w:pPr>
                    <w:pStyle w:val="Contenuto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sz w:val="20"/>
                      <w:szCs w:val="20"/>
                      <w:lang w:val="en-GB"/>
                    </w:rPr>
                  </w:pPr>
                  <w:r>
                    <w:rPr>
                      <w:sz w:val="20"/>
                      <w:szCs w:val="20"/>
                      <w:lang w:val="en-GB"/>
                    </w:rPr>
                    <w:t>0.048</w:t>
                  </w:r>
                </w:p>
              </w:tc>
              <w:tc>
                <w:tcPr>
                  <w:tcW w:w="851" w:type="dxa"/>
                </w:tcPr>
                <w:p w14:paraId="4955D74E" w14:textId="19AB2BD3" w:rsidR="005A29C8" w:rsidRPr="008C62A2" w:rsidRDefault="00C86BF2" w:rsidP="008C6B8A">
                  <w:pPr>
                    <w:pStyle w:val="Contenuto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sz w:val="20"/>
                      <w:szCs w:val="20"/>
                      <w:lang w:val="en-GB"/>
                    </w:rPr>
                  </w:pPr>
                  <w:r>
                    <w:rPr>
                      <w:sz w:val="20"/>
                      <w:szCs w:val="20"/>
                      <w:lang w:val="en-GB"/>
                    </w:rPr>
                    <w:t>0.122</w:t>
                  </w:r>
                </w:p>
              </w:tc>
              <w:tc>
                <w:tcPr>
                  <w:tcW w:w="850" w:type="dxa"/>
                </w:tcPr>
                <w:p w14:paraId="7D319510" w14:textId="0A3A8B5F" w:rsidR="005A29C8" w:rsidRPr="008C62A2" w:rsidRDefault="00C86BF2" w:rsidP="008C6B8A">
                  <w:pPr>
                    <w:pStyle w:val="Contenuto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sz w:val="20"/>
                      <w:szCs w:val="20"/>
                      <w:lang w:val="en-GB"/>
                    </w:rPr>
                  </w:pPr>
                  <w:r>
                    <w:rPr>
                      <w:sz w:val="20"/>
                      <w:szCs w:val="20"/>
                      <w:lang w:val="en-GB"/>
                    </w:rPr>
                    <w:t>0.139</w:t>
                  </w:r>
                </w:p>
              </w:tc>
            </w:tr>
            <w:tr w:rsidR="005A29C8" w14:paraId="13C18002" w14:textId="77777777" w:rsidTr="008C6B8A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944" w:type="dxa"/>
                </w:tcPr>
                <w:p w14:paraId="493187CA" w14:textId="500F3F29" w:rsidR="005A29C8" w:rsidRPr="008C62A2" w:rsidRDefault="005A29C8" w:rsidP="008C6B8A">
                  <w:pPr>
                    <w:pStyle w:val="Contenuto"/>
                    <w:rPr>
                      <w:sz w:val="20"/>
                      <w:szCs w:val="20"/>
                      <w:lang w:val="en-GB"/>
                    </w:rPr>
                  </w:pPr>
                  <w:r w:rsidRPr="008C62A2">
                    <w:rPr>
                      <w:sz w:val="20"/>
                      <w:szCs w:val="20"/>
                      <w:lang w:val="en-GB"/>
                    </w:rPr>
                    <w:t>lr, lambda=1E-1</w:t>
                  </w:r>
                </w:p>
              </w:tc>
              <w:tc>
                <w:tcPr>
                  <w:tcW w:w="891" w:type="dxa"/>
                </w:tcPr>
                <w:p w14:paraId="0C3321D5" w14:textId="52A0202E" w:rsidR="005A29C8" w:rsidRPr="008C62A2" w:rsidRDefault="00684811" w:rsidP="008C6B8A">
                  <w:pPr>
                    <w:pStyle w:val="Contenuto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  <w:lang w:val="en-GB"/>
                    </w:rPr>
                  </w:pPr>
                  <w:r>
                    <w:rPr>
                      <w:sz w:val="20"/>
                      <w:szCs w:val="20"/>
                      <w:lang w:val="en-GB"/>
                    </w:rPr>
                    <w:t>0.048</w:t>
                  </w:r>
                </w:p>
              </w:tc>
              <w:tc>
                <w:tcPr>
                  <w:tcW w:w="851" w:type="dxa"/>
                </w:tcPr>
                <w:p w14:paraId="20A5ACDE" w14:textId="1C11FBF5" w:rsidR="005A29C8" w:rsidRPr="008C62A2" w:rsidRDefault="00684811" w:rsidP="008C6B8A">
                  <w:pPr>
                    <w:pStyle w:val="Contenuto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  <w:lang w:val="en-GB"/>
                    </w:rPr>
                  </w:pPr>
                  <w:r>
                    <w:rPr>
                      <w:sz w:val="20"/>
                      <w:szCs w:val="20"/>
                      <w:lang w:val="en-GB"/>
                    </w:rPr>
                    <w:t>0.125</w:t>
                  </w:r>
                </w:p>
              </w:tc>
              <w:tc>
                <w:tcPr>
                  <w:tcW w:w="850" w:type="dxa"/>
                </w:tcPr>
                <w:p w14:paraId="0EE574E0" w14:textId="788A04B7" w:rsidR="005A29C8" w:rsidRPr="008C62A2" w:rsidRDefault="00684811" w:rsidP="008C6B8A">
                  <w:pPr>
                    <w:pStyle w:val="Contenuto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  <w:lang w:val="en-GB"/>
                    </w:rPr>
                  </w:pPr>
                  <w:r>
                    <w:rPr>
                      <w:sz w:val="20"/>
                      <w:szCs w:val="20"/>
                      <w:lang w:val="en-GB"/>
                    </w:rPr>
                    <w:t>0.134</w:t>
                  </w:r>
                </w:p>
              </w:tc>
            </w:tr>
            <w:tr w:rsidR="00684811" w14:paraId="18D1F3FC" w14:textId="77777777" w:rsidTr="008C6B8A">
              <w:trPr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944" w:type="dxa"/>
                </w:tcPr>
                <w:p w14:paraId="1CFE0C2A" w14:textId="74771C4C" w:rsidR="00684811" w:rsidRPr="008C62A2" w:rsidRDefault="00684811" w:rsidP="008C6B8A">
                  <w:pPr>
                    <w:pStyle w:val="Contenuto"/>
                    <w:rPr>
                      <w:sz w:val="20"/>
                      <w:szCs w:val="20"/>
                      <w:lang w:val="en-GB"/>
                    </w:rPr>
                  </w:pPr>
                  <w:r w:rsidRPr="008C62A2">
                    <w:rPr>
                      <w:sz w:val="20"/>
                      <w:szCs w:val="20"/>
                      <w:lang w:val="en-GB"/>
                    </w:rPr>
                    <w:t>lr, lambda=1E-</w:t>
                  </w:r>
                  <w:r w:rsidR="0064310D">
                    <w:rPr>
                      <w:sz w:val="20"/>
                      <w:szCs w:val="20"/>
                      <w:lang w:val="en-GB"/>
                    </w:rPr>
                    <w:t>0</w:t>
                  </w:r>
                </w:p>
              </w:tc>
              <w:tc>
                <w:tcPr>
                  <w:tcW w:w="891" w:type="dxa"/>
                </w:tcPr>
                <w:p w14:paraId="59257362" w14:textId="4CC51EC0" w:rsidR="00684811" w:rsidRDefault="00684811" w:rsidP="008C6B8A">
                  <w:pPr>
                    <w:pStyle w:val="Contenuto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sz w:val="20"/>
                      <w:szCs w:val="20"/>
                      <w:lang w:val="en-GB"/>
                    </w:rPr>
                  </w:pPr>
                  <w:r>
                    <w:rPr>
                      <w:sz w:val="20"/>
                      <w:szCs w:val="20"/>
                      <w:lang w:val="en-GB"/>
                    </w:rPr>
                    <w:t>0.06</w:t>
                  </w:r>
                </w:p>
              </w:tc>
              <w:tc>
                <w:tcPr>
                  <w:tcW w:w="851" w:type="dxa"/>
                </w:tcPr>
                <w:p w14:paraId="0CC8656D" w14:textId="13B522F5" w:rsidR="00684811" w:rsidRDefault="00684811" w:rsidP="008C6B8A">
                  <w:pPr>
                    <w:pStyle w:val="Contenuto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sz w:val="20"/>
                      <w:szCs w:val="20"/>
                      <w:lang w:val="en-GB"/>
                    </w:rPr>
                  </w:pPr>
                  <w:r>
                    <w:rPr>
                      <w:sz w:val="20"/>
                      <w:szCs w:val="20"/>
                      <w:lang w:val="en-GB"/>
                    </w:rPr>
                    <w:t>0.155</w:t>
                  </w:r>
                </w:p>
              </w:tc>
              <w:tc>
                <w:tcPr>
                  <w:tcW w:w="850" w:type="dxa"/>
                </w:tcPr>
                <w:p w14:paraId="7EE7AC82" w14:textId="432D6F33" w:rsidR="00684811" w:rsidRDefault="00684811" w:rsidP="008C6B8A">
                  <w:pPr>
                    <w:pStyle w:val="Contenuto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sz w:val="20"/>
                      <w:szCs w:val="20"/>
                      <w:lang w:val="en-GB"/>
                    </w:rPr>
                  </w:pPr>
                  <w:r>
                    <w:rPr>
                      <w:sz w:val="20"/>
                      <w:szCs w:val="20"/>
                      <w:lang w:val="en-GB"/>
                    </w:rPr>
                    <w:t>0.14</w:t>
                  </w:r>
                </w:p>
              </w:tc>
            </w:tr>
            <w:tr w:rsidR="005A29C8" w14:paraId="71A96683" w14:textId="77777777" w:rsidTr="008C6B8A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944" w:type="dxa"/>
                </w:tcPr>
                <w:p w14:paraId="01587CE9" w14:textId="77777777" w:rsidR="005A29C8" w:rsidRPr="008C62A2" w:rsidRDefault="005A29C8" w:rsidP="008C6B8A">
                  <w:pPr>
                    <w:pStyle w:val="Contenuto"/>
                    <w:rPr>
                      <w:sz w:val="20"/>
                      <w:szCs w:val="20"/>
                      <w:lang w:val="en-GB"/>
                    </w:rPr>
                  </w:pPr>
                </w:p>
              </w:tc>
              <w:tc>
                <w:tcPr>
                  <w:tcW w:w="2592" w:type="dxa"/>
                  <w:gridSpan w:val="3"/>
                </w:tcPr>
                <w:p w14:paraId="3ABCA241" w14:textId="77777777" w:rsidR="005A29C8" w:rsidRPr="008C62A2" w:rsidRDefault="005A29C8" w:rsidP="008C6B8A">
                  <w:pPr>
                    <w:pStyle w:val="Contenuto"/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  <w:lang w:val="en-GB"/>
                    </w:rPr>
                  </w:pPr>
                  <w:r w:rsidRPr="008C62A2">
                    <w:rPr>
                      <w:b/>
                      <w:bCs/>
                      <w:sz w:val="20"/>
                      <w:szCs w:val="20"/>
                      <w:lang w:val="en-GB"/>
                    </w:rPr>
                    <w:t>PCA m=9</w:t>
                  </w:r>
                </w:p>
              </w:tc>
            </w:tr>
            <w:tr w:rsidR="005A29C8" w14:paraId="467E0CB7" w14:textId="77777777" w:rsidTr="008C6B8A">
              <w:trPr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944" w:type="dxa"/>
                </w:tcPr>
                <w:p w14:paraId="0ACE9F29" w14:textId="73F6EE18" w:rsidR="005A29C8" w:rsidRPr="008C62A2" w:rsidRDefault="005A29C8" w:rsidP="008C6B8A">
                  <w:pPr>
                    <w:pStyle w:val="Contenuto"/>
                    <w:rPr>
                      <w:sz w:val="20"/>
                      <w:szCs w:val="20"/>
                      <w:lang w:val="en-GB"/>
                    </w:rPr>
                  </w:pPr>
                  <w:r w:rsidRPr="008C62A2">
                    <w:rPr>
                      <w:sz w:val="20"/>
                      <w:szCs w:val="20"/>
                      <w:lang w:val="en-GB"/>
                    </w:rPr>
                    <w:t>lr, lambda=1e-</w:t>
                  </w:r>
                  <w:r w:rsidR="00C86BF2">
                    <w:rPr>
                      <w:sz w:val="20"/>
                      <w:szCs w:val="20"/>
                      <w:lang w:val="en-GB"/>
                    </w:rPr>
                    <w:t>5</w:t>
                  </w:r>
                </w:p>
              </w:tc>
              <w:tc>
                <w:tcPr>
                  <w:tcW w:w="891" w:type="dxa"/>
                </w:tcPr>
                <w:p w14:paraId="33BCAD34" w14:textId="66DFFB5A" w:rsidR="005A29C8" w:rsidRPr="008C62A2" w:rsidRDefault="00C86BF2" w:rsidP="008C6B8A">
                  <w:pPr>
                    <w:pStyle w:val="Contenuto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1B174A" w:themeColor="text1" w:themeTint="E6"/>
                      <w:sz w:val="20"/>
                      <w:szCs w:val="20"/>
                      <w:lang w:val="en-GB"/>
                    </w:rPr>
                  </w:pPr>
                  <w:r>
                    <w:rPr>
                      <w:color w:val="1B174A" w:themeColor="text1" w:themeTint="E6"/>
                      <w:sz w:val="20"/>
                      <w:szCs w:val="20"/>
                      <w:lang w:val="en-GB"/>
                    </w:rPr>
                    <w:t>0.048</w:t>
                  </w:r>
                </w:p>
              </w:tc>
              <w:tc>
                <w:tcPr>
                  <w:tcW w:w="851" w:type="dxa"/>
                </w:tcPr>
                <w:p w14:paraId="684D7E67" w14:textId="52A0F1E8" w:rsidR="005A29C8" w:rsidRPr="008C62A2" w:rsidRDefault="00C86BF2" w:rsidP="008C6B8A">
                  <w:pPr>
                    <w:pStyle w:val="Contenuto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1B174A" w:themeColor="text1" w:themeTint="E6"/>
                      <w:sz w:val="20"/>
                      <w:szCs w:val="20"/>
                      <w:lang w:val="en-GB"/>
                    </w:rPr>
                  </w:pPr>
                  <w:r>
                    <w:rPr>
                      <w:color w:val="1B174A" w:themeColor="text1" w:themeTint="E6"/>
                      <w:sz w:val="20"/>
                      <w:szCs w:val="20"/>
                      <w:lang w:val="en-GB"/>
                    </w:rPr>
                    <w:t>0.124</w:t>
                  </w:r>
                </w:p>
              </w:tc>
              <w:tc>
                <w:tcPr>
                  <w:tcW w:w="850" w:type="dxa"/>
                </w:tcPr>
                <w:p w14:paraId="7FF71F70" w14:textId="5FC639D1" w:rsidR="005A29C8" w:rsidRPr="008C62A2" w:rsidRDefault="00C86BF2" w:rsidP="008C6B8A">
                  <w:pPr>
                    <w:pStyle w:val="Contenuto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1B174A" w:themeColor="text1" w:themeTint="E6"/>
                      <w:sz w:val="20"/>
                      <w:szCs w:val="20"/>
                      <w:lang w:val="en-GB"/>
                    </w:rPr>
                  </w:pPr>
                  <w:r>
                    <w:rPr>
                      <w:color w:val="1B174A" w:themeColor="text1" w:themeTint="E6"/>
                      <w:sz w:val="20"/>
                      <w:szCs w:val="20"/>
                      <w:lang w:val="en-GB"/>
                    </w:rPr>
                    <w:t>0.137</w:t>
                  </w:r>
                </w:p>
              </w:tc>
            </w:tr>
            <w:tr w:rsidR="005A29C8" w14:paraId="2FF3C993" w14:textId="77777777" w:rsidTr="008C6B8A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944" w:type="dxa"/>
                </w:tcPr>
                <w:p w14:paraId="6CBA9A3A" w14:textId="631905A1" w:rsidR="005A29C8" w:rsidRPr="008C62A2" w:rsidRDefault="005A29C8" w:rsidP="008C6B8A">
                  <w:pPr>
                    <w:pStyle w:val="Contenuto"/>
                    <w:rPr>
                      <w:sz w:val="20"/>
                      <w:szCs w:val="20"/>
                      <w:lang w:val="en-GB"/>
                    </w:rPr>
                  </w:pPr>
                  <w:r w:rsidRPr="008C62A2">
                    <w:rPr>
                      <w:sz w:val="20"/>
                      <w:szCs w:val="20"/>
                      <w:lang w:val="en-GB"/>
                    </w:rPr>
                    <w:t>lr, lambda=1e-</w:t>
                  </w:r>
                  <w:r w:rsidR="00C86BF2">
                    <w:rPr>
                      <w:sz w:val="20"/>
                      <w:szCs w:val="20"/>
                      <w:lang w:val="en-GB"/>
                    </w:rPr>
                    <w:t>3</w:t>
                  </w:r>
                </w:p>
              </w:tc>
              <w:tc>
                <w:tcPr>
                  <w:tcW w:w="891" w:type="dxa"/>
                </w:tcPr>
                <w:p w14:paraId="4DBB836D" w14:textId="322CCC83" w:rsidR="005A29C8" w:rsidRPr="008C62A2" w:rsidRDefault="00C86BF2" w:rsidP="008C6B8A">
                  <w:pPr>
                    <w:pStyle w:val="Contenuto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  <w:lang w:val="en-GB"/>
                    </w:rPr>
                  </w:pPr>
                  <w:r>
                    <w:rPr>
                      <w:sz w:val="20"/>
                      <w:szCs w:val="20"/>
                      <w:lang w:val="en-GB"/>
                    </w:rPr>
                    <w:t>0.048</w:t>
                  </w:r>
                </w:p>
              </w:tc>
              <w:tc>
                <w:tcPr>
                  <w:tcW w:w="851" w:type="dxa"/>
                </w:tcPr>
                <w:p w14:paraId="2DADDD37" w14:textId="3CDA45B8" w:rsidR="005A29C8" w:rsidRPr="008C62A2" w:rsidRDefault="00C86BF2" w:rsidP="008C6B8A">
                  <w:pPr>
                    <w:pStyle w:val="Contenuto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  <w:lang w:val="en-GB"/>
                    </w:rPr>
                  </w:pPr>
                  <w:r>
                    <w:rPr>
                      <w:sz w:val="20"/>
                      <w:szCs w:val="20"/>
                      <w:lang w:val="en-GB"/>
                    </w:rPr>
                    <w:t>0.124</w:t>
                  </w:r>
                </w:p>
              </w:tc>
              <w:tc>
                <w:tcPr>
                  <w:tcW w:w="850" w:type="dxa"/>
                </w:tcPr>
                <w:p w14:paraId="020C610C" w14:textId="19C3A69B" w:rsidR="005A29C8" w:rsidRPr="008C62A2" w:rsidRDefault="00C86BF2" w:rsidP="008C6B8A">
                  <w:pPr>
                    <w:pStyle w:val="Contenuto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  <w:lang w:val="en-GB"/>
                    </w:rPr>
                  </w:pPr>
                  <w:r>
                    <w:rPr>
                      <w:sz w:val="20"/>
                      <w:szCs w:val="20"/>
                      <w:lang w:val="en-GB"/>
                    </w:rPr>
                    <w:t>0.136</w:t>
                  </w:r>
                </w:p>
              </w:tc>
            </w:tr>
            <w:tr w:rsidR="005A29C8" w14:paraId="788F8B77" w14:textId="77777777" w:rsidTr="008C6B8A">
              <w:trPr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944" w:type="dxa"/>
                </w:tcPr>
                <w:p w14:paraId="3688D96F" w14:textId="51F9D584" w:rsidR="005A29C8" w:rsidRPr="008C62A2" w:rsidRDefault="005A29C8" w:rsidP="008C6B8A">
                  <w:pPr>
                    <w:pStyle w:val="Contenuto"/>
                    <w:rPr>
                      <w:sz w:val="20"/>
                      <w:szCs w:val="20"/>
                      <w:lang w:val="en-GB"/>
                    </w:rPr>
                  </w:pPr>
                  <w:r w:rsidRPr="008C62A2">
                    <w:rPr>
                      <w:sz w:val="20"/>
                      <w:szCs w:val="20"/>
                      <w:lang w:val="en-GB"/>
                    </w:rPr>
                    <w:t>lr, lambda=1E-</w:t>
                  </w:r>
                  <w:r w:rsidR="00C86BF2">
                    <w:rPr>
                      <w:sz w:val="20"/>
                      <w:szCs w:val="20"/>
                      <w:lang w:val="en-GB"/>
                    </w:rPr>
                    <w:t>1</w:t>
                  </w:r>
                </w:p>
              </w:tc>
              <w:tc>
                <w:tcPr>
                  <w:tcW w:w="891" w:type="dxa"/>
                </w:tcPr>
                <w:p w14:paraId="3B0A3750" w14:textId="0B96BC96" w:rsidR="005A29C8" w:rsidRPr="008C62A2" w:rsidRDefault="00684811" w:rsidP="008C6B8A">
                  <w:pPr>
                    <w:pStyle w:val="Contenuto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sz w:val="20"/>
                      <w:szCs w:val="20"/>
                      <w:lang w:val="en-GB"/>
                    </w:rPr>
                  </w:pPr>
                  <w:r>
                    <w:rPr>
                      <w:sz w:val="20"/>
                      <w:szCs w:val="20"/>
                      <w:lang w:val="en-GB"/>
                    </w:rPr>
                    <w:t>0.048</w:t>
                  </w:r>
                </w:p>
              </w:tc>
              <w:tc>
                <w:tcPr>
                  <w:tcW w:w="851" w:type="dxa"/>
                </w:tcPr>
                <w:p w14:paraId="11F8D68D" w14:textId="6FF40587" w:rsidR="005A29C8" w:rsidRPr="008C62A2" w:rsidRDefault="00684811" w:rsidP="008C6B8A">
                  <w:pPr>
                    <w:pStyle w:val="Contenuto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sz w:val="20"/>
                      <w:szCs w:val="20"/>
                      <w:lang w:val="en-GB"/>
                    </w:rPr>
                  </w:pPr>
                  <w:r>
                    <w:rPr>
                      <w:sz w:val="20"/>
                      <w:szCs w:val="20"/>
                      <w:lang w:val="en-GB"/>
                    </w:rPr>
                    <w:t>0.124</w:t>
                  </w:r>
                </w:p>
              </w:tc>
              <w:tc>
                <w:tcPr>
                  <w:tcW w:w="850" w:type="dxa"/>
                </w:tcPr>
                <w:p w14:paraId="124B9493" w14:textId="09F2C1EF" w:rsidR="005A29C8" w:rsidRPr="008C62A2" w:rsidRDefault="00684811" w:rsidP="008C6B8A">
                  <w:pPr>
                    <w:pStyle w:val="Contenuto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sz w:val="20"/>
                      <w:szCs w:val="20"/>
                      <w:lang w:val="en-GB"/>
                    </w:rPr>
                  </w:pPr>
                  <w:r>
                    <w:rPr>
                      <w:sz w:val="20"/>
                      <w:szCs w:val="20"/>
                      <w:lang w:val="en-GB"/>
                    </w:rPr>
                    <w:t>0.135</w:t>
                  </w:r>
                </w:p>
              </w:tc>
            </w:tr>
            <w:tr w:rsidR="00684811" w14:paraId="50A59D51" w14:textId="77777777" w:rsidTr="008C6B8A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944" w:type="dxa"/>
                </w:tcPr>
                <w:p w14:paraId="28779F84" w14:textId="53E892F8" w:rsidR="00684811" w:rsidRPr="008C62A2" w:rsidRDefault="00684811" w:rsidP="008C6B8A">
                  <w:pPr>
                    <w:pStyle w:val="Contenuto"/>
                    <w:rPr>
                      <w:sz w:val="20"/>
                      <w:szCs w:val="20"/>
                      <w:lang w:val="en-GB"/>
                    </w:rPr>
                  </w:pPr>
                  <w:r w:rsidRPr="008C62A2">
                    <w:rPr>
                      <w:sz w:val="20"/>
                      <w:szCs w:val="20"/>
                      <w:lang w:val="en-GB"/>
                    </w:rPr>
                    <w:t>lr, lambda=1E-</w:t>
                  </w:r>
                  <w:r w:rsidR="0064310D">
                    <w:rPr>
                      <w:sz w:val="20"/>
                      <w:szCs w:val="20"/>
                      <w:lang w:val="en-GB"/>
                    </w:rPr>
                    <w:t>0</w:t>
                  </w:r>
                </w:p>
              </w:tc>
              <w:tc>
                <w:tcPr>
                  <w:tcW w:w="891" w:type="dxa"/>
                </w:tcPr>
                <w:p w14:paraId="102F4DCB" w14:textId="6AB56537" w:rsidR="00684811" w:rsidRDefault="00684811" w:rsidP="008C6B8A">
                  <w:pPr>
                    <w:pStyle w:val="Contenuto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  <w:lang w:val="en-GB"/>
                    </w:rPr>
                  </w:pPr>
                  <w:r>
                    <w:rPr>
                      <w:sz w:val="20"/>
                      <w:szCs w:val="20"/>
                      <w:lang w:val="en-GB"/>
                    </w:rPr>
                    <w:t>0.059</w:t>
                  </w:r>
                </w:p>
              </w:tc>
              <w:tc>
                <w:tcPr>
                  <w:tcW w:w="851" w:type="dxa"/>
                </w:tcPr>
                <w:p w14:paraId="01C81920" w14:textId="7A498861" w:rsidR="00684811" w:rsidRDefault="00684811" w:rsidP="008C6B8A">
                  <w:pPr>
                    <w:pStyle w:val="Contenuto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  <w:lang w:val="en-GB"/>
                    </w:rPr>
                  </w:pPr>
                  <w:r>
                    <w:rPr>
                      <w:sz w:val="20"/>
                      <w:szCs w:val="20"/>
                      <w:lang w:val="en-GB"/>
                    </w:rPr>
                    <w:t>0.137</w:t>
                  </w:r>
                </w:p>
              </w:tc>
              <w:tc>
                <w:tcPr>
                  <w:tcW w:w="850" w:type="dxa"/>
                </w:tcPr>
                <w:p w14:paraId="747892D3" w14:textId="0344CA19" w:rsidR="00684811" w:rsidRDefault="00684811" w:rsidP="008C6B8A">
                  <w:pPr>
                    <w:pStyle w:val="Contenuto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  <w:lang w:val="en-GB"/>
                    </w:rPr>
                  </w:pPr>
                  <w:r>
                    <w:rPr>
                      <w:sz w:val="20"/>
                      <w:szCs w:val="20"/>
                      <w:lang w:val="en-GB"/>
                    </w:rPr>
                    <w:t>0.156</w:t>
                  </w:r>
                </w:p>
              </w:tc>
            </w:tr>
          </w:tbl>
          <w:p w14:paraId="35E639AF" w14:textId="77777777" w:rsidR="005A29C8" w:rsidRDefault="005A29C8" w:rsidP="008C6B8A">
            <w:pPr>
              <w:pStyle w:val="Contenuto"/>
              <w:jc w:val="center"/>
              <w:rPr>
                <w:b/>
                <w:bCs/>
                <w:sz w:val="24"/>
                <w:szCs w:val="24"/>
                <w:lang w:val="en-GB"/>
              </w:rPr>
            </w:pPr>
          </w:p>
        </w:tc>
        <w:tc>
          <w:tcPr>
            <w:tcW w:w="5012" w:type="dxa"/>
            <w:vAlign w:val="center"/>
          </w:tcPr>
          <w:tbl>
            <w:tblPr>
              <w:tblStyle w:val="Tabellasemplice-3"/>
              <w:tblW w:w="0" w:type="auto"/>
              <w:jc w:val="center"/>
              <w:tblLook w:val="04A0" w:firstRow="1" w:lastRow="0" w:firstColumn="1" w:lastColumn="0" w:noHBand="0" w:noVBand="1"/>
            </w:tblPr>
            <w:tblGrid>
              <w:gridCol w:w="1943"/>
              <w:gridCol w:w="892"/>
              <w:gridCol w:w="851"/>
              <w:gridCol w:w="992"/>
            </w:tblGrid>
            <w:tr w:rsidR="005A29C8" w14:paraId="12B204E8" w14:textId="77777777" w:rsidTr="008C6B8A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jc w:val="center"/>
              </w:trPr>
              <w:tc>
                <w:tcPr>
      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      <w:tcW w:w="1943" w:type="dxa"/>
                </w:tcPr>
                <w:p w14:paraId="5C3FC650" w14:textId="77777777" w:rsidR="005A29C8" w:rsidRPr="008C62A2" w:rsidRDefault="005A29C8" w:rsidP="008C6B8A">
                  <w:pPr>
                    <w:pStyle w:val="Contenuto"/>
                    <w:rPr>
                      <w:sz w:val="20"/>
                      <w:szCs w:val="20"/>
                      <w:lang w:val="en-GB"/>
                    </w:rPr>
                  </w:pPr>
                </w:p>
              </w:tc>
              <w:tc>
                <w:tcPr>
                  <w:tcW w:w="892" w:type="dxa"/>
                </w:tcPr>
                <w:p w14:paraId="15A7DFCE" w14:textId="77777777" w:rsidR="005A29C8" w:rsidRPr="008C62A2" w:rsidRDefault="005A29C8" w:rsidP="008C6B8A">
                  <w:pPr>
                    <w:pStyle w:val="Contenuto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sz w:val="20"/>
                      <w:szCs w:val="20"/>
                      <w:lang w:val="en-GB"/>
                    </w:rPr>
                  </w:pPr>
                  <w:r w:rsidRPr="008C62A2">
                    <w:rPr>
                      <w:sz w:val="20"/>
                      <w:szCs w:val="20"/>
                      <w:lang w:val="en-GB"/>
                    </w:rPr>
                    <w:t>π = 0.5</w:t>
                  </w:r>
                </w:p>
              </w:tc>
              <w:tc>
                <w:tcPr>
                  <w:tcW w:w="851" w:type="dxa"/>
                </w:tcPr>
                <w:p w14:paraId="64419529" w14:textId="77777777" w:rsidR="005A29C8" w:rsidRPr="008C62A2" w:rsidRDefault="005A29C8" w:rsidP="008C6B8A">
                  <w:pPr>
                    <w:pStyle w:val="Contenuto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sz w:val="20"/>
                      <w:szCs w:val="20"/>
                      <w:lang w:val="en-GB"/>
                    </w:rPr>
                  </w:pPr>
                  <w:r w:rsidRPr="008C62A2">
                    <w:rPr>
                      <w:sz w:val="20"/>
                      <w:szCs w:val="20"/>
                      <w:lang w:val="en-GB"/>
                    </w:rPr>
                    <w:t>π = 0.9</w:t>
                  </w:r>
                </w:p>
              </w:tc>
              <w:tc>
                <w:tcPr>
                  <w:tcW w:w="992" w:type="dxa"/>
                </w:tcPr>
                <w:p w14:paraId="43042FFE" w14:textId="77777777" w:rsidR="005A29C8" w:rsidRPr="008C62A2" w:rsidRDefault="005A29C8" w:rsidP="008C6B8A">
                  <w:pPr>
                    <w:pStyle w:val="Contenuto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sz w:val="20"/>
                      <w:szCs w:val="20"/>
                      <w:lang w:val="en-GB"/>
                    </w:rPr>
                  </w:pPr>
                  <w:r w:rsidRPr="008C62A2">
                    <w:rPr>
                      <w:sz w:val="20"/>
                      <w:szCs w:val="20"/>
                      <w:lang w:val="en-GB"/>
                    </w:rPr>
                    <w:t>π = 0.1</w:t>
                  </w:r>
                </w:p>
              </w:tc>
            </w:tr>
            <w:tr w:rsidR="005A29C8" w14:paraId="134D6A42" w14:textId="77777777" w:rsidTr="008C6B8A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943" w:type="dxa"/>
                </w:tcPr>
                <w:p w14:paraId="527305C2" w14:textId="77777777" w:rsidR="005A29C8" w:rsidRPr="008C62A2" w:rsidRDefault="005A29C8" w:rsidP="008C6B8A">
                  <w:pPr>
                    <w:pStyle w:val="Contenuto"/>
                    <w:rPr>
                      <w:sz w:val="20"/>
                      <w:szCs w:val="20"/>
                      <w:lang w:val="en-GB"/>
                    </w:rPr>
                  </w:pPr>
                </w:p>
              </w:tc>
              <w:tc>
                <w:tcPr>
                  <w:tcW w:w="2735" w:type="dxa"/>
                  <w:gridSpan w:val="3"/>
                </w:tcPr>
                <w:p w14:paraId="21B0B646" w14:textId="77777777" w:rsidR="005A29C8" w:rsidRPr="008F400F" w:rsidRDefault="005A29C8" w:rsidP="008C6B8A">
                  <w:pPr>
                    <w:pStyle w:val="Contenuto"/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b/>
                      <w:sz w:val="20"/>
                      <w:szCs w:val="20"/>
                      <w:lang w:val="en-GB"/>
                    </w:rPr>
                  </w:pPr>
                  <w:r w:rsidRPr="008F400F">
                    <w:rPr>
                      <w:b/>
                      <w:bCs/>
                      <w:sz w:val="20"/>
                      <w:szCs w:val="20"/>
                      <w:lang w:val="en-GB"/>
                    </w:rPr>
                    <w:t>NO PCA</w:t>
                  </w:r>
                </w:p>
              </w:tc>
            </w:tr>
            <w:tr w:rsidR="00C23B62" w14:paraId="455DC6A3" w14:textId="77777777" w:rsidTr="008C6B8A">
              <w:trPr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943" w:type="dxa"/>
                </w:tcPr>
                <w:p w14:paraId="1BF21CC0" w14:textId="44CF85DC" w:rsidR="00C23B62" w:rsidRPr="008C62A2" w:rsidRDefault="00C23B62" w:rsidP="00C23B62">
                  <w:pPr>
                    <w:pStyle w:val="Contenuto"/>
                    <w:rPr>
                      <w:sz w:val="20"/>
                      <w:szCs w:val="20"/>
                      <w:lang w:val="en-GB"/>
                    </w:rPr>
                  </w:pPr>
                  <w:r w:rsidRPr="008C62A2">
                    <w:rPr>
                      <w:sz w:val="20"/>
                      <w:szCs w:val="20"/>
                      <w:lang w:val="en-GB"/>
                    </w:rPr>
                    <w:t>lr, lambda=1e-</w:t>
                  </w:r>
                  <w:r>
                    <w:rPr>
                      <w:sz w:val="20"/>
                      <w:szCs w:val="20"/>
                      <w:lang w:val="en-GB"/>
                    </w:rPr>
                    <w:t>5</w:t>
                  </w:r>
                </w:p>
              </w:tc>
              <w:tc>
                <w:tcPr>
                  <w:tcW w:w="892" w:type="dxa"/>
                </w:tcPr>
                <w:p w14:paraId="3245C320" w14:textId="4C9E7C94" w:rsidR="00C23B62" w:rsidRPr="008C62A2" w:rsidRDefault="00C23B62" w:rsidP="00C23B62">
                  <w:pPr>
                    <w:pStyle w:val="Contenuto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sz w:val="20"/>
                      <w:szCs w:val="20"/>
                      <w:lang w:val="en-GB"/>
                    </w:rPr>
                  </w:pPr>
                  <w:r>
                    <w:rPr>
                      <w:sz w:val="20"/>
                      <w:szCs w:val="20"/>
                      <w:lang w:val="en-GB"/>
                    </w:rPr>
                    <w:t>0.122</w:t>
                  </w:r>
                </w:p>
              </w:tc>
              <w:tc>
                <w:tcPr>
                  <w:tcW w:w="851" w:type="dxa"/>
                </w:tcPr>
                <w:p w14:paraId="395B6024" w14:textId="551CFEAE" w:rsidR="00C23B62" w:rsidRPr="00C23B62" w:rsidRDefault="00C23B62" w:rsidP="00C23B62">
                  <w:pPr>
                    <w:pStyle w:val="Contenuto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sz w:val="20"/>
                      <w:szCs w:val="20"/>
                      <w:lang w:val="en-GB"/>
                    </w:rPr>
                  </w:pPr>
                  <w:r w:rsidRPr="00C23B62">
                    <w:rPr>
                      <w:sz w:val="20"/>
                      <w:szCs w:val="20"/>
                      <w:lang w:val="en-GB"/>
                    </w:rPr>
                    <w:t>0.327</w:t>
                  </w:r>
                </w:p>
              </w:tc>
              <w:tc>
                <w:tcPr>
                  <w:tcW w:w="992" w:type="dxa"/>
                </w:tcPr>
                <w:p w14:paraId="018423CB" w14:textId="720613A2" w:rsidR="00C23B62" w:rsidRPr="00C23B62" w:rsidRDefault="00C23B62" w:rsidP="00C23B62">
                  <w:pPr>
                    <w:pStyle w:val="Contenuto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sz w:val="20"/>
                      <w:szCs w:val="20"/>
                      <w:lang w:val="en-GB"/>
                    </w:rPr>
                  </w:pPr>
                  <w:r w:rsidRPr="00C23B62">
                    <w:rPr>
                      <w:sz w:val="20"/>
                      <w:szCs w:val="20"/>
                      <w:lang w:val="en-GB"/>
                    </w:rPr>
                    <w:t>0.372</w:t>
                  </w:r>
                </w:p>
              </w:tc>
            </w:tr>
            <w:tr w:rsidR="00C23B62" w14:paraId="37D39621" w14:textId="77777777" w:rsidTr="008C6B8A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943" w:type="dxa"/>
                </w:tcPr>
                <w:p w14:paraId="399A3548" w14:textId="3D2F38F2" w:rsidR="00C23B62" w:rsidRPr="008C62A2" w:rsidRDefault="00C23B62" w:rsidP="00C23B62">
                  <w:pPr>
                    <w:pStyle w:val="Contenuto"/>
                    <w:rPr>
                      <w:sz w:val="20"/>
                      <w:szCs w:val="20"/>
                      <w:lang w:val="en-GB"/>
                    </w:rPr>
                  </w:pPr>
                  <w:r w:rsidRPr="008C62A2">
                    <w:rPr>
                      <w:sz w:val="20"/>
                      <w:szCs w:val="20"/>
                      <w:lang w:val="en-GB"/>
                    </w:rPr>
                    <w:lastRenderedPageBreak/>
                    <w:t>lr, lambda=1e-</w:t>
                  </w:r>
                  <w:r>
                    <w:rPr>
                      <w:sz w:val="20"/>
                      <w:szCs w:val="20"/>
                      <w:lang w:val="en-GB"/>
                    </w:rPr>
                    <w:t>3</w:t>
                  </w:r>
                </w:p>
              </w:tc>
              <w:tc>
                <w:tcPr>
                  <w:tcW w:w="892" w:type="dxa"/>
                </w:tcPr>
                <w:p w14:paraId="6BFAD6D5" w14:textId="7D64CB60" w:rsidR="00C23B62" w:rsidRPr="008C62A2" w:rsidRDefault="00C23B62" w:rsidP="00C23B62">
                  <w:pPr>
                    <w:pStyle w:val="Contenuto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  <w:lang w:val="en-GB"/>
                    </w:rPr>
                  </w:pPr>
                  <w:r>
                    <w:rPr>
                      <w:sz w:val="20"/>
                      <w:szCs w:val="20"/>
                      <w:lang w:val="en-GB"/>
                    </w:rPr>
                    <w:t>0.121</w:t>
                  </w:r>
                </w:p>
              </w:tc>
              <w:tc>
                <w:tcPr>
                  <w:tcW w:w="851" w:type="dxa"/>
                </w:tcPr>
                <w:p w14:paraId="111094C1" w14:textId="19EEF774" w:rsidR="00C23B62" w:rsidRPr="008C62A2" w:rsidRDefault="00C23B62" w:rsidP="00C23B62">
                  <w:pPr>
                    <w:pStyle w:val="Contenuto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  <w:lang w:val="en-GB"/>
                    </w:rPr>
                  </w:pPr>
                  <w:r>
                    <w:rPr>
                      <w:sz w:val="20"/>
                      <w:szCs w:val="20"/>
                      <w:lang w:val="en-GB"/>
                    </w:rPr>
                    <w:t>0.319</w:t>
                  </w:r>
                </w:p>
              </w:tc>
              <w:tc>
                <w:tcPr>
                  <w:tcW w:w="992" w:type="dxa"/>
                </w:tcPr>
                <w:p w14:paraId="44276ED4" w14:textId="00882BDF" w:rsidR="00C23B62" w:rsidRPr="008C62A2" w:rsidRDefault="00C23B62" w:rsidP="00C23B62">
                  <w:pPr>
                    <w:pStyle w:val="Contenuto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  <w:lang w:val="en-GB"/>
                    </w:rPr>
                  </w:pPr>
                  <w:r>
                    <w:rPr>
                      <w:sz w:val="20"/>
                      <w:szCs w:val="20"/>
                      <w:lang w:val="en-GB"/>
                    </w:rPr>
                    <w:t>0.381</w:t>
                  </w:r>
                </w:p>
              </w:tc>
            </w:tr>
            <w:tr w:rsidR="00C23B62" w14:paraId="0432092A" w14:textId="77777777" w:rsidTr="008C6B8A">
              <w:trPr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943" w:type="dxa"/>
                </w:tcPr>
                <w:p w14:paraId="4B334508" w14:textId="7480C15E" w:rsidR="00C23B62" w:rsidRPr="008C62A2" w:rsidRDefault="00C23B62" w:rsidP="00C23B62">
                  <w:pPr>
                    <w:pStyle w:val="Contenuto"/>
                    <w:rPr>
                      <w:sz w:val="20"/>
                      <w:szCs w:val="20"/>
                      <w:lang w:val="en-GB"/>
                    </w:rPr>
                  </w:pPr>
                  <w:r w:rsidRPr="008C62A2">
                    <w:rPr>
                      <w:sz w:val="20"/>
                      <w:szCs w:val="20"/>
                      <w:lang w:val="en-GB"/>
                    </w:rPr>
                    <w:t>lr, lambda=1E-1</w:t>
                  </w:r>
                </w:p>
              </w:tc>
              <w:tc>
                <w:tcPr>
                  <w:tcW w:w="892" w:type="dxa"/>
                </w:tcPr>
                <w:p w14:paraId="08EC23F8" w14:textId="7C12A0C0" w:rsidR="00C23B62" w:rsidRPr="008C62A2" w:rsidRDefault="00C23B62" w:rsidP="00C23B62">
                  <w:pPr>
                    <w:pStyle w:val="Contenuto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sz w:val="20"/>
                      <w:szCs w:val="20"/>
                      <w:lang w:val="en-GB"/>
                    </w:rPr>
                  </w:pPr>
                  <w:r>
                    <w:rPr>
                      <w:sz w:val="20"/>
                      <w:szCs w:val="20"/>
                      <w:lang w:val="en-GB"/>
                    </w:rPr>
                    <w:t>0.123</w:t>
                  </w:r>
                </w:p>
              </w:tc>
              <w:tc>
                <w:tcPr>
                  <w:tcW w:w="851" w:type="dxa"/>
                </w:tcPr>
                <w:p w14:paraId="662C8F53" w14:textId="6054F1C1" w:rsidR="00C23B62" w:rsidRPr="008C62A2" w:rsidRDefault="00C23B62" w:rsidP="00C23B62">
                  <w:pPr>
                    <w:pStyle w:val="Contenuto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sz w:val="20"/>
                      <w:szCs w:val="20"/>
                      <w:lang w:val="en-GB"/>
                    </w:rPr>
                  </w:pPr>
                  <w:r>
                    <w:rPr>
                      <w:sz w:val="20"/>
                      <w:szCs w:val="20"/>
                      <w:lang w:val="en-GB"/>
                    </w:rPr>
                    <w:t>0.317</w:t>
                  </w:r>
                </w:p>
              </w:tc>
              <w:tc>
                <w:tcPr>
                  <w:tcW w:w="992" w:type="dxa"/>
                </w:tcPr>
                <w:p w14:paraId="56833FC3" w14:textId="39C05307" w:rsidR="00C23B62" w:rsidRPr="008C62A2" w:rsidRDefault="00C23B62" w:rsidP="00C23B62">
                  <w:pPr>
                    <w:pStyle w:val="Contenuto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sz w:val="20"/>
                      <w:szCs w:val="20"/>
                      <w:lang w:val="en-GB"/>
                    </w:rPr>
                  </w:pPr>
                  <w:r>
                    <w:rPr>
                      <w:sz w:val="20"/>
                      <w:szCs w:val="20"/>
                      <w:lang w:val="en-GB"/>
                    </w:rPr>
                    <w:t>0.369</w:t>
                  </w:r>
                </w:p>
              </w:tc>
            </w:tr>
            <w:tr w:rsidR="00C23B62" w14:paraId="3DC4B8B4" w14:textId="77777777" w:rsidTr="008C6B8A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943" w:type="dxa"/>
                </w:tcPr>
                <w:p w14:paraId="22B1274C" w14:textId="00930C65" w:rsidR="00C23B62" w:rsidRPr="008C62A2" w:rsidRDefault="00C23B62" w:rsidP="00C23B62">
                  <w:pPr>
                    <w:pStyle w:val="Contenuto"/>
                    <w:rPr>
                      <w:sz w:val="20"/>
                      <w:szCs w:val="20"/>
                      <w:lang w:val="en-GB"/>
                    </w:rPr>
                  </w:pPr>
                  <w:r w:rsidRPr="008C62A2">
                    <w:rPr>
                      <w:sz w:val="20"/>
                      <w:szCs w:val="20"/>
                      <w:lang w:val="en-GB"/>
                    </w:rPr>
                    <w:t>lr, lambda=1E-</w:t>
                  </w:r>
                  <w:r>
                    <w:rPr>
                      <w:sz w:val="20"/>
                      <w:szCs w:val="20"/>
                      <w:lang w:val="en-GB"/>
                    </w:rPr>
                    <w:t>0</w:t>
                  </w:r>
                </w:p>
              </w:tc>
              <w:tc>
                <w:tcPr>
                  <w:tcW w:w="892" w:type="dxa"/>
                </w:tcPr>
                <w:p w14:paraId="013D5C64" w14:textId="05B1467B" w:rsidR="00C23B62" w:rsidRPr="008C62A2" w:rsidRDefault="00C23B62" w:rsidP="00C23B62">
                  <w:pPr>
                    <w:pStyle w:val="Contenuto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  <w:lang w:val="en-GB"/>
                    </w:rPr>
                  </w:pPr>
                  <w:r>
                    <w:rPr>
                      <w:sz w:val="20"/>
                      <w:szCs w:val="20"/>
                      <w:lang w:val="en-GB"/>
                    </w:rPr>
                    <w:t>0.122</w:t>
                  </w:r>
                </w:p>
              </w:tc>
              <w:tc>
                <w:tcPr>
                  <w:tcW w:w="851" w:type="dxa"/>
                </w:tcPr>
                <w:p w14:paraId="2A0E0A46" w14:textId="4367A846" w:rsidR="00C23B62" w:rsidRPr="008C62A2" w:rsidRDefault="00C23B62" w:rsidP="00C23B62">
                  <w:pPr>
                    <w:pStyle w:val="Contenuto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  <w:lang w:val="en-GB"/>
                    </w:rPr>
                  </w:pPr>
                  <w:r>
                    <w:rPr>
                      <w:sz w:val="20"/>
                      <w:szCs w:val="20"/>
                      <w:lang w:val="en-GB"/>
                    </w:rPr>
                    <w:t>0.316</w:t>
                  </w:r>
                </w:p>
              </w:tc>
              <w:tc>
                <w:tcPr>
                  <w:tcW w:w="992" w:type="dxa"/>
                </w:tcPr>
                <w:p w14:paraId="77ACDDC5" w14:textId="758921A5" w:rsidR="00C23B62" w:rsidRPr="008C62A2" w:rsidRDefault="00C23B62" w:rsidP="00C23B62">
                  <w:pPr>
                    <w:pStyle w:val="Contenuto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  <w:lang w:val="en-GB"/>
                    </w:rPr>
                  </w:pPr>
                  <w:r>
                    <w:rPr>
                      <w:sz w:val="20"/>
                      <w:szCs w:val="20"/>
                      <w:lang w:val="en-GB"/>
                    </w:rPr>
                    <w:t>0.369</w:t>
                  </w:r>
                </w:p>
              </w:tc>
            </w:tr>
            <w:tr w:rsidR="00C23B62" w14:paraId="73026CB7" w14:textId="77777777" w:rsidTr="008C6B8A">
              <w:trPr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943" w:type="dxa"/>
                </w:tcPr>
                <w:p w14:paraId="0E964443" w14:textId="77777777" w:rsidR="00C23B62" w:rsidRPr="008C62A2" w:rsidRDefault="00C23B62" w:rsidP="00C23B62">
                  <w:pPr>
                    <w:pStyle w:val="Contenuto"/>
                    <w:rPr>
                      <w:sz w:val="20"/>
                      <w:szCs w:val="20"/>
                      <w:lang w:val="en-GB"/>
                    </w:rPr>
                  </w:pPr>
                </w:p>
              </w:tc>
              <w:tc>
                <w:tcPr>
                  <w:tcW w:w="2735" w:type="dxa"/>
                  <w:gridSpan w:val="3"/>
                </w:tcPr>
                <w:p w14:paraId="35C57410" w14:textId="6C0CCA53" w:rsidR="00C23B62" w:rsidRPr="008C62A2" w:rsidRDefault="00C23B62" w:rsidP="00C23B62">
                  <w:pPr>
                    <w:pStyle w:val="Contenuto"/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sz w:val="20"/>
                      <w:szCs w:val="20"/>
                      <w:lang w:val="en-GB"/>
                    </w:rPr>
                  </w:pPr>
                  <w:r w:rsidRPr="008C62A2">
                    <w:rPr>
                      <w:b/>
                      <w:bCs/>
                      <w:sz w:val="20"/>
                      <w:szCs w:val="20"/>
                      <w:lang w:val="en-GB"/>
                    </w:rPr>
                    <w:t>PCA m=10</w:t>
                  </w:r>
                </w:p>
              </w:tc>
            </w:tr>
            <w:tr w:rsidR="00C23B62" w14:paraId="75E4CA90" w14:textId="77777777" w:rsidTr="008C6B8A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943" w:type="dxa"/>
                </w:tcPr>
                <w:p w14:paraId="3F119FB1" w14:textId="0B41E472" w:rsidR="00C23B62" w:rsidRPr="008C62A2" w:rsidRDefault="00C23B62" w:rsidP="00C23B62">
                  <w:pPr>
                    <w:pStyle w:val="Contenuto"/>
                    <w:rPr>
                      <w:sz w:val="20"/>
                      <w:szCs w:val="20"/>
                      <w:lang w:val="en-GB"/>
                    </w:rPr>
                  </w:pPr>
                  <w:r w:rsidRPr="008C62A2">
                    <w:rPr>
                      <w:sz w:val="20"/>
                      <w:szCs w:val="20"/>
                      <w:lang w:val="en-GB"/>
                    </w:rPr>
                    <w:t>lr, lambda=1e-</w:t>
                  </w:r>
                  <w:r>
                    <w:rPr>
                      <w:sz w:val="20"/>
                      <w:szCs w:val="20"/>
                      <w:lang w:val="en-GB"/>
                    </w:rPr>
                    <w:t>5</w:t>
                  </w:r>
                </w:p>
              </w:tc>
              <w:tc>
                <w:tcPr>
                  <w:tcW w:w="892" w:type="dxa"/>
                </w:tcPr>
                <w:p w14:paraId="222822D8" w14:textId="343F7436" w:rsidR="00C23B62" w:rsidRPr="00C23B62" w:rsidRDefault="00C23B62" w:rsidP="00C23B62">
                  <w:pPr>
                    <w:pStyle w:val="Contenuto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  <w:lang w:val="en-GB"/>
                    </w:rPr>
                  </w:pPr>
                  <w:r w:rsidRPr="00C23B62">
                    <w:rPr>
                      <w:sz w:val="20"/>
                      <w:szCs w:val="20"/>
                      <w:lang w:val="en-GB"/>
                    </w:rPr>
                    <w:t>0.048</w:t>
                  </w:r>
                </w:p>
              </w:tc>
              <w:tc>
                <w:tcPr>
                  <w:tcW w:w="851" w:type="dxa"/>
                </w:tcPr>
                <w:p w14:paraId="78CD6E44" w14:textId="4DC59008" w:rsidR="00C23B62" w:rsidRPr="00C23B62" w:rsidRDefault="00C23B62" w:rsidP="00C23B62">
                  <w:pPr>
                    <w:pStyle w:val="Contenuto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  <w:lang w:val="en-GB"/>
                    </w:rPr>
                  </w:pPr>
                  <w:r w:rsidRPr="00C23B62">
                    <w:rPr>
                      <w:sz w:val="20"/>
                      <w:szCs w:val="20"/>
                      <w:lang w:val="en-GB"/>
                    </w:rPr>
                    <w:t>0.122</w:t>
                  </w:r>
                </w:p>
              </w:tc>
              <w:tc>
                <w:tcPr>
                  <w:tcW w:w="992" w:type="dxa"/>
                </w:tcPr>
                <w:p w14:paraId="7C0C1093" w14:textId="53F88D53" w:rsidR="00C23B62" w:rsidRPr="00C23B62" w:rsidRDefault="00C23B62" w:rsidP="00C23B62">
                  <w:pPr>
                    <w:pStyle w:val="Contenuto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  <w:lang w:val="en-GB"/>
                    </w:rPr>
                  </w:pPr>
                  <w:r w:rsidRPr="00C23B62">
                    <w:rPr>
                      <w:sz w:val="20"/>
                      <w:szCs w:val="20"/>
                      <w:lang w:val="en-GB"/>
                    </w:rPr>
                    <w:t>0.139</w:t>
                  </w:r>
                </w:p>
              </w:tc>
            </w:tr>
            <w:tr w:rsidR="00C23B62" w14:paraId="4B53115A" w14:textId="77777777" w:rsidTr="008C6B8A">
              <w:trPr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943" w:type="dxa"/>
                </w:tcPr>
                <w:p w14:paraId="653BFD8E" w14:textId="7BB8F64A" w:rsidR="00C23B62" w:rsidRPr="008C62A2" w:rsidRDefault="00C23B62" w:rsidP="00C23B62">
                  <w:pPr>
                    <w:pStyle w:val="Contenuto"/>
                    <w:rPr>
                      <w:sz w:val="20"/>
                      <w:szCs w:val="20"/>
                      <w:lang w:val="en-GB"/>
                    </w:rPr>
                  </w:pPr>
                  <w:r w:rsidRPr="008C62A2">
                    <w:rPr>
                      <w:sz w:val="20"/>
                      <w:szCs w:val="20"/>
                      <w:lang w:val="en-GB"/>
                    </w:rPr>
                    <w:t>lr, lambda=1e-</w:t>
                  </w:r>
                  <w:r>
                    <w:rPr>
                      <w:sz w:val="20"/>
                      <w:szCs w:val="20"/>
                      <w:lang w:val="en-GB"/>
                    </w:rPr>
                    <w:t>3</w:t>
                  </w:r>
                </w:p>
              </w:tc>
              <w:tc>
                <w:tcPr>
                  <w:tcW w:w="892" w:type="dxa"/>
                </w:tcPr>
                <w:p w14:paraId="497B2B8B" w14:textId="5FA97B34" w:rsidR="00C23B62" w:rsidRPr="00C23B62" w:rsidRDefault="00C23B62" w:rsidP="00C23B62">
                  <w:pPr>
                    <w:pStyle w:val="Contenuto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sz w:val="20"/>
                      <w:szCs w:val="20"/>
                      <w:lang w:val="en-GB"/>
                    </w:rPr>
                  </w:pPr>
                  <w:r w:rsidRPr="00C23B62">
                    <w:rPr>
                      <w:sz w:val="20"/>
                      <w:szCs w:val="20"/>
                      <w:lang w:val="en-GB"/>
                    </w:rPr>
                    <w:t>0.048</w:t>
                  </w:r>
                </w:p>
              </w:tc>
              <w:tc>
                <w:tcPr>
                  <w:tcW w:w="851" w:type="dxa"/>
                </w:tcPr>
                <w:p w14:paraId="1542501C" w14:textId="731E360D" w:rsidR="00C23B62" w:rsidRPr="00C23B62" w:rsidRDefault="00C23B62" w:rsidP="00C23B62">
                  <w:pPr>
                    <w:pStyle w:val="Contenuto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sz w:val="20"/>
                      <w:szCs w:val="20"/>
                      <w:lang w:val="en-GB"/>
                    </w:rPr>
                  </w:pPr>
                  <w:r w:rsidRPr="00C23B62">
                    <w:rPr>
                      <w:sz w:val="20"/>
                      <w:szCs w:val="20"/>
                      <w:lang w:val="en-GB"/>
                    </w:rPr>
                    <w:t>0.122</w:t>
                  </w:r>
                </w:p>
              </w:tc>
              <w:tc>
                <w:tcPr>
                  <w:tcW w:w="992" w:type="dxa"/>
                </w:tcPr>
                <w:p w14:paraId="2C080921" w14:textId="3AB5CBB1" w:rsidR="00C23B62" w:rsidRPr="00C23B62" w:rsidRDefault="00C23B62" w:rsidP="00C23B62">
                  <w:pPr>
                    <w:pStyle w:val="Contenuto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sz w:val="20"/>
                      <w:szCs w:val="20"/>
                      <w:lang w:val="en-GB"/>
                    </w:rPr>
                  </w:pPr>
                  <w:r w:rsidRPr="00C23B62">
                    <w:rPr>
                      <w:sz w:val="20"/>
                      <w:szCs w:val="20"/>
                      <w:lang w:val="en-GB"/>
                    </w:rPr>
                    <w:t>0.139</w:t>
                  </w:r>
                </w:p>
              </w:tc>
            </w:tr>
            <w:tr w:rsidR="00C23B62" w14:paraId="58820D9D" w14:textId="77777777" w:rsidTr="008C6B8A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943" w:type="dxa"/>
                </w:tcPr>
                <w:p w14:paraId="4CCD85C8" w14:textId="42849991" w:rsidR="00C23B62" w:rsidRPr="008C62A2" w:rsidRDefault="00C23B62" w:rsidP="00C23B62">
                  <w:pPr>
                    <w:pStyle w:val="Contenuto"/>
                    <w:rPr>
                      <w:sz w:val="20"/>
                      <w:szCs w:val="20"/>
                      <w:lang w:val="en-GB"/>
                    </w:rPr>
                  </w:pPr>
                  <w:r w:rsidRPr="008C62A2">
                    <w:rPr>
                      <w:sz w:val="20"/>
                      <w:szCs w:val="20"/>
                      <w:lang w:val="en-GB"/>
                    </w:rPr>
                    <w:t>lr, lambda=1E-1</w:t>
                  </w:r>
                </w:p>
              </w:tc>
              <w:tc>
                <w:tcPr>
                  <w:tcW w:w="892" w:type="dxa"/>
                </w:tcPr>
                <w:p w14:paraId="03922C91" w14:textId="188734E4" w:rsidR="00C23B62" w:rsidRPr="00C23B62" w:rsidRDefault="00C23B62" w:rsidP="00C23B62">
                  <w:pPr>
                    <w:pStyle w:val="Contenuto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  <w:lang w:val="en-GB"/>
                    </w:rPr>
                  </w:pPr>
                  <w:r w:rsidRPr="00C23B62">
                    <w:rPr>
                      <w:sz w:val="20"/>
                      <w:szCs w:val="20"/>
                      <w:lang w:val="en-GB"/>
                    </w:rPr>
                    <w:t>0.048</w:t>
                  </w:r>
                </w:p>
              </w:tc>
              <w:tc>
                <w:tcPr>
                  <w:tcW w:w="851" w:type="dxa"/>
                </w:tcPr>
                <w:p w14:paraId="19C4612A" w14:textId="1346318E" w:rsidR="00C23B62" w:rsidRPr="00C23B62" w:rsidRDefault="00C23B62" w:rsidP="00C23B62">
                  <w:pPr>
                    <w:pStyle w:val="Contenuto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  <w:lang w:val="en-GB"/>
                    </w:rPr>
                  </w:pPr>
                  <w:r w:rsidRPr="00C23B62">
                    <w:rPr>
                      <w:sz w:val="20"/>
                      <w:szCs w:val="20"/>
                      <w:lang w:val="en-GB"/>
                    </w:rPr>
                    <w:t>0.125</w:t>
                  </w:r>
                </w:p>
              </w:tc>
              <w:tc>
                <w:tcPr>
                  <w:tcW w:w="992" w:type="dxa"/>
                </w:tcPr>
                <w:p w14:paraId="1DD03B5C" w14:textId="137FFDB3" w:rsidR="00C23B62" w:rsidRPr="00C23B62" w:rsidRDefault="00C23B62" w:rsidP="00C23B62">
                  <w:pPr>
                    <w:pStyle w:val="Contenuto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  <w:lang w:val="en-GB"/>
                    </w:rPr>
                  </w:pPr>
                  <w:r w:rsidRPr="00C23B62">
                    <w:rPr>
                      <w:sz w:val="20"/>
                      <w:szCs w:val="20"/>
                      <w:lang w:val="en-GB"/>
                    </w:rPr>
                    <w:t>0.134</w:t>
                  </w:r>
                </w:p>
              </w:tc>
            </w:tr>
            <w:tr w:rsidR="00C23B62" w14:paraId="2963E18F" w14:textId="77777777" w:rsidTr="008C6B8A">
              <w:trPr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943" w:type="dxa"/>
                </w:tcPr>
                <w:p w14:paraId="639B587D" w14:textId="5DFEBE08" w:rsidR="00C23B62" w:rsidRPr="008C62A2" w:rsidRDefault="00C23B62" w:rsidP="00C23B62">
                  <w:pPr>
                    <w:pStyle w:val="Contenuto"/>
                    <w:rPr>
                      <w:sz w:val="20"/>
                      <w:szCs w:val="20"/>
                      <w:lang w:val="en-GB"/>
                    </w:rPr>
                  </w:pPr>
                  <w:r w:rsidRPr="008C62A2">
                    <w:rPr>
                      <w:sz w:val="20"/>
                      <w:szCs w:val="20"/>
                      <w:lang w:val="en-GB"/>
                    </w:rPr>
                    <w:t>lr, lambda=1E-</w:t>
                  </w:r>
                  <w:r>
                    <w:rPr>
                      <w:sz w:val="20"/>
                      <w:szCs w:val="20"/>
                      <w:lang w:val="en-GB"/>
                    </w:rPr>
                    <w:t>0</w:t>
                  </w:r>
                </w:p>
              </w:tc>
              <w:tc>
                <w:tcPr>
                  <w:tcW w:w="892" w:type="dxa"/>
                </w:tcPr>
                <w:p w14:paraId="599EA05B" w14:textId="0DBB588A" w:rsidR="00C23B62" w:rsidRPr="00C23B62" w:rsidRDefault="00C23B62" w:rsidP="00C23B62">
                  <w:pPr>
                    <w:pStyle w:val="Contenuto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sz w:val="20"/>
                      <w:szCs w:val="20"/>
                      <w:lang w:val="en-GB"/>
                    </w:rPr>
                  </w:pPr>
                  <w:r w:rsidRPr="00C23B62">
                    <w:rPr>
                      <w:sz w:val="20"/>
                      <w:szCs w:val="20"/>
                      <w:lang w:val="en-GB"/>
                    </w:rPr>
                    <w:t>0.06</w:t>
                  </w:r>
                </w:p>
              </w:tc>
              <w:tc>
                <w:tcPr>
                  <w:tcW w:w="851" w:type="dxa"/>
                </w:tcPr>
                <w:p w14:paraId="357AA0F2" w14:textId="5FC7538F" w:rsidR="00C23B62" w:rsidRPr="00C23B62" w:rsidRDefault="00C23B62" w:rsidP="00C23B62">
                  <w:pPr>
                    <w:pStyle w:val="Contenuto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sz w:val="20"/>
                      <w:szCs w:val="20"/>
                      <w:lang w:val="en-GB"/>
                    </w:rPr>
                  </w:pPr>
                  <w:r w:rsidRPr="00C23B62">
                    <w:rPr>
                      <w:sz w:val="20"/>
                      <w:szCs w:val="20"/>
                      <w:lang w:val="en-GB"/>
                    </w:rPr>
                    <w:t>0.14</w:t>
                  </w:r>
                </w:p>
              </w:tc>
              <w:tc>
                <w:tcPr>
                  <w:tcW w:w="992" w:type="dxa"/>
                </w:tcPr>
                <w:p w14:paraId="3C7D2E3E" w14:textId="1B644048" w:rsidR="00C23B62" w:rsidRPr="00C23B62" w:rsidRDefault="00C23B62" w:rsidP="00C23B62">
                  <w:pPr>
                    <w:pStyle w:val="Contenuto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sz w:val="20"/>
                      <w:szCs w:val="20"/>
                      <w:lang w:val="en-GB"/>
                    </w:rPr>
                  </w:pPr>
                  <w:r w:rsidRPr="00C23B62">
                    <w:rPr>
                      <w:sz w:val="20"/>
                      <w:szCs w:val="20"/>
                      <w:lang w:val="en-GB"/>
                    </w:rPr>
                    <w:t>0.155</w:t>
                  </w:r>
                </w:p>
              </w:tc>
            </w:tr>
            <w:tr w:rsidR="00C23B62" w14:paraId="13B98257" w14:textId="77777777" w:rsidTr="008C6B8A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943" w:type="dxa"/>
                </w:tcPr>
                <w:p w14:paraId="10512E08" w14:textId="77777777" w:rsidR="00C23B62" w:rsidRPr="008C62A2" w:rsidRDefault="00C23B62" w:rsidP="00C23B62">
                  <w:pPr>
                    <w:pStyle w:val="Contenuto"/>
                    <w:rPr>
                      <w:sz w:val="20"/>
                      <w:szCs w:val="20"/>
                      <w:lang w:val="en-GB"/>
                    </w:rPr>
                  </w:pPr>
                </w:p>
              </w:tc>
              <w:tc>
                <w:tcPr>
                  <w:tcW w:w="2735" w:type="dxa"/>
                  <w:gridSpan w:val="3"/>
                </w:tcPr>
                <w:p w14:paraId="155FB543" w14:textId="206078BF" w:rsidR="00C23B62" w:rsidRPr="008F400F" w:rsidRDefault="00C23B62" w:rsidP="00C23B62">
                  <w:pPr>
                    <w:pStyle w:val="Contenuto"/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b/>
                      <w:sz w:val="20"/>
                      <w:szCs w:val="20"/>
                      <w:lang w:val="en-GB"/>
                    </w:rPr>
                  </w:pPr>
                  <w:r w:rsidRPr="008C62A2">
                    <w:rPr>
                      <w:b/>
                      <w:bCs/>
                      <w:sz w:val="20"/>
                      <w:szCs w:val="20"/>
                      <w:lang w:val="en-GB"/>
                    </w:rPr>
                    <w:t>PCA m=9</w:t>
                  </w:r>
                </w:p>
              </w:tc>
            </w:tr>
            <w:tr w:rsidR="00C23B62" w14:paraId="670C2118" w14:textId="77777777" w:rsidTr="008C6B8A">
              <w:trPr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943" w:type="dxa"/>
                </w:tcPr>
                <w:p w14:paraId="4ECA0385" w14:textId="2A8DCA6F" w:rsidR="00C23B62" w:rsidRPr="008C62A2" w:rsidRDefault="00C23B62" w:rsidP="00C23B62">
                  <w:pPr>
                    <w:pStyle w:val="Contenuto"/>
                    <w:rPr>
                      <w:sz w:val="20"/>
                      <w:szCs w:val="20"/>
                      <w:lang w:val="en-GB"/>
                    </w:rPr>
                  </w:pPr>
                  <w:r w:rsidRPr="008C62A2">
                    <w:rPr>
                      <w:sz w:val="20"/>
                      <w:szCs w:val="20"/>
                      <w:lang w:val="en-GB"/>
                    </w:rPr>
                    <w:t>lr, lambda=1e-</w:t>
                  </w:r>
                  <w:r>
                    <w:rPr>
                      <w:sz w:val="20"/>
                      <w:szCs w:val="20"/>
                      <w:lang w:val="en-GB"/>
                    </w:rPr>
                    <w:t>5</w:t>
                  </w:r>
                </w:p>
              </w:tc>
              <w:tc>
                <w:tcPr>
                  <w:tcW w:w="892" w:type="dxa"/>
                </w:tcPr>
                <w:p w14:paraId="36F5DCD5" w14:textId="2C76FD49" w:rsidR="00C23B62" w:rsidRPr="00C23B62" w:rsidRDefault="00C23B62" w:rsidP="00C23B62">
                  <w:pPr>
                    <w:pStyle w:val="Contenuto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sz w:val="20"/>
                      <w:szCs w:val="20"/>
                      <w:lang w:val="en-GB"/>
                    </w:rPr>
                  </w:pPr>
                  <w:r w:rsidRPr="00C23B62">
                    <w:rPr>
                      <w:sz w:val="20"/>
                      <w:szCs w:val="20"/>
                      <w:lang w:val="en-GB"/>
                    </w:rPr>
                    <w:t>0.048</w:t>
                  </w:r>
                </w:p>
              </w:tc>
              <w:tc>
                <w:tcPr>
                  <w:tcW w:w="851" w:type="dxa"/>
                </w:tcPr>
                <w:p w14:paraId="1125B737" w14:textId="6E357922" w:rsidR="00C23B62" w:rsidRPr="00C23B62" w:rsidRDefault="00C23B62" w:rsidP="00C23B62">
                  <w:pPr>
                    <w:pStyle w:val="Contenuto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sz w:val="20"/>
                      <w:szCs w:val="20"/>
                      <w:lang w:val="en-GB"/>
                    </w:rPr>
                  </w:pPr>
                  <w:r w:rsidRPr="00C23B62">
                    <w:rPr>
                      <w:sz w:val="20"/>
                      <w:szCs w:val="20"/>
                      <w:lang w:val="en-GB"/>
                    </w:rPr>
                    <w:t>0.124</w:t>
                  </w:r>
                </w:p>
              </w:tc>
              <w:tc>
                <w:tcPr>
                  <w:tcW w:w="992" w:type="dxa"/>
                </w:tcPr>
                <w:p w14:paraId="6EF278AB" w14:textId="5E745220" w:rsidR="00C23B62" w:rsidRPr="00C23B62" w:rsidRDefault="00C23B62" w:rsidP="00C23B62">
                  <w:pPr>
                    <w:pStyle w:val="Contenuto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sz w:val="20"/>
                      <w:szCs w:val="20"/>
                      <w:lang w:val="en-GB"/>
                    </w:rPr>
                  </w:pPr>
                  <w:r w:rsidRPr="00C23B62">
                    <w:rPr>
                      <w:sz w:val="20"/>
                      <w:szCs w:val="20"/>
                      <w:lang w:val="en-GB"/>
                    </w:rPr>
                    <w:t>0.137</w:t>
                  </w:r>
                </w:p>
              </w:tc>
            </w:tr>
            <w:tr w:rsidR="00C23B62" w14:paraId="733EE037" w14:textId="77777777" w:rsidTr="008C6B8A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943" w:type="dxa"/>
                </w:tcPr>
                <w:p w14:paraId="575E81FD" w14:textId="20569D93" w:rsidR="00C23B62" w:rsidRPr="008C62A2" w:rsidRDefault="00C23B62" w:rsidP="00C23B62">
                  <w:pPr>
                    <w:pStyle w:val="Contenuto"/>
                    <w:rPr>
                      <w:sz w:val="20"/>
                      <w:szCs w:val="20"/>
                      <w:lang w:val="en-GB"/>
                    </w:rPr>
                  </w:pPr>
                  <w:r w:rsidRPr="008C62A2">
                    <w:rPr>
                      <w:sz w:val="20"/>
                      <w:szCs w:val="20"/>
                      <w:lang w:val="en-GB"/>
                    </w:rPr>
                    <w:t>lr, lambda=1e-</w:t>
                  </w:r>
                  <w:r>
                    <w:rPr>
                      <w:sz w:val="20"/>
                      <w:szCs w:val="20"/>
                      <w:lang w:val="en-GB"/>
                    </w:rPr>
                    <w:t>3</w:t>
                  </w:r>
                </w:p>
              </w:tc>
              <w:tc>
                <w:tcPr>
                  <w:tcW w:w="892" w:type="dxa"/>
                </w:tcPr>
                <w:p w14:paraId="5FADB2CE" w14:textId="09D8A027" w:rsidR="00C23B62" w:rsidRPr="00C23B62" w:rsidRDefault="00C23B62" w:rsidP="00C23B62">
                  <w:pPr>
                    <w:pStyle w:val="Contenuto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  <w:lang w:val="en-GB"/>
                    </w:rPr>
                  </w:pPr>
                  <w:r w:rsidRPr="00C23B62">
                    <w:rPr>
                      <w:sz w:val="20"/>
                      <w:szCs w:val="20"/>
                      <w:lang w:val="en-GB"/>
                    </w:rPr>
                    <w:t>0.048</w:t>
                  </w:r>
                </w:p>
              </w:tc>
              <w:tc>
                <w:tcPr>
                  <w:tcW w:w="851" w:type="dxa"/>
                </w:tcPr>
                <w:p w14:paraId="25B17842" w14:textId="74DDA114" w:rsidR="00C23B62" w:rsidRPr="00C23B62" w:rsidRDefault="00C23B62" w:rsidP="00C23B62">
                  <w:pPr>
                    <w:pStyle w:val="Contenuto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  <w:lang w:val="en-GB"/>
                    </w:rPr>
                  </w:pPr>
                  <w:r w:rsidRPr="00C23B62">
                    <w:rPr>
                      <w:sz w:val="20"/>
                      <w:szCs w:val="20"/>
                      <w:lang w:val="en-GB"/>
                    </w:rPr>
                    <w:t>0.124</w:t>
                  </w:r>
                </w:p>
              </w:tc>
              <w:tc>
                <w:tcPr>
                  <w:tcW w:w="992" w:type="dxa"/>
                </w:tcPr>
                <w:p w14:paraId="245F3347" w14:textId="07A0A1D8" w:rsidR="00C23B62" w:rsidRPr="00C23B62" w:rsidRDefault="00C23B62" w:rsidP="00C23B62">
                  <w:pPr>
                    <w:pStyle w:val="Contenuto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  <w:lang w:val="en-GB"/>
                    </w:rPr>
                  </w:pPr>
                  <w:r w:rsidRPr="00C23B62">
                    <w:rPr>
                      <w:sz w:val="20"/>
                      <w:szCs w:val="20"/>
                      <w:lang w:val="en-GB"/>
                    </w:rPr>
                    <w:t>0.136</w:t>
                  </w:r>
                </w:p>
              </w:tc>
            </w:tr>
            <w:tr w:rsidR="00C23B62" w14:paraId="2C133287" w14:textId="77777777" w:rsidTr="008C6B8A">
              <w:trPr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943" w:type="dxa"/>
                </w:tcPr>
                <w:p w14:paraId="4E2C8B60" w14:textId="17FED8A7" w:rsidR="00C23B62" w:rsidRPr="008C62A2" w:rsidRDefault="00C23B62" w:rsidP="00C23B62">
                  <w:pPr>
                    <w:pStyle w:val="Contenuto"/>
                    <w:rPr>
                      <w:sz w:val="20"/>
                      <w:szCs w:val="20"/>
                      <w:lang w:val="en-GB"/>
                    </w:rPr>
                  </w:pPr>
                  <w:r w:rsidRPr="008C62A2">
                    <w:rPr>
                      <w:sz w:val="20"/>
                      <w:szCs w:val="20"/>
                      <w:lang w:val="en-GB"/>
                    </w:rPr>
                    <w:t>lr, lambda=1E-</w:t>
                  </w:r>
                  <w:r>
                    <w:rPr>
                      <w:sz w:val="20"/>
                      <w:szCs w:val="20"/>
                      <w:lang w:val="en-GB"/>
                    </w:rPr>
                    <w:t>1</w:t>
                  </w:r>
                </w:p>
              </w:tc>
              <w:tc>
                <w:tcPr>
                  <w:tcW w:w="892" w:type="dxa"/>
                </w:tcPr>
                <w:p w14:paraId="1DEBC336" w14:textId="53FA41DC" w:rsidR="00C23B62" w:rsidRPr="00C23B62" w:rsidRDefault="00C23B62" w:rsidP="00C23B62">
                  <w:pPr>
                    <w:pStyle w:val="Contenuto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sz w:val="20"/>
                      <w:szCs w:val="20"/>
                      <w:lang w:val="en-GB"/>
                    </w:rPr>
                  </w:pPr>
                  <w:r w:rsidRPr="00C23B62">
                    <w:rPr>
                      <w:sz w:val="20"/>
                      <w:szCs w:val="20"/>
                      <w:lang w:val="en-GB"/>
                    </w:rPr>
                    <w:t>0.048</w:t>
                  </w:r>
                </w:p>
              </w:tc>
              <w:tc>
                <w:tcPr>
                  <w:tcW w:w="851" w:type="dxa"/>
                </w:tcPr>
                <w:p w14:paraId="78ACA037" w14:textId="44B3FBC8" w:rsidR="00C23B62" w:rsidRPr="00C23B62" w:rsidRDefault="00C23B62" w:rsidP="00C23B62">
                  <w:pPr>
                    <w:pStyle w:val="Contenuto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sz w:val="20"/>
                      <w:szCs w:val="20"/>
                      <w:lang w:val="en-GB"/>
                    </w:rPr>
                  </w:pPr>
                  <w:r w:rsidRPr="00C23B62">
                    <w:rPr>
                      <w:sz w:val="20"/>
                      <w:szCs w:val="20"/>
                      <w:lang w:val="en-GB"/>
                    </w:rPr>
                    <w:t>0.124</w:t>
                  </w:r>
                </w:p>
              </w:tc>
              <w:tc>
                <w:tcPr>
                  <w:tcW w:w="992" w:type="dxa"/>
                </w:tcPr>
                <w:p w14:paraId="118B67A0" w14:textId="062A366E" w:rsidR="00C23B62" w:rsidRPr="00C23B62" w:rsidRDefault="00C23B62" w:rsidP="00C23B62">
                  <w:pPr>
                    <w:pStyle w:val="Contenuto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sz w:val="20"/>
                      <w:szCs w:val="20"/>
                      <w:lang w:val="en-GB"/>
                    </w:rPr>
                  </w:pPr>
                  <w:r w:rsidRPr="00C23B62">
                    <w:rPr>
                      <w:sz w:val="20"/>
                      <w:szCs w:val="20"/>
                      <w:lang w:val="en-GB"/>
                    </w:rPr>
                    <w:t>0.135</w:t>
                  </w:r>
                </w:p>
              </w:tc>
            </w:tr>
            <w:tr w:rsidR="00C23B62" w14:paraId="77C799E0" w14:textId="77777777" w:rsidTr="008C6B8A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943" w:type="dxa"/>
                </w:tcPr>
                <w:p w14:paraId="1FFEEA03" w14:textId="3911A329" w:rsidR="00C23B62" w:rsidRPr="008C62A2" w:rsidRDefault="00C23B62" w:rsidP="00C23B62">
                  <w:pPr>
                    <w:pStyle w:val="Contenuto"/>
                    <w:rPr>
                      <w:sz w:val="20"/>
                      <w:szCs w:val="20"/>
                      <w:lang w:val="en-GB"/>
                    </w:rPr>
                  </w:pPr>
                  <w:r w:rsidRPr="008C62A2">
                    <w:rPr>
                      <w:sz w:val="20"/>
                      <w:szCs w:val="20"/>
                      <w:lang w:val="en-GB"/>
                    </w:rPr>
                    <w:t>lr, lambda=1E-</w:t>
                  </w:r>
                  <w:r>
                    <w:rPr>
                      <w:sz w:val="20"/>
                      <w:szCs w:val="20"/>
                      <w:lang w:val="en-GB"/>
                    </w:rPr>
                    <w:t>0</w:t>
                  </w:r>
                </w:p>
              </w:tc>
              <w:tc>
                <w:tcPr>
                  <w:tcW w:w="892" w:type="dxa"/>
                </w:tcPr>
                <w:p w14:paraId="11644A5D" w14:textId="74490183" w:rsidR="00C23B62" w:rsidRPr="00C23B62" w:rsidRDefault="00C23B62" w:rsidP="00C23B62">
                  <w:pPr>
                    <w:pStyle w:val="Contenuto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  <w:lang w:val="en-GB"/>
                    </w:rPr>
                  </w:pPr>
                  <w:r w:rsidRPr="00C23B62">
                    <w:rPr>
                      <w:sz w:val="20"/>
                      <w:szCs w:val="20"/>
                      <w:lang w:val="en-GB"/>
                    </w:rPr>
                    <w:t>0.059</w:t>
                  </w:r>
                </w:p>
              </w:tc>
              <w:tc>
                <w:tcPr>
                  <w:tcW w:w="851" w:type="dxa"/>
                </w:tcPr>
                <w:p w14:paraId="4F857A05" w14:textId="771C1532" w:rsidR="00C23B62" w:rsidRPr="00C23B62" w:rsidRDefault="00C23B62" w:rsidP="00C23B62">
                  <w:pPr>
                    <w:pStyle w:val="Contenuto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  <w:lang w:val="en-GB"/>
                    </w:rPr>
                  </w:pPr>
                  <w:r w:rsidRPr="00C23B62">
                    <w:rPr>
                      <w:sz w:val="20"/>
                      <w:szCs w:val="20"/>
                      <w:lang w:val="en-GB"/>
                    </w:rPr>
                    <w:t>0.137</w:t>
                  </w:r>
                </w:p>
              </w:tc>
              <w:tc>
                <w:tcPr>
                  <w:tcW w:w="992" w:type="dxa"/>
                </w:tcPr>
                <w:p w14:paraId="4EA70069" w14:textId="0253036C" w:rsidR="00C23B62" w:rsidRPr="00C23B62" w:rsidRDefault="00C23B62" w:rsidP="00C23B62">
                  <w:pPr>
                    <w:pStyle w:val="Contenuto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  <w:lang w:val="en-GB"/>
                    </w:rPr>
                  </w:pPr>
                  <w:r w:rsidRPr="00C23B62">
                    <w:rPr>
                      <w:sz w:val="20"/>
                      <w:szCs w:val="20"/>
                      <w:lang w:val="en-GB"/>
                    </w:rPr>
                    <w:t>0.156</w:t>
                  </w:r>
                </w:p>
              </w:tc>
            </w:tr>
          </w:tbl>
          <w:p w14:paraId="778630DE" w14:textId="77777777" w:rsidR="005A29C8" w:rsidRDefault="005A29C8" w:rsidP="008C6B8A">
            <w:pPr>
              <w:pStyle w:val="Contenuto"/>
              <w:jc w:val="center"/>
              <w:rPr>
                <w:b/>
                <w:bCs/>
                <w:sz w:val="24"/>
                <w:szCs w:val="24"/>
                <w:lang w:val="en-GB"/>
              </w:rPr>
            </w:pPr>
          </w:p>
        </w:tc>
      </w:tr>
    </w:tbl>
    <w:p w14:paraId="7FFF2617" w14:textId="77777777" w:rsidR="009A3252" w:rsidRDefault="009A3252" w:rsidP="00CE76EB">
      <w:pPr>
        <w:pStyle w:val="Contenuto"/>
        <w:rPr>
          <w:b/>
          <w:bCs/>
          <w:i/>
          <w:iCs/>
          <w:sz w:val="24"/>
          <w:szCs w:val="24"/>
          <w:lang w:val="en-GB"/>
        </w:rPr>
      </w:pPr>
    </w:p>
    <w:p w14:paraId="280D97EA" w14:textId="43F782C3" w:rsidR="00C24C9B" w:rsidRDefault="00CE76EB" w:rsidP="00CE76EB">
      <w:pPr>
        <w:pStyle w:val="Contenuto"/>
        <w:rPr>
          <w:b/>
          <w:bCs/>
          <w:i/>
          <w:iCs/>
          <w:sz w:val="24"/>
          <w:szCs w:val="24"/>
          <w:lang w:val="en-GB"/>
        </w:rPr>
      </w:pPr>
      <w:r w:rsidRPr="00CE76EB">
        <w:rPr>
          <w:b/>
          <w:bCs/>
          <w:i/>
          <w:iCs/>
          <w:sz w:val="24"/>
          <w:szCs w:val="24"/>
          <w:lang w:val="en-GB"/>
        </w:rPr>
        <w:t>CONSIDERATIONS</w:t>
      </w:r>
    </w:p>
    <w:p w14:paraId="621172CF" w14:textId="5F5CB6D4" w:rsidR="00C24C9B" w:rsidRPr="003F2B53" w:rsidRDefault="00C24C9B" w:rsidP="00C24C9B">
      <w:pPr>
        <w:pStyle w:val="Contenuto"/>
        <w:rPr>
          <w:sz w:val="22"/>
          <w:lang w:val="en-GB"/>
        </w:rPr>
      </w:pPr>
      <w:r w:rsidRPr="003F2B53">
        <w:rPr>
          <w:sz w:val="22"/>
          <w:lang w:val="en-GB"/>
        </w:rPr>
        <w:t>The calibration of the hyperparameter λ shows that regularization is not required</w:t>
      </w:r>
      <w:r w:rsidR="00B10B62" w:rsidRPr="003F2B53">
        <w:rPr>
          <w:sz w:val="22"/>
          <w:lang w:val="en-GB"/>
        </w:rPr>
        <w:t xml:space="preserve"> </w:t>
      </w:r>
      <w:r w:rsidR="00DC4070" w:rsidRPr="003F2B53">
        <w:rPr>
          <w:sz w:val="22"/>
          <w:lang w:val="en-GB"/>
        </w:rPr>
        <w:t>in none of the above cases</w:t>
      </w:r>
      <w:r w:rsidRPr="003F2B53">
        <w:rPr>
          <w:sz w:val="22"/>
          <w:lang w:val="en-GB"/>
        </w:rPr>
        <w:t xml:space="preserve">. However, we decided to show the </w:t>
      </w:r>
      <w:proofErr w:type="spellStart"/>
      <w:r w:rsidRPr="003F2B53">
        <w:rPr>
          <w:sz w:val="22"/>
          <w:lang w:val="en-GB"/>
        </w:rPr>
        <w:t>minDCF</w:t>
      </w:r>
      <w:proofErr w:type="spellEnd"/>
      <w:r w:rsidRPr="003F2B53">
        <w:rPr>
          <w:sz w:val="22"/>
          <w:lang w:val="en-GB"/>
        </w:rPr>
        <w:t xml:space="preserve"> </w:t>
      </w:r>
      <w:r w:rsidR="006D3D17" w:rsidRPr="003F2B53">
        <w:rPr>
          <w:sz w:val="22"/>
          <w:lang w:val="en-GB"/>
        </w:rPr>
        <w:t xml:space="preserve">value </w:t>
      </w:r>
      <w:r w:rsidRPr="003F2B53">
        <w:rPr>
          <w:sz w:val="22"/>
          <w:lang w:val="en-GB"/>
        </w:rPr>
        <w:t xml:space="preserve">for different λ values. Results for λ=0 are not reported since they are </w:t>
      </w:r>
      <w:proofErr w:type="gramStart"/>
      <w:r w:rsidRPr="003F2B53">
        <w:rPr>
          <w:sz w:val="22"/>
          <w:lang w:val="en-GB"/>
        </w:rPr>
        <w:t>similar</w:t>
      </w:r>
      <w:r w:rsidR="003008D9" w:rsidRPr="003F2B53">
        <w:rPr>
          <w:sz w:val="22"/>
          <w:lang w:val="en-GB"/>
        </w:rPr>
        <w:t xml:space="preserve"> to</w:t>
      </w:r>
      <w:proofErr w:type="gramEnd"/>
      <w:r w:rsidR="003008D9" w:rsidRPr="003F2B53">
        <w:rPr>
          <w:sz w:val="22"/>
          <w:lang w:val="en-GB"/>
        </w:rPr>
        <w:t xml:space="preserve"> </w:t>
      </w:r>
      <w:r w:rsidR="00201933" w:rsidRPr="003F2B53">
        <w:rPr>
          <w:sz w:val="22"/>
          <w:lang w:val="en-GB"/>
        </w:rPr>
        <w:t>λ=</w:t>
      </w:r>
      <w:r w:rsidR="0018568E" w:rsidRPr="003F2B53">
        <w:rPr>
          <w:sz w:val="22"/>
          <w:lang w:val="en-GB"/>
        </w:rPr>
        <w:t>1e-6 or λ=1e-4</w:t>
      </w:r>
      <w:r w:rsidRPr="003F2B53">
        <w:rPr>
          <w:sz w:val="22"/>
          <w:lang w:val="en-GB"/>
        </w:rPr>
        <w:t>. PCA does not bring remarkable improvements</w:t>
      </w:r>
      <w:r w:rsidR="0018568E" w:rsidRPr="003F2B53">
        <w:rPr>
          <w:sz w:val="22"/>
          <w:lang w:val="en-GB"/>
        </w:rPr>
        <w:t xml:space="preserve">, except for the </w:t>
      </w:r>
      <w:r w:rsidR="002662B2" w:rsidRPr="003F2B53">
        <w:rPr>
          <w:sz w:val="22"/>
          <w:lang w:val="en-GB"/>
        </w:rPr>
        <w:t>Quadratic Logistic Regression</w:t>
      </w:r>
      <w:r w:rsidRPr="003F2B53">
        <w:rPr>
          <w:sz w:val="22"/>
          <w:lang w:val="en-GB"/>
        </w:rPr>
        <w:t>.</w:t>
      </w:r>
    </w:p>
    <w:p w14:paraId="4FED6A3C" w14:textId="77777777" w:rsidR="00C24C9B" w:rsidRPr="003F2B53" w:rsidRDefault="00C24C9B" w:rsidP="00CE76EB">
      <w:pPr>
        <w:pStyle w:val="Contenuto"/>
        <w:rPr>
          <w:b/>
          <w:i/>
          <w:sz w:val="22"/>
          <w:lang w:val="en-GB"/>
        </w:rPr>
      </w:pPr>
    </w:p>
    <w:p w14:paraId="01216542" w14:textId="6F307C4D" w:rsidR="00CE76EB" w:rsidRPr="003F2B53" w:rsidRDefault="00EB5E45" w:rsidP="00CE76EB">
      <w:pPr>
        <w:pStyle w:val="Contenuto"/>
        <w:rPr>
          <w:sz w:val="22"/>
          <w:lang w:val="en-GB"/>
        </w:rPr>
      </w:pPr>
      <w:r w:rsidRPr="003F2B53">
        <w:rPr>
          <w:sz w:val="22"/>
          <w:lang w:val="en-GB"/>
        </w:rPr>
        <w:t>The best performing model</w:t>
      </w:r>
      <w:r w:rsidR="00B33534" w:rsidRPr="003F2B53">
        <w:rPr>
          <w:sz w:val="22"/>
          <w:lang w:val="en-GB"/>
        </w:rPr>
        <w:t xml:space="preserve"> of Log-Reg family</w:t>
      </w:r>
      <w:r w:rsidRPr="003F2B53">
        <w:rPr>
          <w:sz w:val="22"/>
          <w:lang w:val="en-GB"/>
        </w:rPr>
        <w:t xml:space="preserve"> on the validation set is the Weighted Logistic Regression with no regularization (or λ close to zero). </w:t>
      </w:r>
    </w:p>
    <w:p w14:paraId="321D8192" w14:textId="525A5B60" w:rsidR="00B33534" w:rsidRDefault="00B33534" w:rsidP="00CE76EB">
      <w:pPr>
        <w:pStyle w:val="Contenuto"/>
        <w:rPr>
          <w:sz w:val="22"/>
          <w:lang w:val="en-GB"/>
        </w:rPr>
      </w:pPr>
      <w:r w:rsidRPr="003F2B53">
        <w:rPr>
          <w:sz w:val="22"/>
          <w:lang w:val="en-GB"/>
        </w:rPr>
        <w:t xml:space="preserve">Up to now, </w:t>
      </w:r>
      <w:r w:rsidR="002C1A89" w:rsidRPr="003F2B53">
        <w:rPr>
          <w:sz w:val="22"/>
          <w:lang w:val="en-GB"/>
        </w:rPr>
        <w:t>the top 2 performing models are Weighted Log-Reg and MVG with same covariance matrixes</w:t>
      </w:r>
      <w:r w:rsidR="00340D1A" w:rsidRPr="003F2B53">
        <w:rPr>
          <w:sz w:val="22"/>
          <w:lang w:val="en-GB"/>
        </w:rPr>
        <w:t xml:space="preserve"> (Tied).</w:t>
      </w:r>
    </w:p>
    <w:p w14:paraId="6F7058D3" w14:textId="5FA30E02" w:rsidR="00E42ECA" w:rsidRPr="00E42ECA" w:rsidRDefault="00E42ECA" w:rsidP="00CE76EB">
      <w:pPr>
        <w:pStyle w:val="Contenuto"/>
        <w:rPr>
          <w:sz w:val="22"/>
        </w:rPr>
      </w:pPr>
      <w:r w:rsidRPr="00E42ECA">
        <w:rPr>
          <w:sz w:val="22"/>
        </w:rPr>
        <w:t xml:space="preserve">DA SCRIVERE CHE LA </w:t>
      </w:r>
      <w:r>
        <w:rPr>
          <w:sz w:val="22"/>
        </w:rPr>
        <w:t>REG NON HA UN IMPATTO NELLA QUAD COME PREVISTO</w:t>
      </w:r>
    </w:p>
    <w:p w14:paraId="0FF981AF" w14:textId="24205BF0" w:rsidR="00181E66" w:rsidRPr="00E42ECA" w:rsidRDefault="00181E66" w:rsidP="00181E66">
      <w:pPr>
        <w:spacing w:after="200"/>
      </w:pPr>
      <w:r w:rsidRPr="00E42ECA">
        <w:br w:type="page"/>
      </w:r>
    </w:p>
    <w:p w14:paraId="22E3DD53" w14:textId="5D5482A3" w:rsidR="00181E66" w:rsidRDefault="00181E66" w:rsidP="00165A70">
      <w:pPr>
        <w:pStyle w:val="Titolo2"/>
        <w:rPr>
          <w:lang w:val="en-GB"/>
        </w:rPr>
      </w:pPr>
      <w:bookmarkStart w:id="15" w:name="_Toc108647443"/>
      <w:r>
        <w:rPr>
          <w:lang w:val="en-GB"/>
        </w:rPr>
        <w:lastRenderedPageBreak/>
        <w:t>Support Vector Machine</w:t>
      </w:r>
      <w:bookmarkEnd w:id="15"/>
    </w:p>
    <w:p w14:paraId="703BBA79" w14:textId="77777777" w:rsidR="00CE76EB" w:rsidRPr="00CE76EB" w:rsidRDefault="00CE76EB" w:rsidP="00CE76EB">
      <w:pPr>
        <w:pStyle w:val="Contenuto"/>
        <w:rPr>
          <w:b/>
          <w:bCs/>
          <w:i/>
          <w:iCs/>
          <w:sz w:val="24"/>
          <w:szCs w:val="24"/>
          <w:lang w:val="en-GB"/>
        </w:rPr>
      </w:pPr>
      <w:r w:rsidRPr="00CE76EB">
        <w:rPr>
          <w:b/>
          <w:bCs/>
          <w:i/>
          <w:iCs/>
          <w:sz w:val="24"/>
          <w:szCs w:val="24"/>
          <w:lang w:val="en-GB"/>
        </w:rPr>
        <w:t>EXPECTATIONS</w:t>
      </w:r>
    </w:p>
    <w:p w14:paraId="3E6D96A3" w14:textId="4D04E9CD" w:rsidR="00CE76EB" w:rsidRPr="003F2B53" w:rsidRDefault="00CB59E7" w:rsidP="00CE76EB">
      <w:pPr>
        <w:pStyle w:val="Contenuto"/>
        <w:rPr>
          <w:sz w:val="22"/>
          <w:lang w:val="en-GB"/>
        </w:rPr>
      </w:pPr>
      <w:r w:rsidRPr="003F2B53">
        <w:rPr>
          <w:sz w:val="22"/>
          <w:lang w:val="en-GB"/>
        </w:rPr>
        <w:t xml:space="preserve">Up to now, </w:t>
      </w:r>
      <w:r w:rsidR="008B43D7" w:rsidRPr="003F2B53">
        <w:rPr>
          <w:sz w:val="22"/>
          <w:lang w:val="en-GB"/>
        </w:rPr>
        <w:t>model whic</w:t>
      </w:r>
      <w:r w:rsidR="00584F27" w:rsidRPr="003F2B53">
        <w:rPr>
          <w:sz w:val="22"/>
          <w:lang w:val="en-GB"/>
        </w:rPr>
        <w:t xml:space="preserve">h exploit linear separation rules have </w:t>
      </w:r>
      <w:r w:rsidR="00DA4691" w:rsidRPr="003F2B53">
        <w:rPr>
          <w:sz w:val="22"/>
          <w:lang w:val="en-GB"/>
        </w:rPr>
        <w:t xml:space="preserve">performed very well. </w:t>
      </w:r>
      <w:proofErr w:type="gramStart"/>
      <w:r w:rsidR="00FB1360" w:rsidRPr="003F2B53">
        <w:rPr>
          <w:sz w:val="22"/>
          <w:lang w:val="en-GB"/>
        </w:rPr>
        <w:t>So</w:t>
      </w:r>
      <w:proofErr w:type="gramEnd"/>
      <w:r w:rsidR="00FB1360" w:rsidRPr="003F2B53">
        <w:rPr>
          <w:sz w:val="22"/>
          <w:lang w:val="en-GB"/>
        </w:rPr>
        <w:t xml:space="preserve"> it is expected that </w:t>
      </w:r>
      <w:r w:rsidR="00A80A42" w:rsidRPr="003F2B53">
        <w:rPr>
          <w:sz w:val="22"/>
          <w:lang w:val="en-GB"/>
        </w:rPr>
        <w:t>Linear SVM (the primal implementation) will provide good results as well.</w:t>
      </w:r>
    </w:p>
    <w:p w14:paraId="0D38CD99" w14:textId="77777777" w:rsidR="00CE76EB" w:rsidRDefault="00CE76EB" w:rsidP="00CE76EB">
      <w:pPr>
        <w:pStyle w:val="Contenuto"/>
        <w:rPr>
          <w:sz w:val="24"/>
          <w:szCs w:val="24"/>
          <w:lang w:val="en-GB"/>
        </w:rPr>
      </w:pPr>
    </w:p>
    <w:p w14:paraId="57342D03" w14:textId="77777777" w:rsidR="00CE76EB" w:rsidRPr="00CE76EB" w:rsidRDefault="00CE76EB" w:rsidP="00CE76EB">
      <w:pPr>
        <w:pStyle w:val="Contenuto"/>
        <w:rPr>
          <w:b/>
          <w:bCs/>
          <w:i/>
          <w:iCs/>
          <w:sz w:val="24"/>
          <w:szCs w:val="24"/>
          <w:lang w:val="en-GB"/>
        </w:rPr>
      </w:pPr>
      <w:r w:rsidRPr="00CE76EB">
        <w:rPr>
          <w:b/>
          <w:bCs/>
          <w:i/>
          <w:iCs/>
          <w:sz w:val="24"/>
          <w:szCs w:val="24"/>
          <w:lang w:val="en-GB"/>
        </w:rPr>
        <w:t>RESULTS</w:t>
      </w:r>
    </w:p>
    <w:p w14:paraId="0162D0DB" w14:textId="614B37AD" w:rsidR="004A1550" w:rsidRPr="004A1550" w:rsidRDefault="004A1550" w:rsidP="004A1550">
      <w:pPr>
        <w:pStyle w:val="Contenuto"/>
        <w:rPr>
          <w:b/>
          <w:sz w:val="22"/>
          <w:lang w:val="en-GB"/>
        </w:rPr>
      </w:pPr>
      <w:r w:rsidRPr="003F2B53">
        <w:rPr>
          <w:sz w:val="22"/>
          <w:lang w:val="en-GB"/>
        </w:rPr>
        <w:t xml:space="preserve">The plots show how </w:t>
      </w:r>
      <w:proofErr w:type="spellStart"/>
      <w:r w:rsidRPr="003F2B53">
        <w:rPr>
          <w:sz w:val="22"/>
          <w:lang w:val="en-GB"/>
        </w:rPr>
        <w:t>minDCF</w:t>
      </w:r>
      <w:proofErr w:type="spellEnd"/>
      <w:r w:rsidRPr="003F2B53">
        <w:rPr>
          <w:sz w:val="22"/>
          <w:lang w:val="en-GB"/>
        </w:rPr>
        <w:t xml:space="preserve"> is affected by different values of </w:t>
      </w:r>
      <w:r w:rsidR="00C50A71" w:rsidRPr="003F2B53">
        <w:rPr>
          <w:sz w:val="22"/>
          <w:lang w:val="en-GB"/>
        </w:rPr>
        <w:t>the hyper</w:t>
      </w:r>
      <w:r w:rsidR="001A63CE" w:rsidRPr="003F2B53">
        <w:rPr>
          <w:sz w:val="22"/>
          <w:lang w:val="en-GB"/>
        </w:rPr>
        <w:t>-</w:t>
      </w:r>
      <w:r w:rsidR="00C50A71" w:rsidRPr="003F2B53">
        <w:rPr>
          <w:sz w:val="22"/>
          <w:lang w:val="en-GB"/>
        </w:rPr>
        <w:t xml:space="preserve">parameter of </w:t>
      </w:r>
      <w:r w:rsidRPr="003F2B53">
        <w:rPr>
          <w:sz w:val="22"/>
          <w:lang w:val="en-GB"/>
        </w:rPr>
        <w:t xml:space="preserve">C. They are exploited to </w:t>
      </w:r>
      <w:r w:rsidR="00563C6A" w:rsidRPr="003F2B53">
        <w:rPr>
          <w:sz w:val="22"/>
          <w:lang w:val="en-GB"/>
        </w:rPr>
        <w:t>tune</w:t>
      </w:r>
      <w:r w:rsidRPr="003F2B53">
        <w:rPr>
          <w:sz w:val="22"/>
          <w:lang w:val="en-GB"/>
        </w:rPr>
        <w:t xml:space="preserve"> </w:t>
      </w:r>
      <w:r w:rsidR="00563C6A" w:rsidRPr="003F2B53">
        <w:rPr>
          <w:sz w:val="22"/>
          <w:lang w:val="en-GB"/>
        </w:rPr>
        <w:t>C.</w:t>
      </w:r>
    </w:p>
    <w:p w14:paraId="4EC3477F" w14:textId="77777777" w:rsidR="00181E66" w:rsidRDefault="00181E66" w:rsidP="00181E66">
      <w:pPr>
        <w:pStyle w:val="Contenuto"/>
        <w:rPr>
          <w:b/>
          <w:bCs/>
          <w:lang w:val="en-GB"/>
        </w:rPr>
      </w:pPr>
    </w:p>
    <w:p w14:paraId="0E2489C0" w14:textId="026E6620" w:rsidR="00181E66" w:rsidRDefault="00181E66" w:rsidP="00F01AFF">
      <w:pPr>
        <w:pStyle w:val="Contenuto"/>
        <w:jc w:val="center"/>
        <w:rPr>
          <w:b/>
          <w:bCs/>
          <w:lang w:val="en-GB"/>
        </w:rPr>
      </w:pPr>
      <w:r w:rsidRPr="00181E66">
        <w:rPr>
          <w:b/>
          <w:bCs/>
          <w:color w:val="34ABA2" w:themeColor="accent6"/>
          <w:lang w:val="en-GB"/>
        </w:rPr>
        <w:t>Primal</w:t>
      </w:r>
      <w:r w:rsidR="00E24E26">
        <w:rPr>
          <w:b/>
          <w:bCs/>
          <w:color w:val="34ABA2" w:themeColor="accent6"/>
          <w:lang w:val="en-GB"/>
        </w:rPr>
        <w:t>, RAW FEATURES</w:t>
      </w:r>
      <w:r w:rsidRPr="00181E66">
        <w:rPr>
          <w:b/>
          <w:bCs/>
          <w:color w:val="34ABA2" w:themeColor="accent6"/>
          <w:lang w:val="en-GB"/>
        </w:rPr>
        <w:t xml:space="preserve"> </w:t>
      </w:r>
      <w:r w:rsidRPr="00181E66">
        <w:rPr>
          <w:b/>
          <w:bCs/>
          <w:lang w:val="en-GB"/>
        </w:rPr>
        <w:t xml:space="preserve">Implementation </w:t>
      </w:r>
      <w:r>
        <w:rPr>
          <w:b/>
          <w:bCs/>
          <w:lang w:val="en-GB"/>
        </w:rPr>
        <w:t>–</w:t>
      </w:r>
      <w:r w:rsidRPr="00181E66">
        <w:rPr>
          <w:b/>
          <w:bCs/>
          <w:lang w:val="en-GB"/>
        </w:rPr>
        <w:t xml:space="preserve"> Results</w:t>
      </w:r>
    </w:p>
    <w:p w14:paraId="31CC9586" w14:textId="77777777" w:rsidR="00887B90" w:rsidRDefault="00887B90" w:rsidP="00181E66">
      <w:pPr>
        <w:pStyle w:val="Contenuto"/>
        <w:rPr>
          <w:b/>
          <w:bCs/>
          <w:lang w:val="en-GB"/>
        </w:rPr>
      </w:pPr>
    </w:p>
    <w:p w14:paraId="00CCB7EE" w14:textId="3C61FB57" w:rsidR="00832F5E" w:rsidRDefault="000B7A1A" w:rsidP="000B7A1A">
      <w:pPr>
        <w:pStyle w:val="Contenuto"/>
        <w:jc w:val="center"/>
        <w:rPr>
          <w:b/>
          <w:bCs/>
          <w:noProof/>
          <w:lang w:val="en-GB"/>
        </w:rPr>
      </w:pPr>
      <w:r>
        <w:rPr>
          <w:b/>
          <w:bCs/>
          <w:noProof/>
          <w:lang w:val="en-GB"/>
        </w:rPr>
        <w:t xml:space="preserve">C </w:t>
      </w:r>
      <w:r w:rsidR="007257D3">
        <w:rPr>
          <w:b/>
          <w:bCs/>
          <w:noProof/>
          <w:lang w:val="en-GB"/>
        </w:rPr>
        <w:t>TUNING</w:t>
      </w:r>
      <w:r>
        <w:rPr>
          <w:b/>
          <w:bCs/>
          <w:noProof/>
          <w:lang w:val="en-GB"/>
        </w:rPr>
        <w:t xml:space="preserve"> WITH K=1.0</w:t>
      </w:r>
    </w:p>
    <w:p w14:paraId="2BCB516D" w14:textId="69085C60" w:rsidR="00181E66" w:rsidRDefault="00832F5E" w:rsidP="000B7A1A">
      <w:pPr>
        <w:pStyle w:val="Contenuto"/>
        <w:jc w:val="center"/>
        <w:rPr>
          <w:b/>
          <w:bCs/>
          <w:lang w:val="en-GB"/>
        </w:rPr>
      </w:pPr>
      <w:r>
        <w:rPr>
          <w:b/>
          <w:bCs/>
          <w:noProof/>
          <w:lang w:val="en-GB"/>
        </w:rPr>
        <w:drawing>
          <wp:inline distT="0" distB="0" distL="0" distR="0" wp14:anchorId="66AC044A" wp14:editId="6CE672AE">
            <wp:extent cx="2923200" cy="1936800"/>
            <wp:effectExtent l="0" t="0" r="0" b="0"/>
            <wp:docPr id="44" name="Immagin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583"/>
                    <a:stretch/>
                  </pic:blipFill>
                  <pic:spPr bwMode="auto">
                    <a:xfrm>
                      <a:off x="0" y="0"/>
                      <a:ext cx="2923200" cy="193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596E79" w14:textId="77777777" w:rsidR="004B2C1E" w:rsidRPr="00181E66" w:rsidRDefault="004B2C1E" w:rsidP="00181E66">
      <w:pPr>
        <w:pStyle w:val="Contenuto"/>
        <w:rPr>
          <w:b/>
          <w:bCs/>
          <w:lang w:val="en-GB"/>
        </w:rPr>
      </w:pPr>
    </w:p>
    <w:tbl>
      <w:tblPr>
        <w:tblStyle w:val="Tabellasemplice-3"/>
        <w:tblW w:w="0" w:type="auto"/>
        <w:jc w:val="center"/>
        <w:tblLook w:val="04A0" w:firstRow="1" w:lastRow="0" w:firstColumn="1" w:lastColumn="0" w:noHBand="0" w:noVBand="1"/>
      </w:tblPr>
      <w:tblGrid>
        <w:gridCol w:w="1276"/>
        <w:gridCol w:w="1134"/>
        <w:gridCol w:w="1134"/>
        <w:gridCol w:w="1135"/>
      </w:tblGrid>
      <w:tr w:rsidR="00E65AB5" w:rsidRPr="00A468B1" w14:paraId="0A4429FD" w14:textId="77777777" w:rsidTr="000F76C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276" w:type="dxa"/>
          </w:tcPr>
          <w:p w14:paraId="02DFCA11" w14:textId="20C79EE1" w:rsidR="00E65AB5" w:rsidRPr="00A468B1" w:rsidRDefault="00E65AB5">
            <w:pPr>
              <w:pStyle w:val="Contenuto"/>
              <w:rPr>
                <w:sz w:val="20"/>
                <w:szCs w:val="20"/>
                <w:lang w:val="en-GB"/>
              </w:rPr>
            </w:pPr>
            <w:r w:rsidRPr="00A468B1">
              <w:rPr>
                <w:color w:val="34ABA2" w:themeColor="accent6"/>
                <w:sz w:val="20"/>
                <w:szCs w:val="20"/>
                <w:lang w:val="en-GB"/>
              </w:rPr>
              <w:t>π = 0.5</w:t>
            </w:r>
          </w:p>
        </w:tc>
        <w:tc>
          <w:tcPr>
            <w:tcW w:w="1134" w:type="dxa"/>
          </w:tcPr>
          <w:p w14:paraId="5E579211" w14:textId="525E11A6" w:rsidR="00E65AB5" w:rsidRPr="00A468B1" w:rsidRDefault="00E65AB5">
            <w:pPr>
              <w:pStyle w:val="Conten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  <w:r w:rsidRPr="00A468B1">
              <w:rPr>
                <w:sz w:val="20"/>
                <w:szCs w:val="20"/>
                <w:lang w:val="en-GB"/>
              </w:rPr>
              <w:t xml:space="preserve">K = </w:t>
            </w:r>
            <w:r w:rsidR="0031456B" w:rsidRPr="00A468B1">
              <w:rPr>
                <w:sz w:val="20"/>
                <w:szCs w:val="20"/>
                <w:lang w:val="en-GB"/>
              </w:rPr>
              <w:t>0.1</w:t>
            </w:r>
          </w:p>
        </w:tc>
        <w:tc>
          <w:tcPr>
            <w:tcW w:w="1134" w:type="dxa"/>
          </w:tcPr>
          <w:p w14:paraId="608B703E" w14:textId="11C1CDC3" w:rsidR="00E65AB5" w:rsidRPr="00A468B1" w:rsidRDefault="00E65AB5">
            <w:pPr>
              <w:pStyle w:val="Conten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  <w:r w:rsidRPr="00A468B1">
              <w:rPr>
                <w:sz w:val="20"/>
                <w:szCs w:val="20"/>
                <w:lang w:val="en-GB"/>
              </w:rPr>
              <w:t>K =</w:t>
            </w:r>
            <w:r w:rsidR="009923B5" w:rsidRPr="00A468B1">
              <w:rPr>
                <w:sz w:val="20"/>
                <w:szCs w:val="20"/>
                <w:lang w:val="en-GB"/>
              </w:rPr>
              <w:t xml:space="preserve"> 1.0</w:t>
            </w:r>
          </w:p>
        </w:tc>
        <w:tc>
          <w:tcPr>
            <w:tcW w:w="1135" w:type="dxa"/>
          </w:tcPr>
          <w:p w14:paraId="605DD1BD" w14:textId="0D733718" w:rsidR="00E65AB5" w:rsidRPr="00A468B1" w:rsidRDefault="00E65AB5">
            <w:pPr>
              <w:pStyle w:val="Conten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  <w:r w:rsidRPr="00A468B1">
              <w:rPr>
                <w:sz w:val="20"/>
                <w:szCs w:val="20"/>
                <w:lang w:val="en-GB"/>
              </w:rPr>
              <w:t>K =</w:t>
            </w:r>
            <w:r w:rsidR="005C7306" w:rsidRPr="00A468B1">
              <w:rPr>
                <w:sz w:val="20"/>
                <w:szCs w:val="20"/>
                <w:lang w:val="en-GB"/>
              </w:rPr>
              <w:t xml:space="preserve"> 10.0</w:t>
            </w:r>
          </w:p>
        </w:tc>
      </w:tr>
      <w:tr w:rsidR="000D7C8C" w:rsidRPr="00A468B1" w14:paraId="5C4C59AE" w14:textId="77777777" w:rsidTr="000F76C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6" w:type="dxa"/>
          </w:tcPr>
          <w:p w14:paraId="740B78B8" w14:textId="12754653" w:rsidR="000D7C8C" w:rsidRPr="00A468B1" w:rsidRDefault="000D7C8C" w:rsidP="000D7C8C">
            <w:pPr>
              <w:pStyle w:val="Contenuto"/>
              <w:rPr>
                <w:sz w:val="20"/>
                <w:szCs w:val="20"/>
              </w:rPr>
            </w:pPr>
            <w:r w:rsidRPr="00A468B1">
              <w:rPr>
                <w:sz w:val="20"/>
                <w:szCs w:val="20"/>
                <w:lang w:val="en-GB"/>
              </w:rPr>
              <w:t>SVM, C=0.01</w:t>
            </w:r>
          </w:p>
        </w:tc>
        <w:tc>
          <w:tcPr>
            <w:tcW w:w="1134" w:type="dxa"/>
          </w:tcPr>
          <w:p w14:paraId="77231251" w14:textId="39D460FB" w:rsidR="000D7C8C" w:rsidRPr="00A468B1" w:rsidRDefault="000E6426" w:rsidP="000D7C8C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  <w:r w:rsidRPr="00A468B1">
              <w:rPr>
                <w:sz w:val="20"/>
                <w:szCs w:val="20"/>
                <w:lang w:val="en-GB"/>
              </w:rPr>
              <w:t>0.06</w:t>
            </w:r>
          </w:p>
        </w:tc>
        <w:tc>
          <w:tcPr>
            <w:tcW w:w="1134" w:type="dxa"/>
          </w:tcPr>
          <w:p w14:paraId="1782A7C9" w14:textId="2BCA4AA2" w:rsidR="000D7C8C" w:rsidRPr="00A468B1" w:rsidRDefault="00E51A37" w:rsidP="000D7C8C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  <w:r w:rsidRPr="00A468B1">
              <w:rPr>
                <w:sz w:val="20"/>
                <w:szCs w:val="20"/>
                <w:lang w:val="en-GB"/>
              </w:rPr>
              <w:t>0.049</w:t>
            </w:r>
          </w:p>
        </w:tc>
        <w:tc>
          <w:tcPr>
            <w:tcW w:w="1135" w:type="dxa"/>
          </w:tcPr>
          <w:p w14:paraId="0A6B9553" w14:textId="709E0E0D" w:rsidR="000D7C8C" w:rsidRPr="00A468B1" w:rsidRDefault="00FE115C" w:rsidP="000D7C8C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  <w:r w:rsidRPr="00A468B1">
              <w:rPr>
                <w:sz w:val="20"/>
                <w:szCs w:val="20"/>
                <w:lang w:val="en-GB"/>
              </w:rPr>
              <w:t>0.048</w:t>
            </w:r>
          </w:p>
        </w:tc>
      </w:tr>
      <w:tr w:rsidR="000D7C8C" w:rsidRPr="00A468B1" w14:paraId="2D980A16" w14:textId="77777777" w:rsidTr="000F76CE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6" w:type="dxa"/>
          </w:tcPr>
          <w:p w14:paraId="781961D1" w14:textId="77413C51" w:rsidR="000D7C8C" w:rsidRPr="00A468B1" w:rsidRDefault="000D7C8C" w:rsidP="000D7C8C">
            <w:pPr>
              <w:pStyle w:val="Contenuto"/>
              <w:rPr>
                <w:sz w:val="20"/>
                <w:szCs w:val="20"/>
                <w:lang w:val="en-GB"/>
              </w:rPr>
            </w:pPr>
            <w:r w:rsidRPr="00A468B1">
              <w:rPr>
                <w:sz w:val="20"/>
                <w:szCs w:val="20"/>
                <w:lang w:val="en-GB"/>
              </w:rPr>
              <w:t>SVM, C=0.1</w:t>
            </w:r>
          </w:p>
        </w:tc>
        <w:tc>
          <w:tcPr>
            <w:tcW w:w="1134" w:type="dxa"/>
          </w:tcPr>
          <w:p w14:paraId="00CA8791" w14:textId="0B3C1A84" w:rsidR="000D7C8C" w:rsidRPr="00A468B1" w:rsidRDefault="00776F77" w:rsidP="000D7C8C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  <w:r w:rsidRPr="00A468B1">
              <w:rPr>
                <w:sz w:val="20"/>
                <w:szCs w:val="20"/>
                <w:lang w:val="en-GB"/>
              </w:rPr>
              <w:t>0.057</w:t>
            </w:r>
          </w:p>
        </w:tc>
        <w:tc>
          <w:tcPr>
            <w:tcW w:w="1134" w:type="dxa"/>
          </w:tcPr>
          <w:p w14:paraId="74BF63DE" w14:textId="3D34BB25" w:rsidR="000D7C8C" w:rsidRPr="00A468B1" w:rsidRDefault="00E84FFC" w:rsidP="000D7C8C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  <w:r w:rsidRPr="00A468B1">
              <w:rPr>
                <w:sz w:val="20"/>
                <w:szCs w:val="20"/>
                <w:lang w:val="en-GB"/>
              </w:rPr>
              <w:t>0.048</w:t>
            </w:r>
          </w:p>
        </w:tc>
        <w:tc>
          <w:tcPr>
            <w:tcW w:w="1135" w:type="dxa"/>
          </w:tcPr>
          <w:p w14:paraId="6D674391" w14:textId="73741EF0" w:rsidR="000D7C8C" w:rsidRPr="00A468B1" w:rsidRDefault="000C5B37" w:rsidP="000D7C8C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  <w:r w:rsidRPr="00A468B1">
              <w:rPr>
                <w:sz w:val="20"/>
                <w:szCs w:val="20"/>
                <w:lang w:val="en-GB"/>
              </w:rPr>
              <w:t>0.048</w:t>
            </w:r>
          </w:p>
        </w:tc>
      </w:tr>
      <w:tr w:rsidR="000D7C8C" w:rsidRPr="00A468B1" w14:paraId="25496768" w14:textId="77777777" w:rsidTr="000F76C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6" w:type="dxa"/>
          </w:tcPr>
          <w:p w14:paraId="3CC7C3EF" w14:textId="1219EE38" w:rsidR="000D7C8C" w:rsidRPr="00A468B1" w:rsidRDefault="000D7C8C" w:rsidP="000D7C8C">
            <w:pPr>
              <w:pStyle w:val="Contenuto"/>
              <w:rPr>
                <w:sz w:val="20"/>
                <w:szCs w:val="20"/>
                <w:lang w:val="en-GB"/>
              </w:rPr>
            </w:pPr>
            <w:r w:rsidRPr="00A468B1">
              <w:rPr>
                <w:sz w:val="20"/>
                <w:szCs w:val="20"/>
                <w:lang w:val="en-GB"/>
              </w:rPr>
              <w:t>SVM, C=1.0</w:t>
            </w:r>
          </w:p>
        </w:tc>
        <w:tc>
          <w:tcPr>
            <w:tcW w:w="1134" w:type="dxa"/>
          </w:tcPr>
          <w:p w14:paraId="56B48EC6" w14:textId="5FA761DE" w:rsidR="000D7C8C" w:rsidRPr="00A468B1" w:rsidRDefault="00730CAD" w:rsidP="000D7C8C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  <w:r w:rsidRPr="00A468B1">
              <w:rPr>
                <w:color w:val="FF0000"/>
                <w:sz w:val="20"/>
                <w:szCs w:val="20"/>
                <w:lang w:val="en-GB"/>
              </w:rPr>
              <w:t>0.051</w:t>
            </w:r>
          </w:p>
        </w:tc>
        <w:tc>
          <w:tcPr>
            <w:tcW w:w="1134" w:type="dxa"/>
          </w:tcPr>
          <w:p w14:paraId="67D631CC" w14:textId="67CFABC1" w:rsidR="000D7C8C" w:rsidRPr="00A468B1" w:rsidRDefault="00A66DB4" w:rsidP="000D7C8C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  <w:r w:rsidRPr="00A468B1">
              <w:rPr>
                <w:color w:val="FF0000"/>
                <w:sz w:val="20"/>
                <w:szCs w:val="20"/>
                <w:lang w:val="en-GB"/>
              </w:rPr>
              <w:t>0.048</w:t>
            </w:r>
          </w:p>
        </w:tc>
        <w:tc>
          <w:tcPr>
            <w:tcW w:w="1135" w:type="dxa"/>
          </w:tcPr>
          <w:p w14:paraId="1F414038" w14:textId="6A15CF9E" w:rsidR="000D7C8C" w:rsidRPr="00A468B1" w:rsidRDefault="000354D0" w:rsidP="000D7C8C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  <w:r w:rsidRPr="00A468B1">
              <w:rPr>
                <w:color w:val="FF0000"/>
                <w:sz w:val="20"/>
                <w:szCs w:val="20"/>
                <w:lang w:val="en-GB"/>
              </w:rPr>
              <w:t>0.047</w:t>
            </w:r>
          </w:p>
        </w:tc>
      </w:tr>
      <w:tr w:rsidR="000D7C8C" w:rsidRPr="00A468B1" w14:paraId="1492D6F6" w14:textId="77777777" w:rsidTr="000F76CE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6" w:type="dxa"/>
          </w:tcPr>
          <w:p w14:paraId="0C10CA11" w14:textId="2282F5FF" w:rsidR="000D7C8C" w:rsidRPr="00A468B1" w:rsidRDefault="000D7C8C" w:rsidP="000D7C8C">
            <w:pPr>
              <w:pStyle w:val="Contenuto"/>
              <w:rPr>
                <w:sz w:val="20"/>
                <w:szCs w:val="20"/>
                <w:lang w:val="en-GB"/>
              </w:rPr>
            </w:pPr>
            <w:r w:rsidRPr="00A468B1">
              <w:rPr>
                <w:sz w:val="20"/>
                <w:szCs w:val="20"/>
                <w:lang w:val="en-GB"/>
              </w:rPr>
              <w:t>SVM, C=10.0</w:t>
            </w:r>
          </w:p>
        </w:tc>
        <w:tc>
          <w:tcPr>
            <w:tcW w:w="1134" w:type="dxa"/>
          </w:tcPr>
          <w:p w14:paraId="7B249403" w14:textId="6E83A755" w:rsidR="000D7C8C" w:rsidRPr="00A468B1" w:rsidRDefault="00BB3643" w:rsidP="000D7C8C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  <w:r w:rsidRPr="00A468B1">
              <w:rPr>
                <w:sz w:val="20"/>
                <w:szCs w:val="20"/>
                <w:lang w:val="en-GB"/>
              </w:rPr>
              <w:t>0.093</w:t>
            </w:r>
          </w:p>
        </w:tc>
        <w:tc>
          <w:tcPr>
            <w:tcW w:w="1134" w:type="dxa"/>
          </w:tcPr>
          <w:p w14:paraId="454F2CE1" w14:textId="1A80C378" w:rsidR="000D7C8C" w:rsidRPr="00A468B1" w:rsidRDefault="00F43107" w:rsidP="000D7C8C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  <w:r w:rsidRPr="00A468B1">
              <w:rPr>
                <w:sz w:val="20"/>
                <w:szCs w:val="20"/>
                <w:lang w:val="en-GB"/>
              </w:rPr>
              <w:t>0.096</w:t>
            </w:r>
          </w:p>
        </w:tc>
        <w:tc>
          <w:tcPr>
            <w:tcW w:w="1135" w:type="dxa"/>
          </w:tcPr>
          <w:p w14:paraId="09797BE6" w14:textId="3A8047BE" w:rsidR="000D7C8C" w:rsidRPr="00A468B1" w:rsidRDefault="00082D9E" w:rsidP="000D7C8C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  <w:r w:rsidRPr="00A468B1">
              <w:rPr>
                <w:sz w:val="20"/>
                <w:szCs w:val="20"/>
                <w:lang w:val="en-GB"/>
              </w:rPr>
              <w:t>0.065</w:t>
            </w:r>
          </w:p>
        </w:tc>
      </w:tr>
    </w:tbl>
    <w:p w14:paraId="05EA72E5" w14:textId="47FB4B3B" w:rsidR="00E65AB5" w:rsidRPr="00A468B1" w:rsidRDefault="00E65AB5" w:rsidP="008E6646">
      <w:pPr>
        <w:pStyle w:val="Contenuto"/>
        <w:rPr>
          <w:sz w:val="20"/>
          <w:szCs w:val="20"/>
          <w:lang w:val="en-GB"/>
        </w:rPr>
      </w:pPr>
    </w:p>
    <w:tbl>
      <w:tblPr>
        <w:tblStyle w:val="Tabellasemplice-3"/>
        <w:tblW w:w="0" w:type="auto"/>
        <w:jc w:val="center"/>
        <w:tblLook w:val="04A0" w:firstRow="1" w:lastRow="0" w:firstColumn="1" w:lastColumn="0" w:noHBand="0" w:noVBand="1"/>
      </w:tblPr>
      <w:tblGrid>
        <w:gridCol w:w="1271"/>
        <w:gridCol w:w="1134"/>
        <w:gridCol w:w="1134"/>
        <w:gridCol w:w="1134"/>
      </w:tblGrid>
      <w:tr w:rsidR="009923B5" w:rsidRPr="00A468B1" w14:paraId="5412FC50" w14:textId="77777777" w:rsidTr="000F76C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271" w:type="dxa"/>
          </w:tcPr>
          <w:p w14:paraId="2A197D09" w14:textId="4062F228" w:rsidR="009923B5" w:rsidRPr="00A468B1" w:rsidRDefault="009923B5">
            <w:pPr>
              <w:pStyle w:val="Contenuto"/>
              <w:rPr>
                <w:sz w:val="20"/>
                <w:szCs w:val="20"/>
                <w:lang w:val="en-GB"/>
              </w:rPr>
            </w:pPr>
            <w:r w:rsidRPr="00A468B1">
              <w:rPr>
                <w:color w:val="34ABA2" w:themeColor="accent6"/>
                <w:sz w:val="20"/>
                <w:szCs w:val="20"/>
                <w:lang w:val="en-GB"/>
              </w:rPr>
              <w:t>π = 0.1</w:t>
            </w:r>
          </w:p>
        </w:tc>
        <w:tc>
          <w:tcPr>
            <w:tcW w:w="1134" w:type="dxa"/>
          </w:tcPr>
          <w:p w14:paraId="2EDE8016" w14:textId="77777777" w:rsidR="009923B5" w:rsidRPr="00A468B1" w:rsidRDefault="009923B5">
            <w:pPr>
              <w:pStyle w:val="Conten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  <w:r w:rsidRPr="00A468B1">
              <w:rPr>
                <w:sz w:val="20"/>
                <w:szCs w:val="20"/>
                <w:lang w:val="en-GB"/>
              </w:rPr>
              <w:t>K = 0.1</w:t>
            </w:r>
          </w:p>
        </w:tc>
        <w:tc>
          <w:tcPr>
            <w:tcW w:w="1134" w:type="dxa"/>
          </w:tcPr>
          <w:p w14:paraId="28E4A037" w14:textId="25D9E5C3" w:rsidR="009923B5" w:rsidRPr="00A468B1" w:rsidRDefault="009923B5">
            <w:pPr>
              <w:pStyle w:val="Conten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  <w:r w:rsidRPr="00A468B1">
              <w:rPr>
                <w:sz w:val="20"/>
                <w:szCs w:val="20"/>
                <w:lang w:val="en-GB"/>
              </w:rPr>
              <w:t>K = 1.0</w:t>
            </w:r>
          </w:p>
        </w:tc>
        <w:tc>
          <w:tcPr>
            <w:tcW w:w="1134" w:type="dxa"/>
          </w:tcPr>
          <w:p w14:paraId="65E317C0" w14:textId="181A90AB" w:rsidR="009923B5" w:rsidRPr="00A468B1" w:rsidRDefault="009923B5">
            <w:pPr>
              <w:pStyle w:val="Conten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  <w:r w:rsidRPr="00A468B1">
              <w:rPr>
                <w:sz w:val="20"/>
                <w:szCs w:val="20"/>
                <w:lang w:val="en-GB"/>
              </w:rPr>
              <w:t>K =</w:t>
            </w:r>
            <w:r w:rsidR="005C7306" w:rsidRPr="00A468B1">
              <w:rPr>
                <w:sz w:val="20"/>
                <w:szCs w:val="20"/>
                <w:lang w:val="en-GB"/>
              </w:rPr>
              <w:t xml:space="preserve"> 10.0</w:t>
            </w:r>
          </w:p>
        </w:tc>
      </w:tr>
      <w:tr w:rsidR="000D7C8C" w:rsidRPr="00A468B1" w14:paraId="4DC6D9A5" w14:textId="77777777" w:rsidTr="000F76C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7766618D" w14:textId="6345E8D6" w:rsidR="000D7C8C" w:rsidRPr="00A468B1" w:rsidRDefault="000D7C8C" w:rsidP="000D7C8C">
            <w:pPr>
              <w:pStyle w:val="Contenuto"/>
              <w:rPr>
                <w:sz w:val="20"/>
                <w:szCs w:val="20"/>
              </w:rPr>
            </w:pPr>
            <w:r w:rsidRPr="00A468B1">
              <w:rPr>
                <w:sz w:val="20"/>
                <w:szCs w:val="20"/>
                <w:lang w:val="en-GB"/>
              </w:rPr>
              <w:t>SVM, C=0.01</w:t>
            </w:r>
          </w:p>
        </w:tc>
        <w:tc>
          <w:tcPr>
            <w:tcW w:w="1134" w:type="dxa"/>
          </w:tcPr>
          <w:p w14:paraId="2DB94BEB" w14:textId="3E3F2149" w:rsidR="000D7C8C" w:rsidRPr="00A468B1" w:rsidRDefault="000A068A" w:rsidP="000D7C8C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  <w:r w:rsidRPr="00A468B1">
              <w:rPr>
                <w:sz w:val="20"/>
                <w:szCs w:val="20"/>
                <w:lang w:val="en-GB"/>
              </w:rPr>
              <w:t>0.163</w:t>
            </w:r>
          </w:p>
        </w:tc>
        <w:tc>
          <w:tcPr>
            <w:tcW w:w="1134" w:type="dxa"/>
          </w:tcPr>
          <w:p w14:paraId="38A24D37" w14:textId="37F2B20B" w:rsidR="000D7C8C" w:rsidRPr="00A468B1" w:rsidRDefault="004420F9" w:rsidP="000D7C8C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  <w:r w:rsidRPr="00A468B1">
              <w:rPr>
                <w:sz w:val="20"/>
                <w:szCs w:val="20"/>
                <w:lang w:val="en-GB"/>
              </w:rPr>
              <w:t>0.135</w:t>
            </w:r>
          </w:p>
        </w:tc>
        <w:tc>
          <w:tcPr>
            <w:tcW w:w="1134" w:type="dxa"/>
          </w:tcPr>
          <w:p w14:paraId="4578FE76" w14:textId="730F57EE" w:rsidR="000D7C8C" w:rsidRPr="00A468B1" w:rsidRDefault="00A22240" w:rsidP="000D7C8C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  <w:r w:rsidRPr="00A468B1">
              <w:rPr>
                <w:sz w:val="20"/>
                <w:szCs w:val="20"/>
                <w:lang w:val="en-GB"/>
              </w:rPr>
              <w:t>0.132</w:t>
            </w:r>
          </w:p>
        </w:tc>
      </w:tr>
      <w:tr w:rsidR="000D7C8C" w:rsidRPr="00A468B1" w14:paraId="1C8E66EA" w14:textId="77777777" w:rsidTr="000F76CE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6098748B" w14:textId="2EFA7AA8" w:rsidR="000D7C8C" w:rsidRPr="00A468B1" w:rsidRDefault="000D7C8C" w:rsidP="000D7C8C">
            <w:pPr>
              <w:pStyle w:val="Contenuto"/>
              <w:rPr>
                <w:sz w:val="20"/>
                <w:szCs w:val="20"/>
                <w:lang w:val="en-GB"/>
              </w:rPr>
            </w:pPr>
            <w:r w:rsidRPr="00A468B1">
              <w:rPr>
                <w:sz w:val="20"/>
                <w:szCs w:val="20"/>
                <w:lang w:val="en-GB"/>
              </w:rPr>
              <w:t>SVM, C=0.1</w:t>
            </w:r>
          </w:p>
        </w:tc>
        <w:tc>
          <w:tcPr>
            <w:tcW w:w="1134" w:type="dxa"/>
          </w:tcPr>
          <w:p w14:paraId="53BBDE06" w14:textId="25D23427" w:rsidR="000D7C8C" w:rsidRPr="00A468B1" w:rsidRDefault="002D04A6" w:rsidP="000D7C8C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  <w:r w:rsidRPr="00A468B1">
              <w:rPr>
                <w:sz w:val="20"/>
                <w:szCs w:val="20"/>
                <w:lang w:val="en-GB"/>
              </w:rPr>
              <w:t>0.161</w:t>
            </w:r>
          </w:p>
        </w:tc>
        <w:tc>
          <w:tcPr>
            <w:tcW w:w="1134" w:type="dxa"/>
          </w:tcPr>
          <w:p w14:paraId="69416ABD" w14:textId="591464FB" w:rsidR="000D7C8C" w:rsidRPr="00A468B1" w:rsidRDefault="00E07A06" w:rsidP="000D7C8C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  <w:r w:rsidRPr="00A468B1">
              <w:rPr>
                <w:color w:val="FF0000"/>
                <w:sz w:val="20"/>
                <w:szCs w:val="20"/>
                <w:lang w:val="en-GB"/>
              </w:rPr>
              <w:t>0.13</w:t>
            </w:r>
          </w:p>
        </w:tc>
        <w:tc>
          <w:tcPr>
            <w:tcW w:w="1134" w:type="dxa"/>
          </w:tcPr>
          <w:p w14:paraId="0DA8B758" w14:textId="51C15E65" w:rsidR="000D7C8C" w:rsidRPr="00A468B1" w:rsidRDefault="00A14A43" w:rsidP="000D7C8C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  <w:r w:rsidRPr="00A468B1">
              <w:rPr>
                <w:color w:val="FF0000"/>
                <w:sz w:val="20"/>
                <w:szCs w:val="20"/>
                <w:lang w:val="en-GB"/>
              </w:rPr>
              <w:t>0.13</w:t>
            </w:r>
          </w:p>
        </w:tc>
      </w:tr>
      <w:tr w:rsidR="000D7C8C" w:rsidRPr="00A468B1" w14:paraId="7324A4F8" w14:textId="77777777" w:rsidTr="000F76C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1E0EDE79" w14:textId="276ABA8F" w:rsidR="000D7C8C" w:rsidRPr="00A468B1" w:rsidRDefault="000D7C8C" w:rsidP="000D7C8C">
            <w:pPr>
              <w:pStyle w:val="Contenuto"/>
              <w:rPr>
                <w:sz w:val="20"/>
                <w:szCs w:val="20"/>
                <w:lang w:val="en-GB"/>
              </w:rPr>
            </w:pPr>
            <w:r w:rsidRPr="00A468B1">
              <w:rPr>
                <w:sz w:val="20"/>
                <w:szCs w:val="20"/>
                <w:lang w:val="en-GB"/>
              </w:rPr>
              <w:t>SVM, C=1.0</w:t>
            </w:r>
          </w:p>
        </w:tc>
        <w:tc>
          <w:tcPr>
            <w:tcW w:w="1134" w:type="dxa"/>
          </w:tcPr>
          <w:p w14:paraId="3B799C07" w14:textId="29454B94" w:rsidR="000D7C8C" w:rsidRPr="00A468B1" w:rsidRDefault="0039684E" w:rsidP="000D7C8C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  <w:r w:rsidRPr="00A468B1">
              <w:rPr>
                <w:color w:val="FF0000"/>
                <w:sz w:val="20"/>
                <w:szCs w:val="20"/>
                <w:lang w:val="en-GB"/>
              </w:rPr>
              <w:t>0.14</w:t>
            </w:r>
          </w:p>
        </w:tc>
        <w:tc>
          <w:tcPr>
            <w:tcW w:w="1134" w:type="dxa"/>
          </w:tcPr>
          <w:p w14:paraId="43638ABD" w14:textId="19042FB4" w:rsidR="000D7C8C" w:rsidRPr="00A468B1" w:rsidRDefault="00A66DB4" w:rsidP="000D7C8C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  <w:r w:rsidRPr="00A468B1">
              <w:rPr>
                <w:sz w:val="20"/>
                <w:szCs w:val="20"/>
                <w:lang w:val="en-GB"/>
              </w:rPr>
              <w:t>0.133</w:t>
            </w:r>
          </w:p>
        </w:tc>
        <w:tc>
          <w:tcPr>
            <w:tcW w:w="1134" w:type="dxa"/>
          </w:tcPr>
          <w:p w14:paraId="5CCE5877" w14:textId="06A032C6" w:rsidR="000D7C8C" w:rsidRPr="00A468B1" w:rsidRDefault="00057503" w:rsidP="000D7C8C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  <w:r w:rsidRPr="00A468B1">
              <w:rPr>
                <w:sz w:val="20"/>
                <w:szCs w:val="20"/>
                <w:lang w:val="en-GB"/>
              </w:rPr>
              <w:t>0.138</w:t>
            </w:r>
          </w:p>
        </w:tc>
      </w:tr>
      <w:tr w:rsidR="000D7C8C" w:rsidRPr="00A468B1" w14:paraId="1CA127B2" w14:textId="77777777" w:rsidTr="000F76CE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5FD9B2D5" w14:textId="3E6546D0" w:rsidR="000D7C8C" w:rsidRPr="00A468B1" w:rsidRDefault="000D7C8C" w:rsidP="000D7C8C">
            <w:pPr>
              <w:pStyle w:val="Contenuto"/>
              <w:rPr>
                <w:sz w:val="20"/>
                <w:szCs w:val="20"/>
                <w:lang w:val="en-GB"/>
              </w:rPr>
            </w:pPr>
            <w:r w:rsidRPr="00A468B1">
              <w:rPr>
                <w:sz w:val="20"/>
                <w:szCs w:val="20"/>
                <w:lang w:val="en-GB"/>
              </w:rPr>
              <w:t>SVM, C=10.0</w:t>
            </w:r>
          </w:p>
        </w:tc>
        <w:tc>
          <w:tcPr>
            <w:tcW w:w="1134" w:type="dxa"/>
          </w:tcPr>
          <w:p w14:paraId="3DAE6F38" w14:textId="0C4F0881" w:rsidR="000D7C8C" w:rsidRPr="00A468B1" w:rsidRDefault="00BB3643" w:rsidP="000D7C8C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  <w:r w:rsidRPr="00A468B1">
              <w:rPr>
                <w:sz w:val="20"/>
                <w:szCs w:val="20"/>
                <w:lang w:val="en-GB"/>
              </w:rPr>
              <w:t>0.252</w:t>
            </w:r>
          </w:p>
        </w:tc>
        <w:tc>
          <w:tcPr>
            <w:tcW w:w="1134" w:type="dxa"/>
          </w:tcPr>
          <w:p w14:paraId="67ED8903" w14:textId="7999C143" w:rsidR="000D7C8C" w:rsidRPr="00A468B1" w:rsidRDefault="00363770" w:rsidP="000D7C8C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  <w:r w:rsidRPr="00A468B1">
              <w:rPr>
                <w:sz w:val="20"/>
                <w:szCs w:val="20"/>
                <w:lang w:val="en-GB"/>
              </w:rPr>
              <w:t>0.232</w:t>
            </w:r>
          </w:p>
        </w:tc>
        <w:tc>
          <w:tcPr>
            <w:tcW w:w="1134" w:type="dxa"/>
          </w:tcPr>
          <w:p w14:paraId="1EAE37D8" w14:textId="4C851BAD" w:rsidR="000D7C8C" w:rsidRPr="00A468B1" w:rsidRDefault="00082D9E" w:rsidP="000D7C8C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  <w:r w:rsidRPr="00A468B1">
              <w:rPr>
                <w:sz w:val="20"/>
                <w:szCs w:val="20"/>
                <w:lang w:val="en-GB"/>
              </w:rPr>
              <w:t>0.165</w:t>
            </w:r>
          </w:p>
        </w:tc>
      </w:tr>
    </w:tbl>
    <w:p w14:paraId="0E81F17A" w14:textId="77777777" w:rsidR="009923B5" w:rsidRPr="00A468B1" w:rsidRDefault="009923B5" w:rsidP="008E6646">
      <w:pPr>
        <w:pStyle w:val="Contenuto"/>
        <w:rPr>
          <w:sz w:val="20"/>
          <w:szCs w:val="20"/>
          <w:lang w:val="en-GB"/>
        </w:rPr>
      </w:pPr>
    </w:p>
    <w:tbl>
      <w:tblPr>
        <w:tblStyle w:val="Tabellasemplice-3"/>
        <w:tblW w:w="0" w:type="auto"/>
        <w:tblInd w:w="2694" w:type="dxa"/>
        <w:tblLook w:val="04A0" w:firstRow="1" w:lastRow="0" w:firstColumn="1" w:lastColumn="0" w:noHBand="0" w:noVBand="1"/>
      </w:tblPr>
      <w:tblGrid>
        <w:gridCol w:w="1275"/>
        <w:gridCol w:w="1134"/>
        <w:gridCol w:w="1134"/>
        <w:gridCol w:w="1134"/>
      </w:tblGrid>
      <w:tr w:rsidR="009923B5" w:rsidRPr="00A468B1" w14:paraId="71E3242E" w14:textId="77777777" w:rsidTr="000F76C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275" w:type="dxa"/>
          </w:tcPr>
          <w:p w14:paraId="09AF3954" w14:textId="4BC66BDA" w:rsidR="009923B5" w:rsidRPr="00A468B1" w:rsidRDefault="009923B5">
            <w:pPr>
              <w:pStyle w:val="Contenuto"/>
              <w:rPr>
                <w:sz w:val="20"/>
                <w:szCs w:val="20"/>
                <w:lang w:val="en-GB"/>
              </w:rPr>
            </w:pPr>
            <w:r w:rsidRPr="00A468B1">
              <w:rPr>
                <w:color w:val="34ABA2" w:themeColor="accent6"/>
                <w:sz w:val="20"/>
                <w:szCs w:val="20"/>
                <w:lang w:val="en-GB"/>
              </w:rPr>
              <w:t>π = 0.9</w:t>
            </w:r>
          </w:p>
        </w:tc>
        <w:tc>
          <w:tcPr>
            <w:tcW w:w="1134" w:type="dxa"/>
          </w:tcPr>
          <w:p w14:paraId="22370FDA" w14:textId="77777777" w:rsidR="009923B5" w:rsidRPr="00A468B1" w:rsidRDefault="009923B5">
            <w:pPr>
              <w:pStyle w:val="Conten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  <w:r w:rsidRPr="00A468B1">
              <w:rPr>
                <w:sz w:val="20"/>
                <w:szCs w:val="20"/>
                <w:lang w:val="en-GB"/>
              </w:rPr>
              <w:t>K = 0.1</w:t>
            </w:r>
          </w:p>
        </w:tc>
        <w:tc>
          <w:tcPr>
            <w:tcW w:w="1134" w:type="dxa"/>
          </w:tcPr>
          <w:p w14:paraId="3567EAD9" w14:textId="0C85204E" w:rsidR="009923B5" w:rsidRPr="00A468B1" w:rsidRDefault="009923B5">
            <w:pPr>
              <w:pStyle w:val="Conten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  <w:r w:rsidRPr="00A468B1">
              <w:rPr>
                <w:sz w:val="20"/>
                <w:szCs w:val="20"/>
                <w:lang w:val="en-GB"/>
              </w:rPr>
              <w:t>K = 1.0</w:t>
            </w:r>
          </w:p>
        </w:tc>
        <w:tc>
          <w:tcPr>
            <w:tcW w:w="1134" w:type="dxa"/>
          </w:tcPr>
          <w:p w14:paraId="6EA959B3" w14:textId="654444BB" w:rsidR="009923B5" w:rsidRPr="00A468B1" w:rsidRDefault="009923B5">
            <w:pPr>
              <w:pStyle w:val="Conten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  <w:r w:rsidRPr="00A468B1">
              <w:rPr>
                <w:sz w:val="20"/>
                <w:szCs w:val="20"/>
                <w:lang w:val="en-GB"/>
              </w:rPr>
              <w:t>K =</w:t>
            </w:r>
            <w:r w:rsidR="005C7306" w:rsidRPr="00A468B1">
              <w:rPr>
                <w:sz w:val="20"/>
                <w:szCs w:val="20"/>
                <w:lang w:val="en-GB"/>
              </w:rPr>
              <w:t xml:space="preserve"> 10.0</w:t>
            </w:r>
          </w:p>
        </w:tc>
      </w:tr>
      <w:tr w:rsidR="000D7C8C" w:rsidRPr="00A468B1" w14:paraId="35A89240" w14:textId="77777777" w:rsidTr="000F76C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5" w:type="dxa"/>
          </w:tcPr>
          <w:p w14:paraId="31EFF82A" w14:textId="3C51493C" w:rsidR="000D7C8C" w:rsidRPr="00A468B1" w:rsidRDefault="000D7C8C" w:rsidP="000D7C8C">
            <w:pPr>
              <w:pStyle w:val="Contenuto"/>
              <w:rPr>
                <w:sz w:val="20"/>
                <w:szCs w:val="20"/>
              </w:rPr>
            </w:pPr>
            <w:r w:rsidRPr="00A468B1">
              <w:rPr>
                <w:sz w:val="20"/>
                <w:szCs w:val="20"/>
                <w:lang w:val="en-GB"/>
              </w:rPr>
              <w:t>SVM, C=0.01</w:t>
            </w:r>
          </w:p>
        </w:tc>
        <w:tc>
          <w:tcPr>
            <w:tcW w:w="1134" w:type="dxa"/>
          </w:tcPr>
          <w:p w14:paraId="5E103C0C" w14:textId="28B51BC4" w:rsidR="000D7C8C" w:rsidRPr="00A468B1" w:rsidRDefault="00410B50" w:rsidP="000D7C8C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  <w:r w:rsidRPr="00A468B1">
              <w:rPr>
                <w:sz w:val="20"/>
                <w:szCs w:val="20"/>
                <w:lang w:val="en-GB"/>
              </w:rPr>
              <w:t>0.151</w:t>
            </w:r>
          </w:p>
        </w:tc>
        <w:tc>
          <w:tcPr>
            <w:tcW w:w="1134" w:type="dxa"/>
          </w:tcPr>
          <w:p w14:paraId="2FDC7B91" w14:textId="3E7313A5" w:rsidR="000D7C8C" w:rsidRPr="00A468B1" w:rsidRDefault="00A73771" w:rsidP="000D7C8C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  <w:r w:rsidRPr="00A468B1">
              <w:rPr>
                <w:sz w:val="20"/>
                <w:szCs w:val="20"/>
                <w:lang w:val="en-GB"/>
              </w:rPr>
              <w:t>0.13</w:t>
            </w:r>
          </w:p>
        </w:tc>
        <w:tc>
          <w:tcPr>
            <w:tcW w:w="1134" w:type="dxa"/>
          </w:tcPr>
          <w:p w14:paraId="387D3009" w14:textId="05401EC7" w:rsidR="000D7C8C" w:rsidRPr="00A468B1" w:rsidRDefault="00160FC8" w:rsidP="000D7C8C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  <w:r w:rsidRPr="00A468B1">
              <w:rPr>
                <w:sz w:val="20"/>
                <w:szCs w:val="20"/>
                <w:lang w:val="en-GB"/>
              </w:rPr>
              <w:t>0.124</w:t>
            </w:r>
          </w:p>
        </w:tc>
      </w:tr>
      <w:tr w:rsidR="000D7C8C" w:rsidRPr="00A468B1" w14:paraId="396AB821" w14:textId="77777777" w:rsidTr="000F76C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5" w:type="dxa"/>
          </w:tcPr>
          <w:p w14:paraId="1EFF77F2" w14:textId="06A4EE12" w:rsidR="000D7C8C" w:rsidRPr="00A468B1" w:rsidRDefault="000D7C8C" w:rsidP="000D7C8C">
            <w:pPr>
              <w:pStyle w:val="Contenuto"/>
              <w:rPr>
                <w:sz w:val="20"/>
                <w:szCs w:val="20"/>
                <w:lang w:val="en-GB"/>
              </w:rPr>
            </w:pPr>
            <w:r w:rsidRPr="00A468B1">
              <w:rPr>
                <w:sz w:val="20"/>
                <w:szCs w:val="20"/>
                <w:lang w:val="en-GB"/>
              </w:rPr>
              <w:t>SVM, C=0.1</w:t>
            </w:r>
          </w:p>
        </w:tc>
        <w:tc>
          <w:tcPr>
            <w:tcW w:w="1134" w:type="dxa"/>
          </w:tcPr>
          <w:p w14:paraId="49A93875" w14:textId="20C8BCD2" w:rsidR="000D7C8C" w:rsidRPr="00A468B1" w:rsidRDefault="003268CB" w:rsidP="000D7C8C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  <w:r w:rsidRPr="00A468B1">
              <w:rPr>
                <w:sz w:val="20"/>
                <w:szCs w:val="20"/>
                <w:lang w:val="en-GB"/>
              </w:rPr>
              <w:t>0.146</w:t>
            </w:r>
          </w:p>
        </w:tc>
        <w:tc>
          <w:tcPr>
            <w:tcW w:w="1134" w:type="dxa"/>
          </w:tcPr>
          <w:p w14:paraId="7BE7CD85" w14:textId="1CB65E13" w:rsidR="000D7C8C" w:rsidRPr="00A468B1" w:rsidRDefault="00232EFA" w:rsidP="000D7C8C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  <w:r w:rsidRPr="00A468B1">
              <w:rPr>
                <w:sz w:val="20"/>
                <w:szCs w:val="20"/>
                <w:lang w:val="en-GB"/>
              </w:rPr>
              <w:t>0.12</w:t>
            </w:r>
          </w:p>
        </w:tc>
        <w:tc>
          <w:tcPr>
            <w:tcW w:w="1134" w:type="dxa"/>
          </w:tcPr>
          <w:p w14:paraId="06C47289" w14:textId="12CE875C" w:rsidR="000D7C8C" w:rsidRPr="00A468B1" w:rsidRDefault="004F5640" w:rsidP="000D7C8C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  <w:r w:rsidRPr="00A468B1">
              <w:rPr>
                <w:color w:val="FF0000"/>
                <w:sz w:val="20"/>
                <w:szCs w:val="20"/>
                <w:lang w:val="en-GB"/>
              </w:rPr>
              <w:t>0.118</w:t>
            </w:r>
          </w:p>
        </w:tc>
      </w:tr>
      <w:tr w:rsidR="000D7C8C" w:rsidRPr="00A468B1" w14:paraId="6AED10C0" w14:textId="77777777" w:rsidTr="000F76C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5" w:type="dxa"/>
          </w:tcPr>
          <w:p w14:paraId="4E2692F8" w14:textId="5B15B067" w:rsidR="000D7C8C" w:rsidRPr="00A468B1" w:rsidRDefault="000D7C8C" w:rsidP="000D7C8C">
            <w:pPr>
              <w:pStyle w:val="Contenuto"/>
              <w:rPr>
                <w:sz w:val="20"/>
                <w:szCs w:val="20"/>
                <w:lang w:val="en-GB"/>
              </w:rPr>
            </w:pPr>
            <w:r w:rsidRPr="00A468B1">
              <w:rPr>
                <w:sz w:val="20"/>
                <w:szCs w:val="20"/>
                <w:lang w:val="en-GB"/>
              </w:rPr>
              <w:t>SVM, C=1.0</w:t>
            </w:r>
          </w:p>
        </w:tc>
        <w:tc>
          <w:tcPr>
            <w:tcW w:w="1134" w:type="dxa"/>
          </w:tcPr>
          <w:p w14:paraId="38E10AC9" w14:textId="6B31795D" w:rsidR="000D7C8C" w:rsidRPr="00A468B1" w:rsidRDefault="00F81F7E" w:rsidP="000D7C8C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  <w:r w:rsidRPr="00A468B1">
              <w:rPr>
                <w:color w:val="FF0000"/>
                <w:sz w:val="20"/>
                <w:szCs w:val="20"/>
                <w:lang w:val="en-GB"/>
              </w:rPr>
              <w:t>0.129</w:t>
            </w:r>
          </w:p>
        </w:tc>
        <w:tc>
          <w:tcPr>
            <w:tcW w:w="1134" w:type="dxa"/>
          </w:tcPr>
          <w:p w14:paraId="2C67A0EE" w14:textId="79A74B4F" w:rsidR="000D7C8C" w:rsidRPr="00A468B1" w:rsidRDefault="00A66DB4" w:rsidP="000D7C8C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  <w:r w:rsidRPr="00A468B1">
              <w:rPr>
                <w:color w:val="FF0000"/>
                <w:sz w:val="20"/>
                <w:szCs w:val="20"/>
                <w:lang w:val="en-GB"/>
              </w:rPr>
              <w:t>0.119</w:t>
            </w:r>
          </w:p>
        </w:tc>
        <w:tc>
          <w:tcPr>
            <w:tcW w:w="1134" w:type="dxa"/>
          </w:tcPr>
          <w:p w14:paraId="1E95911F" w14:textId="2713FD51" w:rsidR="000D7C8C" w:rsidRPr="00A468B1" w:rsidRDefault="00057503" w:rsidP="000D7C8C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  <w:r w:rsidRPr="00A468B1">
              <w:rPr>
                <w:sz w:val="20"/>
                <w:szCs w:val="20"/>
                <w:lang w:val="en-GB"/>
              </w:rPr>
              <w:t>0.127</w:t>
            </w:r>
          </w:p>
        </w:tc>
      </w:tr>
      <w:tr w:rsidR="000D7C8C" w:rsidRPr="00A468B1" w14:paraId="647BCC6D" w14:textId="77777777" w:rsidTr="000F76C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5" w:type="dxa"/>
          </w:tcPr>
          <w:p w14:paraId="23A88253" w14:textId="79F96FA9" w:rsidR="000D7C8C" w:rsidRPr="00A468B1" w:rsidRDefault="000D7C8C" w:rsidP="000D7C8C">
            <w:pPr>
              <w:pStyle w:val="Contenuto"/>
              <w:rPr>
                <w:sz w:val="20"/>
                <w:szCs w:val="20"/>
                <w:lang w:val="en-GB"/>
              </w:rPr>
            </w:pPr>
            <w:r w:rsidRPr="00A468B1">
              <w:rPr>
                <w:sz w:val="20"/>
                <w:szCs w:val="20"/>
                <w:lang w:val="en-GB"/>
              </w:rPr>
              <w:t>SVM, C=10.0</w:t>
            </w:r>
          </w:p>
        </w:tc>
        <w:tc>
          <w:tcPr>
            <w:tcW w:w="1134" w:type="dxa"/>
          </w:tcPr>
          <w:p w14:paraId="129C6546" w14:textId="27F3DDE1" w:rsidR="000D7C8C" w:rsidRPr="00A468B1" w:rsidRDefault="00BB3643" w:rsidP="000D7C8C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  <w:r w:rsidRPr="00A468B1">
              <w:rPr>
                <w:sz w:val="20"/>
                <w:szCs w:val="20"/>
                <w:lang w:val="en-GB"/>
              </w:rPr>
              <w:t>0.291</w:t>
            </w:r>
          </w:p>
        </w:tc>
        <w:tc>
          <w:tcPr>
            <w:tcW w:w="1134" w:type="dxa"/>
          </w:tcPr>
          <w:p w14:paraId="14E5EDF9" w14:textId="0281880D" w:rsidR="000D7C8C" w:rsidRPr="00A468B1" w:rsidRDefault="00CB0AC8" w:rsidP="000D7C8C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  <w:r w:rsidRPr="00A468B1">
              <w:rPr>
                <w:sz w:val="20"/>
                <w:szCs w:val="20"/>
                <w:lang w:val="en-GB"/>
              </w:rPr>
              <w:t>0.291</w:t>
            </w:r>
          </w:p>
        </w:tc>
        <w:tc>
          <w:tcPr>
            <w:tcW w:w="1134" w:type="dxa"/>
          </w:tcPr>
          <w:p w14:paraId="53E71E21" w14:textId="4032B53E" w:rsidR="000D7C8C" w:rsidRPr="00A468B1" w:rsidRDefault="00F00211" w:rsidP="000D7C8C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  <w:r w:rsidRPr="00A468B1">
              <w:rPr>
                <w:sz w:val="20"/>
                <w:szCs w:val="20"/>
                <w:lang w:val="en-GB"/>
              </w:rPr>
              <w:t>0.157</w:t>
            </w:r>
          </w:p>
        </w:tc>
      </w:tr>
    </w:tbl>
    <w:p w14:paraId="5BB04CA1" w14:textId="05C47410" w:rsidR="00E65AB5" w:rsidRDefault="00E65AB5" w:rsidP="001D5114">
      <w:pPr>
        <w:rPr>
          <w:lang w:val="en-GB"/>
        </w:rPr>
      </w:pPr>
    </w:p>
    <w:p w14:paraId="639E08B4" w14:textId="77777777" w:rsidR="00B34AE8" w:rsidRDefault="00B34AE8" w:rsidP="00E24E26">
      <w:pPr>
        <w:pStyle w:val="Contenuto"/>
        <w:rPr>
          <w:b/>
          <w:bCs/>
          <w:color w:val="34ABA2" w:themeColor="accent6"/>
          <w:lang w:val="en-GB"/>
        </w:rPr>
      </w:pPr>
    </w:p>
    <w:p w14:paraId="4164E3DC" w14:textId="77777777" w:rsidR="00B34AE8" w:rsidRDefault="00B34AE8" w:rsidP="00E24E26">
      <w:pPr>
        <w:pStyle w:val="Contenuto"/>
        <w:rPr>
          <w:b/>
          <w:bCs/>
          <w:color w:val="34ABA2" w:themeColor="accent6"/>
          <w:lang w:val="en-GB"/>
        </w:rPr>
      </w:pPr>
    </w:p>
    <w:p w14:paraId="76468DAB" w14:textId="77777777" w:rsidR="00B34AE8" w:rsidRDefault="00B34AE8" w:rsidP="00E24E26">
      <w:pPr>
        <w:pStyle w:val="Contenuto"/>
        <w:rPr>
          <w:b/>
          <w:bCs/>
          <w:color w:val="34ABA2" w:themeColor="accent6"/>
          <w:lang w:val="en-GB"/>
        </w:rPr>
      </w:pPr>
    </w:p>
    <w:p w14:paraId="57C434E7" w14:textId="77777777" w:rsidR="00B34AE8" w:rsidRDefault="00B34AE8" w:rsidP="00E24E26">
      <w:pPr>
        <w:pStyle w:val="Contenuto"/>
        <w:rPr>
          <w:b/>
          <w:bCs/>
          <w:color w:val="34ABA2" w:themeColor="accent6"/>
          <w:lang w:val="en-GB"/>
        </w:rPr>
      </w:pPr>
    </w:p>
    <w:p w14:paraId="0B4806E2" w14:textId="0BB5C7F2" w:rsidR="00E24E26" w:rsidRDefault="00E24E26" w:rsidP="006F5CAA">
      <w:pPr>
        <w:pStyle w:val="Contenuto"/>
        <w:jc w:val="center"/>
        <w:rPr>
          <w:b/>
          <w:bCs/>
          <w:lang w:val="en-GB"/>
        </w:rPr>
      </w:pPr>
      <w:r>
        <w:rPr>
          <w:b/>
          <w:bCs/>
          <w:color w:val="34ABA2" w:themeColor="accent6"/>
          <w:lang w:val="en-GB"/>
        </w:rPr>
        <w:lastRenderedPageBreak/>
        <w:t xml:space="preserve">Dual + </w:t>
      </w:r>
      <w:r w:rsidR="00BB510D">
        <w:rPr>
          <w:b/>
          <w:bCs/>
          <w:color w:val="34ABA2" w:themeColor="accent6"/>
          <w:lang w:val="en-GB"/>
        </w:rPr>
        <w:t>Polynomial</w:t>
      </w:r>
      <w:r>
        <w:rPr>
          <w:b/>
          <w:bCs/>
          <w:color w:val="34ABA2" w:themeColor="accent6"/>
          <w:lang w:val="en-GB"/>
        </w:rPr>
        <w:t>, RAW FEATURES</w:t>
      </w:r>
      <w:r w:rsidRPr="00181E66">
        <w:rPr>
          <w:b/>
          <w:bCs/>
          <w:color w:val="34ABA2" w:themeColor="accent6"/>
          <w:lang w:val="en-GB"/>
        </w:rPr>
        <w:t xml:space="preserve"> </w:t>
      </w:r>
      <w:r w:rsidRPr="00181E66">
        <w:rPr>
          <w:b/>
          <w:bCs/>
          <w:lang w:val="en-GB"/>
        </w:rPr>
        <w:t xml:space="preserve">Implementation </w:t>
      </w:r>
      <w:r>
        <w:rPr>
          <w:b/>
          <w:bCs/>
          <w:lang w:val="en-GB"/>
        </w:rPr>
        <w:t>–</w:t>
      </w:r>
      <w:r w:rsidRPr="00181E66">
        <w:rPr>
          <w:b/>
          <w:bCs/>
          <w:lang w:val="en-GB"/>
        </w:rPr>
        <w:t xml:space="preserve"> Results</w:t>
      </w:r>
    </w:p>
    <w:tbl>
      <w:tblPr>
        <w:tblStyle w:val="Tabellasemplice-3"/>
        <w:tblW w:w="0" w:type="auto"/>
        <w:jc w:val="center"/>
        <w:tblLook w:val="04A0" w:firstRow="1" w:lastRow="0" w:firstColumn="1" w:lastColumn="0" w:noHBand="0" w:noVBand="1"/>
      </w:tblPr>
      <w:tblGrid>
        <w:gridCol w:w="2410"/>
        <w:gridCol w:w="992"/>
        <w:gridCol w:w="1134"/>
      </w:tblGrid>
      <w:tr w:rsidR="00CD6694" w14:paraId="20A49FBA" w14:textId="77777777" w:rsidTr="00A30FB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410" w:type="dxa"/>
          </w:tcPr>
          <w:p w14:paraId="196187E0" w14:textId="658657E5" w:rsidR="00CD6694" w:rsidRPr="00C232F3" w:rsidRDefault="004974B9">
            <w:pPr>
              <w:pStyle w:val="Contenuto"/>
              <w:rPr>
                <w:sz w:val="20"/>
                <w:szCs w:val="20"/>
                <w:lang w:val="en-GB"/>
              </w:rPr>
            </w:pPr>
            <w:r>
              <w:rPr>
                <w:color w:val="34ABA2" w:themeColor="accent6"/>
                <w:sz w:val="20"/>
                <w:szCs w:val="20"/>
                <w:lang w:val="en-GB"/>
              </w:rPr>
              <w:t>C = 1.</w:t>
            </w:r>
            <w:r w:rsidR="00CD6694" w:rsidRPr="00C232F3">
              <w:rPr>
                <w:color w:val="34ABA2" w:themeColor="accent6"/>
                <w:sz w:val="20"/>
                <w:szCs w:val="20"/>
                <w:lang w:val="en-GB"/>
              </w:rPr>
              <w:t>0, D=4, con=1000</w:t>
            </w:r>
          </w:p>
        </w:tc>
        <w:tc>
          <w:tcPr>
            <w:tcW w:w="992" w:type="dxa"/>
          </w:tcPr>
          <w:p w14:paraId="00972CC4" w14:textId="77777777" w:rsidR="00CD6694" w:rsidRPr="00C232F3" w:rsidRDefault="00CD6694">
            <w:pPr>
              <w:pStyle w:val="Conten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  <w:r w:rsidRPr="00C232F3">
              <w:rPr>
                <w:sz w:val="20"/>
                <w:szCs w:val="20"/>
                <w:lang w:val="en-GB"/>
              </w:rPr>
              <w:t>K = 1.0</w:t>
            </w:r>
          </w:p>
        </w:tc>
        <w:tc>
          <w:tcPr>
            <w:tcW w:w="1134" w:type="dxa"/>
          </w:tcPr>
          <w:p w14:paraId="429D1E6A" w14:textId="77777777" w:rsidR="00CD6694" w:rsidRPr="00C232F3" w:rsidRDefault="00CD6694">
            <w:pPr>
              <w:pStyle w:val="Conten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  <w:r w:rsidRPr="00C232F3">
              <w:rPr>
                <w:sz w:val="20"/>
                <w:szCs w:val="20"/>
                <w:lang w:val="en-GB"/>
              </w:rPr>
              <w:t>K = 10.0</w:t>
            </w:r>
          </w:p>
        </w:tc>
      </w:tr>
      <w:tr w:rsidR="00C232F3" w14:paraId="6287A323" w14:textId="77777777" w:rsidTr="00A30F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0" w:type="dxa"/>
          </w:tcPr>
          <w:p w14:paraId="51E93AE9" w14:textId="1D1C33F0" w:rsidR="00C232F3" w:rsidRPr="00C232F3" w:rsidRDefault="00C232F3" w:rsidP="00C232F3">
            <w:pPr>
              <w:pStyle w:val="Contenuto"/>
              <w:rPr>
                <w:color w:val="34ABA2" w:themeColor="accent6"/>
                <w:sz w:val="20"/>
                <w:szCs w:val="20"/>
                <w:lang w:val="en-GB"/>
              </w:rPr>
            </w:pPr>
            <w:r w:rsidRPr="00C232F3">
              <w:rPr>
                <w:sz w:val="20"/>
                <w:szCs w:val="20"/>
                <w:lang w:val="en-GB"/>
              </w:rPr>
              <w:t xml:space="preserve">SVM, </w:t>
            </w:r>
            <w:r w:rsidR="004974B9">
              <w:rPr>
                <w:sz w:val="20"/>
                <w:szCs w:val="20"/>
                <w:lang w:val="en-GB"/>
              </w:rPr>
              <w:t>π</w:t>
            </w:r>
            <w:r w:rsidRPr="00C232F3">
              <w:rPr>
                <w:sz w:val="20"/>
                <w:szCs w:val="20"/>
                <w:lang w:val="en-GB"/>
              </w:rPr>
              <w:t>=0</w:t>
            </w:r>
            <w:r w:rsidR="00D10337">
              <w:rPr>
                <w:sz w:val="20"/>
                <w:szCs w:val="20"/>
                <w:lang w:val="en-GB"/>
              </w:rPr>
              <w:t>.5</w:t>
            </w:r>
          </w:p>
        </w:tc>
        <w:tc>
          <w:tcPr>
            <w:tcW w:w="992" w:type="dxa"/>
          </w:tcPr>
          <w:p w14:paraId="7B85D73B" w14:textId="12EC4264" w:rsidR="00C232F3" w:rsidRPr="00C232F3" w:rsidRDefault="00C232F3" w:rsidP="00C232F3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  <w:r w:rsidRPr="00C232F3">
              <w:rPr>
                <w:color w:val="FF0000"/>
                <w:sz w:val="20"/>
                <w:szCs w:val="20"/>
                <w:lang w:val="en-GB"/>
              </w:rPr>
              <w:t>0.11</w:t>
            </w:r>
          </w:p>
        </w:tc>
        <w:tc>
          <w:tcPr>
            <w:tcW w:w="1134" w:type="dxa"/>
          </w:tcPr>
          <w:p w14:paraId="589EE36D" w14:textId="0CBBABFB" w:rsidR="00C232F3" w:rsidRPr="00C232F3" w:rsidRDefault="00C232F3" w:rsidP="00C232F3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  <w:r w:rsidRPr="00C232F3">
              <w:rPr>
                <w:sz w:val="20"/>
                <w:szCs w:val="20"/>
                <w:lang w:val="en-GB"/>
              </w:rPr>
              <w:t>0.166</w:t>
            </w:r>
          </w:p>
        </w:tc>
      </w:tr>
      <w:tr w:rsidR="00661D95" w14:paraId="6F8389EA" w14:textId="77777777" w:rsidTr="00A30FB8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0" w:type="dxa"/>
          </w:tcPr>
          <w:p w14:paraId="24C132BE" w14:textId="7B1891EB" w:rsidR="00661D95" w:rsidRPr="00C232F3" w:rsidRDefault="004974B9" w:rsidP="00C232F3">
            <w:pPr>
              <w:pStyle w:val="Contenuto"/>
              <w:rPr>
                <w:sz w:val="20"/>
                <w:szCs w:val="20"/>
                <w:lang w:val="en-GB"/>
              </w:rPr>
            </w:pPr>
            <w:r w:rsidRPr="00B34AE8">
              <w:rPr>
                <w:sz w:val="20"/>
                <w:szCs w:val="20"/>
                <w:lang w:val="en-GB"/>
              </w:rPr>
              <w:t xml:space="preserve">SVM, </w:t>
            </w:r>
            <w:r>
              <w:rPr>
                <w:sz w:val="20"/>
                <w:szCs w:val="20"/>
                <w:lang w:val="en-GB"/>
              </w:rPr>
              <w:t>π</w:t>
            </w:r>
            <w:r w:rsidRPr="00B34AE8">
              <w:rPr>
                <w:sz w:val="20"/>
                <w:szCs w:val="20"/>
                <w:lang w:val="en-GB"/>
              </w:rPr>
              <w:t>=</w:t>
            </w:r>
            <w:r w:rsidR="00D10337">
              <w:rPr>
                <w:sz w:val="20"/>
                <w:szCs w:val="20"/>
                <w:lang w:val="en-GB"/>
              </w:rPr>
              <w:t>0.</w:t>
            </w:r>
            <w:r w:rsidRPr="00B34AE8">
              <w:rPr>
                <w:sz w:val="20"/>
                <w:szCs w:val="20"/>
                <w:lang w:val="en-GB"/>
              </w:rPr>
              <w:t>1</w:t>
            </w:r>
          </w:p>
        </w:tc>
        <w:tc>
          <w:tcPr>
            <w:tcW w:w="992" w:type="dxa"/>
          </w:tcPr>
          <w:p w14:paraId="22C46D6E" w14:textId="6A24F2FF" w:rsidR="00661D95" w:rsidRPr="00C232F3" w:rsidRDefault="004974B9" w:rsidP="00C232F3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  <w:sz w:val="20"/>
                <w:szCs w:val="20"/>
                <w:lang w:val="en-GB"/>
              </w:rPr>
            </w:pPr>
            <w:r w:rsidRPr="00B34AE8">
              <w:rPr>
                <w:color w:val="FF0000"/>
                <w:sz w:val="20"/>
                <w:szCs w:val="20"/>
                <w:lang w:val="en-GB"/>
              </w:rPr>
              <w:t>0.334</w:t>
            </w:r>
          </w:p>
        </w:tc>
        <w:tc>
          <w:tcPr>
            <w:tcW w:w="1134" w:type="dxa"/>
          </w:tcPr>
          <w:p w14:paraId="64A6D699" w14:textId="268B0604" w:rsidR="00661D95" w:rsidRPr="00C232F3" w:rsidRDefault="004974B9" w:rsidP="00C232F3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  <w:r w:rsidRPr="00B34AE8">
              <w:rPr>
                <w:sz w:val="20"/>
                <w:szCs w:val="20"/>
                <w:lang w:val="en-GB"/>
              </w:rPr>
              <w:t>0.543</w:t>
            </w:r>
          </w:p>
        </w:tc>
      </w:tr>
      <w:tr w:rsidR="004974B9" w14:paraId="2F68F05B" w14:textId="77777777" w:rsidTr="00A30F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0" w:type="dxa"/>
          </w:tcPr>
          <w:p w14:paraId="7C6F724E" w14:textId="541026DA" w:rsidR="004974B9" w:rsidRPr="00C232F3" w:rsidRDefault="004974B9" w:rsidP="004974B9">
            <w:pPr>
              <w:pStyle w:val="Contenuto"/>
              <w:rPr>
                <w:sz w:val="20"/>
                <w:szCs w:val="20"/>
                <w:lang w:val="en-GB"/>
              </w:rPr>
            </w:pPr>
            <w:r w:rsidRPr="00B34AE8">
              <w:rPr>
                <w:sz w:val="20"/>
                <w:szCs w:val="20"/>
                <w:lang w:val="en-GB"/>
              </w:rPr>
              <w:t xml:space="preserve">SVM, </w:t>
            </w:r>
            <w:r>
              <w:rPr>
                <w:sz w:val="20"/>
                <w:szCs w:val="20"/>
                <w:lang w:val="en-GB"/>
              </w:rPr>
              <w:t>π</w:t>
            </w:r>
            <w:r w:rsidRPr="00B34AE8">
              <w:rPr>
                <w:sz w:val="20"/>
                <w:szCs w:val="20"/>
                <w:lang w:val="en-GB"/>
              </w:rPr>
              <w:t>=0</w:t>
            </w:r>
            <w:r w:rsidR="00D10337">
              <w:rPr>
                <w:sz w:val="20"/>
                <w:szCs w:val="20"/>
                <w:lang w:val="en-GB"/>
              </w:rPr>
              <w:t>.9</w:t>
            </w:r>
          </w:p>
        </w:tc>
        <w:tc>
          <w:tcPr>
            <w:tcW w:w="992" w:type="dxa"/>
          </w:tcPr>
          <w:p w14:paraId="5A8103D5" w14:textId="03E319D9" w:rsidR="004974B9" w:rsidRPr="00C232F3" w:rsidRDefault="004974B9" w:rsidP="004974B9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  <w:sz w:val="20"/>
                <w:szCs w:val="20"/>
                <w:lang w:val="en-GB"/>
              </w:rPr>
            </w:pPr>
            <w:r w:rsidRPr="00B34AE8">
              <w:rPr>
                <w:color w:val="FF0000"/>
                <w:sz w:val="20"/>
                <w:szCs w:val="20"/>
                <w:lang w:val="en-GB"/>
              </w:rPr>
              <w:t>0.322</w:t>
            </w:r>
          </w:p>
        </w:tc>
        <w:tc>
          <w:tcPr>
            <w:tcW w:w="1134" w:type="dxa"/>
          </w:tcPr>
          <w:p w14:paraId="227CF8FE" w14:textId="3A634ECF" w:rsidR="004974B9" w:rsidRPr="00C232F3" w:rsidRDefault="004974B9" w:rsidP="004974B9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  <w:r w:rsidRPr="00B34AE8">
              <w:rPr>
                <w:sz w:val="20"/>
                <w:szCs w:val="20"/>
                <w:lang w:val="en-GB"/>
              </w:rPr>
              <w:t>0.44</w:t>
            </w:r>
          </w:p>
        </w:tc>
      </w:tr>
    </w:tbl>
    <w:p w14:paraId="77DAF0E0" w14:textId="2557B956" w:rsidR="00BB510D" w:rsidRDefault="00BB510D" w:rsidP="00BB510D">
      <w:pPr>
        <w:pStyle w:val="Contenuto"/>
        <w:rPr>
          <w:b/>
          <w:lang w:val="en-GB"/>
        </w:rPr>
      </w:pPr>
    </w:p>
    <w:p w14:paraId="59355502" w14:textId="77777777" w:rsidR="00AD2980" w:rsidRPr="00B34AE8" w:rsidRDefault="00AD2980" w:rsidP="00BB510D">
      <w:pPr>
        <w:pStyle w:val="Contenuto"/>
        <w:rPr>
          <w:b/>
          <w:sz w:val="20"/>
          <w:szCs w:val="20"/>
          <w:lang w:val="en-GB"/>
        </w:rPr>
      </w:pPr>
    </w:p>
    <w:p w14:paraId="4602E5A5" w14:textId="77777777" w:rsidR="00AD2980" w:rsidRDefault="00AD2980" w:rsidP="00BB510D">
      <w:pPr>
        <w:pStyle w:val="Contenuto"/>
        <w:rPr>
          <w:b/>
          <w:bCs/>
          <w:lang w:val="en-GB"/>
        </w:rPr>
      </w:pPr>
    </w:p>
    <w:p w14:paraId="60D32DF9" w14:textId="3D037F24" w:rsidR="00BB510D" w:rsidRDefault="00BB510D" w:rsidP="006F5CAA">
      <w:pPr>
        <w:pStyle w:val="Contenuto"/>
        <w:jc w:val="center"/>
        <w:rPr>
          <w:b/>
          <w:bCs/>
          <w:lang w:val="en-GB"/>
        </w:rPr>
      </w:pPr>
      <w:r>
        <w:rPr>
          <w:b/>
          <w:bCs/>
          <w:color w:val="34ABA2" w:themeColor="accent6"/>
          <w:lang w:val="en-GB"/>
        </w:rPr>
        <w:t>Dual + RBF, RAW FEATURES</w:t>
      </w:r>
      <w:r w:rsidRPr="00181E66">
        <w:rPr>
          <w:b/>
          <w:bCs/>
          <w:color w:val="34ABA2" w:themeColor="accent6"/>
          <w:lang w:val="en-GB"/>
        </w:rPr>
        <w:t xml:space="preserve"> </w:t>
      </w:r>
      <w:r w:rsidRPr="00181E66">
        <w:rPr>
          <w:b/>
          <w:bCs/>
          <w:lang w:val="en-GB"/>
        </w:rPr>
        <w:t xml:space="preserve">Implementation </w:t>
      </w:r>
      <w:r>
        <w:rPr>
          <w:b/>
          <w:bCs/>
          <w:lang w:val="en-GB"/>
        </w:rPr>
        <w:t>–</w:t>
      </w:r>
      <w:r w:rsidRPr="00181E66">
        <w:rPr>
          <w:b/>
          <w:bCs/>
          <w:lang w:val="en-GB"/>
        </w:rPr>
        <w:t xml:space="preserve"> Results</w:t>
      </w:r>
    </w:p>
    <w:tbl>
      <w:tblPr>
        <w:tblStyle w:val="Tabellasemplice-3"/>
        <w:tblW w:w="0" w:type="auto"/>
        <w:jc w:val="center"/>
        <w:tblLook w:val="04A0" w:firstRow="1" w:lastRow="0" w:firstColumn="1" w:lastColumn="0" w:noHBand="0" w:noVBand="1"/>
      </w:tblPr>
      <w:tblGrid>
        <w:gridCol w:w="2506"/>
        <w:gridCol w:w="1038"/>
        <w:gridCol w:w="992"/>
        <w:gridCol w:w="993"/>
      </w:tblGrid>
      <w:tr w:rsidR="00BB510D" w:rsidRPr="000E1B84" w14:paraId="265AD146" w14:textId="77777777" w:rsidTr="00A30FB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506" w:type="dxa"/>
          </w:tcPr>
          <w:p w14:paraId="1979B7AE" w14:textId="07CD9B4A" w:rsidR="00BB510D" w:rsidRPr="000E1B84" w:rsidRDefault="00780EA1">
            <w:pPr>
              <w:pStyle w:val="Contenuto"/>
              <w:rPr>
                <w:sz w:val="20"/>
                <w:szCs w:val="20"/>
                <w:lang w:val="en-GB"/>
              </w:rPr>
            </w:pPr>
            <w:r w:rsidRPr="000E1B84">
              <w:rPr>
                <w:color w:val="34ABA2" w:themeColor="accent6"/>
                <w:sz w:val="20"/>
                <w:szCs w:val="20"/>
                <w:lang w:val="en-GB"/>
              </w:rPr>
              <w:t>gamma=0.001</w:t>
            </w:r>
            <w:r w:rsidR="00C37062">
              <w:rPr>
                <w:sz w:val="20"/>
                <w:szCs w:val="20"/>
                <w:lang w:val="en-GB"/>
              </w:rPr>
              <w:t xml:space="preserve"> </w:t>
            </w:r>
            <w:r w:rsidR="00C37062" w:rsidRPr="00C37062">
              <w:rPr>
                <w:color w:val="34ABA2" w:themeColor="accent6"/>
                <w:sz w:val="20"/>
                <w:szCs w:val="20"/>
                <w:lang w:val="en-GB"/>
              </w:rPr>
              <w:t>|</w:t>
            </w:r>
            <w:r w:rsidR="009D7122" w:rsidRPr="00C37062">
              <w:rPr>
                <w:color w:val="34ABA2" w:themeColor="accent6"/>
                <w:sz w:val="20"/>
                <w:szCs w:val="20"/>
                <w:lang w:val="en-GB"/>
              </w:rPr>
              <w:t xml:space="preserve"> C=1.0</w:t>
            </w:r>
          </w:p>
        </w:tc>
        <w:tc>
          <w:tcPr>
            <w:tcW w:w="1038" w:type="dxa"/>
          </w:tcPr>
          <w:p w14:paraId="6D8840B6" w14:textId="77777777" w:rsidR="00BB510D" w:rsidRPr="000E1B84" w:rsidRDefault="00BB510D">
            <w:pPr>
              <w:pStyle w:val="Conten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  <w:r w:rsidRPr="000E1B84">
              <w:rPr>
                <w:sz w:val="20"/>
                <w:szCs w:val="20"/>
                <w:lang w:val="en-GB"/>
              </w:rPr>
              <w:t>K = 0.1</w:t>
            </w:r>
          </w:p>
        </w:tc>
        <w:tc>
          <w:tcPr>
            <w:tcW w:w="992" w:type="dxa"/>
          </w:tcPr>
          <w:p w14:paraId="1F27704B" w14:textId="77777777" w:rsidR="00BB510D" w:rsidRPr="000E1B84" w:rsidRDefault="00BB510D">
            <w:pPr>
              <w:pStyle w:val="Conten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  <w:r w:rsidRPr="000E1B84">
              <w:rPr>
                <w:sz w:val="20"/>
                <w:szCs w:val="20"/>
                <w:lang w:val="en-GB"/>
              </w:rPr>
              <w:t>K = 1.0</w:t>
            </w:r>
          </w:p>
        </w:tc>
        <w:tc>
          <w:tcPr>
            <w:tcW w:w="993" w:type="dxa"/>
          </w:tcPr>
          <w:p w14:paraId="470BAF8F" w14:textId="77777777" w:rsidR="00BB510D" w:rsidRPr="000E1B84" w:rsidRDefault="00BB510D">
            <w:pPr>
              <w:pStyle w:val="Conten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  <w:r w:rsidRPr="000E1B84">
              <w:rPr>
                <w:sz w:val="20"/>
                <w:szCs w:val="20"/>
                <w:lang w:val="en-GB"/>
              </w:rPr>
              <w:t>K = 10.0</w:t>
            </w:r>
          </w:p>
        </w:tc>
      </w:tr>
      <w:tr w:rsidR="00BB510D" w:rsidRPr="000E1B84" w14:paraId="0B5C119B" w14:textId="77777777" w:rsidTr="00A30F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</w:tcPr>
          <w:p w14:paraId="2362FAC7" w14:textId="067A9C04" w:rsidR="00BB510D" w:rsidRPr="000E1B84" w:rsidRDefault="00BB510D">
            <w:pPr>
              <w:pStyle w:val="Contenuto"/>
              <w:rPr>
                <w:sz w:val="20"/>
                <w:szCs w:val="20"/>
                <w:lang w:val="en-GB"/>
              </w:rPr>
            </w:pPr>
            <w:proofErr w:type="gramStart"/>
            <w:r w:rsidRPr="000E1B84">
              <w:rPr>
                <w:sz w:val="20"/>
                <w:szCs w:val="20"/>
                <w:lang w:val="en-GB"/>
              </w:rPr>
              <w:t>SVM</w:t>
            </w:r>
            <w:r w:rsidR="009D7122">
              <w:rPr>
                <w:sz w:val="20"/>
                <w:szCs w:val="20"/>
                <w:lang w:val="en-GB"/>
              </w:rPr>
              <w:t xml:space="preserve"> ,</w:t>
            </w:r>
            <w:proofErr w:type="gramEnd"/>
            <w:r w:rsidR="009D7122">
              <w:rPr>
                <w:sz w:val="20"/>
                <w:szCs w:val="20"/>
                <w:lang w:val="en-GB"/>
              </w:rPr>
              <w:t xml:space="preserve"> </w:t>
            </w:r>
            <w:r w:rsidR="009D7122" w:rsidRPr="00C37062">
              <w:rPr>
                <w:sz w:val="20"/>
                <w:szCs w:val="20"/>
                <w:lang w:val="en-GB"/>
              </w:rPr>
              <w:t>π = 0.5,</w:t>
            </w:r>
          </w:p>
        </w:tc>
        <w:tc>
          <w:tcPr>
            <w:tcW w:w="1038" w:type="dxa"/>
          </w:tcPr>
          <w:p w14:paraId="273B6C27" w14:textId="67EB54C3" w:rsidR="00395609" w:rsidRPr="000E1B84" w:rsidRDefault="000841C0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  <w:r w:rsidRPr="000E1B84">
              <w:rPr>
                <w:color w:val="FF0000"/>
                <w:sz w:val="20"/>
                <w:szCs w:val="20"/>
                <w:lang w:val="en-GB"/>
              </w:rPr>
              <w:t>0.039</w:t>
            </w:r>
          </w:p>
        </w:tc>
        <w:tc>
          <w:tcPr>
            <w:tcW w:w="992" w:type="dxa"/>
          </w:tcPr>
          <w:p w14:paraId="2DB0CF10" w14:textId="033D2A1E" w:rsidR="00BB510D" w:rsidRPr="000E1B84" w:rsidRDefault="00235A6C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  <w:r w:rsidRPr="000E1B84">
              <w:rPr>
                <w:sz w:val="20"/>
                <w:szCs w:val="20"/>
                <w:lang w:val="en-GB"/>
              </w:rPr>
              <w:t>0.039</w:t>
            </w:r>
          </w:p>
        </w:tc>
        <w:tc>
          <w:tcPr>
            <w:tcW w:w="993" w:type="dxa"/>
          </w:tcPr>
          <w:p w14:paraId="730469CF" w14:textId="4012E4A9" w:rsidR="00BB510D" w:rsidRPr="000E1B84" w:rsidRDefault="00A0396C" w:rsidP="00A30FB8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  <w:r w:rsidRPr="000E1B84">
              <w:rPr>
                <w:sz w:val="20"/>
                <w:szCs w:val="20"/>
                <w:lang w:val="en-GB"/>
              </w:rPr>
              <w:t>0.04</w:t>
            </w:r>
          </w:p>
        </w:tc>
      </w:tr>
      <w:tr w:rsidR="0080340E" w:rsidRPr="000E1B84" w14:paraId="7C5D69CF" w14:textId="77777777" w:rsidTr="00A30FB8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</w:tcPr>
          <w:p w14:paraId="6A3A1448" w14:textId="4D2425F4" w:rsidR="0080340E" w:rsidRPr="000E1B84" w:rsidRDefault="009D7122">
            <w:pPr>
              <w:pStyle w:val="Contenuto"/>
              <w:rPr>
                <w:sz w:val="20"/>
                <w:szCs w:val="20"/>
                <w:lang w:val="en-GB"/>
              </w:rPr>
            </w:pPr>
            <w:r>
              <w:rPr>
                <w:sz w:val="20"/>
                <w:szCs w:val="20"/>
                <w:lang w:val="en-GB"/>
              </w:rPr>
              <w:t>SVM, π = 0.1</w:t>
            </w:r>
          </w:p>
        </w:tc>
        <w:tc>
          <w:tcPr>
            <w:tcW w:w="1038" w:type="dxa"/>
          </w:tcPr>
          <w:p w14:paraId="5128F914" w14:textId="1A90CE8E" w:rsidR="0080340E" w:rsidRPr="000E1B84" w:rsidRDefault="009D7122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  <w:sz w:val="20"/>
                <w:szCs w:val="20"/>
                <w:lang w:val="en-GB"/>
              </w:rPr>
            </w:pPr>
            <w:r w:rsidRPr="000E1B84">
              <w:rPr>
                <w:color w:val="FF0000"/>
                <w:sz w:val="20"/>
                <w:szCs w:val="20"/>
                <w:lang w:val="en-GB"/>
              </w:rPr>
              <w:t>0.122</w:t>
            </w:r>
          </w:p>
        </w:tc>
        <w:tc>
          <w:tcPr>
            <w:tcW w:w="992" w:type="dxa"/>
          </w:tcPr>
          <w:p w14:paraId="2BE855D3" w14:textId="4050ED29" w:rsidR="0080340E" w:rsidRPr="000E1B84" w:rsidRDefault="009D7122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  <w:r w:rsidRPr="000E1B84">
              <w:rPr>
                <w:sz w:val="20"/>
                <w:szCs w:val="20"/>
                <w:lang w:val="en-GB"/>
              </w:rPr>
              <w:t>0.123</w:t>
            </w:r>
          </w:p>
        </w:tc>
        <w:tc>
          <w:tcPr>
            <w:tcW w:w="993" w:type="dxa"/>
          </w:tcPr>
          <w:p w14:paraId="0B31462A" w14:textId="7BA713FC" w:rsidR="0080340E" w:rsidRPr="000E1B84" w:rsidRDefault="009D7122" w:rsidP="00A30FB8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  <w:r w:rsidRPr="000E1B84">
              <w:rPr>
                <w:sz w:val="20"/>
                <w:szCs w:val="20"/>
                <w:lang w:val="en-GB"/>
              </w:rPr>
              <w:t>0.12</w:t>
            </w:r>
          </w:p>
        </w:tc>
      </w:tr>
      <w:tr w:rsidR="009D7122" w:rsidRPr="000E1B84" w14:paraId="164FEFCD" w14:textId="77777777" w:rsidTr="00A30F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</w:tcPr>
          <w:p w14:paraId="5BFB8F2F" w14:textId="3E48F454" w:rsidR="009D7122" w:rsidRDefault="00C37062" w:rsidP="009D7122">
            <w:pPr>
              <w:pStyle w:val="Contenuto"/>
              <w:rPr>
                <w:sz w:val="20"/>
                <w:szCs w:val="20"/>
                <w:lang w:val="en-GB"/>
              </w:rPr>
            </w:pPr>
            <w:r>
              <w:rPr>
                <w:sz w:val="20"/>
                <w:szCs w:val="20"/>
                <w:lang w:val="en-GB"/>
              </w:rPr>
              <w:t>SVM, π = 0.9</w:t>
            </w:r>
          </w:p>
        </w:tc>
        <w:tc>
          <w:tcPr>
            <w:tcW w:w="1038" w:type="dxa"/>
          </w:tcPr>
          <w:p w14:paraId="5CB0EE51" w14:textId="02FE871B" w:rsidR="009D7122" w:rsidRPr="000E1B84" w:rsidRDefault="00C37062" w:rsidP="009D7122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  <w:sz w:val="20"/>
                <w:szCs w:val="20"/>
                <w:lang w:val="en-GB"/>
              </w:rPr>
            </w:pPr>
            <w:r w:rsidRPr="000E1B84">
              <w:rPr>
                <w:color w:val="FF0000"/>
                <w:sz w:val="20"/>
                <w:szCs w:val="20"/>
                <w:lang w:val="en-GB"/>
              </w:rPr>
              <w:t>0.12</w:t>
            </w:r>
          </w:p>
        </w:tc>
        <w:tc>
          <w:tcPr>
            <w:tcW w:w="992" w:type="dxa"/>
          </w:tcPr>
          <w:p w14:paraId="0AB37704" w14:textId="7991CABB" w:rsidR="009D7122" w:rsidRPr="000E1B84" w:rsidRDefault="00C37062" w:rsidP="009D7122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  <w:r w:rsidRPr="000E1B84">
              <w:rPr>
                <w:sz w:val="20"/>
                <w:szCs w:val="20"/>
                <w:lang w:val="en-GB"/>
              </w:rPr>
              <w:t>0.12</w:t>
            </w:r>
          </w:p>
        </w:tc>
        <w:tc>
          <w:tcPr>
            <w:tcW w:w="993" w:type="dxa"/>
          </w:tcPr>
          <w:p w14:paraId="21E982E9" w14:textId="691B636A" w:rsidR="009D7122" w:rsidRPr="000E1B84" w:rsidRDefault="00C37062" w:rsidP="00A30FB8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  <w:r w:rsidRPr="000E1B84">
              <w:rPr>
                <w:sz w:val="20"/>
                <w:szCs w:val="20"/>
                <w:lang w:val="en-GB"/>
              </w:rPr>
              <w:t>0.12</w:t>
            </w:r>
          </w:p>
        </w:tc>
      </w:tr>
    </w:tbl>
    <w:p w14:paraId="316DEABD" w14:textId="3B9283F3" w:rsidR="00BB510D" w:rsidRPr="000E1B84" w:rsidRDefault="00BB510D" w:rsidP="00BB510D">
      <w:pPr>
        <w:pStyle w:val="Contenuto"/>
        <w:rPr>
          <w:b/>
          <w:sz w:val="20"/>
          <w:szCs w:val="20"/>
          <w:lang w:val="en-GB"/>
        </w:rPr>
      </w:pPr>
    </w:p>
    <w:p w14:paraId="183C59F3" w14:textId="77777777" w:rsidR="009E158F" w:rsidRPr="000E1B84" w:rsidRDefault="009E158F" w:rsidP="00BB510D">
      <w:pPr>
        <w:pStyle w:val="Contenuto"/>
        <w:rPr>
          <w:b/>
          <w:sz w:val="20"/>
          <w:szCs w:val="20"/>
          <w:lang w:val="en-GB"/>
        </w:rPr>
      </w:pPr>
    </w:p>
    <w:p w14:paraId="7F59AE06" w14:textId="77777777" w:rsidR="009E158F" w:rsidRDefault="009E158F" w:rsidP="00BB510D">
      <w:pPr>
        <w:pStyle w:val="Contenuto"/>
        <w:rPr>
          <w:b/>
          <w:bCs/>
          <w:lang w:val="en-GB"/>
        </w:rPr>
      </w:pPr>
    </w:p>
    <w:p w14:paraId="3697BC19" w14:textId="77777777" w:rsidR="00BB510D" w:rsidRDefault="00BB510D" w:rsidP="00E24E26">
      <w:pPr>
        <w:pStyle w:val="Contenuto"/>
        <w:rPr>
          <w:b/>
          <w:bCs/>
          <w:lang w:val="en-GB"/>
        </w:rPr>
      </w:pPr>
    </w:p>
    <w:p w14:paraId="477DD690" w14:textId="77777777" w:rsidR="00CE76EB" w:rsidRPr="00CE76EB" w:rsidRDefault="00CE76EB" w:rsidP="00CE76EB">
      <w:pPr>
        <w:pStyle w:val="Contenuto"/>
        <w:rPr>
          <w:b/>
          <w:bCs/>
          <w:i/>
          <w:iCs/>
          <w:sz w:val="24"/>
          <w:szCs w:val="24"/>
          <w:lang w:val="en-GB"/>
        </w:rPr>
      </w:pPr>
      <w:r w:rsidRPr="00CE76EB">
        <w:rPr>
          <w:b/>
          <w:bCs/>
          <w:i/>
          <w:iCs/>
          <w:sz w:val="24"/>
          <w:szCs w:val="24"/>
          <w:lang w:val="en-GB"/>
        </w:rPr>
        <w:t>CONSIDERATIONS</w:t>
      </w:r>
    </w:p>
    <w:p w14:paraId="419D2C60" w14:textId="733B2AB1" w:rsidR="00CE76EB" w:rsidRPr="003F2B53" w:rsidRDefault="007C25C3" w:rsidP="00CE76EB">
      <w:pPr>
        <w:pStyle w:val="Contenuto"/>
        <w:rPr>
          <w:sz w:val="22"/>
          <w:lang w:val="en-GB"/>
        </w:rPr>
      </w:pPr>
      <w:r w:rsidRPr="003F2B53">
        <w:rPr>
          <w:sz w:val="22"/>
          <w:lang w:val="en-GB"/>
        </w:rPr>
        <w:t>We can compare linear models in terms of min DCF:</w:t>
      </w:r>
    </w:p>
    <w:tbl>
      <w:tblPr>
        <w:tblStyle w:val="Tabellasemplice-3"/>
        <w:tblW w:w="0" w:type="auto"/>
        <w:jc w:val="center"/>
        <w:tblLook w:val="04A0" w:firstRow="1" w:lastRow="0" w:firstColumn="1" w:lastColumn="0" w:noHBand="0" w:noVBand="1"/>
      </w:tblPr>
      <w:tblGrid>
        <w:gridCol w:w="2977"/>
        <w:gridCol w:w="1276"/>
        <w:gridCol w:w="1134"/>
        <w:gridCol w:w="1701"/>
      </w:tblGrid>
      <w:tr w:rsidR="0092062F" w:rsidRPr="0092062F" w14:paraId="000C9CC4" w14:textId="77777777" w:rsidTr="008871D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977" w:type="dxa"/>
          </w:tcPr>
          <w:p w14:paraId="012E0103" w14:textId="1850F7E8" w:rsidR="007C25C3" w:rsidRPr="0092062F" w:rsidRDefault="00CE76EB" w:rsidP="0076116D">
            <w:pPr>
              <w:pStyle w:val="Contenuto"/>
              <w:rPr>
                <w:color w:val="1B174A" w:themeColor="text1" w:themeTint="E6"/>
                <w:sz w:val="20"/>
                <w:szCs w:val="20"/>
                <w:lang w:val="en-GB"/>
              </w:rPr>
            </w:pPr>
            <w:r w:rsidRPr="0092062F">
              <w:rPr>
                <w:color w:val="1B174A" w:themeColor="text1" w:themeTint="E6"/>
                <w:lang w:val="en-GB"/>
              </w:rPr>
              <w:br w:type="page"/>
            </w:r>
          </w:p>
        </w:tc>
        <w:tc>
          <w:tcPr>
            <w:tcW w:w="1276" w:type="dxa"/>
          </w:tcPr>
          <w:p w14:paraId="5CE97BD9" w14:textId="75433CDF" w:rsidR="007C25C3" w:rsidRPr="0092062F" w:rsidRDefault="0092062F" w:rsidP="0076116D">
            <w:pPr>
              <w:pStyle w:val="Conten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1B174A" w:themeColor="text1" w:themeTint="E6"/>
                <w:sz w:val="20"/>
                <w:szCs w:val="20"/>
                <w:lang w:val="en-GB"/>
              </w:rPr>
            </w:pPr>
            <w:r w:rsidRPr="0092062F">
              <w:rPr>
                <w:color w:val="1B174A" w:themeColor="text1" w:themeTint="E6"/>
                <w:sz w:val="20"/>
                <w:szCs w:val="20"/>
                <w:lang w:val="en-GB"/>
              </w:rPr>
              <w:t>π = 0.5</w:t>
            </w:r>
          </w:p>
        </w:tc>
        <w:tc>
          <w:tcPr>
            <w:tcW w:w="1134" w:type="dxa"/>
          </w:tcPr>
          <w:p w14:paraId="044110AC" w14:textId="36EF9999" w:rsidR="007C25C3" w:rsidRPr="0092062F" w:rsidRDefault="0092062F" w:rsidP="0076116D">
            <w:pPr>
              <w:pStyle w:val="Conten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1B174A" w:themeColor="text1" w:themeTint="E6"/>
                <w:sz w:val="20"/>
                <w:szCs w:val="20"/>
                <w:lang w:val="en-GB"/>
              </w:rPr>
            </w:pPr>
            <w:r w:rsidRPr="0092062F">
              <w:rPr>
                <w:color w:val="1B174A" w:themeColor="text1" w:themeTint="E6"/>
                <w:sz w:val="20"/>
                <w:szCs w:val="20"/>
                <w:lang w:val="en-GB"/>
              </w:rPr>
              <w:t>π = 0.9</w:t>
            </w:r>
          </w:p>
        </w:tc>
        <w:tc>
          <w:tcPr>
            <w:tcW w:w="1701" w:type="dxa"/>
          </w:tcPr>
          <w:p w14:paraId="4F295772" w14:textId="741668C4" w:rsidR="007C25C3" w:rsidRPr="0092062F" w:rsidRDefault="0092062F" w:rsidP="0076116D">
            <w:pPr>
              <w:pStyle w:val="Conten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1B174A" w:themeColor="text1" w:themeTint="E6"/>
                <w:sz w:val="20"/>
                <w:szCs w:val="20"/>
                <w:lang w:val="en-GB"/>
              </w:rPr>
            </w:pPr>
            <w:r w:rsidRPr="0092062F">
              <w:rPr>
                <w:color w:val="1B174A" w:themeColor="text1" w:themeTint="E6"/>
                <w:sz w:val="20"/>
                <w:szCs w:val="20"/>
                <w:lang w:val="en-GB"/>
              </w:rPr>
              <w:t>π = 0.1</w:t>
            </w:r>
          </w:p>
        </w:tc>
      </w:tr>
      <w:tr w:rsidR="000F0DD2" w:rsidRPr="00A468B1" w14:paraId="17827CE5" w14:textId="77777777" w:rsidTr="008871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7" w:type="dxa"/>
          </w:tcPr>
          <w:p w14:paraId="0B4BCDF3" w14:textId="0A5B5F93" w:rsidR="000F0DD2" w:rsidRPr="00A468B1" w:rsidRDefault="000F0DD2" w:rsidP="000F0DD2">
            <w:pPr>
              <w:pStyle w:val="Contenuto"/>
              <w:rPr>
                <w:sz w:val="20"/>
                <w:szCs w:val="20"/>
                <w:lang w:val="en-GB"/>
              </w:rPr>
            </w:pPr>
            <w:r w:rsidRPr="008871D1">
              <w:rPr>
                <w:sz w:val="20"/>
                <w:szCs w:val="20"/>
                <w:lang w:val="en-GB"/>
              </w:rPr>
              <w:t>MVG (Tied Full-Cov)</w:t>
            </w:r>
          </w:p>
        </w:tc>
        <w:tc>
          <w:tcPr>
            <w:tcW w:w="1276" w:type="dxa"/>
          </w:tcPr>
          <w:p w14:paraId="762887D7" w14:textId="46CF110E" w:rsidR="000F0DD2" w:rsidRPr="000541BC" w:rsidRDefault="000F0DD2" w:rsidP="000F0DD2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1B174A" w:themeColor="text1" w:themeTint="E6"/>
                <w:sz w:val="20"/>
                <w:szCs w:val="20"/>
                <w:lang w:val="en-GB"/>
              </w:rPr>
            </w:pPr>
            <w:r w:rsidRPr="000541BC">
              <w:rPr>
                <w:color w:val="FF0000"/>
                <w:sz w:val="20"/>
                <w:szCs w:val="20"/>
                <w:lang w:val="en-GB"/>
              </w:rPr>
              <w:t>0.047</w:t>
            </w:r>
          </w:p>
        </w:tc>
        <w:tc>
          <w:tcPr>
            <w:tcW w:w="1134" w:type="dxa"/>
          </w:tcPr>
          <w:p w14:paraId="0BF03586" w14:textId="10CE1776" w:rsidR="000F0DD2" w:rsidRPr="000541BC" w:rsidRDefault="000F0DD2" w:rsidP="000F0DD2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1B174A" w:themeColor="text1" w:themeTint="E6"/>
                <w:sz w:val="20"/>
                <w:szCs w:val="20"/>
                <w:lang w:val="en-GB"/>
              </w:rPr>
            </w:pPr>
            <w:r w:rsidRPr="000541BC">
              <w:rPr>
                <w:color w:val="1B174A" w:themeColor="text1" w:themeTint="E6"/>
                <w:sz w:val="20"/>
                <w:szCs w:val="20"/>
                <w:lang w:val="en-GB"/>
              </w:rPr>
              <w:t>0.128</w:t>
            </w:r>
          </w:p>
        </w:tc>
        <w:tc>
          <w:tcPr>
            <w:tcW w:w="1701" w:type="dxa"/>
          </w:tcPr>
          <w:p w14:paraId="1942173F" w14:textId="4D66C762" w:rsidR="000F0DD2" w:rsidRPr="00C75586" w:rsidRDefault="000F0DD2" w:rsidP="000F0DD2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  <w:sz w:val="20"/>
                <w:szCs w:val="20"/>
                <w:lang w:val="en-GB"/>
              </w:rPr>
            </w:pPr>
            <w:r w:rsidRPr="00C75586">
              <w:rPr>
                <w:color w:val="FF0000"/>
                <w:sz w:val="20"/>
                <w:szCs w:val="20"/>
                <w:lang w:val="en-GB"/>
              </w:rPr>
              <w:t>0.118</w:t>
            </w:r>
          </w:p>
        </w:tc>
      </w:tr>
      <w:tr w:rsidR="000C38A2" w:rsidRPr="00A468B1" w14:paraId="199145BC" w14:textId="77777777" w:rsidTr="008871D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7" w:type="dxa"/>
          </w:tcPr>
          <w:p w14:paraId="00FFB9DB" w14:textId="06E6B664" w:rsidR="000C38A2" w:rsidRPr="008871D1" w:rsidRDefault="000C38A2" w:rsidP="000C38A2">
            <w:pPr>
              <w:pStyle w:val="Contenuto"/>
              <w:rPr>
                <w:sz w:val="20"/>
                <w:szCs w:val="20"/>
                <w:lang w:val="en-GB"/>
              </w:rPr>
            </w:pPr>
            <w:r w:rsidRPr="00AD7089">
              <w:rPr>
                <w:sz w:val="20"/>
                <w:szCs w:val="20"/>
                <w:lang w:val="en-GB"/>
              </w:rPr>
              <w:t>Log Reg (λ = 10−</w:t>
            </w:r>
            <w:r>
              <w:rPr>
                <w:sz w:val="20"/>
                <w:szCs w:val="20"/>
                <w:lang w:val="en-GB"/>
              </w:rPr>
              <w:t>6</w:t>
            </w:r>
            <w:r w:rsidRPr="00AD7089">
              <w:rPr>
                <w:sz w:val="20"/>
                <w:szCs w:val="20"/>
                <w:lang w:val="en-GB"/>
              </w:rPr>
              <w:t>, πT = 0.5)</w:t>
            </w:r>
          </w:p>
        </w:tc>
        <w:tc>
          <w:tcPr>
            <w:tcW w:w="1276" w:type="dxa"/>
          </w:tcPr>
          <w:p w14:paraId="6D89C160" w14:textId="3AD8BDC6" w:rsidR="000C38A2" w:rsidRPr="000541BC" w:rsidRDefault="000C38A2" w:rsidP="000C38A2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1B174A" w:themeColor="text1" w:themeTint="E6"/>
                <w:sz w:val="20"/>
                <w:szCs w:val="20"/>
                <w:lang w:val="en-GB"/>
              </w:rPr>
            </w:pPr>
            <w:r w:rsidRPr="000541BC">
              <w:rPr>
                <w:color w:val="1B174A" w:themeColor="text1" w:themeTint="E6"/>
                <w:sz w:val="20"/>
                <w:szCs w:val="20"/>
                <w:lang w:val="en-GB"/>
              </w:rPr>
              <w:t>0.048</w:t>
            </w:r>
          </w:p>
        </w:tc>
        <w:tc>
          <w:tcPr>
            <w:tcW w:w="1134" w:type="dxa"/>
          </w:tcPr>
          <w:p w14:paraId="58CC7044" w14:textId="27F53511" w:rsidR="000C38A2" w:rsidRPr="00C75586" w:rsidRDefault="000C38A2" w:rsidP="000C38A2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1B174A" w:themeColor="text1" w:themeTint="E6"/>
                <w:sz w:val="20"/>
                <w:szCs w:val="20"/>
                <w:lang w:val="en-GB"/>
              </w:rPr>
            </w:pPr>
            <w:r w:rsidRPr="00C75586">
              <w:rPr>
                <w:color w:val="1B174A" w:themeColor="text1" w:themeTint="E6"/>
                <w:sz w:val="20"/>
                <w:szCs w:val="20"/>
                <w:lang w:val="en-GB"/>
              </w:rPr>
              <w:t>0.126</w:t>
            </w:r>
          </w:p>
        </w:tc>
        <w:tc>
          <w:tcPr>
            <w:tcW w:w="1701" w:type="dxa"/>
          </w:tcPr>
          <w:p w14:paraId="35FBD7C4" w14:textId="05018261" w:rsidR="000C38A2" w:rsidRPr="000541BC" w:rsidRDefault="000C38A2" w:rsidP="000C38A2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1B174A" w:themeColor="text1" w:themeTint="E6"/>
                <w:sz w:val="20"/>
                <w:szCs w:val="20"/>
                <w:lang w:val="en-GB"/>
              </w:rPr>
            </w:pPr>
            <w:r w:rsidRPr="000541BC">
              <w:rPr>
                <w:color w:val="1B174A" w:themeColor="text1" w:themeTint="E6"/>
                <w:sz w:val="20"/>
                <w:szCs w:val="20"/>
                <w:lang w:val="en-GB"/>
              </w:rPr>
              <w:t>0.131</w:t>
            </w:r>
          </w:p>
        </w:tc>
      </w:tr>
      <w:tr w:rsidR="000C38A2" w:rsidRPr="00A468B1" w14:paraId="31DD571F" w14:textId="77777777" w:rsidTr="008871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7" w:type="dxa"/>
          </w:tcPr>
          <w:p w14:paraId="1611C683" w14:textId="1A41234E" w:rsidR="000C38A2" w:rsidRPr="00AD7089" w:rsidRDefault="000C38A2" w:rsidP="000C38A2">
            <w:pPr>
              <w:pStyle w:val="Contenuto"/>
              <w:rPr>
                <w:sz w:val="20"/>
                <w:szCs w:val="20"/>
                <w:lang w:val="en-GB"/>
              </w:rPr>
            </w:pPr>
            <w:r>
              <w:rPr>
                <w:sz w:val="20"/>
                <w:szCs w:val="20"/>
                <w:lang w:val="en-GB"/>
              </w:rPr>
              <w:t>w</w:t>
            </w:r>
            <w:r w:rsidRPr="00AD7089">
              <w:rPr>
                <w:sz w:val="20"/>
                <w:szCs w:val="20"/>
                <w:lang w:val="en-GB"/>
              </w:rPr>
              <w:t>Log Reg (λ = 10−</w:t>
            </w:r>
            <w:r>
              <w:rPr>
                <w:sz w:val="20"/>
                <w:szCs w:val="20"/>
                <w:lang w:val="en-GB"/>
              </w:rPr>
              <w:t>4</w:t>
            </w:r>
            <w:r w:rsidRPr="00AD7089">
              <w:rPr>
                <w:sz w:val="20"/>
                <w:szCs w:val="20"/>
                <w:lang w:val="en-GB"/>
              </w:rPr>
              <w:t>, πT = 0.5)</w:t>
            </w:r>
          </w:p>
        </w:tc>
        <w:tc>
          <w:tcPr>
            <w:tcW w:w="1276" w:type="dxa"/>
          </w:tcPr>
          <w:p w14:paraId="42F93EA5" w14:textId="6B384427" w:rsidR="000C38A2" w:rsidRPr="000541BC" w:rsidRDefault="000541BC" w:rsidP="000C38A2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1B174A" w:themeColor="text1" w:themeTint="E6"/>
                <w:sz w:val="20"/>
                <w:szCs w:val="20"/>
                <w:lang w:val="en-GB"/>
              </w:rPr>
            </w:pPr>
            <w:r w:rsidRPr="000541BC">
              <w:rPr>
                <w:color w:val="FF0000"/>
                <w:sz w:val="20"/>
                <w:szCs w:val="20"/>
                <w:lang w:val="en-GB"/>
              </w:rPr>
              <w:t>0.047</w:t>
            </w:r>
          </w:p>
        </w:tc>
        <w:tc>
          <w:tcPr>
            <w:tcW w:w="1134" w:type="dxa"/>
          </w:tcPr>
          <w:p w14:paraId="6EE51C7A" w14:textId="0E9E9A24" w:rsidR="000C38A2" w:rsidRPr="00C75586" w:rsidRDefault="000541BC" w:rsidP="000C38A2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1B174A" w:themeColor="text1" w:themeTint="E6"/>
                <w:sz w:val="20"/>
                <w:szCs w:val="20"/>
                <w:lang w:val="en-GB"/>
              </w:rPr>
            </w:pPr>
            <w:r w:rsidRPr="00C75586">
              <w:rPr>
                <w:color w:val="1B174A" w:themeColor="text1" w:themeTint="E6"/>
                <w:sz w:val="20"/>
                <w:szCs w:val="20"/>
                <w:lang w:val="en-GB"/>
              </w:rPr>
              <w:t>0.126</w:t>
            </w:r>
          </w:p>
        </w:tc>
        <w:tc>
          <w:tcPr>
            <w:tcW w:w="1701" w:type="dxa"/>
          </w:tcPr>
          <w:p w14:paraId="66825AAC" w14:textId="4058AA29" w:rsidR="000C38A2" w:rsidRPr="000541BC" w:rsidRDefault="000541BC" w:rsidP="000C38A2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1B174A" w:themeColor="text1" w:themeTint="E6"/>
                <w:sz w:val="20"/>
                <w:szCs w:val="20"/>
                <w:lang w:val="en-GB"/>
              </w:rPr>
            </w:pPr>
            <w:r w:rsidRPr="000541BC">
              <w:rPr>
                <w:color w:val="1B174A" w:themeColor="text1" w:themeTint="E6"/>
                <w:sz w:val="20"/>
                <w:szCs w:val="20"/>
                <w:lang w:val="en-GB"/>
              </w:rPr>
              <w:t>0.131</w:t>
            </w:r>
          </w:p>
        </w:tc>
      </w:tr>
      <w:tr w:rsidR="000C38A2" w:rsidRPr="00A468B1" w14:paraId="4FBB8A30" w14:textId="77777777" w:rsidTr="008871D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7" w:type="dxa"/>
          </w:tcPr>
          <w:p w14:paraId="03FE08BB" w14:textId="77777777" w:rsidR="000C38A2" w:rsidRPr="00A468B1" w:rsidRDefault="000C38A2" w:rsidP="000C38A2">
            <w:pPr>
              <w:pStyle w:val="Contenuto"/>
              <w:rPr>
                <w:sz w:val="20"/>
                <w:szCs w:val="20"/>
                <w:lang w:val="en-GB"/>
              </w:rPr>
            </w:pPr>
            <w:r w:rsidRPr="00A468B1">
              <w:rPr>
                <w:sz w:val="20"/>
                <w:szCs w:val="20"/>
                <w:lang w:val="en-GB"/>
              </w:rPr>
              <w:t>SVM, C=1.0</w:t>
            </w:r>
          </w:p>
        </w:tc>
        <w:tc>
          <w:tcPr>
            <w:tcW w:w="1276" w:type="dxa"/>
          </w:tcPr>
          <w:p w14:paraId="43A18F80" w14:textId="06DB0BA9" w:rsidR="000C38A2" w:rsidRPr="00C75586" w:rsidRDefault="00E33C98" w:rsidP="000C38A2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1B174A" w:themeColor="text1" w:themeTint="E6"/>
                <w:sz w:val="20"/>
                <w:szCs w:val="20"/>
                <w:lang w:val="en-GB"/>
              </w:rPr>
            </w:pPr>
            <w:r w:rsidRPr="00C75586">
              <w:rPr>
                <w:color w:val="1B174A" w:themeColor="text1" w:themeTint="E6"/>
                <w:sz w:val="20"/>
                <w:szCs w:val="20"/>
                <w:lang w:val="en-GB"/>
              </w:rPr>
              <w:t>0.048</w:t>
            </w:r>
          </w:p>
        </w:tc>
        <w:tc>
          <w:tcPr>
            <w:tcW w:w="1134" w:type="dxa"/>
          </w:tcPr>
          <w:p w14:paraId="280B09BA" w14:textId="7AC49B8E" w:rsidR="000C38A2" w:rsidRPr="00C75586" w:rsidRDefault="00410C25" w:rsidP="000C38A2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1B174A" w:themeColor="text1" w:themeTint="E6"/>
                <w:sz w:val="20"/>
                <w:szCs w:val="20"/>
                <w:lang w:val="en-GB"/>
              </w:rPr>
            </w:pPr>
            <w:r w:rsidRPr="00C75586">
              <w:rPr>
                <w:color w:val="FF0000"/>
                <w:sz w:val="20"/>
                <w:szCs w:val="20"/>
                <w:lang w:val="en-GB"/>
              </w:rPr>
              <w:t>0.119</w:t>
            </w:r>
          </w:p>
        </w:tc>
        <w:tc>
          <w:tcPr>
            <w:tcW w:w="1701" w:type="dxa"/>
          </w:tcPr>
          <w:p w14:paraId="4A80F172" w14:textId="00DF59A4" w:rsidR="000C38A2" w:rsidRPr="00C75586" w:rsidRDefault="00C75586" w:rsidP="000C38A2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1B174A" w:themeColor="text1" w:themeTint="E6"/>
                <w:sz w:val="20"/>
                <w:szCs w:val="20"/>
                <w:lang w:val="en-GB"/>
              </w:rPr>
            </w:pPr>
            <w:r w:rsidRPr="00C75586">
              <w:rPr>
                <w:color w:val="1B174A" w:themeColor="text1" w:themeTint="E6"/>
                <w:sz w:val="20"/>
                <w:szCs w:val="20"/>
                <w:lang w:val="en-GB"/>
              </w:rPr>
              <w:t>0.1</w:t>
            </w:r>
            <w:r>
              <w:rPr>
                <w:color w:val="1B174A" w:themeColor="text1" w:themeTint="E6"/>
                <w:sz w:val="20"/>
                <w:szCs w:val="20"/>
                <w:lang w:val="en-GB"/>
              </w:rPr>
              <w:t>33</w:t>
            </w:r>
          </w:p>
        </w:tc>
      </w:tr>
    </w:tbl>
    <w:p w14:paraId="6F00A4AB" w14:textId="77777777" w:rsidR="001D0C58" w:rsidRDefault="001D0C58">
      <w:pPr>
        <w:spacing w:after="200"/>
        <w:rPr>
          <w:b w:val="0"/>
          <w:bCs/>
          <w:sz w:val="24"/>
          <w:szCs w:val="24"/>
          <w:lang w:val="en-GB"/>
        </w:rPr>
      </w:pPr>
    </w:p>
    <w:p w14:paraId="39C46395" w14:textId="35656496" w:rsidR="00173FED" w:rsidRPr="003F2B53" w:rsidRDefault="001D0C58">
      <w:pPr>
        <w:spacing w:after="200"/>
        <w:rPr>
          <w:b w:val="0"/>
          <w:sz w:val="22"/>
          <w:lang w:val="en-GB"/>
        </w:rPr>
      </w:pPr>
      <w:r w:rsidRPr="003F2B53">
        <w:rPr>
          <w:b w:val="0"/>
          <w:sz w:val="22"/>
          <w:lang w:val="en-GB"/>
        </w:rPr>
        <w:t>Linear SVM performs similarly to other linear approaches, as expected.</w:t>
      </w:r>
    </w:p>
    <w:p w14:paraId="60BC34D9" w14:textId="0664DC1B" w:rsidR="00173FED" w:rsidRPr="003F2B53" w:rsidRDefault="00D15C1E">
      <w:pPr>
        <w:spacing w:after="200"/>
        <w:rPr>
          <w:b w:val="0"/>
          <w:sz w:val="22"/>
          <w:lang w:val="en-GB"/>
        </w:rPr>
      </w:pPr>
      <w:r w:rsidRPr="003F2B53">
        <w:rPr>
          <w:b w:val="0"/>
          <w:sz w:val="22"/>
          <w:lang w:val="en-GB"/>
        </w:rPr>
        <w:t>Since</w:t>
      </w:r>
      <w:r w:rsidR="00173FED" w:rsidRPr="003F2B53">
        <w:rPr>
          <w:b w:val="0"/>
          <w:sz w:val="22"/>
          <w:lang w:val="en-GB"/>
        </w:rPr>
        <w:t xml:space="preserve"> Linear models perform similarly</w:t>
      </w:r>
      <w:r w:rsidRPr="003F2B53">
        <w:rPr>
          <w:b w:val="0"/>
          <w:sz w:val="22"/>
          <w:lang w:val="en-GB"/>
        </w:rPr>
        <w:t xml:space="preserve"> to non-</w:t>
      </w:r>
      <w:r w:rsidR="00B9549A" w:rsidRPr="003F2B53">
        <w:rPr>
          <w:b w:val="0"/>
          <w:sz w:val="22"/>
          <w:lang w:val="en-GB"/>
        </w:rPr>
        <w:t>l</w:t>
      </w:r>
      <w:r w:rsidRPr="003F2B53">
        <w:rPr>
          <w:b w:val="0"/>
          <w:sz w:val="22"/>
          <w:lang w:val="en-GB"/>
        </w:rPr>
        <w:t xml:space="preserve">inear models, we decided to report the results for </w:t>
      </w:r>
      <w:r w:rsidR="00B9549A" w:rsidRPr="003F2B53">
        <w:rPr>
          <w:b w:val="0"/>
          <w:sz w:val="22"/>
          <w:lang w:val="en-GB"/>
        </w:rPr>
        <w:t>the two SVM non-linear formulations</w:t>
      </w:r>
    </w:p>
    <w:p w14:paraId="605C2507" w14:textId="77777777" w:rsidR="00354712" w:rsidRDefault="00354712" w:rsidP="00133104">
      <w:pPr>
        <w:pStyle w:val="Titolo2"/>
        <w:rPr>
          <w:sz w:val="24"/>
          <w:szCs w:val="24"/>
          <w:lang w:val="en-GB"/>
        </w:rPr>
      </w:pPr>
    </w:p>
    <w:p w14:paraId="4D7F8CFA" w14:textId="77777777" w:rsidR="00354712" w:rsidRDefault="00354712" w:rsidP="00354712">
      <w:pPr>
        <w:rPr>
          <w:lang w:val="en-GB"/>
        </w:rPr>
      </w:pPr>
    </w:p>
    <w:p w14:paraId="6BDF604A" w14:textId="77777777" w:rsidR="00354712" w:rsidRDefault="00354712" w:rsidP="00354712">
      <w:pPr>
        <w:rPr>
          <w:lang w:val="en-GB"/>
        </w:rPr>
      </w:pPr>
    </w:p>
    <w:p w14:paraId="3EB70431" w14:textId="77777777" w:rsidR="00354712" w:rsidRDefault="00354712" w:rsidP="00354712">
      <w:pPr>
        <w:rPr>
          <w:lang w:val="en-GB"/>
        </w:rPr>
      </w:pPr>
    </w:p>
    <w:p w14:paraId="49EE44A9" w14:textId="77777777" w:rsidR="00354712" w:rsidRPr="00354712" w:rsidRDefault="00354712" w:rsidP="00354712">
      <w:pPr>
        <w:rPr>
          <w:lang w:val="en-GB"/>
        </w:rPr>
      </w:pPr>
    </w:p>
    <w:p w14:paraId="6B073138" w14:textId="77777777" w:rsidR="009F01DB" w:rsidRDefault="009F01DB" w:rsidP="00133104">
      <w:pPr>
        <w:pStyle w:val="Titolo2"/>
        <w:rPr>
          <w:lang w:val="en-GB"/>
        </w:rPr>
      </w:pPr>
    </w:p>
    <w:p w14:paraId="264DEAAC" w14:textId="77777777" w:rsidR="009F01DB" w:rsidRDefault="009F01DB" w:rsidP="009F01DB">
      <w:pPr>
        <w:rPr>
          <w:lang w:val="en-GB"/>
        </w:rPr>
      </w:pPr>
    </w:p>
    <w:p w14:paraId="5501DEB9" w14:textId="77777777" w:rsidR="009F01DB" w:rsidRPr="009F01DB" w:rsidRDefault="009F01DB" w:rsidP="009F01DB">
      <w:pPr>
        <w:rPr>
          <w:lang w:val="en-GB"/>
        </w:rPr>
      </w:pPr>
    </w:p>
    <w:p w14:paraId="4127C326" w14:textId="77777777" w:rsidR="000801BC" w:rsidRDefault="000801BC" w:rsidP="00133104">
      <w:pPr>
        <w:pStyle w:val="Titolo2"/>
        <w:rPr>
          <w:sz w:val="22"/>
          <w:szCs w:val="22"/>
          <w:lang w:val="en-GB"/>
        </w:rPr>
      </w:pPr>
    </w:p>
    <w:p w14:paraId="2A3EA852" w14:textId="77777777" w:rsidR="00F42BC9" w:rsidRPr="00F42BC9" w:rsidRDefault="00F42BC9" w:rsidP="00F42BC9">
      <w:pPr>
        <w:rPr>
          <w:lang w:val="en-GB"/>
        </w:rPr>
      </w:pPr>
    </w:p>
    <w:p w14:paraId="54828A4F" w14:textId="45614F30" w:rsidR="00CE76EB" w:rsidRPr="00CE76EB" w:rsidRDefault="00CE76EB" w:rsidP="00133104">
      <w:pPr>
        <w:pStyle w:val="Titolo2"/>
        <w:rPr>
          <w:lang w:val="en-GB"/>
        </w:rPr>
      </w:pPr>
      <w:bookmarkStart w:id="16" w:name="_Toc108647444"/>
      <w:r>
        <w:rPr>
          <w:lang w:val="en-GB"/>
        </w:rPr>
        <w:lastRenderedPageBreak/>
        <w:t>Gaussian Mixture Models</w:t>
      </w:r>
      <w:bookmarkEnd w:id="16"/>
    </w:p>
    <w:p w14:paraId="089DF92A" w14:textId="77777777" w:rsidR="00CE76EB" w:rsidRPr="00CE76EB" w:rsidRDefault="00CE76EB" w:rsidP="00CE76EB">
      <w:pPr>
        <w:pStyle w:val="Contenuto"/>
        <w:rPr>
          <w:b/>
          <w:bCs/>
          <w:i/>
          <w:iCs/>
          <w:sz w:val="24"/>
          <w:szCs w:val="24"/>
          <w:lang w:val="en-GB"/>
        </w:rPr>
      </w:pPr>
      <w:r w:rsidRPr="00CE76EB">
        <w:rPr>
          <w:b/>
          <w:bCs/>
          <w:i/>
          <w:iCs/>
          <w:sz w:val="24"/>
          <w:szCs w:val="24"/>
          <w:lang w:val="en-GB"/>
        </w:rPr>
        <w:t>EXPECTATIONS</w:t>
      </w:r>
    </w:p>
    <w:p w14:paraId="5E7A4A55" w14:textId="4B181B66" w:rsidR="00A64937" w:rsidRPr="00CA3C3C" w:rsidRDefault="006277AB" w:rsidP="00CA3C3C">
      <w:pPr>
        <w:rPr>
          <w:b w:val="0"/>
          <w:sz w:val="22"/>
          <w:lang w:val="en-US"/>
        </w:rPr>
      </w:pPr>
      <w:r w:rsidRPr="00A64937">
        <w:rPr>
          <w:rFonts w:ascii="Calibri" w:hAnsi="Calibri" w:cs="Calibri"/>
          <w:b w:val="0"/>
          <w:bCs/>
          <w:sz w:val="22"/>
          <w:lang w:val="en-US"/>
        </w:rPr>
        <w:t>GMMs can approximate generic distributions, so we expect to obtain better results than with the Gaussian model</w:t>
      </w:r>
      <w:r w:rsidR="00604D4C" w:rsidRPr="00A64937">
        <w:rPr>
          <w:rFonts w:ascii="Calibri" w:hAnsi="Calibri" w:cs="Calibri"/>
          <w:b w:val="0"/>
          <w:bCs/>
          <w:sz w:val="22"/>
          <w:lang w:val="en-US"/>
        </w:rPr>
        <w:t>.</w:t>
      </w:r>
      <w:r w:rsidR="003F74CE">
        <w:rPr>
          <w:rFonts w:ascii="Calibri" w:hAnsi="Calibri" w:cs="Calibri"/>
          <w:b w:val="0"/>
          <w:bCs/>
          <w:sz w:val="22"/>
          <w:lang w:val="en-US"/>
        </w:rPr>
        <w:t xml:space="preserve"> We are going to train GMM up to 128 components</w:t>
      </w:r>
      <w:r w:rsidR="00431BA4">
        <w:rPr>
          <w:rFonts w:ascii="Calibri" w:hAnsi="Calibri" w:cs="Calibri"/>
          <w:b w:val="0"/>
          <w:bCs/>
          <w:sz w:val="22"/>
          <w:lang w:val="en-US"/>
        </w:rPr>
        <w:t xml:space="preserve"> for full</w:t>
      </w:r>
      <w:r w:rsidR="002932CD">
        <w:rPr>
          <w:rFonts w:ascii="Calibri" w:hAnsi="Calibri" w:cs="Calibri"/>
          <w:b w:val="0"/>
          <w:bCs/>
          <w:sz w:val="22"/>
          <w:lang w:val="en-US"/>
        </w:rPr>
        <w:t xml:space="preserve"> and </w:t>
      </w:r>
      <w:r w:rsidR="00431BA4">
        <w:rPr>
          <w:rFonts w:ascii="Calibri" w:hAnsi="Calibri" w:cs="Calibri"/>
          <w:b w:val="0"/>
          <w:bCs/>
          <w:sz w:val="22"/>
          <w:lang w:val="en-US"/>
        </w:rPr>
        <w:t>diagonal</w:t>
      </w:r>
      <w:r w:rsidR="003F74CE">
        <w:rPr>
          <w:rFonts w:ascii="Calibri" w:hAnsi="Calibri" w:cs="Calibri"/>
          <w:b w:val="0"/>
          <w:bCs/>
          <w:sz w:val="22"/>
          <w:lang w:val="en-US"/>
        </w:rPr>
        <w:t xml:space="preserve"> </w:t>
      </w:r>
      <w:proofErr w:type="gramStart"/>
      <w:r w:rsidR="002932CD">
        <w:rPr>
          <w:rFonts w:ascii="Calibri" w:hAnsi="Calibri" w:cs="Calibri"/>
          <w:b w:val="0"/>
          <w:bCs/>
          <w:sz w:val="22"/>
          <w:lang w:val="en-US"/>
        </w:rPr>
        <w:t xml:space="preserve">covariance, </w:t>
      </w:r>
      <w:r w:rsidR="004560DA">
        <w:rPr>
          <w:rFonts w:ascii="Calibri" w:hAnsi="Calibri" w:cs="Calibri"/>
          <w:b w:val="0"/>
          <w:bCs/>
          <w:sz w:val="22"/>
          <w:lang w:val="en-US"/>
        </w:rPr>
        <w:t>and</w:t>
      </w:r>
      <w:proofErr w:type="gramEnd"/>
      <w:r w:rsidR="004560DA">
        <w:rPr>
          <w:rFonts w:ascii="Calibri" w:hAnsi="Calibri" w:cs="Calibri"/>
          <w:b w:val="0"/>
          <w:bCs/>
          <w:sz w:val="22"/>
          <w:lang w:val="en-US"/>
        </w:rPr>
        <w:t xml:space="preserve"> tied/non tied.</w:t>
      </w:r>
      <w:r w:rsidR="00A64937">
        <w:rPr>
          <w:rFonts w:ascii="Calibri" w:hAnsi="Calibri" w:cs="Calibri"/>
          <w:b w:val="0"/>
          <w:sz w:val="22"/>
          <w:lang w:val="en-US"/>
        </w:rPr>
        <w:br/>
      </w:r>
      <w:r w:rsidR="00A64937" w:rsidRPr="003F2B53">
        <w:rPr>
          <w:sz w:val="22"/>
          <w:lang w:val="en-US"/>
        </w:rPr>
        <w:t xml:space="preserve">Please note: </w:t>
      </w:r>
      <w:r w:rsidR="00A64937" w:rsidRPr="003F2B53">
        <w:rPr>
          <w:b w:val="0"/>
          <w:bCs/>
          <w:sz w:val="22"/>
          <w:lang w:val="en-US"/>
        </w:rPr>
        <w:t>raw and z-normalization retrieve the same results.</w:t>
      </w:r>
    </w:p>
    <w:p w14:paraId="61F7D137" w14:textId="77777777" w:rsidR="00E23DF0" w:rsidRPr="00CA3C3C" w:rsidRDefault="00E23DF0" w:rsidP="00CA3C3C">
      <w:pPr>
        <w:rPr>
          <w:b w:val="0"/>
          <w:bCs/>
          <w:sz w:val="22"/>
          <w:lang w:val="en-US"/>
        </w:rPr>
      </w:pPr>
    </w:p>
    <w:p w14:paraId="677F8B3C" w14:textId="77777777" w:rsidR="00CE76EB" w:rsidRPr="007E41FC" w:rsidRDefault="00CE76EB" w:rsidP="00CE76EB">
      <w:pPr>
        <w:pStyle w:val="Contenuto"/>
        <w:rPr>
          <w:b/>
          <w:bCs/>
          <w:i/>
          <w:iCs/>
          <w:sz w:val="24"/>
          <w:szCs w:val="24"/>
          <w:lang w:val="en-GB"/>
        </w:rPr>
      </w:pPr>
      <w:r w:rsidRPr="007E41FC">
        <w:rPr>
          <w:b/>
          <w:bCs/>
          <w:i/>
          <w:iCs/>
          <w:sz w:val="24"/>
          <w:szCs w:val="24"/>
          <w:lang w:val="en-GB"/>
        </w:rPr>
        <w:t>RESULTS</w:t>
      </w:r>
    </w:p>
    <w:tbl>
      <w:tblPr>
        <w:tblStyle w:val="Tabellasemplice-3"/>
        <w:tblW w:w="9022" w:type="dxa"/>
        <w:jc w:val="center"/>
        <w:tblLayout w:type="fixed"/>
        <w:tblLook w:val="04A0" w:firstRow="1" w:lastRow="0" w:firstColumn="1" w:lastColumn="0" w:noHBand="0" w:noVBand="1"/>
      </w:tblPr>
      <w:tblGrid>
        <w:gridCol w:w="1560"/>
        <w:gridCol w:w="850"/>
        <w:gridCol w:w="1064"/>
        <w:gridCol w:w="1098"/>
        <w:gridCol w:w="1123"/>
        <w:gridCol w:w="1123"/>
        <w:gridCol w:w="1123"/>
        <w:gridCol w:w="1081"/>
      </w:tblGrid>
      <w:tr w:rsidR="003A11FC" w:rsidRPr="007E41FC" w14:paraId="600FA786" w14:textId="15706850" w:rsidTr="00215F3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560" w:type="dxa"/>
          </w:tcPr>
          <w:p w14:paraId="13971CFD" w14:textId="229A6976" w:rsidR="003A11FC" w:rsidRPr="00604D4C" w:rsidRDefault="000A0E45">
            <w:pPr>
              <w:spacing w:after="200"/>
              <w:rPr>
                <w:b/>
                <w:sz w:val="20"/>
                <w:szCs w:val="20"/>
                <w:lang w:val="en-GB"/>
              </w:rPr>
            </w:pPr>
            <w:r w:rsidRPr="00604D4C">
              <w:rPr>
                <w:b/>
                <w:sz w:val="20"/>
                <w:szCs w:val="20"/>
                <w:lang w:val="en-GB"/>
              </w:rPr>
              <w:t>cOMPONENTS</w:t>
            </w:r>
          </w:p>
        </w:tc>
        <w:tc>
          <w:tcPr>
            <w:tcW w:w="850" w:type="dxa"/>
          </w:tcPr>
          <w:p w14:paraId="53829F21" w14:textId="1BB57F54" w:rsidR="003A11FC" w:rsidRPr="00604D4C" w:rsidRDefault="003A11FC">
            <w:pPr>
              <w:spacing w:after="20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20"/>
                <w:szCs w:val="20"/>
                <w:lang w:val="en-GB"/>
              </w:rPr>
            </w:pPr>
            <w:r w:rsidRPr="00604D4C">
              <w:rPr>
                <w:b/>
                <w:sz w:val="20"/>
                <w:szCs w:val="20"/>
                <w:lang w:val="en-GB"/>
              </w:rPr>
              <w:t>2</w:t>
            </w:r>
          </w:p>
        </w:tc>
        <w:tc>
          <w:tcPr>
            <w:tcW w:w="1064" w:type="dxa"/>
          </w:tcPr>
          <w:p w14:paraId="551F9C3D" w14:textId="3C9B1BD9" w:rsidR="003A11FC" w:rsidRPr="00604D4C" w:rsidRDefault="003A11FC">
            <w:pPr>
              <w:spacing w:after="20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20"/>
                <w:szCs w:val="20"/>
                <w:lang w:val="en-GB"/>
              </w:rPr>
            </w:pPr>
            <w:r w:rsidRPr="00604D4C">
              <w:rPr>
                <w:b/>
                <w:sz w:val="20"/>
                <w:szCs w:val="20"/>
                <w:lang w:val="en-GB"/>
              </w:rPr>
              <w:t>4</w:t>
            </w:r>
          </w:p>
        </w:tc>
        <w:tc>
          <w:tcPr>
            <w:tcW w:w="1098" w:type="dxa"/>
          </w:tcPr>
          <w:p w14:paraId="38B9B58A" w14:textId="25882E92" w:rsidR="003A11FC" w:rsidRPr="00604D4C" w:rsidRDefault="003A11FC">
            <w:pPr>
              <w:spacing w:after="20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20"/>
                <w:szCs w:val="20"/>
                <w:lang w:val="en-GB"/>
              </w:rPr>
            </w:pPr>
            <w:r w:rsidRPr="00604D4C">
              <w:rPr>
                <w:b/>
                <w:sz w:val="20"/>
                <w:szCs w:val="20"/>
                <w:lang w:val="en-GB"/>
              </w:rPr>
              <w:t>8</w:t>
            </w:r>
          </w:p>
        </w:tc>
        <w:tc>
          <w:tcPr>
            <w:tcW w:w="1123" w:type="dxa"/>
          </w:tcPr>
          <w:p w14:paraId="47763FC1" w14:textId="72195B9B" w:rsidR="003A11FC" w:rsidRPr="00604D4C" w:rsidRDefault="003A11FC">
            <w:pPr>
              <w:spacing w:after="20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20"/>
                <w:szCs w:val="20"/>
                <w:lang w:val="en-GB"/>
              </w:rPr>
            </w:pPr>
            <w:r w:rsidRPr="00604D4C">
              <w:rPr>
                <w:b/>
                <w:sz w:val="20"/>
                <w:szCs w:val="20"/>
                <w:lang w:val="en-GB"/>
              </w:rPr>
              <w:t>16</w:t>
            </w:r>
          </w:p>
        </w:tc>
        <w:tc>
          <w:tcPr>
            <w:tcW w:w="1123" w:type="dxa"/>
          </w:tcPr>
          <w:p w14:paraId="1E78BA0A" w14:textId="7C22F9FC" w:rsidR="003A11FC" w:rsidRPr="00604D4C" w:rsidRDefault="003A11FC">
            <w:pPr>
              <w:spacing w:after="20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20"/>
                <w:szCs w:val="20"/>
                <w:lang w:val="en-GB"/>
              </w:rPr>
            </w:pPr>
            <w:r w:rsidRPr="00604D4C">
              <w:rPr>
                <w:b/>
                <w:sz w:val="20"/>
                <w:szCs w:val="20"/>
                <w:lang w:val="en-GB"/>
              </w:rPr>
              <w:t>32</w:t>
            </w:r>
          </w:p>
        </w:tc>
        <w:tc>
          <w:tcPr>
            <w:tcW w:w="1123" w:type="dxa"/>
          </w:tcPr>
          <w:p w14:paraId="1885CCD4" w14:textId="17667D99" w:rsidR="003A11FC" w:rsidRPr="00604D4C" w:rsidRDefault="003A11FC">
            <w:pPr>
              <w:spacing w:after="20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20"/>
                <w:szCs w:val="20"/>
                <w:lang w:val="en-GB"/>
              </w:rPr>
            </w:pPr>
            <w:r w:rsidRPr="00604D4C">
              <w:rPr>
                <w:b/>
                <w:sz w:val="20"/>
                <w:szCs w:val="20"/>
                <w:lang w:val="en-GB"/>
              </w:rPr>
              <w:t>64</w:t>
            </w:r>
          </w:p>
        </w:tc>
        <w:tc>
          <w:tcPr>
            <w:tcW w:w="1081" w:type="dxa"/>
          </w:tcPr>
          <w:p w14:paraId="145E7FBC" w14:textId="2B965BD5" w:rsidR="003A11FC" w:rsidRPr="00604D4C" w:rsidRDefault="003A11FC">
            <w:pPr>
              <w:spacing w:after="20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20"/>
                <w:szCs w:val="20"/>
                <w:lang w:val="en-GB"/>
              </w:rPr>
            </w:pPr>
            <w:r w:rsidRPr="00604D4C">
              <w:rPr>
                <w:b/>
                <w:sz w:val="20"/>
                <w:szCs w:val="20"/>
                <w:lang w:val="en-GB"/>
              </w:rPr>
              <w:t>128</w:t>
            </w:r>
          </w:p>
        </w:tc>
      </w:tr>
      <w:tr w:rsidR="00B12733" w:rsidRPr="00216CA5" w14:paraId="6140DB7D" w14:textId="77777777" w:rsidTr="00215F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0" w:type="dxa"/>
          </w:tcPr>
          <w:p w14:paraId="3FC7DFC2" w14:textId="77777777" w:rsidR="00B12733" w:rsidRPr="00215F31" w:rsidRDefault="00B12733" w:rsidP="003A11FC">
            <w:pPr>
              <w:spacing w:after="200"/>
              <w:rPr>
                <w:sz w:val="20"/>
                <w:szCs w:val="20"/>
                <w:lang w:val="en-GB"/>
              </w:rPr>
            </w:pPr>
          </w:p>
        </w:tc>
        <w:tc>
          <w:tcPr>
            <w:tcW w:w="7462" w:type="dxa"/>
            <w:gridSpan w:val="7"/>
          </w:tcPr>
          <w:p w14:paraId="6C2BA409" w14:textId="3C06C268" w:rsidR="00B12733" w:rsidRPr="00B12733" w:rsidRDefault="00B12733" w:rsidP="00B12733">
            <w:pPr>
              <w:spacing w:after="20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  <w:r w:rsidRPr="00B12733">
              <w:rPr>
                <w:sz w:val="20"/>
                <w:szCs w:val="20"/>
                <w:lang w:val="en-GB"/>
              </w:rPr>
              <w:t>Z-Normalization</w:t>
            </w:r>
          </w:p>
        </w:tc>
      </w:tr>
      <w:tr w:rsidR="003A11FC" w:rsidRPr="00216CA5" w14:paraId="2BDDB7EB" w14:textId="08570B65" w:rsidTr="00215F3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0" w:type="dxa"/>
          </w:tcPr>
          <w:p w14:paraId="539A9698" w14:textId="32BEDC58" w:rsidR="003A11FC" w:rsidRPr="00225624" w:rsidRDefault="003A11FC" w:rsidP="003A11FC">
            <w:pPr>
              <w:spacing w:after="200"/>
              <w:rPr>
                <w:b/>
                <w:sz w:val="20"/>
                <w:szCs w:val="20"/>
                <w:lang w:val="en-GB"/>
              </w:rPr>
            </w:pPr>
            <w:r w:rsidRPr="00225624">
              <w:rPr>
                <w:b/>
                <w:sz w:val="20"/>
                <w:szCs w:val="20"/>
                <w:lang w:val="en-GB"/>
              </w:rPr>
              <w:t>Full-cov</w:t>
            </w:r>
          </w:p>
        </w:tc>
        <w:tc>
          <w:tcPr>
            <w:tcW w:w="850" w:type="dxa"/>
          </w:tcPr>
          <w:p w14:paraId="740F2590" w14:textId="3B771DEC" w:rsidR="003A11FC" w:rsidRPr="00C5520C" w:rsidRDefault="00F265E7" w:rsidP="003A11FC">
            <w:pPr>
              <w:spacing w:after="20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color w:val="FF0000"/>
                <w:sz w:val="20"/>
                <w:szCs w:val="20"/>
                <w:lang w:val="en-GB"/>
              </w:rPr>
            </w:pPr>
            <w:r w:rsidRPr="00C5520C">
              <w:rPr>
                <w:b w:val="0"/>
                <w:color w:val="FF0000"/>
                <w:sz w:val="20"/>
                <w:szCs w:val="20"/>
                <w:lang w:val="en-GB"/>
              </w:rPr>
              <w:t>﻿0.04</w:t>
            </w:r>
            <w:r w:rsidR="00634E35" w:rsidRPr="00C5520C">
              <w:rPr>
                <w:b w:val="0"/>
                <w:color w:val="FF0000"/>
                <w:sz w:val="20"/>
                <w:szCs w:val="20"/>
                <w:lang w:val="en-GB"/>
              </w:rPr>
              <w:t>3</w:t>
            </w:r>
            <w:r w:rsidRPr="00C5520C">
              <w:rPr>
                <w:b w:val="0"/>
                <w:color w:val="FF0000"/>
                <w:sz w:val="20"/>
                <w:szCs w:val="20"/>
                <w:lang w:val="en-GB"/>
              </w:rPr>
              <w:t xml:space="preserve"> </w:t>
            </w:r>
          </w:p>
        </w:tc>
        <w:tc>
          <w:tcPr>
            <w:tcW w:w="1064" w:type="dxa"/>
          </w:tcPr>
          <w:p w14:paraId="0420EB72" w14:textId="43E36CA8" w:rsidR="003A11FC" w:rsidRPr="00854139" w:rsidRDefault="00F265E7" w:rsidP="003A11FC">
            <w:pPr>
              <w:spacing w:after="20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/>
                <w:sz w:val="20"/>
                <w:szCs w:val="20"/>
                <w:lang w:val="en-GB"/>
              </w:rPr>
            </w:pPr>
            <w:r w:rsidRPr="00F265E7">
              <w:rPr>
                <w:b w:val="0"/>
                <w:bCs/>
                <w:sz w:val="20"/>
                <w:szCs w:val="20"/>
                <w:lang w:val="en-GB"/>
              </w:rPr>
              <w:t>0.0</w:t>
            </w:r>
            <w:r w:rsidR="00003D94">
              <w:rPr>
                <w:b w:val="0"/>
                <w:bCs/>
                <w:sz w:val="20"/>
                <w:szCs w:val="20"/>
                <w:lang w:val="en-GB"/>
              </w:rPr>
              <w:t>33</w:t>
            </w:r>
          </w:p>
        </w:tc>
        <w:tc>
          <w:tcPr>
            <w:tcW w:w="1098" w:type="dxa"/>
          </w:tcPr>
          <w:p w14:paraId="7DF517B4" w14:textId="31D61DFE" w:rsidR="003A11FC" w:rsidRPr="00854139" w:rsidRDefault="00F265E7" w:rsidP="003A11FC">
            <w:pPr>
              <w:spacing w:after="20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/>
                <w:sz w:val="20"/>
                <w:szCs w:val="20"/>
                <w:lang w:val="en-GB"/>
              </w:rPr>
            </w:pPr>
            <w:r w:rsidRPr="00F265E7">
              <w:rPr>
                <w:b w:val="0"/>
                <w:bCs/>
                <w:sz w:val="20"/>
                <w:szCs w:val="20"/>
                <w:lang w:val="en-GB"/>
              </w:rPr>
              <w:t>0.03</w:t>
            </w:r>
            <w:r w:rsidR="000B532C">
              <w:rPr>
                <w:b w:val="0"/>
                <w:bCs/>
                <w:sz w:val="20"/>
                <w:szCs w:val="20"/>
                <w:lang w:val="en-GB"/>
              </w:rPr>
              <w:t>2</w:t>
            </w:r>
            <w:r w:rsidRPr="00F265E7">
              <w:rPr>
                <w:b w:val="0"/>
                <w:bCs/>
                <w:sz w:val="20"/>
                <w:szCs w:val="20"/>
                <w:lang w:val="en-GB"/>
              </w:rPr>
              <w:t xml:space="preserve">  </w:t>
            </w:r>
          </w:p>
        </w:tc>
        <w:tc>
          <w:tcPr>
            <w:tcW w:w="1123" w:type="dxa"/>
          </w:tcPr>
          <w:p w14:paraId="3E9B436F" w14:textId="617900B9" w:rsidR="003A11FC" w:rsidRPr="00854139" w:rsidRDefault="00F265E7" w:rsidP="003A11FC">
            <w:pPr>
              <w:spacing w:after="20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/>
                <w:sz w:val="20"/>
                <w:szCs w:val="20"/>
                <w:lang w:val="en-GB"/>
              </w:rPr>
            </w:pPr>
            <w:r w:rsidRPr="00F265E7">
              <w:rPr>
                <w:b w:val="0"/>
                <w:bCs/>
                <w:sz w:val="20"/>
                <w:szCs w:val="20"/>
                <w:lang w:val="en-GB"/>
              </w:rPr>
              <w:t>0.04</w:t>
            </w:r>
            <w:r w:rsidR="000B532C">
              <w:rPr>
                <w:b w:val="0"/>
                <w:bCs/>
                <w:sz w:val="20"/>
                <w:szCs w:val="20"/>
                <w:lang w:val="en-GB"/>
              </w:rPr>
              <w:t>4</w:t>
            </w:r>
            <w:r w:rsidRPr="00F265E7">
              <w:rPr>
                <w:b w:val="0"/>
                <w:bCs/>
                <w:sz w:val="20"/>
                <w:szCs w:val="20"/>
                <w:lang w:val="en-GB"/>
              </w:rPr>
              <w:t xml:space="preserve">  </w:t>
            </w:r>
          </w:p>
        </w:tc>
        <w:tc>
          <w:tcPr>
            <w:tcW w:w="1123" w:type="dxa"/>
          </w:tcPr>
          <w:p w14:paraId="6576DAA7" w14:textId="0DE26082" w:rsidR="003A11FC" w:rsidRPr="00854139" w:rsidRDefault="00F265E7" w:rsidP="003A11FC">
            <w:pPr>
              <w:spacing w:after="20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/>
                <w:sz w:val="20"/>
                <w:szCs w:val="20"/>
                <w:lang w:val="en-GB"/>
              </w:rPr>
            </w:pPr>
            <w:r w:rsidRPr="00F265E7">
              <w:rPr>
                <w:b w:val="0"/>
                <w:bCs/>
                <w:sz w:val="20"/>
                <w:szCs w:val="20"/>
                <w:lang w:val="en-GB"/>
              </w:rPr>
              <w:t>0.0</w:t>
            </w:r>
            <w:r w:rsidR="00C522BA">
              <w:rPr>
                <w:b w:val="0"/>
                <w:bCs/>
                <w:sz w:val="20"/>
                <w:szCs w:val="20"/>
                <w:lang w:val="en-GB"/>
              </w:rPr>
              <w:t>57</w:t>
            </w:r>
          </w:p>
        </w:tc>
        <w:tc>
          <w:tcPr>
            <w:tcW w:w="1123" w:type="dxa"/>
          </w:tcPr>
          <w:p w14:paraId="1BAF3700" w14:textId="6909D5D6" w:rsidR="003A11FC" w:rsidRPr="00854139" w:rsidRDefault="00F265E7" w:rsidP="003A11FC">
            <w:pPr>
              <w:spacing w:after="20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/>
                <w:sz w:val="20"/>
                <w:szCs w:val="20"/>
                <w:lang w:val="en-GB"/>
              </w:rPr>
            </w:pPr>
            <w:r w:rsidRPr="00F265E7">
              <w:rPr>
                <w:b w:val="0"/>
                <w:bCs/>
                <w:sz w:val="20"/>
                <w:szCs w:val="20"/>
                <w:lang w:val="en-GB"/>
              </w:rPr>
              <w:t>0.</w:t>
            </w:r>
            <w:r w:rsidR="00C522BA">
              <w:rPr>
                <w:b w:val="0"/>
                <w:bCs/>
                <w:sz w:val="20"/>
                <w:szCs w:val="20"/>
                <w:lang w:val="en-GB"/>
              </w:rPr>
              <w:t>087</w:t>
            </w:r>
            <w:r w:rsidRPr="00F265E7">
              <w:rPr>
                <w:b w:val="0"/>
                <w:bCs/>
                <w:sz w:val="20"/>
                <w:szCs w:val="20"/>
                <w:lang w:val="en-GB"/>
              </w:rPr>
              <w:t xml:space="preserve">  </w:t>
            </w:r>
          </w:p>
        </w:tc>
        <w:tc>
          <w:tcPr>
            <w:tcW w:w="1081" w:type="dxa"/>
          </w:tcPr>
          <w:p w14:paraId="0E5CC8BB" w14:textId="25AD0121" w:rsidR="003A11FC" w:rsidRPr="00854139" w:rsidRDefault="00F265E7" w:rsidP="003A11FC">
            <w:pPr>
              <w:spacing w:after="20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/>
                <w:sz w:val="20"/>
                <w:szCs w:val="20"/>
                <w:lang w:val="en-GB"/>
              </w:rPr>
            </w:pPr>
            <w:r w:rsidRPr="00F265E7">
              <w:rPr>
                <w:b w:val="0"/>
                <w:bCs/>
                <w:sz w:val="20"/>
                <w:szCs w:val="20"/>
                <w:lang w:val="en-GB"/>
              </w:rPr>
              <w:t>0.1</w:t>
            </w:r>
            <w:r w:rsidR="004E3A97">
              <w:rPr>
                <w:b w:val="0"/>
                <w:bCs/>
                <w:sz w:val="20"/>
                <w:szCs w:val="20"/>
                <w:lang w:val="en-GB"/>
              </w:rPr>
              <w:t>51</w:t>
            </w:r>
          </w:p>
        </w:tc>
      </w:tr>
      <w:tr w:rsidR="003A11FC" w:rsidRPr="00216CA5" w14:paraId="5EF65A4D" w14:textId="188D79C4" w:rsidTr="00215F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0" w:type="dxa"/>
          </w:tcPr>
          <w:p w14:paraId="73E57FB2" w14:textId="2D0DFF5A" w:rsidR="003A11FC" w:rsidRPr="00225624" w:rsidRDefault="003A11FC" w:rsidP="003A11FC">
            <w:pPr>
              <w:spacing w:after="200"/>
              <w:rPr>
                <w:b/>
                <w:sz w:val="20"/>
                <w:szCs w:val="20"/>
                <w:lang w:val="en-GB"/>
              </w:rPr>
            </w:pPr>
            <w:r w:rsidRPr="00225624">
              <w:rPr>
                <w:b/>
                <w:sz w:val="20"/>
                <w:szCs w:val="20"/>
                <w:lang w:val="en-GB"/>
              </w:rPr>
              <w:t>Diag-cov</w:t>
            </w:r>
          </w:p>
        </w:tc>
        <w:tc>
          <w:tcPr>
            <w:tcW w:w="850" w:type="dxa"/>
          </w:tcPr>
          <w:p w14:paraId="07EE6D9C" w14:textId="4FC62A1C" w:rsidR="003A11FC" w:rsidRPr="00854139" w:rsidRDefault="00813575" w:rsidP="003A11FC">
            <w:pPr>
              <w:spacing w:after="20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bCs/>
                <w:sz w:val="20"/>
                <w:szCs w:val="20"/>
                <w:lang w:val="en-GB"/>
              </w:rPr>
            </w:pPr>
            <w:r>
              <w:rPr>
                <w:b w:val="0"/>
                <w:bCs/>
                <w:sz w:val="20"/>
                <w:szCs w:val="20"/>
                <w:lang w:val="en-GB"/>
              </w:rPr>
              <w:t>0.</w:t>
            </w:r>
            <w:r w:rsidR="008511E6">
              <w:rPr>
                <w:b w:val="0"/>
                <w:bCs/>
                <w:sz w:val="20"/>
                <w:szCs w:val="20"/>
                <w:lang w:val="en-GB"/>
              </w:rPr>
              <w:t>4</w:t>
            </w:r>
          </w:p>
        </w:tc>
        <w:tc>
          <w:tcPr>
            <w:tcW w:w="1064" w:type="dxa"/>
          </w:tcPr>
          <w:p w14:paraId="60EFB6A9" w14:textId="0AC75E21" w:rsidR="003A11FC" w:rsidRPr="00854139" w:rsidRDefault="00813575" w:rsidP="003A11FC">
            <w:pPr>
              <w:spacing w:after="20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bCs/>
                <w:sz w:val="20"/>
                <w:szCs w:val="20"/>
                <w:lang w:val="en-GB"/>
              </w:rPr>
            </w:pPr>
            <w:r>
              <w:rPr>
                <w:b w:val="0"/>
                <w:bCs/>
                <w:sz w:val="20"/>
                <w:szCs w:val="20"/>
                <w:lang w:val="en-GB"/>
              </w:rPr>
              <w:t>0.10</w:t>
            </w:r>
            <w:r w:rsidR="007868E2">
              <w:rPr>
                <w:b w:val="0"/>
                <w:bCs/>
                <w:sz w:val="20"/>
                <w:szCs w:val="20"/>
                <w:lang w:val="en-GB"/>
              </w:rPr>
              <w:t>8</w:t>
            </w:r>
          </w:p>
        </w:tc>
        <w:tc>
          <w:tcPr>
            <w:tcW w:w="1098" w:type="dxa"/>
          </w:tcPr>
          <w:p w14:paraId="673F6C0D" w14:textId="59EE4F24" w:rsidR="003A11FC" w:rsidRPr="00854139" w:rsidRDefault="00652CC5" w:rsidP="003A11FC">
            <w:pPr>
              <w:spacing w:after="20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bCs/>
                <w:sz w:val="20"/>
                <w:szCs w:val="20"/>
                <w:lang w:val="en-GB"/>
              </w:rPr>
            </w:pPr>
            <w:r>
              <w:rPr>
                <w:b w:val="0"/>
                <w:bCs/>
                <w:sz w:val="20"/>
                <w:szCs w:val="20"/>
                <w:lang w:val="en-GB"/>
              </w:rPr>
              <w:t>0.08</w:t>
            </w:r>
            <w:r w:rsidR="007868E2">
              <w:rPr>
                <w:b w:val="0"/>
                <w:bCs/>
                <w:sz w:val="20"/>
                <w:szCs w:val="20"/>
                <w:lang w:val="en-GB"/>
              </w:rPr>
              <w:t>7</w:t>
            </w:r>
          </w:p>
        </w:tc>
        <w:tc>
          <w:tcPr>
            <w:tcW w:w="1123" w:type="dxa"/>
          </w:tcPr>
          <w:p w14:paraId="072115D4" w14:textId="25F25BDF" w:rsidR="003A11FC" w:rsidRPr="00854139" w:rsidRDefault="00652CC5" w:rsidP="003A11FC">
            <w:pPr>
              <w:spacing w:after="20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bCs/>
                <w:sz w:val="20"/>
                <w:szCs w:val="20"/>
                <w:lang w:val="en-GB"/>
              </w:rPr>
            </w:pPr>
            <w:r>
              <w:rPr>
                <w:b w:val="0"/>
                <w:bCs/>
                <w:sz w:val="20"/>
                <w:szCs w:val="20"/>
                <w:lang w:val="en-GB"/>
              </w:rPr>
              <w:t>0.08</w:t>
            </w:r>
            <w:r w:rsidR="00816E6C">
              <w:rPr>
                <w:b w:val="0"/>
                <w:bCs/>
                <w:sz w:val="20"/>
                <w:szCs w:val="20"/>
                <w:lang w:val="en-GB"/>
              </w:rPr>
              <w:t>1</w:t>
            </w:r>
          </w:p>
        </w:tc>
        <w:tc>
          <w:tcPr>
            <w:tcW w:w="1123" w:type="dxa"/>
          </w:tcPr>
          <w:p w14:paraId="1B4F1719" w14:textId="2858EC77" w:rsidR="003A11FC" w:rsidRPr="00854139" w:rsidRDefault="00652CC5" w:rsidP="003A11FC">
            <w:pPr>
              <w:spacing w:after="20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bCs/>
                <w:sz w:val="20"/>
                <w:szCs w:val="20"/>
                <w:lang w:val="en-GB"/>
              </w:rPr>
            </w:pPr>
            <w:r>
              <w:rPr>
                <w:b w:val="0"/>
                <w:bCs/>
                <w:sz w:val="20"/>
                <w:szCs w:val="20"/>
                <w:lang w:val="en-GB"/>
              </w:rPr>
              <w:t>0.0</w:t>
            </w:r>
            <w:r w:rsidR="00816E6C">
              <w:rPr>
                <w:b w:val="0"/>
                <w:bCs/>
                <w:sz w:val="20"/>
                <w:szCs w:val="20"/>
                <w:lang w:val="en-GB"/>
              </w:rPr>
              <w:t>88</w:t>
            </w:r>
          </w:p>
        </w:tc>
        <w:tc>
          <w:tcPr>
            <w:tcW w:w="1123" w:type="dxa"/>
          </w:tcPr>
          <w:p w14:paraId="4435CC95" w14:textId="48F0D78C" w:rsidR="003A11FC" w:rsidRPr="00854139" w:rsidRDefault="00652CC5" w:rsidP="003A11FC">
            <w:pPr>
              <w:spacing w:after="20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bCs/>
                <w:sz w:val="20"/>
                <w:szCs w:val="20"/>
                <w:lang w:val="en-GB"/>
              </w:rPr>
            </w:pPr>
            <w:r>
              <w:rPr>
                <w:b w:val="0"/>
                <w:bCs/>
                <w:sz w:val="20"/>
                <w:szCs w:val="20"/>
                <w:lang w:val="en-GB"/>
              </w:rPr>
              <w:t>0.</w:t>
            </w:r>
            <w:r w:rsidR="001D6199">
              <w:rPr>
                <w:b w:val="0"/>
                <w:bCs/>
                <w:sz w:val="20"/>
                <w:szCs w:val="20"/>
                <w:lang w:val="en-GB"/>
              </w:rPr>
              <w:t>086</w:t>
            </w:r>
          </w:p>
        </w:tc>
        <w:tc>
          <w:tcPr>
            <w:tcW w:w="1081" w:type="dxa"/>
          </w:tcPr>
          <w:p w14:paraId="068500CA" w14:textId="1020A28A" w:rsidR="003A11FC" w:rsidRPr="00854139" w:rsidRDefault="00652CC5" w:rsidP="003A11FC">
            <w:pPr>
              <w:spacing w:after="20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bCs/>
                <w:sz w:val="20"/>
                <w:szCs w:val="20"/>
                <w:lang w:val="en-GB"/>
              </w:rPr>
            </w:pPr>
            <w:r>
              <w:rPr>
                <w:b w:val="0"/>
                <w:bCs/>
                <w:sz w:val="20"/>
                <w:szCs w:val="20"/>
                <w:lang w:val="en-GB"/>
              </w:rPr>
              <w:t>0.</w:t>
            </w:r>
            <w:r w:rsidR="00EA3618">
              <w:rPr>
                <w:b w:val="0"/>
                <w:bCs/>
                <w:sz w:val="20"/>
                <w:szCs w:val="20"/>
                <w:lang w:val="en-GB"/>
              </w:rPr>
              <w:t>095</w:t>
            </w:r>
          </w:p>
        </w:tc>
      </w:tr>
      <w:tr w:rsidR="003A11FC" w:rsidRPr="00216CA5" w14:paraId="29BEA14E" w14:textId="377BFBC8" w:rsidTr="00215F3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0" w:type="dxa"/>
          </w:tcPr>
          <w:p w14:paraId="2BF32493" w14:textId="534BF4C5" w:rsidR="003A11FC" w:rsidRPr="00225624" w:rsidRDefault="003A11FC" w:rsidP="003A11FC">
            <w:pPr>
              <w:spacing w:after="200"/>
              <w:rPr>
                <w:b/>
                <w:sz w:val="20"/>
                <w:szCs w:val="20"/>
                <w:lang w:val="en-GB"/>
              </w:rPr>
            </w:pPr>
            <w:r w:rsidRPr="00225624">
              <w:rPr>
                <w:b/>
                <w:sz w:val="20"/>
                <w:szCs w:val="20"/>
                <w:lang w:val="en-GB"/>
              </w:rPr>
              <w:t>Tied full-cov</w:t>
            </w:r>
          </w:p>
        </w:tc>
        <w:tc>
          <w:tcPr>
            <w:tcW w:w="850" w:type="dxa"/>
          </w:tcPr>
          <w:p w14:paraId="012AB9A7" w14:textId="0492DFC8" w:rsidR="003A11FC" w:rsidRPr="00854139" w:rsidRDefault="00652CC5" w:rsidP="003A11FC">
            <w:pPr>
              <w:spacing w:after="20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/>
                <w:sz w:val="20"/>
                <w:szCs w:val="20"/>
                <w:lang w:val="en-GB"/>
              </w:rPr>
            </w:pPr>
            <w:r>
              <w:rPr>
                <w:b w:val="0"/>
                <w:bCs/>
                <w:sz w:val="20"/>
                <w:szCs w:val="20"/>
                <w:lang w:val="en-GB"/>
              </w:rPr>
              <w:t>0.048</w:t>
            </w:r>
          </w:p>
        </w:tc>
        <w:tc>
          <w:tcPr>
            <w:tcW w:w="1064" w:type="dxa"/>
          </w:tcPr>
          <w:p w14:paraId="5F20E09B" w14:textId="503D6E60" w:rsidR="003A11FC" w:rsidRPr="0072624F" w:rsidRDefault="00652CC5" w:rsidP="003A11FC">
            <w:pPr>
              <w:spacing w:after="20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color w:val="FF0000"/>
                <w:sz w:val="20"/>
                <w:szCs w:val="20"/>
                <w:lang w:val="en-GB"/>
              </w:rPr>
            </w:pPr>
            <w:r w:rsidRPr="0072624F">
              <w:rPr>
                <w:b w:val="0"/>
                <w:color w:val="FF0000"/>
                <w:sz w:val="20"/>
                <w:szCs w:val="20"/>
                <w:lang w:val="en-GB"/>
              </w:rPr>
              <w:t>0.0</w:t>
            </w:r>
            <w:r w:rsidR="00D31B47" w:rsidRPr="0072624F">
              <w:rPr>
                <w:b w:val="0"/>
                <w:color w:val="FF0000"/>
                <w:sz w:val="20"/>
                <w:szCs w:val="20"/>
                <w:lang w:val="en-GB"/>
              </w:rPr>
              <w:t>3</w:t>
            </w:r>
          </w:p>
        </w:tc>
        <w:tc>
          <w:tcPr>
            <w:tcW w:w="1098" w:type="dxa"/>
          </w:tcPr>
          <w:p w14:paraId="0B558935" w14:textId="6328CC90" w:rsidR="003A11FC" w:rsidRPr="0072624F" w:rsidRDefault="00652CC5" w:rsidP="003A11FC">
            <w:pPr>
              <w:spacing w:after="20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color w:val="FF0000"/>
                <w:sz w:val="20"/>
                <w:szCs w:val="20"/>
                <w:lang w:val="en-GB"/>
              </w:rPr>
            </w:pPr>
            <w:r w:rsidRPr="0072624F">
              <w:rPr>
                <w:b w:val="0"/>
                <w:color w:val="FF0000"/>
                <w:sz w:val="20"/>
                <w:szCs w:val="20"/>
                <w:lang w:val="en-GB"/>
              </w:rPr>
              <w:t>0.03</w:t>
            </w:r>
          </w:p>
        </w:tc>
        <w:tc>
          <w:tcPr>
            <w:tcW w:w="1123" w:type="dxa"/>
          </w:tcPr>
          <w:p w14:paraId="6B7D6E99" w14:textId="04B0A5E6" w:rsidR="003A11FC" w:rsidRPr="0072624F" w:rsidRDefault="00652CC5" w:rsidP="003A11FC">
            <w:pPr>
              <w:spacing w:after="20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color w:val="FF0000"/>
                <w:sz w:val="20"/>
                <w:szCs w:val="20"/>
                <w:lang w:val="en-GB"/>
              </w:rPr>
            </w:pPr>
            <w:r w:rsidRPr="0072624F">
              <w:rPr>
                <w:b w:val="0"/>
                <w:color w:val="FF0000"/>
                <w:sz w:val="20"/>
                <w:szCs w:val="20"/>
                <w:lang w:val="en-GB"/>
              </w:rPr>
              <w:t>0.03</w:t>
            </w:r>
            <w:r w:rsidR="00D31B47" w:rsidRPr="0072624F">
              <w:rPr>
                <w:b w:val="0"/>
                <w:color w:val="FF0000"/>
                <w:sz w:val="20"/>
                <w:szCs w:val="20"/>
                <w:lang w:val="en-GB"/>
              </w:rPr>
              <w:t>2</w:t>
            </w:r>
          </w:p>
        </w:tc>
        <w:tc>
          <w:tcPr>
            <w:tcW w:w="1123" w:type="dxa"/>
          </w:tcPr>
          <w:p w14:paraId="4608D433" w14:textId="2ED3138E" w:rsidR="003A11FC" w:rsidRPr="0072624F" w:rsidRDefault="00652CC5" w:rsidP="003A11FC">
            <w:pPr>
              <w:spacing w:after="20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color w:val="FF0000"/>
                <w:sz w:val="20"/>
                <w:szCs w:val="20"/>
                <w:lang w:val="en-GB"/>
              </w:rPr>
            </w:pPr>
            <w:r w:rsidRPr="0072624F">
              <w:rPr>
                <w:b w:val="0"/>
                <w:color w:val="FF0000"/>
                <w:sz w:val="20"/>
                <w:szCs w:val="20"/>
                <w:lang w:val="en-GB"/>
              </w:rPr>
              <w:t>0.03</w:t>
            </w:r>
            <w:r w:rsidR="00D31B47" w:rsidRPr="0072624F">
              <w:rPr>
                <w:b w:val="0"/>
                <w:color w:val="FF0000"/>
                <w:sz w:val="20"/>
                <w:szCs w:val="20"/>
                <w:lang w:val="en-GB"/>
              </w:rPr>
              <w:t>5</w:t>
            </w:r>
          </w:p>
        </w:tc>
        <w:tc>
          <w:tcPr>
            <w:tcW w:w="1123" w:type="dxa"/>
          </w:tcPr>
          <w:p w14:paraId="5BC182AA" w14:textId="4A0DD318" w:rsidR="003A11FC" w:rsidRPr="0072624F" w:rsidRDefault="00652CC5" w:rsidP="003A11FC">
            <w:pPr>
              <w:spacing w:after="20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color w:val="FF0000"/>
                <w:sz w:val="20"/>
                <w:szCs w:val="20"/>
                <w:lang w:val="en-GB"/>
              </w:rPr>
            </w:pPr>
            <w:r w:rsidRPr="0072624F">
              <w:rPr>
                <w:b w:val="0"/>
                <w:color w:val="FF0000"/>
                <w:sz w:val="20"/>
                <w:szCs w:val="20"/>
                <w:lang w:val="en-GB"/>
              </w:rPr>
              <w:t>0.03</w:t>
            </w:r>
            <w:r w:rsidR="00D31B47" w:rsidRPr="0072624F">
              <w:rPr>
                <w:b w:val="0"/>
                <w:color w:val="FF0000"/>
                <w:sz w:val="20"/>
                <w:szCs w:val="20"/>
                <w:lang w:val="en-GB"/>
              </w:rPr>
              <w:t>5</w:t>
            </w:r>
          </w:p>
        </w:tc>
        <w:tc>
          <w:tcPr>
            <w:tcW w:w="1081" w:type="dxa"/>
          </w:tcPr>
          <w:p w14:paraId="2A76FC8D" w14:textId="0F49B909" w:rsidR="003A11FC" w:rsidRPr="0072624F" w:rsidRDefault="00652CC5" w:rsidP="003A11FC">
            <w:pPr>
              <w:spacing w:after="20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color w:val="FF0000"/>
                <w:sz w:val="20"/>
                <w:szCs w:val="20"/>
                <w:lang w:val="en-GB"/>
              </w:rPr>
            </w:pPr>
            <w:r w:rsidRPr="0072624F">
              <w:rPr>
                <w:b w:val="0"/>
                <w:color w:val="FF0000"/>
                <w:sz w:val="20"/>
                <w:szCs w:val="20"/>
                <w:lang w:val="en-GB"/>
              </w:rPr>
              <w:t>0.0</w:t>
            </w:r>
            <w:r w:rsidR="00D31B47" w:rsidRPr="0072624F">
              <w:rPr>
                <w:b w:val="0"/>
                <w:color w:val="FF0000"/>
                <w:sz w:val="20"/>
                <w:szCs w:val="20"/>
                <w:lang w:val="en-GB"/>
              </w:rPr>
              <w:t>39</w:t>
            </w:r>
          </w:p>
        </w:tc>
      </w:tr>
      <w:tr w:rsidR="003A11FC" w:rsidRPr="00216CA5" w14:paraId="645E6CF4" w14:textId="31C37F58" w:rsidTr="00215F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0" w:type="dxa"/>
          </w:tcPr>
          <w:p w14:paraId="113EF63F" w14:textId="2B4D9983" w:rsidR="003A11FC" w:rsidRPr="00225624" w:rsidRDefault="003A11FC" w:rsidP="003A11FC">
            <w:pPr>
              <w:spacing w:after="200"/>
              <w:rPr>
                <w:b/>
                <w:sz w:val="20"/>
                <w:szCs w:val="20"/>
                <w:lang w:val="en-GB"/>
              </w:rPr>
            </w:pPr>
            <w:r w:rsidRPr="00225624">
              <w:rPr>
                <w:b/>
                <w:sz w:val="20"/>
                <w:szCs w:val="20"/>
                <w:lang w:val="en-GB"/>
              </w:rPr>
              <w:t>Tied Diag-cov</w:t>
            </w:r>
          </w:p>
        </w:tc>
        <w:tc>
          <w:tcPr>
            <w:tcW w:w="850" w:type="dxa"/>
          </w:tcPr>
          <w:p w14:paraId="4A06ECEA" w14:textId="64273FE5" w:rsidR="003A11FC" w:rsidRPr="00854139" w:rsidRDefault="00652CC5" w:rsidP="003A11FC">
            <w:pPr>
              <w:spacing w:after="20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bCs/>
                <w:sz w:val="20"/>
                <w:szCs w:val="20"/>
                <w:lang w:val="en-GB"/>
              </w:rPr>
            </w:pPr>
            <w:r>
              <w:rPr>
                <w:b w:val="0"/>
                <w:bCs/>
                <w:sz w:val="20"/>
                <w:szCs w:val="20"/>
                <w:lang w:val="en-GB"/>
              </w:rPr>
              <w:t>0.</w:t>
            </w:r>
            <w:r w:rsidR="00EA6AC3">
              <w:rPr>
                <w:b w:val="0"/>
                <w:bCs/>
                <w:sz w:val="20"/>
                <w:szCs w:val="20"/>
                <w:lang w:val="en-GB"/>
              </w:rPr>
              <w:t>402</w:t>
            </w:r>
          </w:p>
        </w:tc>
        <w:tc>
          <w:tcPr>
            <w:tcW w:w="1064" w:type="dxa"/>
          </w:tcPr>
          <w:p w14:paraId="06BBB9A8" w14:textId="1BA09B28" w:rsidR="003A11FC" w:rsidRPr="00854139" w:rsidRDefault="00652CC5" w:rsidP="003A11FC">
            <w:pPr>
              <w:spacing w:after="20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bCs/>
                <w:sz w:val="20"/>
                <w:szCs w:val="20"/>
                <w:lang w:val="en-GB"/>
              </w:rPr>
            </w:pPr>
            <w:r>
              <w:rPr>
                <w:b w:val="0"/>
                <w:bCs/>
                <w:sz w:val="20"/>
                <w:szCs w:val="20"/>
                <w:lang w:val="en-GB"/>
              </w:rPr>
              <w:t>0.10</w:t>
            </w:r>
            <w:r w:rsidR="00EA6AC3">
              <w:rPr>
                <w:b w:val="0"/>
                <w:bCs/>
                <w:sz w:val="20"/>
                <w:szCs w:val="20"/>
                <w:lang w:val="en-GB"/>
              </w:rPr>
              <w:t>5</w:t>
            </w:r>
          </w:p>
        </w:tc>
        <w:tc>
          <w:tcPr>
            <w:tcW w:w="1098" w:type="dxa"/>
          </w:tcPr>
          <w:p w14:paraId="6ACE240A" w14:textId="1F22E308" w:rsidR="003A11FC" w:rsidRPr="00854139" w:rsidRDefault="00652CC5" w:rsidP="003A11FC">
            <w:pPr>
              <w:spacing w:after="20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bCs/>
                <w:sz w:val="20"/>
                <w:szCs w:val="20"/>
                <w:lang w:val="en-GB"/>
              </w:rPr>
            </w:pPr>
            <w:r>
              <w:rPr>
                <w:b w:val="0"/>
                <w:bCs/>
                <w:sz w:val="20"/>
                <w:szCs w:val="20"/>
                <w:lang w:val="en-GB"/>
              </w:rPr>
              <w:t>0.08</w:t>
            </w:r>
            <w:r w:rsidR="00EA6AC3">
              <w:rPr>
                <w:b w:val="0"/>
                <w:bCs/>
                <w:sz w:val="20"/>
                <w:szCs w:val="20"/>
                <w:lang w:val="en-GB"/>
              </w:rPr>
              <w:t>2</w:t>
            </w:r>
          </w:p>
        </w:tc>
        <w:tc>
          <w:tcPr>
            <w:tcW w:w="1123" w:type="dxa"/>
          </w:tcPr>
          <w:p w14:paraId="014994D0" w14:textId="122A348D" w:rsidR="003A11FC" w:rsidRPr="00854139" w:rsidRDefault="00652CC5" w:rsidP="003A11FC">
            <w:pPr>
              <w:spacing w:after="20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bCs/>
                <w:sz w:val="20"/>
                <w:szCs w:val="20"/>
                <w:lang w:val="en-GB"/>
              </w:rPr>
            </w:pPr>
            <w:r>
              <w:rPr>
                <w:b w:val="0"/>
                <w:bCs/>
                <w:sz w:val="20"/>
                <w:szCs w:val="20"/>
                <w:lang w:val="en-GB"/>
              </w:rPr>
              <w:t>0.08</w:t>
            </w:r>
            <w:r w:rsidR="00EA6AC3">
              <w:rPr>
                <w:b w:val="0"/>
                <w:bCs/>
                <w:sz w:val="20"/>
                <w:szCs w:val="20"/>
                <w:lang w:val="en-GB"/>
              </w:rPr>
              <w:t>3</w:t>
            </w:r>
          </w:p>
        </w:tc>
        <w:tc>
          <w:tcPr>
            <w:tcW w:w="1123" w:type="dxa"/>
          </w:tcPr>
          <w:p w14:paraId="7EDEA8BB" w14:textId="331A4094" w:rsidR="003A11FC" w:rsidRPr="00652CC5" w:rsidRDefault="00652CC5" w:rsidP="00652CC5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  <w:r w:rsidRPr="00652CC5">
              <w:rPr>
                <w:sz w:val="20"/>
                <w:szCs w:val="20"/>
                <w:lang w:val="en-GB"/>
              </w:rPr>
              <w:t>0.07</w:t>
            </w:r>
            <w:r w:rsidR="00EA6AC3">
              <w:rPr>
                <w:sz w:val="20"/>
                <w:szCs w:val="20"/>
                <w:lang w:val="en-GB"/>
              </w:rPr>
              <w:t>2</w:t>
            </w:r>
          </w:p>
        </w:tc>
        <w:tc>
          <w:tcPr>
            <w:tcW w:w="1123" w:type="dxa"/>
          </w:tcPr>
          <w:p w14:paraId="3EFBFE7A" w14:textId="47B7973C" w:rsidR="003A11FC" w:rsidRPr="00652CC5" w:rsidRDefault="00652CC5" w:rsidP="00652CC5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  <w:r w:rsidRPr="00652CC5">
              <w:rPr>
                <w:sz w:val="20"/>
                <w:szCs w:val="20"/>
                <w:lang w:val="en-GB"/>
              </w:rPr>
              <w:t>0.0</w:t>
            </w:r>
            <w:r w:rsidR="00EA6AC3">
              <w:rPr>
                <w:sz w:val="20"/>
                <w:szCs w:val="20"/>
                <w:lang w:val="en-GB"/>
              </w:rPr>
              <w:t>68</w:t>
            </w:r>
          </w:p>
        </w:tc>
        <w:tc>
          <w:tcPr>
            <w:tcW w:w="1081" w:type="dxa"/>
          </w:tcPr>
          <w:p w14:paraId="33F92FCE" w14:textId="11007123" w:rsidR="003A11FC" w:rsidRPr="00854139" w:rsidRDefault="00652CC5" w:rsidP="003A11FC">
            <w:pPr>
              <w:spacing w:after="20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bCs/>
                <w:sz w:val="20"/>
                <w:szCs w:val="20"/>
                <w:lang w:val="en-GB"/>
              </w:rPr>
            </w:pPr>
            <w:r>
              <w:rPr>
                <w:b w:val="0"/>
                <w:bCs/>
                <w:sz w:val="20"/>
                <w:szCs w:val="20"/>
                <w:lang w:val="en-GB"/>
              </w:rPr>
              <w:t>0.0</w:t>
            </w:r>
            <w:r w:rsidR="00EA6AC3">
              <w:rPr>
                <w:b w:val="0"/>
                <w:bCs/>
                <w:sz w:val="20"/>
                <w:szCs w:val="20"/>
                <w:lang w:val="en-GB"/>
              </w:rPr>
              <w:t>69</w:t>
            </w:r>
          </w:p>
        </w:tc>
      </w:tr>
      <w:tr w:rsidR="003A11FC" w:rsidRPr="00216CA5" w14:paraId="6929883E" w14:textId="77777777" w:rsidTr="00215F3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0" w:type="dxa"/>
          </w:tcPr>
          <w:p w14:paraId="19764643" w14:textId="77777777" w:rsidR="003A11FC" w:rsidRPr="00215F31" w:rsidRDefault="003A11FC" w:rsidP="003A11FC">
            <w:pPr>
              <w:spacing w:after="200"/>
              <w:rPr>
                <w:sz w:val="20"/>
                <w:szCs w:val="20"/>
                <w:lang w:val="en-GB"/>
              </w:rPr>
            </w:pPr>
          </w:p>
        </w:tc>
        <w:tc>
          <w:tcPr>
            <w:tcW w:w="7462" w:type="dxa"/>
            <w:gridSpan w:val="7"/>
          </w:tcPr>
          <w:p w14:paraId="7796A449" w14:textId="19765CA0" w:rsidR="003A11FC" w:rsidRPr="00215F31" w:rsidRDefault="003A11FC" w:rsidP="003A11FC">
            <w:pPr>
              <w:spacing w:after="20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0"/>
                <w:szCs w:val="20"/>
                <w:lang w:val="en-GB"/>
              </w:rPr>
            </w:pPr>
            <w:proofErr w:type="spellStart"/>
            <w:r w:rsidRPr="00215F31">
              <w:rPr>
                <w:sz w:val="20"/>
                <w:szCs w:val="20"/>
                <w:lang w:val="en-GB"/>
              </w:rPr>
              <w:t>Gaussianized</w:t>
            </w:r>
            <w:proofErr w:type="spellEnd"/>
          </w:p>
        </w:tc>
      </w:tr>
      <w:tr w:rsidR="003A11FC" w:rsidRPr="00216CA5" w14:paraId="1927C065" w14:textId="77777777" w:rsidTr="00215F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0" w:type="dxa"/>
          </w:tcPr>
          <w:p w14:paraId="20A72A91" w14:textId="7C40312A" w:rsidR="003A11FC" w:rsidRPr="00225624" w:rsidRDefault="003A11FC" w:rsidP="003A11FC">
            <w:pPr>
              <w:spacing w:after="200"/>
              <w:rPr>
                <w:b/>
                <w:sz w:val="20"/>
                <w:szCs w:val="20"/>
                <w:lang w:val="en-GB"/>
              </w:rPr>
            </w:pPr>
            <w:r w:rsidRPr="00225624">
              <w:rPr>
                <w:b/>
                <w:sz w:val="20"/>
                <w:szCs w:val="20"/>
                <w:lang w:val="en-GB"/>
              </w:rPr>
              <w:t>Full-cov</w:t>
            </w:r>
          </w:p>
        </w:tc>
        <w:tc>
          <w:tcPr>
            <w:tcW w:w="850" w:type="dxa"/>
          </w:tcPr>
          <w:p w14:paraId="77EDE588" w14:textId="0A1696EB" w:rsidR="003A11FC" w:rsidRPr="00854139" w:rsidRDefault="0033707A" w:rsidP="003A11FC">
            <w:pPr>
              <w:spacing w:after="20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bCs/>
                <w:sz w:val="20"/>
                <w:szCs w:val="20"/>
                <w:lang w:val="en-GB"/>
              </w:rPr>
            </w:pPr>
            <w:r>
              <w:rPr>
                <w:b w:val="0"/>
                <w:bCs/>
                <w:sz w:val="20"/>
                <w:szCs w:val="20"/>
                <w:lang w:val="en-GB"/>
              </w:rPr>
              <w:t>0.05</w:t>
            </w:r>
            <w:r w:rsidR="00F20426">
              <w:rPr>
                <w:b w:val="0"/>
                <w:bCs/>
                <w:sz w:val="20"/>
                <w:szCs w:val="20"/>
                <w:lang w:val="en-GB"/>
              </w:rPr>
              <w:t>3</w:t>
            </w:r>
          </w:p>
        </w:tc>
        <w:tc>
          <w:tcPr>
            <w:tcW w:w="1064" w:type="dxa"/>
          </w:tcPr>
          <w:p w14:paraId="7C8B9753" w14:textId="213FE651" w:rsidR="003A11FC" w:rsidRPr="00854139" w:rsidRDefault="0033707A" w:rsidP="003A11FC">
            <w:pPr>
              <w:spacing w:after="20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bCs/>
                <w:sz w:val="20"/>
                <w:szCs w:val="20"/>
                <w:lang w:val="en-GB"/>
              </w:rPr>
            </w:pPr>
            <w:r>
              <w:rPr>
                <w:b w:val="0"/>
                <w:bCs/>
                <w:sz w:val="20"/>
                <w:szCs w:val="20"/>
                <w:lang w:val="en-GB"/>
              </w:rPr>
              <w:t>0.0</w:t>
            </w:r>
            <w:r w:rsidR="00D06664">
              <w:rPr>
                <w:b w:val="0"/>
                <w:bCs/>
                <w:sz w:val="20"/>
                <w:szCs w:val="20"/>
                <w:lang w:val="en-GB"/>
              </w:rPr>
              <w:t>47</w:t>
            </w:r>
          </w:p>
        </w:tc>
        <w:tc>
          <w:tcPr>
            <w:tcW w:w="1098" w:type="dxa"/>
          </w:tcPr>
          <w:p w14:paraId="12395459" w14:textId="4428DDC8" w:rsidR="003A11FC" w:rsidRPr="00854139" w:rsidRDefault="0033707A" w:rsidP="003A11FC">
            <w:pPr>
              <w:spacing w:after="20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bCs/>
                <w:sz w:val="20"/>
                <w:szCs w:val="20"/>
                <w:lang w:val="en-GB"/>
              </w:rPr>
            </w:pPr>
            <w:r>
              <w:rPr>
                <w:b w:val="0"/>
                <w:bCs/>
                <w:sz w:val="20"/>
                <w:szCs w:val="20"/>
                <w:lang w:val="en-GB"/>
              </w:rPr>
              <w:t>0.04</w:t>
            </w:r>
            <w:r w:rsidR="00AC45F1">
              <w:rPr>
                <w:b w:val="0"/>
                <w:bCs/>
                <w:sz w:val="20"/>
                <w:szCs w:val="20"/>
                <w:lang w:val="en-GB"/>
              </w:rPr>
              <w:t>8</w:t>
            </w:r>
          </w:p>
        </w:tc>
        <w:tc>
          <w:tcPr>
            <w:tcW w:w="1123" w:type="dxa"/>
          </w:tcPr>
          <w:p w14:paraId="3C65A449" w14:textId="7A2A8D43" w:rsidR="003A11FC" w:rsidRPr="00854139" w:rsidRDefault="0033707A" w:rsidP="003A11FC">
            <w:pPr>
              <w:spacing w:after="20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bCs/>
                <w:sz w:val="20"/>
                <w:szCs w:val="20"/>
                <w:lang w:val="en-GB"/>
              </w:rPr>
            </w:pPr>
            <w:r>
              <w:rPr>
                <w:b w:val="0"/>
                <w:bCs/>
                <w:sz w:val="20"/>
                <w:szCs w:val="20"/>
                <w:lang w:val="en-GB"/>
              </w:rPr>
              <w:t>0.0</w:t>
            </w:r>
            <w:r w:rsidR="00AC45F1">
              <w:rPr>
                <w:b w:val="0"/>
                <w:bCs/>
                <w:sz w:val="20"/>
                <w:szCs w:val="20"/>
                <w:lang w:val="en-GB"/>
              </w:rPr>
              <w:t>55</w:t>
            </w:r>
          </w:p>
        </w:tc>
        <w:tc>
          <w:tcPr>
            <w:tcW w:w="1123" w:type="dxa"/>
          </w:tcPr>
          <w:p w14:paraId="225C6913" w14:textId="77AC0658" w:rsidR="003A11FC" w:rsidRPr="00854139" w:rsidRDefault="0033707A" w:rsidP="003A11FC">
            <w:pPr>
              <w:spacing w:after="20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bCs/>
                <w:sz w:val="20"/>
                <w:szCs w:val="20"/>
                <w:lang w:val="en-GB"/>
              </w:rPr>
            </w:pPr>
            <w:r>
              <w:rPr>
                <w:b w:val="0"/>
                <w:bCs/>
                <w:sz w:val="20"/>
                <w:szCs w:val="20"/>
                <w:lang w:val="en-GB"/>
              </w:rPr>
              <w:t>0.0</w:t>
            </w:r>
            <w:r w:rsidR="00527AC8">
              <w:rPr>
                <w:b w:val="0"/>
                <w:bCs/>
                <w:sz w:val="20"/>
                <w:szCs w:val="20"/>
                <w:lang w:val="en-GB"/>
              </w:rPr>
              <w:t>64</w:t>
            </w:r>
          </w:p>
        </w:tc>
        <w:tc>
          <w:tcPr>
            <w:tcW w:w="1123" w:type="dxa"/>
          </w:tcPr>
          <w:p w14:paraId="4E37CE99" w14:textId="3FC41097" w:rsidR="003A11FC" w:rsidRPr="00854139" w:rsidRDefault="0033707A" w:rsidP="003A11FC">
            <w:pPr>
              <w:spacing w:after="20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bCs/>
                <w:sz w:val="20"/>
                <w:szCs w:val="20"/>
                <w:lang w:val="en-GB"/>
              </w:rPr>
            </w:pPr>
            <w:r>
              <w:rPr>
                <w:b w:val="0"/>
                <w:bCs/>
                <w:sz w:val="20"/>
                <w:szCs w:val="20"/>
                <w:lang w:val="en-GB"/>
              </w:rPr>
              <w:t>0.</w:t>
            </w:r>
            <w:r w:rsidR="00527AC8">
              <w:rPr>
                <w:b w:val="0"/>
                <w:bCs/>
                <w:sz w:val="20"/>
                <w:szCs w:val="20"/>
                <w:lang w:val="en-GB"/>
              </w:rPr>
              <w:t>089</w:t>
            </w:r>
          </w:p>
        </w:tc>
        <w:tc>
          <w:tcPr>
            <w:tcW w:w="1081" w:type="dxa"/>
          </w:tcPr>
          <w:p w14:paraId="4DFDB579" w14:textId="796C0405" w:rsidR="003A11FC" w:rsidRPr="00854139" w:rsidRDefault="0033707A" w:rsidP="003A11FC">
            <w:pPr>
              <w:spacing w:after="20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bCs/>
                <w:sz w:val="20"/>
                <w:szCs w:val="20"/>
                <w:lang w:val="en-GB"/>
              </w:rPr>
            </w:pPr>
            <w:r>
              <w:rPr>
                <w:b w:val="0"/>
                <w:bCs/>
                <w:sz w:val="20"/>
                <w:szCs w:val="20"/>
                <w:lang w:val="en-GB"/>
              </w:rPr>
              <w:t>0.</w:t>
            </w:r>
            <w:r w:rsidR="00527AC8">
              <w:rPr>
                <w:b w:val="0"/>
                <w:bCs/>
                <w:sz w:val="20"/>
                <w:szCs w:val="20"/>
                <w:lang w:val="en-GB"/>
              </w:rPr>
              <w:t>106</w:t>
            </w:r>
          </w:p>
        </w:tc>
      </w:tr>
      <w:tr w:rsidR="003A11FC" w:rsidRPr="00216CA5" w14:paraId="027E0EEE" w14:textId="77777777" w:rsidTr="00215F3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0" w:type="dxa"/>
          </w:tcPr>
          <w:p w14:paraId="7EF4C42A" w14:textId="390F852C" w:rsidR="003A11FC" w:rsidRPr="00225624" w:rsidRDefault="003A11FC" w:rsidP="003A11FC">
            <w:pPr>
              <w:spacing w:after="200"/>
              <w:rPr>
                <w:b/>
                <w:sz w:val="20"/>
                <w:szCs w:val="20"/>
                <w:lang w:val="en-GB"/>
              </w:rPr>
            </w:pPr>
            <w:r w:rsidRPr="00225624">
              <w:rPr>
                <w:b/>
                <w:sz w:val="20"/>
                <w:szCs w:val="20"/>
                <w:lang w:val="en-GB"/>
              </w:rPr>
              <w:t>Diag-cov</w:t>
            </w:r>
          </w:p>
        </w:tc>
        <w:tc>
          <w:tcPr>
            <w:tcW w:w="850" w:type="dxa"/>
          </w:tcPr>
          <w:p w14:paraId="6C55ACEC" w14:textId="7D56CCB2" w:rsidR="003A11FC" w:rsidRPr="00093CCC" w:rsidRDefault="00652CC5" w:rsidP="003A11FC">
            <w:pPr>
              <w:spacing w:after="20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0"/>
                <w:szCs w:val="20"/>
                <w:lang w:val="en-GB"/>
              </w:rPr>
            </w:pPr>
            <w:r w:rsidRPr="00093CCC">
              <w:rPr>
                <w:b w:val="0"/>
                <w:sz w:val="20"/>
                <w:szCs w:val="20"/>
                <w:lang w:val="en-GB"/>
              </w:rPr>
              <w:t>0.34</w:t>
            </w:r>
            <w:r w:rsidR="007163D4" w:rsidRPr="00093CCC">
              <w:rPr>
                <w:b w:val="0"/>
                <w:sz w:val="20"/>
                <w:szCs w:val="20"/>
                <w:lang w:val="en-GB"/>
              </w:rPr>
              <w:t>6</w:t>
            </w:r>
          </w:p>
        </w:tc>
        <w:tc>
          <w:tcPr>
            <w:tcW w:w="1064" w:type="dxa"/>
          </w:tcPr>
          <w:p w14:paraId="2DD7D644" w14:textId="0B581BA0" w:rsidR="003A11FC" w:rsidRPr="00854139" w:rsidRDefault="00652CC5" w:rsidP="003A11FC">
            <w:pPr>
              <w:spacing w:after="20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/>
                <w:sz w:val="20"/>
                <w:szCs w:val="20"/>
                <w:lang w:val="en-GB"/>
              </w:rPr>
            </w:pPr>
            <w:r>
              <w:rPr>
                <w:b w:val="0"/>
                <w:bCs/>
                <w:sz w:val="20"/>
                <w:szCs w:val="20"/>
                <w:lang w:val="en-GB"/>
              </w:rPr>
              <w:t>0.12</w:t>
            </w:r>
            <w:r w:rsidR="007163D4">
              <w:rPr>
                <w:b w:val="0"/>
                <w:bCs/>
                <w:sz w:val="20"/>
                <w:szCs w:val="20"/>
                <w:lang w:val="en-GB"/>
              </w:rPr>
              <w:t>7</w:t>
            </w:r>
          </w:p>
        </w:tc>
        <w:tc>
          <w:tcPr>
            <w:tcW w:w="1098" w:type="dxa"/>
          </w:tcPr>
          <w:p w14:paraId="4C43C459" w14:textId="04D33401" w:rsidR="003A11FC" w:rsidRPr="00854139" w:rsidRDefault="00652CC5" w:rsidP="003A11FC">
            <w:pPr>
              <w:spacing w:after="20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/>
                <w:sz w:val="20"/>
                <w:szCs w:val="20"/>
                <w:lang w:val="en-GB"/>
              </w:rPr>
            </w:pPr>
            <w:r>
              <w:rPr>
                <w:b w:val="0"/>
                <w:bCs/>
                <w:sz w:val="20"/>
                <w:szCs w:val="20"/>
                <w:lang w:val="en-GB"/>
              </w:rPr>
              <w:t>0.10</w:t>
            </w:r>
            <w:r w:rsidR="007163D4">
              <w:rPr>
                <w:b w:val="0"/>
                <w:bCs/>
                <w:sz w:val="20"/>
                <w:szCs w:val="20"/>
                <w:lang w:val="en-GB"/>
              </w:rPr>
              <w:t>6</w:t>
            </w:r>
          </w:p>
        </w:tc>
        <w:tc>
          <w:tcPr>
            <w:tcW w:w="1123" w:type="dxa"/>
          </w:tcPr>
          <w:p w14:paraId="5ED05569" w14:textId="24E21F33" w:rsidR="003A11FC" w:rsidRPr="00854139" w:rsidRDefault="00652CC5" w:rsidP="003A11FC">
            <w:pPr>
              <w:spacing w:after="20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/>
                <w:sz w:val="20"/>
                <w:szCs w:val="20"/>
                <w:lang w:val="en-GB"/>
              </w:rPr>
            </w:pPr>
            <w:r>
              <w:rPr>
                <w:b w:val="0"/>
                <w:bCs/>
                <w:sz w:val="20"/>
                <w:szCs w:val="20"/>
                <w:lang w:val="en-GB"/>
              </w:rPr>
              <w:t>0.107</w:t>
            </w:r>
          </w:p>
        </w:tc>
        <w:tc>
          <w:tcPr>
            <w:tcW w:w="1123" w:type="dxa"/>
          </w:tcPr>
          <w:p w14:paraId="79697721" w14:textId="544CA739" w:rsidR="003A11FC" w:rsidRPr="00854139" w:rsidRDefault="00652CC5" w:rsidP="003A11FC">
            <w:pPr>
              <w:spacing w:after="20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/>
                <w:sz w:val="20"/>
                <w:szCs w:val="20"/>
                <w:lang w:val="en-GB"/>
              </w:rPr>
            </w:pPr>
            <w:r>
              <w:rPr>
                <w:b w:val="0"/>
                <w:bCs/>
                <w:sz w:val="20"/>
                <w:szCs w:val="20"/>
                <w:lang w:val="en-GB"/>
              </w:rPr>
              <w:t>0.</w:t>
            </w:r>
            <w:r w:rsidR="00AC7818">
              <w:rPr>
                <w:b w:val="0"/>
                <w:bCs/>
                <w:sz w:val="20"/>
                <w:szCs w:val="20"/>
                <w:lang w:val="en-GB"/>
              </w:rPr>
              <w:t>093</w:t>
            </w:r>
          </w:p>
        </w:tc>
        <w:tc>
          <w:tcPr>
            <w:tcW w:w="1123" w:type="dxa"/>
          </w:tcPr>
          <w:p w14:paraId="5E0C32F5" w14:textId="002A410D" w:rsidR="003A11FC" w:rsidRPr="00854139" w:rsidRDefault="00652CC5" w:rsidP="003A11FC">
            <w:pPr>
              <w:spacing w:after="20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/>
                <w:sz w:val="20"/>
                <w:szCs w:val="20"/>
                <w:lang w:val="en-GB"/>
              </w:rPr>
            </w:pPr>
            <w:r>
              <w:rPr>
                <w:b w:val="0"/>
                <w:bCs/>
                <w:sz w:val="20"/>
                <w:szCs w:val="20"/>
                <w:lang w:val="en-GB"/>
              </w:rPr>
              <w:t>0.</w:t>
            </w:r>
            <w:r w:rsidR="00AC7818">
              <w:rPr>
                <w:b w:val="0"/>
                <w:bCs/>
                <w:sz w:val="20"/>
                <w:szCs w:val="20"/>
                <w:lang w:val="en-GB"/>
              </w:rPr>
              <w:t>096</w:t>
            </w:r>
          </w:p>
        </w:tc>
        <w:tc>
          <w:tcPr>
            <w:tcW w:w="1081" w:type="dxa"/>
          </w:tcPr>
          <w:p w14:paraId="150BD884" w14:textId="692E02F3" w:rsidR="003A11FC" w:rsidRPr="00854139" w:rsidRDefault="00652CC5" w:rsidP="003A11FC">
            <w:pPr>
              <w:spacing w:after="20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/>
                <w:sz w:val="20"/>
                <w:szCs w:val="20"/>
                <w:lang w:val="en-GB"/>
              </w:rPr>
            </w:pPr>
            <w:r>
              <w:rPr>
                <w:b w:val="0"/>
                <w:bCs/>
                <w:sz w:val="20"/>
                <w:szCs w:val="20"/>
                <w:lang w:val="en-GB"/>
              </w:rPr>
              <w:t>0.1</w:t>
            </w:r>
            <w:r w:rsidR="00AC7818">
              <w:rPr>
                <w:b w:val="0"/>
                <w:bCs/>
                <w:sz w:val="20"/>
                <w:szCs w:val="20"/>
                <w:lang w:val="en-GB"/>
              </w:rPr>
              <w:t>01</w:t>
            </w:r>
          </w:p>
        </w:tc>
      </w:tr>
      <w:tr w:rsidR="003A11FC" w:rsidRPr="00216CA5" w14:paraId="37C95223" w14:textId="77777777" w:rsidTr="00215F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0" w:type="dxa"/>
          </w:tcPr>
          <w:p w14:paraId="4510339F" w14:textId="4160C81B" w:rsidR="003A11FC" w:rsidRPr="00225624" w:rsidRDefault="003A11FC" w:rsidP="003A11FC">
            <w:pPr>
              <w:spacing w:after="200"/>
              <w:rPr>
                <w:b/>
                <w:sz w:val="20"/>
                <w:szCs w:val="20"/>
                <w:lang w:val="en-GB"/>
              </w:rPr>
            </w:pPr>
            <w:r w:rsidRPr="00225624">
              <w:rPr>
                <w:b/>
                <w:sz w:val="20"/>
                <w:szCs w:val="20"/>
                <w:lang w:val="en-GB"/>
              </w:rPr>
              <w:t>Tied full-cov</w:t>
            </w:r>
          </w:p>
        </w:tc>
        <w:tc>
          <w:tcPr>
            <w:tcW w:w="850" w:type="dxa"/>
          </w:tcPr>
          <w:p w14:paraId="23EB9BFC" w14:textId="7DC4A88D" w:rsidR="003A11FC" w:rsidRPr="00854139" w:rsidRDefault="00652CC5" w:rsidP="003A11FC">
            <w:pPr>
              <w:spacing w:after="20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bCs/>
                <w:sz w:val="20"/>
                <w:szCs w:val="20"/>
                <w:lang w:val="en-GB"/>
              </w:rPr>
            </w:pPr>
            <w:r>
              <w:rPr>
                <w:b w:val="0"/>
                <w:bCs/>
                <w:sz w:val="20"/>
                <w:szCs w:val="20"/>
                <w:lang w:val="en-GB"/>
              </w:rPr>
              <w:t>0.06</w:t>
            </w:r>
            <w:r w:rsidR="00D31B47">
              <w:rPr>
                <w:b w:val="0"/>
                <w:bCs/>
                <w:sz w:val="20"/>
                <w:szCs w:val="20"/>
                <w:lang w:val="en-GB"/>
              </w:rPr>
              <w:t>2</w:t>
            </w:r>
          </w:p>
        </w:tc>
        <w:tc>
          <w:tcPr>
            <w:tcW w:w="1064" w:type="dxa"/>
          </w:tcPr>
          <w:p w14:paraId="20CBCF51" w14:textId="3DB9D4ED" w:rsidR="003A11FC" w:rsidRPr="00854139" w:rsidRDefault="00652CC5" w:rsidP="003A11FC">
            <w:pPr>
              <w:spacing w:after="20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bCs/>
                <w:sz w:val="20"/>
                <w:szCs w:val="20"/>
                <w:lang w:val="en-GB"/>
              </w:rPr>
            </w:pPr>
            <w:r>
              <w:rPr>
                <w:b w:val="0"/>
                <w:bCs/>
                <w:sz w:val="20"/>
                <w:szCs w:val="20"/>
                <w:lang w:val="en-GB"/>
              </w:rPr>
              <w:t>0.057</w:t>
            </w:r>
          </w:p>
        </w:tc>
        <w:tc>
          <w:tcPr>
            <w:tcW w:w="1098" w:type="dxa"/>
          </w:tcPr>
          <w:p w14:paraId="45DD15D1" w14:textId="3237DF59" w:rsidR="003A11FC" w:rsidRPr="00854139" w:rsidRDefault="00652CC5" w:rsidP="003A11FC">
            <w:pPr>
              <w:spacing w:after="20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bCs/>
                <w:sz w:val="20"/>
                <w:szCs w:val="20"/>
                <w:lang w:val="en-GB"/>
              </w:rPr>
            </w:pPr>
            <w:r>
              <w:rPr>
                <w:b w:val="0"/>
                <w:bCs/>
                <w:sz w:val="20"/>
                <w:szCs w:val="20"/>
                <w:lang w:val="en-GB"/>
              </w:rPr>
              <w:t>0.05</w:t>
            </w:r>
            <w:r w:rsidR="00FA375F">
              <w:rPr>
                <w:b w:val="0"/>
                <w:bCs/>
                <w:sz w:val="20"/>
                <w:szCs w:val="20"/>
                <w:lang w:val="en-GB"/>
              </w:rPr>
              <w:t>3</w:t>
            </w:r>
          </w:p>
        </w:tc>
        <w:tc>
          <w:tcPr>
            <w:tcW w:w="1123" w:type="dxa"/>
          </w:tcPr>
          <w:p w14:paraId="4D9AC007" w14:textId="50B97A27" w:rsidR="003A11FC" w:rsidRPr="00854139" w:rsidRDefault="00652CC5" w:rsidP="003A11FC">
            <w:pPr>
              <w:spacing w:after="20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bCs/>
                <w:sz w:val="20"/>
                <w:szCs w:val="20"/>
                <w:lang w:val="en-GB"/>
              </w:rPr>
            </w:pPr>
            <w:r>
              <w:rPr>
                <w:b w:val="0"/>
                <w:bCs/>
                <w:sz w:val="20"/>
                <w:szCs w:val="20"/>
                <w:lang w:val="en-GB"/>
              </w:rPr>
              <w:t>0.0</w:t>
            </w:r>
            <w:r w:rsidR="007A217F">
              <w:rPr>
                <w:b w:val="0"/>
                <w:bCs/>
                <w:sz w:val="20"/>
                <w:szCs w:val="20"/>
                <w:lang w:val="en-GB"/>
              </w:rPr>
              <w:t>46</w:t>
            </w:r>
          </w:p>
        </w:tc>
        <w:tc>
          <w:tcPr>
            <w:tcW w:w="1123" w:type="dxa"/>
          </w:tcPr>
          <w:p w14:paraId="44C5A2DC" w14:textId="10EA9064" w:rsidR="003A11FC" w:rsidRPr="00854139" w:rsidRDefault="00652CC5" w:rsidP="003A11FC">
            <w:pPr>
              <w:spacing w:after="20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bCs/>
                <w:sz w:val="20"/>
                <w:szCs w:val="20"/>
                <w:lang w:val="en-GB"/>
              </w:rPr>
            </w:pPr>
            <w:r>
              <w:rPr>
                <w:b w:val="0"/>
                <w:bCs/>
                <w:sz w:val="20"/>
                <w:szCs w:val="20"/>
                <w:lang w:val="en-GB"/>
              </w:rPr>
              <w:t>0.04</w:t>
            </w:r>
            <w:r w:rsidR="007A217F">
              <w:rPr>
                <w:b w:val="0"/>
                <w:bCs/>
                <w:sz w:val="20"/>
                <w:szCs w:val="20"/>
                <w:lang w:val="en-GB"/>
              </w:rPr>
              <w:t>3</w:t>
            </w:r>
          </w:p>
        </w:tc>
        <w:tc>
          <w:tcPr>
            <w:tcW w:w="1123" w:type="dxa"/>
          </w:tcPr>
          <w:p w14:paraId="6D05B559" w14:textId="732E24D6" w:rsidR="003A11FC" w:rsidRPr="00854139" w:rsidRDefault="00652CC5" w:rsidP="003A11FC">
            <w:pPr>
              <w:spacing w:after="20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bCs/>
                <w:sz w:val="20"/>
                <w:szCs w:val="20"/>
                <w:lang w:val="en-GB"/>
              </w:rPr>
            </w:pPr>
            <w:r>
              <w:rPr>
                <w:b w:val="0"/>
                <w:bCs/>
                <w:sz w:val="20"/>
                <w:szCs w:val="20"/>
                <w:lang w:val="en-GB"/>
              </w:rPr>
              <w:t>0.04</w:t>
            </w:r>
            <w:r w:rsidR="007A217F">
              <w:rPr>
                <w:b w:val="0"/>
                <w:bCs/>
                <w:sz w:val="20"/>
                <w:szCs w:val="20"/>
                <w:lang w:val="en-GB"/>
              </w:rPr>
              <w:t>2</w:t>
            </w:r>
          </w:p>
        </w:tc>
        <w:tc>
          <w:tcPr>
            <w:tcW w:w="1081" w:type="dxa"/>
          </w:tcPr>
          <w:p w14:paraId="0F0B18F6" w14:textId="2BC47325" w:rsidR="003A11FC" w:rsidRPr="00854139" w:rsidRDefault="00652CC5" w:rsidP="003A11FC">
            <w:pPr>
              <w:spacing w:after="20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bCs/>
                <w:sz w:val="20"/>
                <w:szCs w:val="20"/>
                <w:lang w:val="en-GB"/>
              </w:rPr>
            </w:pPr>
            <w:r>
              <w:rPr>
                <w:b w:val="0"/>
                <w:bCs/>
                <w:sz w:val="20"/>
                <w:szCs w:val="20"/>
                <w:lang w:val="en-GB"/>
              </w:rPr>
              <w:t>0.0</w:t>
            </w:r>
            <w:r w:rsidR="007A217F">
              <w:rPr>
                <w:b w:val="0"/>
                <w:bCs/>
                <w:sz w:val="20"/>
                <w:szCs w:val="20"/>
                <w:lang w:val="en-GB"/>
              </w:rPr>
              <w:t>49</w:t>
            </w:r>
          </w:p>
        </w:tc>
      </w:tr>
      <w:tr w:rsidR="003A11FC" w:rsidRPr="00216CA5" w14:paraId="48E858C9" w14:textId="77777777" w:rsidTr="00215F3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0" w:type="dxa"/>
          </w:tcPr>
          <w:p w14:paraId="18040611" w14:textId="14A2FBE0" w:rsidR="003A11FC" w:rsidRPr="00225624" w:rsidRDefault="003A11FC" w:rsidP="003A11FC">
            <w:pPr>
              <w:spacing w:after="200"/>
              <w:rPr>
                <w:b/>
                <w:sz w:val="20"/>
                <w:szCs w:val="20"/>
                <w:lang w:val="en-GB"/>
              </w:rPr>
            </w:pPr>
            <w:r w:rsidRPr="00225624">
              <w:rPr>
                <w:b/>
                <w:sz w:val="20"/>
                <w:szCs w:val="20"/>
                <w:lang w:val="en-GB"/>
              </w:rPr>
              <w:t>Tied Diag-cov</w:t>
            </w:r>
          </w:p>
        </w:tc>
        <w:tc>
          <w:tcPr>
            <w:tcW w:w="850" w:type="dxa"/>
          </w:tcPr>
          <w:p w14:paraId="048BA436" w14:textId="17C1B536" w:rsidR="003A11FC" w:rsidRPr="00854139" w:rsidRDefault="00652CC5" w:rsidP="003A11FC">
            <w:pPr>
              <w:spacing w:after="20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/>
                <w:sz w:val="20"/>
                <w:szCs w:val="20"/>
                <w:lang w:val="en-GB"/>
              </w:rPr>
            </w:pPr>
            <w:r>
              <w:rPr>
                <w:b w:val="0"/>
                <w:bCs/>
                <w:sz w:val="20"/>
                <w:szCs w:val="20"/>
                <w:lang w:val="en-GB"/>
              </w:rPr>
              <w:t>0.35</w:t>
            </w:r>
            <w:r w:rsidR="00BE4C2E">
              <w:rPr>
                <w:b w:val="0"/>
                <w:bCs/>
                <w:sz w:val="20"/>
                <w:szCs w:val="20"/>
                <w:lang w:val="en-GB"/>
              </w:rPr>
              <w:t>8</w:t>
            </w:r>
          </w:p>
        </w:tc>
        <w:tc>
          <w:tcPr>
            <w:tcW w:w="1064" w:type="dxa"/>
          </w:tcPr>
          <w:p w14:paraId="7C274BE8" w14:textId="3C10CB0C" w:rsidR="003A11FC" w:rsidRPr="00854139" w:rsidRDefault="00652CC5" w:rsidP="003A11FC">
            <w:pPr>
              <w:spacing w:after="20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/>
                <w:sz w:val="20"/>
                <w:szCs w:val="20"/>
                <w:lang w:val="en-GB"/>
              </w:rPr>
            </w:pPr>
            <w:r>
              <w:rPr>
                <w:b w:val="0"/>
                <w:bCs/>
                <w:sz w:val="20"/>
                <w:szCs w:val="20"/>
                <w:lang w:val="en-GB"/>
              </w:rPr>
              <w:t>0.14</w:t>
            </w:r>
            <w:r w:rsidR="00BE4C2E">
              <w:rPr>
                <w:b w:val="0"/>
                <w:bCs/>
                <w:sz w:val="20"/>
                <w:szCs w:val="20"/>
                <w:lang w:val="en-GB"/>
              </w:rPr>
              <w:t>8</w:t>
            </w:r>
          </w:p>
        </w:tc>
        <w:tc>
          <w:tcPr>
            <w:tcW w:w="1098" w:type="dxa"/>
          </w:tcPr>
          <w:p w14:paraId="0A980E80" w14:textId="1F4A3083" w:rsidR="003A11FC" w:rsidRPr="00854139" w:rsidRDefault="00652CC5" w:rsidP="003A11FC">
            <w:pPr>
              <w:spacing w:after="20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/>
                <w:sz w:val="20"/>
                <w:szCs w:val="20"/>
                <w:lang w:val="en-GB"/>
              </w:rPr>
            </w:pPr>
            <w:r>
              <w:rPr>
                <w:b w:val="0"/>
                <w:bCs/>
                <w:sz w:val="20"/>
                <w:szCs w:val="20"/>
                <w:lang w:val="en-GB"/>
              </w:rPr>
              <w:t>0.11</w:t>
            </w:r>
            <w:r w:rsidR="00BE4C2E">
              <w:rPr>
                <w:b w:val="0"/>
                <w:bCs/>
                <w:sz w:val="20"/>
                <w:szCs w:val="20"/>
                <w:lang w:val="en-GB"/>
              </w:rPr>
              <w:t>3</w:t>
            </w:r>
          </w:p>
        </w:tc>
        <w:tc>
          <w:tcPr>
            <w:tcW w:w="1123" w:type="dxa"/>
          </w:tcPr>
          <w:p w14:paraId="06710ADD" w14:textId="3912A82E" w:rsidR="003A11FC" w:rsidRPr="00854139" w:rsidRDefault="00652CC5" w:rsidP="003A11FC">
            <w:pPr>
              <w:spacing w:after="20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/>
                <w:sz w:val="20"/>
                <w:szCs w:val="20"/>
                <w:lang w:val="en-GB"/>
              </w:rPr>
            </w:pPr>
            <w:r>
              <w:rPr>
                <w:b w:val="0"/>
                <w:bCs/>
                <w:sz w:val="20"/>
                <w:szCs w:val="20"/>
                <w:lang w:val="en-GB"/>
              </w:rPr>
              <w:t>0.1</w:t>
            </w:r>
            <w:r w:rsidR="00BE4C2E">
              <w:rPr>
                <w:b w:val="0"/>
                <w:bCs/>
                <w:sz w:val="20"/>
                <w:szCs w:val="20"/>
                <w:lang w:val="en-GB"/>
              </w:rPr>
              <w:t>03</w:t>
            </w:r>
          </w:p>
        </w:tc>
        <w:tc>
          <w:tcPr>
            <w:tcW w:w="1123" w:type="dxa"/>
          </w:tcPr>
          <w:p w14:paraId="39BA62E7" w14:textId="6FB43B60" w:rsidR="003A11FC" w:rsidRPr="00854139" w:rsidRDefault="00652CC5" w:rsidP="003A11FC">
            <w:pPr>
              <w:spacing w:after="20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/>
                <w:sz w:val="20"/>
                <w:szCs w:val="20"/>
                <w:lang w:val="en-GB"/>
              </w:rPr>
            </w:pPr>
            <w:r>
              <w:rPr>
                <w:b w:val="0"/>
                <w:bCs/>
                <w:sz w:val="20"/>
                <w:szCs w:val="20"/>
                <w:lang w:val="en-GB"/>
              </w:rPr>
              <w:t>0.</w:t>
            </w:r>
            <w:r w:rsidR="00BE4C2E">
              <w:rPr>
                <w:b w:val="0"/>
                <w:bCs/>
                <w:sz w:val="20"/>
                <w:szCs w:val="20"/>
                <w:lang w:val="en-GB"/>
              </w:rPr>
              <w:t>098</w:t>
            </w:r>
          </w:p>
        </w:tc>
        <w:tc>
          <w:tcPr>
            <w:tcW w:w="1123" w:type="dxa"/>
          </w:tcPr>
          <w:p w14:paraId="3E710E9C" w14:textId="08B2DE3C" w:rsidR="003A11FC" w:rsidRPr="00854139" w:rsidRDefault="00652CC5" w:rsidP="003A11FC">
            <w:pPr>
              <w:spacing w:after="20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/>
                <w:sz w:val="20"/>
                <w:szCs w:val="20"/>
                <w:lang w:val="en-GB"/>
              </w:rPr>
            </w:pPr>
            <w:r>
              <w:rPr>
                <w:b w:val="0"/>
                <w:bCs/>
                <w:sz w:val="20"/>
                <w:szCs w:val="20"/>
                <w:lang w:val="en-GB"/>
              </w:rPr>
              <w:t>0.0</w:t>
            </w:r>
            <w:r w:rsidR="00BE4C2E">
              <w:rPr>
                <w:b w:val="0"/>
                <w:bCs/>
                <w:sz w:val="20"/>
                <w:szCs w:val="20"/>
                <w:lang w:val="en-GB"/>
              </w:rPr>
              <w:t>86</w:t>
            </w:r>
          </w:p>
        </w:tc>
        <w:tc>
          <w:tcPr>
            <w:tcW w:w="1081" w:type="dxa"/>
          </w:tcPr>
          <w:p w14:paraId="124A5695" w14:textId="7C0F3C1F" w:rsidR="003A11FC" w:rsidRPr="00854139" w:rsidRDefault="00652CC5" w:rsidP="003A11FC">
            <w:pPr>
              <w:spacing w:after="20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/>
                <w:sz w:val="20"/>
                <w:szCs w:val="20"/>
                <w:lang w:val="en-GB"/>
              </w:rPr>
            </w:pPr>
            <w:r>
              <w:rPr>
                <w:b w:val="0"/>
                <w:bCs/>
                <w:sz w:val="20"/>
                <w:szCs w:val="20"/>
                <w:lang w:val="en-GB"/>
              </w:rPr>
              <w:t>0.0</w:t>
            </w:r>
            <w:r w:rsidR="00BE4C2E">
              <w:rPr>
                <w:b w:val="0"/>
                <w:bCs/>
                <w:sz w:val="20"/>
                <w:szCs w:val="20"/>
                <w:lang w:val="en-GB"/>
              </w:rPr>
              <w:t>8</w:t>
            </w:r>
          </w:p>
        </w:tc>
      </w:tr>
    </w:tbl>
    <w:tbl>
      <w:tblPr>
        <w:tblStyle w:val="Grigliatabel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36"/>
        <w:gridCol w:w="5012"/>
      </w:tblGrid>
      <w:tr w:rsidR="00B54B89" w14:paraId="00045103" w14:textId="77777777" w:rsidTr="00E22E2B">
        <w:tc>
          <w:tcPr>
            <w:tcW w:w="4536" w:type="dxa"/>
          </w:tcPr>
          <w:p w14:paraId="161E1277" w14:textId="4EE9C16D" w:rsidR="00B54B89" w:rsidRDefault="006E07E3">
            <w:pPr>
              <w:spacing w:after="200"/>
              <w:jc w:val="center"/>
              <w:rPr>
                <w:lang w:val="en-GB"/>
              </w:rPr>
            </w:pPr>
            <w:r>
              <w:rPr>
                <w:noProof/>
                <w:lang w:val="en-GB"/>
              </w:rPr>
              <w:drawing>
                <wp:inline distT="0" distB="0" distL="0" distR="0" wp14:anchorId="78AE4278" wp14:editId="1DFC8203">
                  <wp:extent cx="2743200" cy="1828800"/>
                  <wp:effectExtent l="0" t="0" r="0" b="0"/>
                  <wp:docPr id="47" name="Immagine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Immagine 47"/>
                          <pic:cNvPicPr/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82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12" w:type="dxa"/>
          </w:tcPr>
          <w:p w14:paraId="1AB72B49" w14:textId="43DF7FE4" w:rsidR="00B54B89" w:rsidRDefault="007A0947">
            <w:pPr>
              <w:spacing w:after="200"/>
              <w:jc w:val="center"/>
              <w:rPr>
                <w:lang w:val="en-GB"/>
              </w:rPr>
            </w:pPr>
            <w:r>
              <w:rPr>
                <w:noProof/>
                <w:lang w:val="en-GB"/>
              </w:rPr>
              <w:drawing>
                <wp:inline distT="0" distB="0" distL="0" distR="0" wp14:anchorId="703A1382" wp14:editId="35113358">
                  <wp:extent cx="2743200" cy="1828800"/>
                  <wp:effectExtent l="0" t="0" r="0" b="0"/>
                  <wp:docPr id="48" name="Immagine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Immagine 48"/>
                          <pic:cNvPicPr/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82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54B89" w14:paraId="3F85665C" w14:textId="77777777" w:rsidTr="00E22E2B">
        <w:trPr>
          <w:trHeight w:val="2219"/>
        </w:trPr>
        <w:tc>
          <w:tcPr>
            <w:tcW w:w="4536" w:type="dxa"/>
          </w:tcPr>
          <w:p w14:paraId="40A48A20" w14:textId="349C551B" w:rsidR="00B54B89" w:rsidRDefault="00E22E2B">
            <w:pPr>
              <w:spacing w:after="200"/>
              <w:jc w:val="center"/>
              <w:rPr>
                <w:lang w:val="en-GB"/>
              </w:rPr>
            </w:pPr>
            <w:r>
              <w:rPr>
                <w:noProof/>
                <w:lang w:val="en-GB"/>
              </w:rPr>
              <w:drawing>
                <wp:inline distT="0" distB="0" distL="0" distR="0" wp14:anchorId="6C79CF7D" wp14:editId="1FBEC4C5">
                  <wp:extent cx="2743200" cy="1828800"/>
                  <wp:effectExtent l="0" t="0" r="0" b="0"/>
                  <wp:docPr id="49" name="Immagine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Immagine 49"/>
                          <pic:cNvPicPr/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82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12" w:type="dxa"/>
          </w:tcPr>
          <w:p w14:paraId="0353C3A6" w14:textId="567467F3" w:rsidR="00B54B89" w:rsidRDefault="00E22E2B">
            <w:pPr>
              <w:spacing w:after="200"/>
              <w:jc w:val="center"/>
              <w:rPr>
                <w:lang w:val="en-GB"/>
              </w:rPr>
            </w:pPr>
            <w:r>
              <w:rPr>
                <w:noProof/>
                <w:lang w:val="en-GB"/>
              </w:rPr>
              <w:drawing>
                <wp:inline distT="0" distB="0" distL="0" distR="0" wp14:anchorId="4AC4AF1E" wp14:editId="328E1743">
                  <wp:extent cx="2743200" cy="1828800"/>
                  <wp:effectExtent l="0" t="0" r="0" b="0"/>
                  <wp:docPr id="50" name="Immagine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Immagine 50"/>
                          <pic:cNvPicPr/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82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838C33F" w14:textId="77777777" w:rsidR="00E23DF0" w:rsidRDefault="00E23DF0" w:rsidP="00C44621">
      <w:pPr>
        <w:spacing w:after="200"/>
        <w:jc w:val="center"/>
        <w:rPr>
          <w:sz w:val="24"/>
          <w:szCs w:val="24"/>
          <w:lang w:val="en-GB"/>
        </w:rPr>
      </w:pPr>
    </w:p>
    <w:p w14:paraId="52216C63" w14:textId="7B2226D5" w:rsidR="00A866CA" w:rsidRPr="00C44621" w:rsidRDefault="00C44621" w:rsidP="00C44621">
      <w:pPr>
        <w:spacing w:after="200"/>
        <w:jc w:val="center"/>
        <w:rPr>
          <w:sz w:val="24"/>
          <w:szCs w:val="24"/>
          <w:lang w:val="en-GB"/>
        </w:rPr>
      </w:pPr>
      <w:r w:rsidRPr="00C44621">
        <w:rPr>
          <w:sz w:val="24"/>
          <w:szCs w:val="24"/>
          <w:lang w:val="en-GB"/>
        </w:rPr>
        <w:lastRenderedPageBreak/>
        <w:t>4-D GMM</w:t>
      </w:r>
    </w:p>
    <w:tbl>
      <w:tblPr>
        <w:tblStyle w:val="Grigliatabella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36"/>
        <w:gridCol w:w="5012"/>
      </w:tblGrid>
      <w:tr w:rsidR="006D4EEA" w14:paraId="51631DB2" w14:textId="77777777" w:rsidTr="000E5CA5">
        <w:trPr>
          <w:jc w:val="center"/>
        </w:trPr>
        <w:tc>
          <w:tcPr>
            <w:tcW w:w="4257" w:type="dxa"/>
            <w:vAlign w:val="center"/>
          </w:tcPr>
          <w:p w14:paraId="30A9237C" w14:textId="1E6AE557" w:rsidR="006D4EEA" w:rsidRDefault="000E5CA5" w:rsidP="000E5CA5">
            <w:pPr>
              <w:spacing w:after="200"/>
              <w:jc w:val="center"/>
              <w:rPr>
                <w:lang w:val="en-GB"/>
              </w:rPr>
            </w:pPr>
            <w:r>
              <w:rPr>
                <w:noProof/>
                <w:lang w:val="en-GB"/>
              </w:rPr>
              <w:drawing>
                <wp:inline distT="0" distB="0" distL="0" distR="0" wp14:anchorId="05ECECE3" wp14:editId="78066754">
                  <wp:extent cx="2743200" cy="1828800"/>
                  <wp:effectExtent l="0" t="0" r="0" b="0"/>
                  <wp:docPr id="17" name="Immagin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Immagine 17"/>
                          <pic:cNvPicPr/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82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12" w:type="dxa"/>
            <w:vAlign w:val="center"/>
          </w:tcPr>
          <w:p w14:paraId="63C32B5B" w14:textId="0050A608" w:rsidR="006D4EEA" w:rsidRDefault="000E5CA5" w:rsidP="000E5CA5">
            <w:pPr>
              <w:spacing w:after="200"/>
              <w:jc w:val="center"/>
              <w:rPr>
                <w:lang w:val="en-GB"/>
              </w:rPr>
            </w:pPr>
            <w:r>
              <w:rPr>
                <w:noProof/>
                <w:lang w:val="en-GB"/>
              </w:rPr>
              <w:drawing>
                <wp:inline distT="0" distB="0" distL="0" distR="0" wp14:anchorId="30FE38BB" wp14:editId="28B6F3C8">
                  <wp:extent cx="2743200" cy="1828800"/>
                  <wp:effectExtent l="0" t="0" r="0" b="0"/>
                  <wp:docPr id="18" name="Immagin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Immagine 18"/>
                          <pic:cNvPicPr/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82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D4EEA" w14:paraId="70A1FBF5" w14:textId="77777777" w:rsidTr="000E5CA5">
        <w:trPr>
          <w:trHeight w:val="2219"/>
          <w:jc w:val="center"/>
        </w:trPr>
        <w:tc>
          <w:tcPr>
            <w:tcW w:w="4257" w:type="dxa"/>
            <w:vAlign w:val="center"/>
          </w:tcPr>
          <w:p w14:paraId="6277151F" w14:textId="2247775A" w:rsidR="006D4EEA" w:rsidRDefault="000E5CA5" w:rsidP="000E5CA5">
            <w:pPr>
              <w:spacing w:after="200"/>
              <w:jc w:val="center"/>
              <w:rPr>
                <w:lang w:val="en-GB"/>
              </w:rPr>
            </w:pPr>
            <w:r>
              <w:rPr>
                <w:noProof/>
                <w:lang w:val="en-GB"/>
              </w:rPr>
              <w:drawing>
                <wp:inline distT="0" distB="0" distL="0" distR="0" wp14:anchorId="2ABA7284" wp14:editId="0DB319A6">
                  <wp:extent cx="2743200" cy="1828800"/>
                  <wp:effectExtent l="0" t="0" r="0" b="0"/>
                  <wp:docPr id="22" name="Immagin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magine 22"/>
                          <pic:cNvPicPr/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82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12" w:type="dxa"/>
            <w:vAlign w:val="center"/>
          </w:tcPr>
          <w:p w14:paraId="0D722FD7" w14:textId="0601A968" w:rsidR="006D4EEA" w:rsidRDefault="000E5CA5" w:rsidP="000E5CA5">
            <w:pPr>
              <w:spacing w:after="200"/>
              <w:jc w:val="center"/>
              <w:rPr>
                <w:lang w:val="en-GB"/>
              </w:rPr>
            </w:pPr>
            <w:r>
              <w:rPr>
                <w:noProof/>
                <w:lang w:val="en-GB"/>
              </w:rPr>
              <w:drawing>
                <wp:inline distT="0" distB="0" distL="0" distR="0" wp14:anchorId="08CCB36E" wp14:editId="2AEBAE8D">
                  <wp:extent cx="2743200" cy="1828800"/>
                  <wp:effectExtent l="0" t="0" r="0" b="0"/>
                  <wp:docPr id="20" name="Immagin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magine 20"/>
                          <pic:cNvPicPr/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82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DDBCEEE" w14:textId="77777777" w:rsidR="008A5713" w:rsidRPr="00E23DF0" w:rsidRDefault="008A5713" w:rsidP="008A5713">
      <w:pPr>
        <w:rPr>
          <w:sz w:val="22"/>
          <w:lang w:val="en-GB"/>
        </w:rPr>
      </w:pPr>
    </w:p>
    <w:p w14:paraId="2A993DF6" w14:textId="77777777" w:rsidR="00CE76EB" w:rsidRPr="00CE76EB" w:rsidRDefault="00CE76EB" w:rsidP="00CE76EB">
      <w:pPr>
        <w:pStyle w:val="Contenuto"/>
        <w:rPr>
          <w:b/>
          <w:bCs/>
          <w:i/>
          <w:iCs/>
          <w:sz w:val="24"/>
          <w:szCs w:val="24"/>
          <w:lang w:val="en-GB"/>
        </w:rPr>
      </w:pPr>
      <w:r w:rsidRPr="00CE76EB">
        <w:rPr>
          <w:b/>
          <w:bCs/>
          <w:i/>
          <w:iCs/>
          <w:sz w:val="24"/>
          <w:szCs w:val="24"/>
          <w:lang w:val="en-GB"/>
        </w:rPr>
        <w:t>CONSIDERATIONS</w:t>
      </w:r>
    </w:p>
    <w:p w14:paraId="0881C78F" w14:textId="7A21D341" w:rsidR="004B08BC" w:rsidRPr="003F2B53" w:rsidRDefault="004B08BC" w:rsidP="004B08BC">
      <w:pPr>
        <w:spacing w:after="200"/>
        <w:rPr>
          <w:b w:val="0"/>
          <w:sz w:val="22"/>
          <w:lang w:val="en-GB"/>
        </w:rPr>
      </w:pPr>
      <w:r w:rsidRPr="003F2B53">
        <w:rPr>
          <w:b w:val="0"/>
          <w:sz w:val="22"/>
          <w:lang w:val="en-GB"/>
        </w:rPr>
        <w:t xml:space="preserve">We can check that the best result that it could be obtained is for full-covariance tied GMM, </w:t>
      </w:r>
      <w:r w:rsidR="004E6C88">
        <w:rPr>
          <w:b w:val="0"/>
          <w:bCs/>
          <w:sz w:val="22"/>
          <w:lang w:val="en-GB"/>
        </w:rPr>
        <w:t>especially</w:t>
      </w:r>
      <w:r w:rsidRPr="003F2B53">
        <w:rPr>
          <w:b w:val="0"/>
          <w:sz w:val="22"/>
          <w:lang w:val="en-GB"/>
        </w:rPr>
        <w:t xml:space="preserve"> the </w:t>
      </w:r>
      <w:r w:rsidR="007F1418">
        <w:rPr>
          <w:b w:val="0"/>
          <w:bCs/>
          <w:sz w:val="22"/>
          <w:lang w:val="en-GB"/>
        </w:rPr>
        <w:t>4</w:t>
      </w:r>
      <w:r w:rsidRPr="003F2B53">
        <w:rPr>
          <w:b w:val="0"/>
          <w:sz w:val="22"/>
          <w:lang w:val="en-GB"/>
        </w:rPr>
        <w:t xml:space="preserve">-D one. </w:t>
      </w:r>
      <w:r w:rsidR="00DB61EE">
        <w:rPr>
          <w:b w:val="0"/>
          <w:bCs/>
          <w:sz w:val="22"/>
          <w:lang w:val="en-GB"/>
        </w:rPr>
        <w:br/>
      </w:r>
      <w:r w:rsidR="004A2763">
        <w:rPr>
          <w:b w:val="0"/>
          <w:bCs/>
          <w:sz w:val="22"/>
          <w:lang w:val="en-GB"/>
        </w:rPr>
        <w:t>Taking a zoom for the 4-D models, we can analyse bayes error plots: the best is again the full</w:t>
      </w:r>
      <w:r w:rsidR="00373198">
        <w:rPr>
          <w:b w:val="0"/>
          <w:bCs/>
          <w:sz w:val="22"/>
          <w:lang w:val="en-GB"/>
        </w:rPr>
        <w:t>-covariance tied.</w:t>
      </w:r>
    </w:p>
    <w:p w14:paraId="53EAE2D4" w14:textId="23261F0C" w:rsidR="00CE76EB" w:rsidRPr="00CE76EB" w:rsidRDefault="00CE76EB" w:rsidP="00CE76EB">
      <w:pPr>
        <w:pStyle w:val="Contenuto"/>
        <w:rPr>
          <w:sz w:val="24"/>
          <w:szCs w:val="24"/>
          <w:lang w:val="en-GB"/>
        </w:rPr>
      </w:pPr>
    </w:p>
    <w:p w14:paraId="18E268A2" w14:textId="77777777" w:rsidR="00956F08" w:rsidRDefault="00956F08">
      <w:pPr>
        <w:spacing w:after="200"/>
        <w:rPr>
          <w:lang w:val="en-GB"/>
        </w:rPr>
      </w:pPr>
    </w:p>
    <w:p w14:paraId="3D805E91" w14:textId="77777777" w:rsidR="00956F08" w:rsidRDefault="00956F08">
      <w:pPr>
        <w:spacing w:after="200"/>
        <w:rPr>
          <w:lang w:val="en-GB"/>
        </w:rPr>
      </w:pPr>
      <w:r>
        <w:rPr>
          <w:lang w:val="en-GB"/>
        </w:rPr>
        <w:br w:type="page"/>
      </w:r>
    </w:p>
    <w:p w14:paraId="0D3D5DCE" w14:textId="37D58672" w:rsidR="00AF19AD" w:rsidRDefault="00601C16" w:rsidP="00956F08">
      <w:pPr>
        <w:pStyle w:val="Titolo1"/>
        <w:tabs>
          <w:tab w:val="center" w:pos="5017"/>
        </w:tabs>
        <w:rPr>
          <w:lang w:val="en-US"/>
        </w:rPr>
      </w:pPr>
      <w:bookmarkStart w:id="17" w:name="_Toc108647445"/>
      <w:r>
        <w:rPr>
          <w:lang w:val="en-US"/>
        </w:rPr>
        <w:lastRenderedPageBreak/>
        <w:t>The wrap up</w:t>
      </w:r>
      <w:bookmarkEnd w:id="17"/>
    </w:p>
    <w:p w14:paraId="00B8B9C5" w14:textId="1CEC5AB1" w:rsidR="00956F08" w:rsidRDefault="006C25C7" w:rsidP="00AF19AD">
      <w:pPr>
        <w:pStyle w:val="Contenuto"/>
        <w:rPr>
          <w:lang w:val="en-US"/>
        </w:rPr>
      </w:pPr>
      <w:r>
        <w:rPr>
          <w:lang w:val="en-US"/>
        </w:rPr>
        <w:t xml:space="preserve">We still should </w:t>
      </w:r>
      <w:r w:rsidR="000858C3">
        <w:rPr>
          <w:lang w:val="en-US"/>
        </w:rPr>
        <w:t>compare the models. It’s time to exploit ROC curves and Bayes Error Plots.</w:t>
      </w:r>
    </w:p>
    <w:p w14:paraId="73B493EE" w14:textId="113DB1F5" w:rsidR="001B2594" w:rsidRDefault="001B2594" w:rsidP="00AF19AD">
      <w:pPr>
        <w:pStyle w:val="Contenuto"/>
        <w:rPr>
          <w:lang w:val="en-US"/>
        </w:rPr>
      </w:pPr>
      <w:r>
        <w:rPr>
          <w:lang w:val="en-US"/>
        </w:rPr>
        <w:t xml:space="preserve">Firstly, </w:t>
      </w:r>
      <w:r w:rsidR="002C6F5D">
        <w:rPr>
          <w:lang w:val="en-US"/>
        </w:rPr>
        <w:t xml:space="preserve">here is the comparison </w:t>
      </w:r>
      <w:r w:rsidR="00E128DF">
        <w:rPr>
          <w:lang w:val="en-US"/>
        </w:rPr>
        <w:t>(on RAW features) between the GMM</w:t>
      </w:r>
      <w:r w:rsidR="00057CB1">
        <w:rPr>
          <w:lang w:val="en-US"/>
        </w:rPr>
        <w:t xml:space="preserve"> with </w:t>
      </w:r>
      <w:r w:rsidR="00E135C1">
        <w:rPr>
          <w:lang w:val="en-US"/>
        </w:rPr>
        <w:t>4 components and Tied Full Covariance Matrix</w:t>
      </w:r>
      <w:r w:rsidR="00163F02">
        <w:rPr>
          <w:lang w:val="en-US"/>
        </w:rPr>
        <w:t xml:space="preserve"> and Weighted Logistic Regression.</w:t>
      </w:r>
    </w:p>
    <w:p w14:paraId="4EF867DC" w14:textId="77777777" w:rsidR="0021367C" w:rsidRPr="000E1B84" w:rsidRDefault="0021367C" w:rsidP="00AF19AD">
      <w:pPr>
        <w:pStyle w:val="Contenuto"/>
        <w:rPr>
          <w:lang w:val="en-US"/>
        </w:rPr>
      </w:pPr>
    </w:p>
    <w:p w14:paraId="242FEB1D" w14:textId="35BD94C5" w:rsidR="000858C3" w:rsidRDefault="0021367C" w:rsidP="0051602F">
      <w:pPr>
        <w:pStyle w:val="Contenuto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7389E799" wp14:editId="751303DE">
            <wp:extent cx="4118846" cy="2745827"/>
            <wp:effectExtent l="0" t="0" r="0" b="0"/>
            <wp:docPr id="81" name="Immagin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151"/>
                    <a:stretch/>
                  </pic:blipFill>
                  <pic:spPr bwMode="auto">
                    <a:xfrm>
                      <a:off x="0" y="0"/>
                      <a:ext cx="4131294" cy="275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83D936" w14:textId="2A1B6B79" w:rsidR="00DC7D2E" w:rsidRPr="0051602F" w:rsidRDefault="0051602F" w:rsidP="00AF19AD">
      <w:pPr>
        <w:pStyle w:val="Contenuto"/>
        <w:rPr>
          <w:noProof/>
          <w:lang w:val="en-GB"/>
        </w:rPr>
      </w:pPr>
      <w:r w:rsidRPr="0051602F">
        <w:rPr>
          <w:noProof/>
          <w:lang w:val="en-GB"/>
        </w:rPr>
        <w:t>It is clear that G</w:t>
      </w:r>
      <w:r>
        <w:rPr>
          <w:noProof/>
          <w:lang w:val="en-GB"/>
        </w:rPr>
        <w:t>MM outperforms Weighted Logistic Regression</w:t>
      </w:r>
      <w:r w:rsidR="007B0C72">
        <w:rPr>
          <w:noProof/>
          <w:lang w:val="en-GB"/>
        </w:rPr>
        <w:t>. However,</w:t>
      </w:r>
      <w:r w:rsidR="00DA6EC7">
        <w:rPr>
          <w:noProof/>
          <w:lang w:val="en-GB"/>
        </w:rPr>
        <w:t xml:space="preserve"> </w:t>
      </w:r>
      <w:r w:rsidR="001A39DB">
        <w:rPr>
          <w:noProof/>
          <w:lang w:val="en-GB"/>
        </w:rPr>
        <w:t xml:space="preserve">calibration is not required </w:t>
      </w:r>
      <w:r w:rsidR="00951E6F">
        <w:rPr>
          <w:noProof/>
          <w:lang w:val="en-GB"/>
        </w:rPr>
        <w:t xml:space="preserve">as the actDCF curve </w:t>
      </w:r>
      <w:r w:rsidR="0031216E">
        <w:rPr>
          <w:noProof/>
          <w:lang w:val="en-GB"/>
        </w:rPr>
        <w:t xml:space="preserve">is </w:t>
      </w:r>
      <w:r w:rsidR="004A43AE">
        <w:rPr>
          <w:noProof/>
          <w:lang w:val="en-GB"/>
        </w:rPr>
        <w:t xml:space="preserve">already </w:t>
      </w:r>
      <w:r w:rsidR="006C4520">
        <w:rPr>
          <w:noProof/>
          <w:lang w:val="en-GB"/>
        </w:rPr>
        <w:t xml:space="preserve">quite </w:t>
      </w:r>
      <w:r w:rsidR="00C242D2">
        <w:rPr>
          <w:noProof/>
          <w:lang w:val="en-GB"/>
        </w:rPr>
        <w:t>close to the minDCF curve.</w:t>
      </w:r>
    </w:p>
    <w:p w14:paraId="5E8DA216" w14:textId="1CAE65CB" w:rsidR="00AF19AD" w:rsidRDefault="00ED4274" w:rsidP="0051602F">
      <w:pPr>
        <w:pStyle w:val="Contenuto"/>
        <w:jc w:val="center"/>
        <w:rPr>
          <w:lang w:val="en-GB"/>
        </w:rPr>
      </w:pPr>
      <w:r>
        <w:rPr>
          <w:noProof/>
        </w:rPr>
        <w:drawing>
          <wp:inline distT="0" distB="0" distL="0" distR="0" wp14:anchorId="7437DBC8" wp14:editId="50073A1F">
            <wp:extent cx="4304963" cy="2852751"/>
            <wp:effectExtent l="0" t="0" r="635" b="5080"/>
            <wp:docPr id="82" name="Immagin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681"/>
                    <a:stretch/>
                  </pic:blipFill>
                  <pic:spPr bwMode="auto">
                    <a:xfrm>
                      <a:off x="0" y="0"/>
                      <a:ext cx="4382969" cy="29044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8759CF" w14:textId="5F5CD7EE" w:rsidR="00AF19AD" w:rsidRDefault="00883E29" w:rsidP="00AF19AD">
      <w:pPr>
        <w:pStyle w:val="Contenuto"/>
        <w:rPr>
          <w:lang w:val="en-GB"/>
        </w:rPr>
      </w:pPr>
      <w:r>
        <w:rPr>
          <w:lang w:val="en-GB"/>
        </w:rPr>
        <w:t>The ROC Curve shows the better performance</w:t>
      </w:r>
      <w:r w:rsidR="00FA3C4A">
        <w:rPr>
          <w:lang w:val="en-GB"/>
        </w:rPr>
        <w:t xml:space="preserve"> on the validation set</w:t>
      </w:r>
      <w:r>
        <w:rPr>
          <w:lang w:val="en-GB"/>
        </w:rPr>
        <w:t xml:space="preserve"> of the GMM</w:t>
      </w:r>
      <w:r w:rsidR="00F81088">
        <w:rPr>
          <w:lang w:val="en-GB"/>
        </w:rPr>
        <w:t xml:space="preserve"> too.</w:t>
      </w:r>
    </w:p>
    <w:p w14:paraId="4101036A" w14:textId="13D6388E" w:rsidR="00B103C3" w:rsidRDefault="00B103C3" w:rsidP="00AF19AD">
      <w:pPr>
        <w:pStyle w:val="Contenuto"/>
        <w:rPr>
          <w:lang w:val="en-GB"/>
        </w:rPr>
      </w:pPr>
    </w:p>
    <w:p w14:paraId="1C445802" w14:textId="77777777" w:rsidR="00B103C3" w:rsidRDefault="00B103C3">
      <w:pPr>
        <w:spacing w:after="200"/>
        <w:rPr>
          <w:b w:val="0"/>
          <w:lang w:val="en-GB"/>
        </w:rPr>
      </w:pPr>
      <w:r>
        <w:rPr>
          <w:lang w:val="en-GB"/>
        </w:rPr>
        <w:br w:type="page"/>
      </w:r>
    </w:p>
    <w:p w14:paraId="02E77F09" w14:textId="1E45D50F" w:rsidR="00FA3C4A" w:rsidRDefault="00B103C3" w:rsidP="00AF19AD">
      <w:pPr>
        <w:pStyle w:val="Contenuto"/>
        <w:rPr>
          <w:lang w:val="en-GB"/>
        </w:rPr>
      </w:pPr>
      <w:r>
        <w:rPr>
          <w:lang w:val="en-GB"/>
        </w:rPr>
        <w:lastRenderedPageBreak/>
        <w:t>N</w:t>
      </w:r>
      <w:r w:rsidR="00FA3C4A">
        <w:rPr>
          <w:lang w:val="en-GB"/>
        </w:rPr>
        <w:t xml:space="preserve">ow, let’s turn the attention on </w:t>
      </w:r>
      <w:r w:rsidR="00260DCB">
        <w:rPr>
          <w:lang w:val="en-GB"/>
        </w:rPr>
        <w:t>the comparison</w:t>
      </w:r>
      <w:r w:rsidR="00BD370A">
        <w:rPr>
          <w:lang w:val="en-GB"/>
        </w:rPr>
        <w:t xml:space="preserve"> (</w:t>
      </w:r>
      <w:r w:rsidR="00101DBB">
        <w:rPr>
          <w:lang w:val="en-GB"/>
        </w:rPr>
        <w:t>RAW features in this case too)</w:t>
      </w:r>
      <w:r w:rsidR="00260DCB">
        <w:rPr>
          <w:lang w:val="en-GB"/>
        </w:rPr>
        <w:t xml:space="preserve"> between MGC with Tied</w:t>
      </w:r>
      <w:r>
        <w:rPr>
          <w:lang w:val="en-GB"/>
        </w:rPr>
        <w:t xml:space="preserve"> Full</w:t>
      </w:r>
      <w:r w:rsidR="00260DCB">
        <w:rPr>
          <w:lang w:val="en-GB"/>
        </w:rPr>
        <w:t xml:space="preserve"> Covariance</w:t>
      </w:r>
      <w:r w:rsidR="00C044AF">
        <w:rPr>
          <w:lang w:val="en-GB"/>
        </w:rPr>
        <w:t xml:space="preserve"> and the </w:t>
      </w:r>
      <w:r w:rsidR="0083640C">
        <w:rPr>
          <w:lang w:val="en-GB"/>
        </w:rPr>
        <w:t>same GMM as above.</w:t>
      </w:r>
    </w:p>
    <w:p w14:paraId="2B124256" w14:textId="77777777" w:rsidR="003F5206" w:rsidRDefault="003F5206" w:rsidP="00AF19AD">
      <w:pPr>
        <w:pStyle w:val="Contenuto"/>
        <w:rPr>
          <w:noProof/>
          <w:lang w:val="en-GB"/>
        </w:rPr>
      </w:pPr>
    </w:p>
    <w:p w14:paraId="664E1A6F" w14:textId="77777777" w:rsidR="00BD370A" w:rsidRDefault="003F5206" w:rsidP="003F5206">
      <w:pPr>
        <w:pStyle w:val="Contenuto"/>
        <w:jc w:val="center"/>
        <w:rPr>
          <w:noProof/>
          <w:lang w:val="en-GB"/>
        </w:rPr>
      </w:pPr>
      <w:r>
        <w:rPr>
          <w:noProof/>
          <w:lang w:val="en-GB"/>
        </w:rPr>
        <w:drawing>
          <wp:inline distT="0" distB="0" distL="0" distR="0" wp14:anchorId="79149DC7" wp14:editId="1D1FF02C">
            <wp:extent cx="4381949" cy="2921225"/>
            <wp:effectExtent l="0" t="0" r="0" b="0"/>
            <wp:docPr id="83" name="Immagin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151"/>
                    <a:stretch/>
                  </pic:blipFill>
                  <pic:spPr bwMode="auto">
                    <a:xfrm>
                      <a:off x="0" y="0"/>
                      <a:ext cx="4419835" cy="29464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B8A229" w14:textId="2DC47F23" w:rsidR="0083640C" w:rsidRDefault="00BD370A" w:rsidP="003F5206">
      <w:pPr>
        <w:pStyle w:val="Contenuto"/>
        <w:jc w:val="center"/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5B9D4D19" wp14:editId="551785E9">
            <wp:extent cx="4588303" cy="3058790"/>
            <wp:effectExtent l="0" t="0" r="3175" b="8890"/>
            <wp:docPr id="84" name="Immagin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151"/>
                    <a:stretch/>
                  </pic:blipFill>
                  <pic:spPr bwMode="auto">
                    <a:xfrm>
                      <a:off x="0" y="0"/>
                      <a:ext cx="4611714" cy="30743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74C49F" w14:textId="77777777" w:rsidR="00FD5C2F" w:rsidRDefault="000063BA" w:rsidP="00AF19AD">
      <w:pPr>
        <w:pStyle w:val="Contenuto"/>
        <w:rPr>
          <w:lang w:val="en-GB"/>
        </w:rPr>
      </w:pPr>
      <w:r>
        <w:rPr>
          <w:lang w:val="en-GB"/>
        </w:rPr>
        <w:t>Where the exact same considerations of the</w:t>
      </w:r>
      <w:r w:rsidR="00FD5C2F">
        <w:rPr>
          <w:lang w:val="en-GB"/>
        </w:rPr>
        <w:t xml:space="preserve"> previous comparison are still valid.</w:t>
      </w:r>
    </w:p>
    <w:p w14:paraId="66A58A72" w14:textId="0C351538" w:rsidR="00EF5F04" w:rsidRDefault="008F2C34" w:rsidP="00AF19AD">
      <w:pPr>
        <w:pStyle w:val="Contenuto"/>
        <w:rPr>
          <w:lang w:val="en-GB"/>
        </w:rPr>
      </w:pPr>
      <w:r>
        <w:rPr>
          <w:lang w:val="en-GB"/>
        </w:rPr>
        <w:t xml:space="preserve">For what regards SVM, </w:t>
      </w:r>
      <w:r w:rsidR="001165FF">
        <w:rPr>
          <w:lang w:val="en-GB"/>
        </w:rPr>
        <w:t>the following image show</w:t>
      </w:r>
      <w:r w:rsidR="00BA0C8A">
        <w:rPr>
          <w:lang w:val="en-GB"/>
        </w:rPr>
        <w:t>s</w:t>
      </w:r>
      <w:r w:rsidR="001165FF">
        <w:rPr>
          <w:lang w:val="en-GB"/>
        </w:rPr>
        <w:t xml:space="preserve"> the</w:t>
      </w:r>
      <w:r w:rsidR="00B9526E">
        <w:rPr>
          <w:lang w:val="en-GB"/>
        </w:rPr>
        <w:t xml:space="preserve"> Bayes Error Plots</w:t>
      </w:r>
      <w:r w:rsidR="00BA0C8A">
        <w:rPr>
          <w:lang w:val="en-GB"/>
        </w:rPr>
        <w:t xml:space="preserve"> for the case of the linear SVM</w:t>
      </w:r>
      <w:r w:rsidR="00EF5F04">
        <w:rPr>
          <w:lang w:val="en-GB"/>
        </w:rPr>
        <w:t>:</w:t>
      </w:r>
    </w:p>
    <w:p w14:paraId="0255B371" w14:textId="77777777" w:rsidR="00B25E8D" w:rsidRDefault="00B25E8D" w:rsidP="00AF19AD">
      <w:pPr>
        <w:pStyle w:val="Contenuto"/>
        <w:rPr>
          <w:noProof/>
          <w:lang w:val="en-GB"/>
        </w:rPr>
      </w:pPr>
    </w:p>
    <w:p w14:paraId="1003B54D" w14:textId="77777777" w:rsidR="00EB36DA" w:rsidRDefault="00EB36DA" w:rsidP="00AF19AD">
      <w:pPr>
        <w:pStyle w:val="Contenuto"/>
        <w:rPr>
          <w:noProof/>
          <w:lang w:val="en-GB"/>
        </w:rPr>
      </w:pPr>
    </w:p>
    <w:p w14:paraId="57374D76" w14:textId="4CBA0FB4" w:rsidR="00B103C3" w:rsidRDefault="00EB36DA" w:rsidP="00EB36DA">
      <w:pPr>
        <w:pStyle w:val="Contenuto"/>
        <w:jc w:val="center"/>
        <w:rPr>
          <w:lang w:val="en-GB"/>
        </w:rPr>
      </w:pPr>
      <w:r>
        <w:rPr>
          <w:noProof/>
          <w:lang w:val="en-GB"/>
        </w:rPr>
        <w:lastRenderedPageBreak/>
        <w:drawing>
          <wp:inline distT="0" distB="0" distL="0" distR="0" wp14:anchorId="2B274532" wp14:editId="258B37A7">
            <wp:extent cx="4526732" cy="3202524"/>
            <wp:effectExtent l="0" t="0" r="7620" b="0"/>
            <wp:docPr id="86" name="Immagin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 rotWithShape="1"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773"/>
                    <a:stretch/>
                  </pic:blipFill>
                  <pic:spPr bwMode="auto">
                    <a:xfrm>
                      <a:off x="0" y="0"/>
                      <a:ext cx="4540848" cy="32125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C3DC6F" w14:textId="3F194AB3" w:rsidR="002E0045" w:rsidRDefault="002E0045" w:rsidP="00EB36DA">
      <w:pPr>
        <w:pStyle w:val="Contenuto"/>
        <w:rPr>
          <w:lang w:val="en-GB"/>
        </w:rPr>
      </w:pPr>
      <w:r>
        <w:rPr>
          <w:lang w:val="en-GB"/>
        </w:rPr>
        <w:t>The above results are good but not better than the previously compared models.</w:t>
      </w:r>
    </w:p>
    <w:p w14:paraId="3B637C97" w14:textId="7FBEEE2B" w:rsidR="00EB36DA" w:rsidRDefault="00EB36DA" w:rsidP="00EB36DA">
      <w:pPr>
        <w:pStyle w:val="Contenuto"/>
        <w:rPr>
          <w:lang w:val="en-GB"/>
        </w:rPr>
      </w:pPr>
      <w:r>
        <w:rPr>
          <w:lang w:val="en-GB"/>
        </w:rPr>
        <w:t xml:space="preserve">While the next one, shows the Bayes Error Plot for the </w:t>
      </w:r>
      <w:r w:rsidR="002A4370">
        <w:rPr>
          <w:lang w:val="en-GB"/>
        </w:rPr>
        <w:t>RFB</w:t>
      </w:r>
      <w:r w:rsidR="00C574EE">
        <w:rPr>
          <w:lang w:val="en-GB"/>
        </w:rPr>
        <w:t xml:space="preserve"> Kernel case.</w:t>
      </w:r>
    </w:p>
    <w:p w14:paraId="3F54C72F" w14:textId="63691F04" w:rsidR="00B103C3" w:rsidRDefault="00EB36DA" w:rsidP="00EB36DA">
      <w:pPr>
        <w:pStyle w:val="Contenuto"/>
        <w:jc w:val="center"/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52D7CD72" wp14:editId="3BF164F5">
            <wp:extent cx="4450619" cy="3158110"/>
            <wp:effectExtent l="0" t="0" r="7620" b="4445"/>
            <wp:docPr id="85" name="Immagin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350"/>
                    <a:stretch/>
                  </pic:blipFill>
                  <pic:spPr bwMode="auto">
                    <a:xfrm>
                      <a:off x="0" y="0"/>
                      <a:ext cx="4455497" cy="31615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F938BD" w14:textId="6FB10A78" w:rsidR="00B103C3" w:rsidRDefault="0058549D" w:rsidP="00AF19AD">
      <w:pPr>
        <w:pStyle w:val="Contenuto"/>
        <w:rPr>
          <w:lang w:val="en-GB"/>
        </w:rPr>
      </w:pPr>
      <w:r>
        <w:rPr>
          <w:lang w:val="en-GB"/>
        </w:rPr>
        <w:t xml:space="preserve">In this case, scores are highly uncalibrated. They can be improved by basically applying Logistic Regression </w:t>
      </w:r>
      <w:r w:rsidR="00CA7AC5">
        <w:rPr>
          <w:lang w:val="en-GB"/>
        </w:rPr>
        <w:t>on the scores returned by the model</w:t>
      </w:r>
      <w:r w:rsidR="00F5141D">
        <w:rPr>
          <w:lang w:val="en-GB"/>
        </w:rPr>
        <w:t>.</w:t>
      </w:r>
    </w:p>
    <w:p w14:paraId="5ACB3E04" w14:textId="77777777" w:rsidR="00B103C3" w:rsidRPr="00AF19AD" w:rsidRDefault="00B103C3" w:rsidP="00AF19AD">
      <w:pPr>
        <w:pStyle w:val="Contenuto"/>
        <w:rPr>
          <w:lang w:val="en-GB"/>
        </w:rPr>
      </w:pPr>
    </w:p>
    <w:p w14:paraId="364E4F9C" w14:textId="77777777" w:rsidR="00956F08" w:rsidRDefault="00956F08" w:rsidP="00956F08">
      <w:pPr>
        <w:pStyle w:val="Titolo1"/>
        <w:rPr>
          <w:lang w:val="en-GB"/>
        </w:rPr>
      </w:pPr>
      <w:bookmarkStart w:id="18" w:name="_Toc108647446"/>
      <w:r>
        <w:rPr>
          <w:lang w:val="en-GB"/>
        </w:rPr>
        <w:t>Final picks</w:t>
      </w:r>
      <w:bookmarkEnd w:id="18"/>
    </w:p>
    <w:p w14:paraId="7550E99D" w14:textId="48539A41" w:rsidR="00956F08" w:rsidRPr="002E0045" w:rsidRDefault="00770E85" w:rsidP="00956F08">
      <w:pPr>
        <w:pStyle w:val="Contenuto"/>
        <w:rPr>
          <w:lang w:val="en-GB"/>
        </w:rPr>
      </w:pPr>
      <w:r>
        <w:rPr>
          <w:lang w:val="en-GB"/>
        </w:rPr>
        <w:t xml:space="preserve">We expect that the </w:t>
      </w:r>
      <w:r w:rsidR="007C0D6E" w:rsidRPr="007C0D6E">
        <w:rPr>
          <w:b/>
          <w:bCs/>
          <w:lang w:val="en-GB"/>
        </w:rPr>
        <w:t>4D-</w:t>
      </w:r>
      <w:r w:rsidRPr="007C0D6E">
        <w:rPr>
          <w:b/>
          <w:bCs/>
          <w:lang w:val="en-GB"/>
        </w:rPr>
        <w:t>GMM</w:t>
      </w:r>
      <w:r w:rsidR="00936E9E">
        <w:rPr>
          <w:b/>
          <w:bCs/>
          <w:lang w:val="en-GB"/>
        </w:rPr>
        <w:t xml:space="preserve"> Tied Full Covariance Model </w:t>
      </w:r>
      <w:r w:rsidR="00936E9E" w:rsidRPr="002E0045">
        <w:rPr>
          <w:lang w:val="en-GB"/>
        </w:rPr>
        <w:t>outperform</w:t>
      </w:r>
      <w:r w:rsidR="002E0045" w:rsidRPr="002E0045">
        <w:rPr>
          <w:lang w:val="en-GB"/>
        </w:rPr>
        <w:t>s</w:t>
      </w:r>
      <w:r w:rsidR="00936E9E" w:rsidRPr="002E0045">
        <w:rPr>
          <w:lang w:val="en-GB"/>
        </w:rPr>
        <w:t xml:space="preserve"> the others.</w:t>
      </w:r>
    </w:p>
    <w:p w14:paraId="50A01F0E" w14:textId="55472407" w:rsidR="00DA6C9B" w:rsidRDefault="00DA6C9B">
      <w:pPr>
        <w:spacing w:after="200"/>
        <w:rPr>
          <w:lang w:val="en-GB"/>
        </w:rPr>
      </w:pPr>
    </w:p>
    <w:p w14:paraId="3327E6E2" w14:textId="77777777" w:rsidR="00956F08" w:rsidRPr="00F87A78" w:rsidRDefault="00956F08" w:rsidP="00956F08">
      <w:pPr>
        <w:pStyle w:val="Titolo"/>
        <w:rPr>
          <w:lang w:val="en-GB"/>
        </w:rPr>
      </w:pPr>
      <w:bookmarkStart w:id="19" w:name="_Toc108647447"/>
      <w:r>
        <w:rPr>
          <w:lang w:val="en-GB"/>
        </w:rPr>
        <w:lastRenderedPageBreak/>
        <w:t>Experimental Results</w:t>
      </w:r>
      <w:bookmarkEnd w:id="19"/>
    </w:p>
    <w:p w14:paraId="3A2585F2" w14:textId="77777777" w:rsidR="004D6087" w:rsidRDefault="004D6087" w:rsidP="00A85002">
      <w:pPr>
        <w:pStyle w:val="Contenuto"/>
        <w:rPr>
          <w:sz w:val="22"/>
          <w:lang w:val="en-GB"/>
        </w:rPr>
      </w:pPr>
    </w:p>
    <w:p w14:paraId="58D39373" w14:textId="7EC3D73F" w:rsidR="00C32450" w:rsidRPr="003F2B53" w:rsidRDefault="00C32450" w:rsidP="00A85002">
      <w:pPr>
        <w:pStyle w:val="Contenuto"/>
        <w:rPr>
          <w:sz w:val="22"/>
          <w:lang w:val="en-GB"/>
        </w:rPr>
      </w:pPr>
      <w:r w:rsidRPr="00A85002">
        <w:rPr>
          <w:sz w:val="22"/>
          <w:lang w:val="en-GB"/>
        </w:rPr>
        <w:t>We no</w:t>
      </w:r>
      <w:r w:rsidRPr="003F2B53">
        <w:rPr>
          <w:sz w:val="22"/>
          <w:lang w:val="en-GB"/>
        </w:rPr>
        <w:t>w turn the attention to the evaluation part. It’s useful to</w:t>
      </w:r>
      <w:r w:rsidR="00E71AE0" w:rsidRPr="003F2B53">
        <w:rPr>
          <w:sz w:val="22"/>
          <w:lang w:val="en-GB"/>
        </w:rPr>
        <w:t xml:space="preserve"> choose the minimum DCF </w:t>
      </w:r>
      <w:r w:rsidR="00D41095" w:rsidRPr="003F2B53">
        <w:rPr>
          <w:sz w:val="22"/>
          <w:lang w:val="en-GB"/>
        </w:rPr>
        <w:t>to evaluate because it’s a</w:t>
      </w:r>
      <w:r w:rsidR="00395242" w:rsidRPr="003F2B53">
        <w:rPr>
          <w:sz w:val="22"/>
          <w:lang w:val="en-GB"/>
        </w:rPr>
        <w:t>n optimistic estimation for the actual DCF</w:t>
      </w:r>
      <w:r w:rsidR="00E71AE0" w:rsidRPr="003F2B53">
        <w:rPr>
          <w:sz w:val="22"/>
          <w:lang w:val="en-GB"/>
        </w:rPr>
        <w:t xml:space="preserve"> </w:t>
      </w:r>
      <w:r w:rsidR="009670BB" w:rsidRPr="003F2B53">
        <w:rPr>
          <w:sz w:val="22"/>
          <w:lang w:val="en-GB"/>
        </w:rPr>
        <w:t xml:space="preserve">in </w:t>
      </w:r>
      <w:r w:rsidR="00A71A79" w:rsidRPr="003F2B53">
        <w:rPr>
          <w:sz w:val="22"/>
          <w:lang w:val="en-GB"/>
        </w:rPr>
        <w:t xml:space="preserve">the hypothetical case in which it could be chosen </w:t>
      </w:r>
      <w:r w:rsidR="00B60F27" w:rsidRPr="003F2B53">
        <w:rPr>
          <w:sz w:val="22"/>
          <w:lang w:val="en-GB"/>
        </w:rPr>
        <w:t>the optimal threshold for the evaluation set.</w:t>
      </w:r>
    </w:p>
    <w:p w14:paraId="08570D3C" w14:textId="64D7D41A" w:rsidR="007C0CA4" w:rsidRPr="003F2B53" w:rsidRDefault="0078034F" w:rsidP="007C0CA4">
      <w:pPr>
        <w:rPr>
          <w:b w:val="0"/>
          <w:sz w:val="22"/>
          <w:lang w:val="en-GB"/>
        </w:rPr>
      </w:pPr>
      <w:r w:rsidRPr="003F2B53">
        <w:rPr>
          <w:b w:val="0"/>
          <w:sz w:val="22"/>
          <w:lang w:val="en-GB"/>
        </w:rPr>
        <w:t xml:space="preserve">Since validation has performed with </w:t>
      </w:r>
      <w:r w:rsidR="00C24973" w:rsidRPr="003F2B53">
        <w:rPr>
          <w:b w:val="0"/>
          <w:sz w:val="22"/>
          <w:lang w:val="en-GB"/>
        </w:rPr>
        <w:t xml:space="preserve">5-fold cross-validation, </w:t>
      </w:r>
      <w:r w:rsidR="007F3CD7" w:rsidRPr="003F2B53">
        <w:rPr>
          <w:b w:val="0"/>
          <w:sz w:val="22"/>
          <w:lang w:val="en-GB"/>
        </w:rPr>
        <w:t>the evaluation part</w:t>
      </w:r>
      <w:r w:rsidR="00C24973" w:rsidRPr="003F2B53">
        <w:rPr>
          <w:b w:val="0"/>
          <w:sz w:val="22"/>
          <w:lang w:val="en-GB"/>
        </w:rPr>
        <w:t xml:space="preserve"> will be </w:t>
      </w:r>
      <w:r w:rsidR="009D44FA" w:rsidRPr="003F2B53">
        <w:rPr>
          <w:b w:val="0"/>
          <w:sz w:val="22"/>
          <w:lang w:val="en-GB"/>
        </w:rPr>
        <w:t xml:space="preserve">executed </w:t>
      </w:r>
      <w:r w:rsidR="00D771C7" w:rsidRPr="003F2B53">
        <w:rPr>
          <w:b w:val="0"/>
          <w:sz w:val="22"/>
          <w:lang w:val="en-GB"/>
        </w:rPr>
        <w:t xml:space="preserve">using the </w:t>
      </w:r>
      <w:r w:rsidR="00183973" w:rsidRPr="003F2B53">
        <w:rPr>
          <w:b w:val="0"/>
          <w:sz w:val="22"/>
          <w:lang w:val="en-GB"/>
        </w:rPr>
        <w:t>whole dataset (</w:t>
      </w:r>
      <w:r w:rsidR="00F93E3A" w:rsidRPr="003F2B53">
        <w:rPr>
          <w:b w:val="0"/>
          <w:sz w:val="22"/>
          <w:lang w:val="en-GB"/>
        </w:rPr>
        <w:t>all training data for training, all test data for test).</w:t>
      </w:r>
    </w:p>
    <w:p w14:paraId="1472FCF1" w14:textId="77777777" w:rsidR="00AE13DF" w:rsidRPr="00C24973" w:rsidRDefault="00AE13DF" w:rsidP="007C0CA4">
      <w:pPr>
        <w:rPr>
          <w:b w:val="0"/>
          <w:sz w:val="24"/>
          <w:szCs w:val="24"/>
          <w:lang w:val="en-US"/>
        </w:rPr>
      </w:pPr>
    </w:p>
    <w:p w14:paraId="27165AB2" w14:textId="508E2288" w:rsidR="00A031E3" w:rsidRPr="006369A7" w:rsidRDefault="00A031E3" w:rsidP="00A031E3">
      <w:pPr>
        <w:pStyle w:val="Titolo2"/>
        <w:rPr>
          <w:lang w:val="en-US"/>
        </w:rPr>
      </w:pPr>
      <w:bookmarkStart w:id="20" w:name="_Toc108647448"/>
      <w:r w:rsidRPr="006369A7">
        <w:rPr>
          <w:lang w:val="en-US"/>
        </w:rPr>
        <w:t>Generative models – Multivariate Gaussian Classifiers</w:t>
      </w:r>
      <w:bookmarkEnd w:id="20"/>
    </w:p>
    <w:p w14:paraId="6FC8D8A3" w14:textId="7B5EE1AC" w:rsidR="008C1300" w:rsidRPr="003F2B53" w:rsidRDefault="006369A7" w:rsidP="008C1300">
      <w:pPr>
        <w:rPr>
          <w:b w:val="0"/>
          <w:sz w:val="22"/>
          <w:lang w:val="en-US"/>
        </w:rPr>
      </w:pPr>
      <w:r w:rsidRPr="003F2B53">
        <w:rPr>
          <w:b w:val="0"/>
          <w:sz w:val="22"/>
          <w:lang w:val="en-US"/>
        </w:rPr>
        <w:t>Here</w:t>
      </w:r>
      <w:r w:rsidR="00BA440B" w:rsidRPr="003F2B53">
        <w:rPr>
          <w:b w:val="0"/>
          <w:sz w:val="22"/>
          <w:lang w:val="en-US"/>
        </w:rPr>
        <w:t xml:space="preserve"> </w:t>
      </w:r>
      <w:r w:rsidR="007B0CA1" w:rsidRPr="003F2B53">
        <w:rPr>
          <w:b w:val="0"/>
          <w:sz w:val="22"/>
          <w:lang w:val="en-US"/>
        </w:rPr>
        <w:t>are</w:t>
      </w:r>
      <w:r w:rsidR="00BA440B" w:rsidRPr="003F2B53">
        <w:rPr>
          <w:b w:val="0"/>
          <w:sz w:val="22"/>
          <w:lang w:val="en-US"/>
        </w:rPr>
        <w:t xml:space="preserve"> reported the evaluation results for MVG</w:t>
      </w:r>
      <w:r w:rsidR="0036171B" w:rsidRPr="003F2B53">
        <w:rPr>
          <w:b w:val="0"/>
          <w:sz w:val="22"/>
          <w:lang w:val="en-US"/>
        </w:rPr>
        <w:t>.</w:t>
      </w:r>
    </w:p>
    <w:tbl>
      <w:tblPr>
        <w:tblStyle w:val="Tabellasemplice-3"/>
        <w:tblW w:w="0" w:type="auto"/>
        <w:tblLook w:val="04A0" w:firstRow="1" w:lastRow="0" w:firstColumn="1" w:lastColumn="0" w:noHBand="0" w:noVBand="1"/>
      </w:tblPr>
      <w:tblGrid>
        <w:gridCol w:w="1843"/>
        <w:gridCol w:w="992"/>
        <w:gridCol w:w="1095"/>
        <w:gridCol w:w="1301"/>
        <w:gridCol w:w="375"/>
        <w:gridCol w:w="1476"/>
        <w:gridCol w:w="1476"/>
        <w:gridCol w:w="1476"/>
      </w:tblGrid>
      <w:tr w:rsidR="002156B5" w14:paraId="44FE8881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843" w:type="dxa"/>
          </w:tcPr>
          <w:p w14:paraId="015CA390" w14:textId="77777777" w:rsidR="002156B5" w:rsidRPr="006360A4" w:rsidRDefault="002156B5">
            <w:pPr>
              <w:pStyle w:val="Contenuto"/>
              <w:rPr>
                <w:sz w:val="20"/>
                <w:szCs w:val="20"/>
                <w:lang w:val="en-GB"/>
              </w:rPr>
            </w:pPr>
          </w:p>
        </w:tc>
        <w:tc>
          <w:tcPr>
            <w:tcW w:w="992" w:type="dxa"/>
          </w:tcPr>
          <w:p w14:paraId="59FB7053" w14:textId="77777777" w:rsidR="002156B5" w:rsidRPr="006360A4" w:rsidRDefault="002156B5">
            <w:pPr>
              <w:pStyle w:val="Conten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  <w:r w:rsidRPr="006360A4">
              <w:rPr>
                <w:sz w:val="20"/>
                <w:szCs w:val="20"/>
                <w:lang w:val="en-GB"/>
              </w:rPr>
              <w:t>π = 0.5</w:t>
            </w:r>
          </w:p>
        </w:tc>
        <w:tc>
          <w:tcPr>
            <w:tcW w:w="1095" w:type="dxa"/>
          </w:tcPr>
          <w:p w14:paraId="1E111605" w14:textId="77777777" w:rsidR="002156B5" w:rsidRPr="006360A4" w:rsidRDefault="002156B5">
            <w:pPr>
              <w:pStyle w:val="Conten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  <w:r w:rsidRPr="006360A4">
              <w:rPr>
                <w:sz w:val="20"/>
                <w:szCs w:val="20"/>
                <w:lang w:val="en-GB"/>
              </w:rPr>
              <w:t>π = 0.9</w:t>
            </w:r>
          </w:p>
        </w:tc>
        <w:tc>
          <w:tcPr>
            <w:tcW w:w="1301" w:type="dxa"/>
          </w:tcPr>
          <w:p w14:paraId="1086720B" w14:textId="77777777" w:rsidR="002156B5" w:rsidRPr="006360A4" w:rsidRDefault="002156B5">
            <w:pPr>
              <w:pStyle w:val="Conten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  <w:r w:rsidRPr="006360A4">
              <w:rPr>
                <w:sz w:val="20"/>
                <w:szCs w:val="20"/>
                <w:lang w:val="en-GB"/>
              </w:rPr>
              <w:t>π = 0.1</w:t>
            </w:r>
          </w:p>
        </w:tc>
        <w:tc>
          <w:tcPr>
            <w:tcW w:w="375" w:type="dxa"/>
          </w:tcPr>
          <w:p w14:paraId="10D1DAA1" w14:textId="77777777" w:rsidR="002156B5" w:rsidRPr="006360A4" w:rsidRDefault="002156B5">
            <w:pPr>
              <w:pStyle w:val="Conten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</w:p>
        </w:tc>
        <w:tc>
          <w:tcPr>
            <w:tcW w:w="1476" w:type="dxa"/>
          </w:tcPr>
          <w:p w14:paraId="5DBD02AA" w14:textId="77777777" w:rsidR="002156B5" w:rsidRPr="006360A4" w:rsidRDefault="002156B5">
            <w:pPr>
              <w:pStyle w:val="Conten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  <w:r w:rsidRPr="006360A4">
              <w:rPr>
                <w:sz w:val="20"/>
                <w:szCs w:val="20"/>
                <w:lang w:val="en-GB"/>
              </w:rPr>
              <w:t>π = 0.5</w:t>
            </w:r>
          </w:p>
        </w:tc>
        <w:tc>
          <w:tcPr>
            <w:tcW w:w="1476" w:type="dxa"/>
          </w:tcPr>
          <w:p w14:paraId="371C2C18" w14:textId="77777777" w:rsidR="002156B5" w:rsidRPr="006360A4" w:rsidRDefault="002156B5">
            <w:pPr>
              <w:pStyle w:val="Conten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  <w:r w:rsidRPr="006360A4">
              <w:rPr>
                <w:sz w:val="20"/>
                <w:szCs w:val="20"/>
                <w:lang w:val="en-GB"/>
              </w:rPr>
              <w:t>π = 0.9</w:t>
            </w:r>
          </w:p>
        </w:tc>
        <w:tc>
          <w:tcPr>
            <w:tcW w:w="1476" w:type="dxa"/>
          </w:tcPr>
          <w:p w14:paraId="4ED4639E" w14:textId="77777777" w:rsidR="002156B5" w:rsidRPr="006360A4" w:rsidRDefault="002156B5">
            <w:pPr>
              <w:pStyle w:val="Conten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  <w:r w:rsidRPr="006360A4">
              <w:rPr>
                <w:sz w:val="20"/>
                <w:szCs w:val="20"/>
                <w:lang w:val="en-GB"/>
              </w:rPr>
              <w:t>π = 0.1</w:t>
            </w:r>
          </w:p>
        </w:tc>
      </w:tr>
      <w:tr w:rsidR="002156B5" w:rsidRPr="00377F5E" w14:paraId="07684172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73C78A1D" w14:textId="77777777" w:rsidR="002156B5" w:rsidRPr="006360A4" w:rsidRDefault="002156B5">
            <w:pPr>
              <w:pStyle w:val="Contenuto"/>
              <w:rPr>
                <w:sz w:val="20"/>
                <w:szCs w:val="20"/>
                <w:lang w:val="en-GB"/>
              </w:rPr>
            </w:pPr>
          </w:p>
        </w:tc>
        <w:tc>
          <w:tcPr>
            <w:tcW w:w="3388" w:type="dxa"/>
            <w:gridSpan w:val="3"/>
          </w:tcPr>
          <w:p w14:paraId="490A5ECA" w14:textId="77777777" w:rsidR="002156B5" w:rsidRPr="006360A4" w:rsidRDefault="002156B5">
            <w:pPr>
              <w:pStyle w:val="Conten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0"/>
                <w:szCs w:val="20"/>
                <w:lang w:val="en-GB"/>
              </w:rPr>
            </w:pPr>
            <w:r w:rsidRPr="006360A4">
              <w:rPr>
                <w:b/>
                <w:sz w:val="20"/>
                <w:szCs w:val="20"/>
                <w:lang w:val="en-GB"/>
              </w:rPr>
              <w:t>RAW features</w:t>
            </w:r>
          </w:p>
        </w:tc>
        <w:tc>
          <w:tcPr>
            <w:tcW w:w="375" w:type="dxa"/>
          </w:tcPr>
          <w:p w14:paraId="2DE346B9" w14:textId="77777777" w:rsidR="002156B5" w:rsidRPr="006360A4" w:rsidRDefault="002156B5">
            <w:pPr>
              <w:pStyle w:val="Conten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</w:p>
        </w:tc>
        <w:tc>
          <w:tcPr>
            <w:tcW w:w="4428" w:type="dxa"/>
            <w:gridSpan w:val="3"/>
          </w:tcPr>
          <w:p w14:paraId="031CEACC" w14:textId="77777777" w:rsidR="002156B5" w:rsidRPr="006360A4" w:rsidRDefault="002156B5">
            <w:pPr>
              <w:pStyle w:val="Conten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0"/>
                <w:szCs w:val="20"/>
                <w:lang w:val="en-GB"/>
              </w:rPr>
            </w:pPr>
            <w:proofErr w:type="spellStart"/>
            <w:r w:rsidRPr="006360A4">
              <w:rPr>
                <w:b/>
                <w:sz w:val="20"/>
                <w:szCs w:val="20"/>
                <w:lang w:val="en-GB"/>
              </w:rPr>
              <w:t>Gaussianization</w:t>
            </w:r>
            <w:proofErr w:type="spellEnd"/>
          </w:p>
        </w:tc>
      </w:tr>
      <w:tr w:rsidR="002156B5" w:rsidRPr="00377F5E" w14:paraId="70C63D2F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45A361C5" w14:textId="77777777" w:rsidR="002156B5" w:rsidRPr="006360A4" w:rsidRDefault="002156B5">
            <w:pPr>
              <w:pStyle w:val="Contenuto"/>
              <w:rPr>
                <w:sz w:val="20"/>
                <w:szCs w:val="20"/>
                <w:lang w:val="en-GB"/>
              </w:rPr>
            </w:pPr>
          </w:p>
        </w:tc>
        <w:tc>
          <w:tcPr>
            <w:tcW w:w="8191" w:type="dxa"/>
            <w:gridSpan w:val="7"/>
          </w:tcPr>
          <w:p w14:paraId="27EAAB9C" w14:textId="77777777" w:rsidR="002156B5" w:rsidRPr="006360A4" w:rsidRDefault="002156B5">
            <w:pPr>
              <w:pStyle w:val="Conten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  <w:r w:rsidRPr="006360A4">
              <w:rPr>
                <w:b/>
                <w:sz w:val="20"/>
                <w:szCs w:val="20"/>
                <w:lang w:val="en-GB"/>
              </w:rPr>
              <w:t>no PCA</w:t>
            </w:r>
          </w:p>
        </w:tc>
      </w:tr>
      <w:tr w:rsidR="002156B5" w14:paraId="042513FA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00263927" w14:textId="77777777" w:rsidR="002156B5" w:rsidRPr="006360A4" w:rsidRDefault="002156B5">
            <w:pPr>
              <w:pStyle w:val="Contenuto"/>
              <w:rPr>
                <w:sz w:val="20"/>
                <w:szCs w:val="20"/>
                <w:lang w:val="en-GB"/>
              </w:rPr>
            </w:pPr>
            <w:r w:rsidRPr="006360A4">
              <w:rPr>
                <w:sz w:val="20"/>
                <w:szCs w:val="20"/>
                <w:lang w:val="en-GB"/>
              </w:rPr>
              <w:t>Full-cov</w:t>
            </w:r>
          </w:p>
        </w:tc>
        <w:tc>
          <w:tcPr>
            <w:tcW w:w="992" w:type="dxa"/>
          </w:tcPr>
          <w:p w14:paraId="556B310F" w14:textId="1FF07976" w:rsidR="002156B5" w:rsidRPr="006360A4" w:rsidRDefault="008C7EF9" w:rsidP="00417F02">
            <w:pPr>
              <w:pStyle w:val="Contenuto"/>
              <w:tabs>
                <w:tab w:val="left" w:pos="61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  <w:r w:rsidRPr="006360A4">
              <w:rPr>
                <w:sz w:val="20"/>
                <w:szCs w:val="20"/>
                <w:lang w:val="en-GB"/>
              </w:rPr>
              <w:t>0.053</w:t>
            </w:r>
            <w:r w:rsidR="00417F02" w:rsidRPr="006360A4">
              <w:rPr>
                <w:sz w:val="20"/>
                <w:szCs w:val="20"/>
                <w:lang w:val="en-GB"/>
              </w:rPr>
              <w:tab/>
            </w:r>
          </w:p>
        </w:tc>
        <w:tc>
          <w:tcPr>
            <w:tcW w:w="1095" w:type="dxa"/>
          </w:tcPr>
          <w:p w14:paraId="0C45E685" w14:textId="4D63316A" w:rsidR="002156B5" w:rsidRPr="006360A4" w:rsidRDefault="00D104C6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  <w:r w:rsidRPr="006360A4">
              <w:rPr>
                <w:sz w:val="20"/>
                <w:szCs w:val="20"/>
                <w:lang w:val="en-GB"/>
              </w:rPr>
              <w:t>0.13</w:t>
            </w:r>
            <w:r w:rsidR="008E3C2C" w:rsidRPr="006360A4">
              <w:rPr>
                <w:sz w:val="20"/>
                <w:szCs w:val="20"/>
                <w:lang w:val="en-GB"/>
              </w:rPr>
              <w:t>8</w:t>
            </w:r>
          </w:p>
        </w:tc>
        <w:tc>
          <w:tcPr>
            <w:tcW w:w="1301" w:type="dxa"/>
          </w:tcPr>
          <w:p w14:paraId="70A9248D" w14:textId="44081C38" w:rsidR="002156B5" w:rsidRPr="006360A4" w:rsidRDefault="00A5694F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  <w:r w:rsidRPr="006360A4">
              <w:rPr>
                <w:sz w:val="20"/>
                <w:szCs w:val="20"/>
                <w:lang w:val="en-GB"/>
              </w:rPr>
              <w:t>0.134</w:t>
            </w:r>
          </w:p>
        </w:tc>
        <w:tc>
          <w:tcPr>
            <w:tcW w:w="375" w:type="dxa"/>
          </w:tcPr>
          <w:p w14:paraId="23EC23D2" w14:textId="77777777" w:rsidR="002156B5" w:rsidRPr="006360A4" w:rsidRDefault="002156B5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</w:p>
        </w:tc>
        <w:tc>
          <w:tcPr>
            <w:tcW w:w="1476" w:type="dxa"/>
          </w:tcPr>
          <w:p w14:paraId="3526E6A9" w14:textId="5CB6A903" w:rsidR="002156B5" w:rsidRPr="006360A4" w:rsidRDefault="00ED4A84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  <w:r w:rsidRPr="006360A4">
              <w:rPr>
                <w:sz w:val="20"/>
                <w:szCs w:val="20"/>
                <w:lang w:val="en-GB"/>
              </w:rPr>
              <w:t>0.</w:t>
            </w:r>
            <w:r w:rsidR="00D04724" w:rsidRPr="006360A4">
              <w:rPr>
                <w:sz w:val="20"/>
                <w:szCs w:val="20"/>
                <w:lang w:val="en-GB"/>
              </w:rPr>
              <w:t>073</w:t>
            </w:r>
          </w:p>
        </w:tc>
        <w:tc>
          <w:tcPr>
            <w:tcW w:w="1476" w:type="dxa"/>
          </w:tcPr>
          <w:p w14:paraId="306BC427" w14:textId="4A9E082F" w:rsidR="002156B5" w:rsidRPr="006360A4" w:rsidRDefault="00A45699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  <w:r w:rsidRPr="006360A4">
              <w:rPr>
                <w:sz w:val="20"/>
                <w:szCs w:val="20"/>
                <w:lang w:val="en-GB"/>
              </w:rPr>
              <w:t>0.</w:t>
            </w:r>
            <w:r w:rsidR="00EC2D42" w:rsidRPr="006360A4">
              <w:rPr>
                <w:sz w:val="20"/>
                <w:szCs w:val="20"/>
                <w:lang w:val="en-GB"/>
              </w:rPr>
              <w:t>182</w:t>
            </w:r>
          </w:p>
        </w:tc>
        <w:tc>
          <w:tcPr>
            <w:tcW w:w="1476" w:type="dxa"/>
          </w:tcPr>
          <w:p w14:paraId="3150CF15" w14:textId="1F1DA626" w:rsidR="002156B5" w:rsidRPr="006360A4" w:rsidRDefault="00BB7E6A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  <w:r w:rsidRPr="006360A4">
              <w:rPr>
                <w:sz w:val="20"/>
                <w:szCs w:val="20"/>
                <w:lang w:val="en-GB"/>
              </w:rPr>
              <w:t>0.</w:t>
            </w:r>
            <w:r w:rsidR="00D04724" w:rsidRPr="006360A4">
              <w:rPr>
                <w:sz w:val="20"/>
                <w:szCs w:val="20"/>
                <w:lang w:val="en-GB"/>
              </w:rPr>
              <w:t>202</w:t>
            </w:r>
          </w:p>
        </w:tc>
      </w:tr>
      <w:tr w:rsidR="002156B5" w14:paraId="04F803A7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1D7C0BE7" w14:textId="77777777" w:rsidR="002156B5" w:rsidRPr="006360A4" w:rsidRDefault="002156B5">
            <w:pPr>
              <w:pStyle w:val="Contenuto"/>
              <w:rPr>
                <w:sz w:val="20"/>
                <w:szCs w:val="20"/>
                <w:lang w:val="en-GB"/>
              </w:rPr>
            </w:pPr>
            <w:r w:rsidRPr="006360A4">
              <w:rPr>
                <w:sz w:val="20"/>
                <w:szCs w:val="20"/>
                <w:lang w:val="en-GB"/>
              </w:rPr>
              <w:t>DIAG-COV</w:t>
            </w:r>
          </w:p>
        </w:tc>
        <w:tc>
          <w:tcPr>
            <w:tcW w:w="992" w:type="dxa"/>
          </w:tcPr>
          <w:p w14:paraId="3AE16B98" w14:textId="0F38C771" w:rsidR="002156B5" w:rsidRPr="006360A4" w:rsidRDefault="00EB3CD3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  <w:r w:rsidRPr="006360A4">
              <w:rPr>
                <w:sz w:val="20"/>
                <w:szCs w:val="20"/>
                <w:lang w:val="en-GB"/>
              </w:rPr>
              <w:t>0.57</w:t>
            </w:r>
          </w:p>
        </w:tc>
        <w:tc>
          <w:tcPr>
            <w:tcW w:w="1095" w:type="dxa"/>
          </w:tcPr>
          <w:p w14:paraId="74E9756A" w14:textId="50BA521D" w:rsidR="002156B5" w:rsidRPr="006360A4" w:rsidRDefault="009A5A15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  <w:r w:rsidRPr="006360A4">
              <w:rPr>
                <w:sz w:val="20"/>
                <w:szCs w:val="20"/>
                <w:lang w:val="en-GB"/>
              </w:rPr>
              <w:t>0.</w:t>
            </w:r>
            <w:r w:rsidR="00B46D08" w:rsidRPr="006360A4">
              <w:rPr>
                <w:sz w:val="20"/>
                <w:szCs w:val="20"/>
                <w:lang w:val="en-GB"/>
              </w:rPr>
              <w:t>8</w:t>
            </w:r>
            <w:r w:rsidR="008E3C2C" w:rsidRPr="006360A4">
              <w:rPr>
                <w:sz w:val="20"/>
                <w:szCs w:val="20"/>
                <w:lang w:val="en-GB"/>
              </w:rPr>
              <w:t>82</w:t>
            </w:r>
          </w:p>
        </w:tc>
        <w:tc>
          <w:tcPr>
            <w:tcW w:w="1301" w:type="dxa"/>
          </w:tcPr>
          <w:p w14:paraId="3B4A637C" w14:textId="3BA3577A" w:rsidR="002156B5" w:rsidRPr="006360A4" w:rsidRDefault="00A5694F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  <w:r w:rsidRPr="006360A4">
              <w:rPr>
                <w:sz w:val="20"/>
                <w:szCs w:val="20"/>
                <w:lang w:val="en-GB"/>
              </w:rPr>
              <w:t>0.81</w:t>
            </w:r>
          </w:p>
        </w:tc>
        <w:tc>
          <w:tcPr>
            <w:tcW w:w="375" w:type="dxa"/>
          </w:tcPr>
          <w:p w14:paraId="2FD76F2E" w14:textId="77777777" w:rsidR="002156B5" w:rsidRPr="006360A4" w:rsidRDefault="002156B5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</w:p>
        </w:tc>
        <w:tc>
          <w:tcPr>
            <w:tcW w:w="1476" w:type="dxa"/>
          </w:tcPr>
          <w:p w14:paraId="76D0F719" w14:textId="4F422F7F" w:rsidR="002156B5" w:rsidRPr="006360A4" w:rsidRDefault="008267B8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  <w:r w:rsidRPr="006360A4">
              <w:rPr>
                <w:sz w:val="20"/>
                <w:szCs w:val="20"/>
                <w:lang w:val="en-GB"/>
              </w:rPr>
              <w:t>0.</w:t>
            </w:r>
            <w:r w:rsidR="00D04724" w:rsidRPr="006360A4">
              <w:rPr>
                <w:sz w:val="20"/>
                <w:szCs w:val="20"/>
                <w:lang w:val="en-GB"/>
              </w:rPr>
              <w:t>547</w:t>
            </w:r>
          </w:p>
        </w:tc>
        <w:tc>
          <w:tcPr>
            <w:tcW w:w="1476" w:type="dxa"/>
          </w:tcPr>
          <w:p w14:paraId="49A46D8C" w14:textId="341C5E5C" w:rsidR="002156B5" w:rsidRPr="006360A4" w:rsidRDefault="00BF2945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  <w:r w:rsidRPr="006360A4">
              <w:rPr>
                <w:sz w:val="20"/>
                <w:szCs w:val="20"/>
                <w:lang w:val="en-GB"/>
              </w:rPr>
              <w:t>0.</w:t>
            </w:r>
            <w:r w:rsidR="00070762" w:rsidRPr="006360A4">
              <w:rPr>
                <w:sz w:val="20"/>
                <w:szCs w:val="20"/>
                <w:lang w:val="en-GB"/>
              </w:rPr>
              <w:t>846</w:t>
            </w:r>
          </w:p>
        </w:tc>
        <w:tc>
          <w:tcPr>
            <w:tcW w:w="1476" w:type="dxa"/>
          </w:tcPr>
          <w:p w14:paraId="440B6A40" w14:textId="1F3D16AC" w:rsidR="002156B5" w:rsidRPr="006360A4" w:rsidRDefault="00BB7E6A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  <w:r w:rsidRPr="006360A4">
              <w:rPr>
                <w:sz w:val="20"/>
                <w:szCs w:val="20"/>
                <w:lang w:val="en-GB"/>
              </w:rPr>
              <w:t>0.</w:t>
            </w:r>
            <w:r w:rsidR="00D04724" w:rsidRPr="006360A4">
              <w:rPr>
                <w:sz w:val="20"/>
                <w:szCs w:val="20"/>
                <w:lang w:val="en-GB"/>
              </w:rPr>
              <w:t>792</w:t>
            </w:r>
          </w:p>
        </w:tc>
      </w:tr>
      <w:tr w:rsidR="002156B5" w14:paraId="2A8513D8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39B0CE72" w14:textId="77777777" w:rsidR="002156B5" w:rsidRPr="006360A4" w:rsidRDefault="002156B5">
            <w:pPr>
              <w:pStyle w:val="Contenuto"/>
              <w:rPr>
                <w:sz w:val="20"/>
                <w:szCs w:val="20"/>
                <w:lang w:val="en-GB"/>
              </w:rPr>
            </w:pPr>
            <w:r w:rsidRPr="006360A4">
              <w:rPr>
                <w:sz w:val="20"/>
                <w:szCs w:val="20"/>
                <w:lang w:val="en-GB"/>
              </w:rPr>
              <w:t>Tied full-cov</w:t>
            </w:r>
          </w:p>
        </w:tc>
        <w:tc>
          <w:tcPr>
            <w:tcW w:w="992" w:type="dxa"/>
          </w:tcPr>
          <w:p w14:paraId="4EECCEC5" w14:textId="2F4306D3" w:rsidR="002156B5" w:rsidRPr="00BF07A2" w:rsidRDefault="00981FB2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  <w:sz w:val="20"/>
                <w:szCs w:val="20"/>
                <w:lang w:val="en-GB"/>
              </w:rPr>
            </w:pPr>
            <w:r w:rsidRPr="00BF07A2">
              <w:rPr>
                <w:color w:val="FF0000"/>
                <w:sz w:val="20"/>
                <w:szCs w:val="20"/>
                <w:lang w:val="en-GB"/>
              </w:rPr>
              <w:t>0.05</w:t>
            </w:r>
          </w:p>
        </w:tc>
        <w:tc>
          <w:tcPr>
            <w:tcW w:w="1095" w:type="dxa"/>
          </w:tcPr>
          <w:p w14:paraId="6DC52FDC" w14:textId="45C65731" w:rsidR="002156B5" w:rsidRPr="006360A4" w:rsidRDefault="00391498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  <w:r w:rsidRPr="006360A4">
              <w:rPr>
                <w:sz w:val="20"/>
                <w:szCs w:val="20"/>
                <w:lang w:val="en-GB"/>
              </w:rPr>
              <w:t>0.135</w:t>
            </w:r>
          </w:p>
        </w:tc>
        <w:tc>
          <w:tcPr>
            <w:tcW w:w="1301" w:type="dxa"/>
          </w:tcPr>
          <w:p w14:paraId="40C9F206" w14:textId="063FCBB1" w:rsidR="002156B5" w:rsidRPr="00BF07A2" w:rsidRDefault="00A5694F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  <w:sz w:val="20"/>
                <w:szCs w:val="20"/>
                <w:lang w:val="en-GB"/>
              </w:rPr>
            </w:pPr>
            <w:r w:rsidRPr="00BF07A2">
              <w:rPr>
                <w:color w:val="FF0000"/>
                <w:sz w:val="20"/>
                <w:szCs w:val="20"/>
                <w:lang w:val="en-GB"/>
              </w:rPr>
              <w:t>0.132</w:t>
            </w:r>
          </w:p>
        </w:tc>
        <w:tc>
          <w:tcPr>
            <w:tcW w:w="375" w:type="dxa"/>
          </w:tcPr>
          <w:p w14:paraId="1E56A7A0" w14:textId="77777777" w:rsidR="002156B5" w:rsidRPr="00BF07A2" w:rsidRDefault="002156B5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</w:p>
        </w:tc>
        <w:tc>
          <w:tcPr>
            <w:tcW w:w="1476" w:type="dxa"/>
          </w:tcPr>
          <w:p w14:paraId="7D6957A0" w14:textId="3A7D38E3" w:rsidR="002156B5" w:rsidRPr="0079040A" w:rsidRDefault="008267B8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  <w:sz w:val="20"/>
                <w:szCs w:val="20"/>
                <w:lang w:val="en-GB"/>
              </w:rPr>
            </w:pPr>
            <w:r w:rsidRPr="0079040A">
              <w:rPr>
                <w:color w:val="FF0000"/>
                <w:sz w:val="20"/>
                <w:szCs w:val="20"/>
                <w:lang w:val="en-GB"/>
              </w:rPr>
              <w:t>0.</w:t>
            </w:r>
            <w:r w:rsidR="00D04724" w:rsidRPr="0079040A">
              <w:rPr>
                <w:color w:val="FF0000"/>
                <w:sz w:val="20"/>
                <w:szCs w:val="20"/>
                <w:lang w:val="en-GB"/>
              </w:rPr>
              <w:t>069</w:t>
            </w:r>
          </w:p>
        </w:tc>
        <w:tc>
          <w:tcPr>
            <w:tcW w:w="1476" w:type="dxa"/>
          </w:tcPr>
          <w:p w14:paraId="4D537F4C" w14:textId="01FE2E96" w:rsidR="002156B5" w:rsidRPr="0079040A" w:rsidRDefault="00247EBE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  <w:sz w:val="20"/>
                <w:szCs w:val="20"/>
                <w:lang w:val="en-GB"/>
              </w:rPr>
            </w:pPr>
            <w:r w:rsidRPr="0079040A">
              <w:rPr>
                <w:color w:val="FF0000"/>
                <w:sz w:val="20"/>
                <w:szCs w:val="20"/>
                <w:lang w:val="en-GB"/>
              </w:rPr>
              <w:t>0.</w:t>
            </w:r>
            <w:r w:rsidR="00070762" w:rsidRPr="0079040A">
              <w:rPr>
                <w:color w:val="FF0000"/>
                <w:sz w:val="20"/>
                <w:szCs w:val="20"/>
                <w:lang w:val="en-GB"/>
              </w:rPr>
              <w:t>177</w:t>
            </w:r>
          </w:p>
        </w:tc>
        <w:tc>
          <w:tcPr>
            <w:tcW w:w="1476" w:type="dxa"/>
          </w:tcPr>
          <w:p w14:paraId="17476F49" w14:textId="5D8A753F" w:rsidR="002156B5" w:rsidRPr="0079040A" w:rsidRDefault="00AD037D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  <w:sz w:val="20"/>
                <w:szCs w:val="20"/>
                <w:lang w:val="en-GB"/>
              </w:rPr>
            </w:pPr>
            <w:r w:rsidRPr="0079040A">
              <w:rPr>
                <w:color w:val="FF0000"/>
                <w:sz w:val="20"/>
                <w:szCs w:val="20"/>
                <w:lang w:val="en-GB"/>
              </w:rPr>
              <w:t>0.</w:t>
            </w:r>
            <w:r w:rsidR="00EC2D42" w:rsidRPr="0079040A">
              <w:rPr>
                <w:color w:val="FF0000"/>
                <w:sz w:val="20"/>
                <w:szCs w:val="20"/>
                <w:lang w:val="en-GB"/>
              </w:rPr>
              <w:t>184</w:t>
            </w:r>
          </w:p>
        </w:tc>
      </w:tr>
      <w:tr w:rsidR="002156B5" w14:paraId="3CDC1D21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4E571484" w14:textId="77777777" w:rsidR="002156B5" w:rsidRPr="006360A4" w:rsidRDefault="002156B5">
            <w:pPr>
              <w:pStyle w:val="Contenuto"/>
              <w:rPr>
                <w:sz w:val="20"/>
                <w:szCs w:val="20"/>
                <w:lang w:val="en-GB"/>
              </w:rPr>
            </w:pPr>
            <w:r w:rsidRPr="006360A4">
              <w:rPr>
                <w:sz w:val="20"/>
                <w:szCs w:val="20"/>
                <w:lang w:val="en-GB"/>
              </w:rPr>
              <w:t>tied diag-cov</w:t>
            </w:r>
          </w:p>
        </w:tc>
        <w:tc>
          <w:tcPr>
            <w:tcW w:w="992" w:type="dxa"/>
          </w:tcPr>
          <w:p w14:paraId="7DBAFDFE" w14:textId="6F3C39C6" w:rsidR="002156B5" w:rsidRPr="006360A4" w:rsidRDefault="00981FB2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  <w:r w:rsidRPr="006360A4">
              <w:rPr>
                <w:sz w:val="20"/>
                <w:szCs w:val="20"/>
                <w:lang w:val="en-GB"/>
              </w:rPr>
              <w:t>0.57</w:t>
            </w:r>
          </w:p>
        </w:tc>
        <w:tc>
          <w:tcPr>
            <w:tcW w:w="1095" w:type="dxa"/>
          </w:tcPr>
          <w:p w14:paraId="09AEE4A6" w14:textId="63003369" w:rsidR="002156B5" w:rsidRPr="006360A4" w:rsidRDefault="00FB2F9B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  <w:r w:rsidRPr="006360A4">
              <w:rPr>
                <w:sz w:val="20"/>
                <w:szCs w:val="20"/>
                <w:lang w:val="en-GB"/>
              </w:rPr>
              <w:t>0.88</w:t>
            </w:r>
          </w:p>
        </w:tc>
        <w:tc>
          <w:tcPr>
            <w:tcW w:w="1301" w:type="dxa"/>
          </w:tcPr>
          <w:p w14:paraId="15867306" w14:textId="18AF1FB2" w:rsidR="002156B5" w:rsidRPr="006360A4" w:rsidRDefault="00A82C57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  <w:r w:rsidRPr="006360A4">
              <w:rPr>
                <w:sz w:val="20"/>
                <w:szCs w:val="20"/>
                <w:lang w:val="en-GB"/>
              </w:rPr>
              <w:t>0.808</w:t>
            </w:r>
          </w:p>
        </w:tc>
        <w:tc>
          <w:tcPr>
            <w:tcW w:w="375" w:type="dxa"/>
          </w:tcPr>
          <w:p w14:paraId="61F761ED" w14:textId="77777777" w:rsidR="002156B5" w:rsidRPr="006360A4" w:rsidRDefault="002156B5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</w:p>
        </w:tc>
        <w:tc>
          <w:tcPr>
            <w:tcW w:w="1476" w:type="dxa"/>
          </w:tcPr>
          <w:p w14:paraId="6A74BC81" w14:textId="101CC30B" w:rsidR="002156B5" w:rsidRPr="00BF07A2" w:rsidRDefault="008267B8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  <w:r w:rsidRPr="00BF07A2">
              <w:rPr>
                <w:sz w:val="20"/>
                <w:szCs w:val="20"/>
                <w:lang w:val="en-GB"/>
              </w:rPr>
              <w:t>0.</w:t>
            </w:r>
            <w:r w:rsidR="00D04724" w:rsidRPr="00BF07A2">
              <w:rPr>
                <w:sz w:val="20"/>
                <w:szCs w:val="20"/>
                <w:lang w:val="en-GB"/>
              </w:rPr>
              <w:t>545</w:t>
            </w:r>
          </w:p>
        </w:tc>
        <w:tc>
          <w:tcPr>
            <w:tcW w:w="1476" w:type="dxa"/>
          </w:tcPr>
          <w:p w14:paraId="1B7080ED" w14:textId="338D2125" w:rsidR="002156B5" w:rsidRPr="006360A4" w:rsidRDefault="00247EBE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  <w:r w:rsidRPr="006360A4">
              <w:rPr>
                <w:sz w:val="20"/>
                <w:szCs w:val="20"/>
                <w:lang w:val="en-GB"/>
              </w:rPr>
              <w:t>0.8</w:t>
            </w:r>
            <w:r w:rsidR="00070762" w:rsidRPr="006360A4">
              <w:rPr>
                <w:sz w:val="20"/>
                <w:szCs w:val="20"/>
                <w:lang w:val="en-GB"/>
              </w:rPr>
              <w:t>46</w:t>
            </w:r>
          </w:p>
        </w:tc>
        <w:tc>
          <w:tcPr>
            <w:tcW w:w="1476" w:type="dxa"/>
          </w:tcPr>
          <w:p w14:paraId="460EB254" w14:textId="0D0B1B69" w:rsidR="002156B5" w:rsidRPr="006360A4" w:rsidRDefault="00AD037D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  <w:r w:rsidRPr="006360A4">
              <w:rPr>
                <w:sz w:val="20"/>
                <w:szCs w:val="20"/>
                <w:lang w:val="en-GB"/>
              </w:rPr>
              <w:t>0.</w:t>
            </w:r>
            <w:r w:rsidR="00EC2D42" w:rsidRPr="006360A4">
              <w:rPr>
                <w:sz w:val="20"/>
                <w:szCs w:val="20"/>
                <w:lang w:val="en-GB"/>
              </w:rPr>
              <w:t>793</w:t>
            </w:r>
          </w:p>
        </w:tc>
      </w:tr>
      <w:tr w:rsidR="002156B5" w:rsidRPr="00382C77" w14:paraId="72196EE1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635641F2" w14:textId="77777777" w:rsidR="002156B5" w:rsidRPr="006360A4" w:rsidRDefault="002156B5">
            <w:pPr>
              <w:pStyle w:val="Contenuto"/>
              <w:rPr>
                <w:sz w:val="20"/>
                <w:szCs w:val="20"/>
              </w:rPr>
            </w:pPr>
          </w:p>
        </w:tc>
        <w:tc>
          <w:tcPr>
            <w:tcW w:w="8191" w:type="dxa"/>
            <w:gridSpan w:val="7"/>
          </w:tcPr>
          <w:p w14:paraId="7F2CBB46" w14:textId="77777777" w:rsidR="002156B5" w:rsidRPr="006360A4" w:rsidRDefault="002156B5">
            <w:pPr>
              <w:pStyle w:val="Conten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6360A4">
              <w:rPr>
                <w:b/>
                <w:sz w:val="20"/>
                <w:szCs w:val="20"/>
                <w:lang w:val="en-US"/>
              </w:rPr>
              <w:t>PCA (m=10)</w:t>
            </w:r>
          </w:p>
        </w:tc>
      </w:tr>
      <w:tr w:rsidR="002156B5" w14:paraId="4AAD18C3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54BF90B8" w14:textId="77777777" w:rsidR="002156B5" w:rsidRPr="006360A4" w:rsidRDefault="002156B5">
            <w:pPr>
              <w:pStyle w:val="Contenuto"/>
              <w:rPr>
                <w:sz w:val="20"/>
                <w:szCs w:val="20"/>
              </w:rPr>
            </w:pPr>
            <w:r w:rsidRPr="006360A4">
              <w:rPr>
                <w:sz w:val="20"/>
                <w:szCs w:val="20"/>
                <w:lang w:val="en-GB"/>
              </w:rPr>
              <w:t>Full-cov</w:t>
            </w:r>
          </w:p>
        </w:tc>
        <w:tc>
          <w:tcPr>
            <w:tcW w:w="992" w:type="dxa"/>
          </w:tcPr>
          <w:p w14:paraId="541FBABC" w14:textId="75C818BE" w:rsidR="002156B5" w:rsidRPr="00BF07A2" w:rsidRDefault="00EB4B19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  <w:r w:rsidRPr="00BF07A2">
              <w:rPr>
                <w:sz w:val="20"/>
                <w:szCs w:val="20"/>
                <w:lang w:val="en-GB"/>
              </w:rPr>
              <w:t>0.052</w:t>
            </w:r>
          </w:p>
        </w:tc>
        <w:tc>
          <w:tcPr>
            <w:tcW w:w="1095" w:type="dxa"/>
          </w:tcPr>
          <w:p w14:paraId="604B9A9B" w14:textId="521682A9" w:rsidR="002156B5" w:rsidRPr="00BF07A2" w:rsidRDefault="007D1297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  <w:r w:rsidRPr="00BF07A2">
              <w:rPr>
                <w:sz w:val="20"/>
                <w:szCs w:val="20"/>
                <w:lang w:val="en-GB"/>
              </w:rPr>
              <w:t>0.139</w:t>
            </w:r>
          </w:p>
        </w:tc>
        <w:tc>
          <w:tcPr>
            <w:tcW w:w="1301" w:type="dxa"/>
          </w:tcPr>
          <w:p w14:paraId="4F77241E" w14:textId="56EB3E2F" w:rsidR="002156B5" w:rsidRPr="006360A4" w:rsidRDefault="0091796A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  <w:r w:rsidRPr="006360A4">
              <w:rPr>
                <w:sz w:val="20"/>
                <w:szCs w:val="20"/>
                <w:lang w:val="en-GB"/>
              </w:rPr>
              <w:t>0.136</w:t>
            </w:r>
          </w:p>
        </w:tc>
        <w:tc>
          <w:tcPr>
            <w:tcW w:w="375" w:type="dxa"/>
          </w:tcPr>
          <w:p w14:paraId="28B17DBF" w14:textId="77777777" w:rsidR="002156B5" w:rsidRPr="006360A4" w:rsidRDefault="002156B5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</w:p>
        </w:tc>
        <w:tc>
          <w:tcPr>
            <w:tcW w:w="1476" w:type="dxa"/>
          </w:tcPr>
          <w:p w14:paraId="3C31E2FA" w14:textId="6EC0BC23" w:rsidR="002156B5" w:rsidRPr="006360A4" w:rsidRDefault="00BF17CC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  <w:r w:rsidRPr="006360A4">
              <w:rPr>
                <w:sz w:val="20"/>
                <w:szCs w:val="20"/>
                <w:lang w:val="en-GB"/>
              </w:rPr>
              <w:t>0.</w:t>
            </w:r>
            <w:r w:rsidR="00C20373" w:rsidRPr="006360A4">
              <w:rPr>
                <w:sz w:val="20"/>
                <w:szCs w:val="20"/>
                <w:lang w:val="en-GB"/>
              </w:rPr>
              <w:t>08</w:t>
            </w:r>
          </w:p>
        </w:tc>
        <w:tc>
          <w:tcPr>
            <w:tcW w:w="1476" w:type="dxa"/>
          </w:tcPr>
          <w:p w14:paraId="60DD5B72" w14:textId="0B03183B" w:rsidR="002156B5" w:rsidRPr="006360A4" w:rsidRDefault="00B16840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  <w:r w:rsidRPr="006360A4">
              <w:rPr>
                <w:sz w:val="20"/>
                <w:szCs w:val="20"/>
                <w:lang w:val="en-GB"/>
              </w:rPr>
              <w:t>0.</w:t>
            </w:r>
            <w:r w:rsidR="00891023" w:rsidRPr="006360A4">
              <w:rPr>
                <w:sz w:val="20"/>
                <w:szCs w:val="20"/>
                <w:lang w:val="en-GB"/>
              </w:rPr>
              <w:t>206</w:t>
            </w:r>
          </w:p>
        </w:tc>
        <w:tc>
          <w:tcPr>
            <w:tcW w:w="1476" w:type="dxa"/>
          </w:tcPr>
          <w:p w14:paraId="270A2152" w14:textId="65B65275" w:rsidR="002156B5" w:rsidRPr="006360A4" w:rsidRDefault="004A4607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  <w:r w:rsidRPr="006360A4">
              <w:rPr>
                <w:sz w:val="20"/>
                <w:szCs w:val="20"/>
                <w:lang w:val="en-GB"/>
              </w:rPr>
              <w:t>0.</w:t>
            </w:r>
            <w:r w:rsidR="003569CA" w:rsidRPr="006360A4">
              <w:rPr>
                <w:sz w:val="20"/>
                <w:szCs w:val="20"/>
                <w:lang w:val="en-GB"/>
              </w:rPr>
              <w:t>203</w:t>
            </w:r>
          </w:p>
        </w:tc>
      </w:tr>
      <w:tr w:rsidR="002156B5" w14:paraId="759625D5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6D9BBFBD" w14:textId="77777777" w:rsidR="002156B5" w:rsidRPr="006360A4" w:rsidRDefault="002156B5">
            <w:pPr>
              <w:pStyle w:val="Contenuto"/>
              <w:rPr>
                <w:sz w:val="20"/>
                <w:szCs w:val="20"/>
                <w:lang w:val="en-GB"/>
              </w:rPr>
            </w:pPr>
            <w:r w:rsidRPr="006360A4">
              <w:rPr>
                <w:sz w:val="20"/>
                <w:szCs w:val="20"/>
                <w:lang w:val="en-GB"/>
              </w:rPr>
              <w:t>DIAG-COV</w:t>
            </w:r>
          </w:p>
        </w:tc>
        <w:tc>
          <w:tcPr>
            <w:tcW w:w="992" w:type="dxa"/>
          </w:tcPr>
          <w:p w14:paraId="0B1799C5" w14:textId="0B8DBEA0" w:rsidR="002156B5" w:rsidRPr="006360A4" w:rsidRDefault="005A6D51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  <w:r w:rsidRPr="006360A4">
              <w:rPr>
                <w:sz w:val="20"/>
                <w:szCs w:val="20"/>
                <w:lang w:val="en-GB"/>
              </w:rPr>
              <w:t>0.068</w:t>
            </w:r>
          </w:p>
        </w:tc>
        <w:tc>
          <w:tcPr>
            <w:tcW w:w="1095" w:type="dxa"/>
          </w:tcPr>
          <w:p w14:paraId="2372C175" w14:textId="08EC3C71" w:rsidR="002156B5" w:rsidRPr="006360A4" w:rsidRDefault="00BD5CA8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  <w:r w:rsidRPr="006360A4">
              <w:rPr>
                <w:sz w:val="20"/>
                <w:szCs w:val="20"/>
                <w:lang w:val="en-GB"/>
              </w:rPr>
              <w:t>0.18</w:t>
            </w:r>
          </w:p>
        </w:tc>
        <w:tc>
          <w:tcPr>
            <w:tcW w:w="1301" w:type="dxa"/>
          </w:tcPr>
          <w:p w14:paraId="04746366" w14:textId="5E52B60E" w:rsidR="002156B5" w:rsidRPr="006360A4" w:rsidRDefault="00754915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  <w:r w:rsidRPr="006360A4">
              <w:rPr>
                <w:sz w:val="20"/>
                <w:szCs w:val="20"/>
                <w:lang w:val="en-GB"/>
              </w:rPr>
              <w:t>0.198</w:t>
            </w:r>
          </w:p>
        </w:tc>
        <w:tc>
          <w:tcPr>
            <w:tcW w:w="375" w:type="dxa"/>
          </w:tcPr>
          <w:p w14:paraId="0015F4E2" w14:textId="77777777" w:rsidR="002156B5" w:rsidRPr="006360A4" w:rsidRDefault="002156B5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</w:p>
        </w:tc>
        <w:tc>
          <w:tcPr>
            <w:tcW w:w="1476" w:type="dxa"/>
          </w:tcPr>
          <w:p w14:paraId="656037C0" w14:textId="3A995288" w:rsidR="002156B5" w:rsidRPr="006360A4" w:rsidRDefault="006F3DC5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  <w:r w:rsidRPr="006360A4">
              <w:rPr>
                <w:sz w:val="20"/>
                <w:szCs w:val="20"/>
                <w:lang w:val="en-GB"/>
              </w:rPr>
              <w:t>0.</w:t>
            </w:r>
            <w:r w:rsidR="00C20373" w:rsidRPr="006360A4">
              <w:rPr>
                <w:sz w:val="20"/>
                <w:szCs w:val="20"/>
                <w:lang w:val="en-GB"/>
              </w:rPr>
              <w:t>088</w:t>
            </w:r>
          </w:p>
        </w:tc>
        <w:tc>
          <w:tcPr>
            <w:tcW w:w="1476" w:type="dxa"/>
          </w:tcPr>
          <w:p w14:paraId="37479CB0" w14:textId="3931B297" w:rsidR="002156B5" w:rsidRPr="006360A4" w:rsidRDefault="00A83B8F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  <w:r w:rsidRPr="006360A4">
              <w:rPr>
                <w:sz w:val="20"/>
                <w:szCs w:val="20"/>
                <w:lang w:val="en-GB"/>
              </w:rPr>
              <w:t>0.</w:t>
            </w:r>
            <w:r w:rsidR="00891023" w:rsidRPr="006360A4">
              <w:rPr>
                <w:sz w:val="20"/>
                <w:szCs w:val="20"/>
                <w:lang w:val="en-GB"/>
              </w:rPr>
              <w:t>229</w:t>
            </w:r>
          </w:p>
        </w:tc>
        <w:tc>
          <w:tcPr>
            <w:tcW w:w="1476" w:type="dxa"/>
          </w:tcPr>
          <w:p w14:paraId="5152EE8B" w14:textId="6F78AD88" w:rsidR="002156B5" w:rsidRPr="006360A4" w:rsidRDefault="004A4607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  <w:r w:rsidRPr="006360A4">
              <w:rPr>
                <w:sz w:val="20"/>
                <w:szCs w:val="20"/>
                <w:lang w:val="en-GB"/>
              </w:rPr>
              <w:t>0.</w:t>
            </w:r>
            <w:r w:rsidR="003569CA" w:rsidRPr="006360A4">
              <w:rPr>
                <w:sz w:val="20"/>
                <w:szCs w:val="20"/>
                <w:lang w:val="en-GB"/>
              </w:rPr>
              <w:t>243</w:t>
            </w:r>
          </w:p>
        </w:tc>
      </w:tr>
      <w:tr w:rsidR="002156B5" w14:paraId="177E7606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1C364654" w14:textId="77777777" w:rsidR="002156B5" w:rsidRPr="006360A4" w:rsidRDefault="002156B5">
            <w:pPr>
              <w:pStyle w:val="Contenuto"/>
              <w:rPr>
                <w:sz w:val="20"/>
                <w:szCs w:val="20"/>
                <w:lang w:val="en-GB"/>
              </w:rPr>
            </w:pPr>
            <w:r w:rsidRPr="006360A4">
              <w:rPr>
                <w:sz w:val="20"/>
                <w:szCs w:val="20"/>
                <w:lang w:val="en-GB"/>
              </w:rPr>
              <w:t>Tied full-cov</w:t>
            </w:r>
          </w:p>
        </w:tc>
        <w:tc>
          <w:tcPr>
            <w:tcW w:w="992" w:type="dxa"/>
          </w:tcPr>
          <w:p w14:paraId="6934D85C" w14:textId="4832B42F" w:rsidR="002156B5" w:rsidRPr="006360A4" w:rsidRDefault="00BA5C8D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  <w:r w:rsidRPr="006360A4">
              <w:rPr>
                <w:sz w:val="20"/>
                <w:szCs w:val="20"/>
                <w:lang w:val="en-GB"/>
              </w:rPr>
              <w:t>0.054</w:t>
            </w:r>
          </w:p>
        </w:tc>
        <w:tc>
          <w:tcPr>
            <w:tcW w:w="1095" w:type="dxa"/>
          </w:tcPr>
          <w:p w14:paraId="2B5D2514" w14:textId="1303A393" w:rsidR="002156B5" w:rsidRPr="00BF07A2" w:rsidRDefault="00BD5CA8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  <w:sz w:val="20"/>
                <w:szCs w:val="20"/>
                <w:lang w:val="en-GB"/>
              </w:rPr>
            </w:pPr>
            <w:r w:rsidRPr="00BF07A2">
              <w:rPr>
                <w:color w:val="FF0000"/>
                <w:sz w:val="20"/>
                <w:szCs w:val="20"/>
                <w:lang w:val="en-GB"/>
              </w:rPr>
              <w:t>0.134</w:t>
            </w:r>
          </w:p>
        </w:tc>
        <w:tc>
          <w:tcPr>
            <w:tcW w:w="1301" w:type="dxa"/>
          </w:tcPr>
          <w:p w14:paraId="2F643A12" w14:textId="2510F340" w:rsidR="002156B5" w:rsidRPr="00BF07A2" w:rsidRDefault="00754915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  <w:r w:rsidRPr="00BF07A2">
              <w:rPr>
                <w:sz w:val="20"/>
                <w:szCs w:val="20"/>
                <w:lang w:val="en-GB"/>
              </w:rPr>
              <w:t>0.</w:t>
            </w:r>
            <w:r w:rsidR="00D66975" w:rsidRPr="00BF07A2">
              <w:rPr>
                <w:sz w:val="20"/>
                <w:szCs w:val="20"/>
                <w:lang w:val="en-GB"/>
              </w:rPr>
              <w:t>138</w:t>
            </w:r>
          </w:p>
        </w:tc>
        <w:tc>
          <w:tcPr>
            <w:tcW w:w="375" w:type="dxa"/>
          </w:tcPr>
          <w:p w14:paraId="33149B28" w14:textId="77777777" w:rsidR="002156B5" w:rsidRPr="00BF07A2" w:rsidRDefault="002156B5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</w:p>
        </w:tc>
        <w:tc>
          <w:tcPr>
            <w:tcW w:w="1476" w:type="dxa"/>
          </w:tcPr>
          <w:p w14:paraId="38912679" w14:textId="211D91A8" w:rsidR="002156B5" w:rsidRPr="00BF07A2" w:rsidRDefault="006F3DC5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  <w:r w:rsidRPr="00BF07A2">
              <w:rPr>
                <w:sz w:val="20"/>
                <w:szCs w:val="20"/>
                <w:lang w:val="en-GB"/>
              </w:rPr>
              <w:t>0.</w:t>
            </w:r>
            <w:r w:rsidR="009145FA" w:rsidRPr="00BF07A2">
              <w:rPr>
                <w:sz w:val="20"/>
                <w:szCs w:val="20"/>
                <w:lang w:val="en-GB"/>
              </w:rPr>
              <w:t>078</w:t>
            </w:r>
          </w:p>
        </w:tc>
        <w:tc>
          <w:tcPr>
            <w:tcW w:w="1476" w:type="dxa"/>
          </w:tcPr>
          <w:p w14:paraId="337DBABD" w14:textId="78C0CBAA" w:rsidR="002156B5" w:rsidRPr="00BF07A2" w:rsidRDefault="00A83B8F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  <w:r w:rsidRPr="00BF07A2">
              <w:rPr>
                <w:sz w:val="20"/>
                <w:szCs w:val="20"/>
                <w:lang w:val="en-GB"/>
              </w:rPr>
              <w:t>0.</w:t>
            </w:r>
            <w:r w:rsidR="00891023" w:rsidRPr="00BF07A2">
              <w:rPr>
                <w:sz w:val="20"/>
                <w:szCs w:val="20"/>
                <w:lang w:val="en-GB"/>
              </w:rPr>
              <w:t>205</w:t>
            </w:r>
          </w:p>
        </w:tc>
        <w:tc>
          <w:tcPr>
            <w:tcW w:w="1476" w:type="dxa"/>
          </w:tcPr>
          <w:p w14:paraId="7971A2C6" w14:textId="0089B6FC" w:rsidR="002156B5" w:rsidRPr="00BF07A2" w:rsidRDefault="004A4607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  <w:r w:rsidRPr="00BF07A2">
              <w:rPr>
                <w:sz w:val="20"/>
                <w:szCs w:val="20"/>
                <w:lang w:val="en-GB"/>
              </w:rPr>
              <w:t>0.</w:t>
            </w:r>
            <w:r w:rsidR="003569CA" w:rsidRPr="00BF07A2">
              <w:rPr>
                <w:sz w:val="20"/>
                <w:szCs w:val="20"/>
                <w:lang w:val="en-GB"/>
              </w:rPr>
              <w:t>199</w:t>
            </w:r>
          </w:p>
        </w:tc>
      </w:tr>
      <w:tr w:rsidR="002156B5" w14:paraId="17E74911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698293D4" w14:textId="77777777" w:rsidR="002156B5" w:rsidRPr="006360A4" w:rsidRDefault="002156B5">
            <w:pPr>
              <w:pStyle w:val="Contenuto"/>
              <w:rPr>
                <w:sz w:val="20"/>
                <w:szCs w:val="20"/>
                <w:lang w:val="en-GB"/>
              </w:rPr>
            </w:pPr>
            <w:r w:rsidRPr="006360A4">
              <w:rPr>
                <w:sz w:val="20"/>
                <w:szCs w:val="20"/>
                <w:lang w:val="en-GB"/>
              </w:rPr>
              <w:t>tied diag-cov</w:t>
            </w:r>
          </w:p>
        </w:tc>
        <w:tc>
          <w:tcPr>
            <w:tcW w:w="992" w:type="dxa"/>
          </w:tcPr>
          <w:p w14:paraId="516E0913" w14:textId="022ADADD" w:rsidR="002156B5" w:rsidRPr="006360A4" w:rsidRDefault="00944ABD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  <w:r w:rsidRPr="006360A4">
              <w:rPr>
                <w:sz w:val="20"/>
                <w:szCs w:val="20"/>
                <w:lang w:val="en-GB"/>
              </w:rPr>
              <w:t>0.068</w:t>
            </w:r>
          </w:p>
        </w:tc>
        <w:tc>
          <w:tcPr>
            <w:tcW w:w="1095" w:type="dxa"/>
          </w:tcPr>
          <w:p w14:paraId="055F0EAC" w14:textId="1CD11E86" w:rsidR="002156B5" w:rsidRPr="006360A4" w:rsidRDefault="00BD5CA8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  <w:r w:rsidRPr="006360A4">
              <w:rPr>
                <w:sz w:val="20"/>
                <w:szCs w:val="20"/>
                <w:lang w:val="en-GB"/>
              </w:rPr>
              <w:t>0.181</w:t>
            </w:r>
          </w:p>
        </w:tc>
        <w:tc>
          <w:tcPr>
            <w:tcW w:w="1301" w:type="dxa"/>
          </w:tcPr>
          <w:p w14:paraId="2AC29E20" w14:textId="3F63F4A0" w:rsidR="002156B5" w:rsidRPr="006360A4" w:rsidRDefault="00D66975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  <w:r w:rsidRPr="006360A4">
              <w:rPr>
                <w:sz w:val="20"/>
                <w:szCs w:val="20"/>
                <w:lang w:val="en-GB"/>
              </w:rPr>
              <w:t>0.</w:t>
            </w:r>
            <w:r w:rsidR="00114C4C" w:rsidRPr="006360A4">
              <w:rPr>
                <w:sz w:val="20"/>
                <w:szCs w:val="20"/>
                <w:lang w:val="en-GB"/>
              </w:rPr>
              <w:t>196</w:t>
            </w:r>
          </w:p>
        </w:tc>
        <w:tc>
          <w:tcPr>
            <w:tcW w:w="375" w:type="dxa"/>
          </w:tcPr>
          <w:p w14:paraId="0738E99A" w14:textId="77777777" w:rsidR="002156B5" w:rsidRPr="006360A4" w:rsidRDefault="002156B5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</w:p>
        </w:tc>
        <w:tc>
          <w:tcPr>
            <w:tcW w:w="1476" w:type="dxa"/>
          </w:tcPr>
          <w:p w14:paraId="2D66605C" w14:textId="64F68E63" w:rsidR="002156B5" w:rsidRPr="006360A4" w:rsidRDefault="006F3DC5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  <w:r w:rsidRPr="006360A4">
              <w:rPr>
                <w:sz w:val="20"/>
                <w:szCs w:val="20"/>
                <w:lang w:val="en-GB"/>
              </w:rPr>
              <w:t>0.</w:t>
            </w:r>
            <w:r w:rsidR="009145FA" w:rsidRPr="006360A4">
              <w:rPr>
                <w:sz w:val="20"/>
                <w:szCs w:val="20"/>
                <w:lang w:val="en-GB"/>
              </w:rPr>
              <w:t>085</w:t>
            </w:r>
          </w:p>
        </w:tc>
        <w:tc>
          <w:tcPr>
            <w:tcW w:w="1476" w:type="dxa"/>
          </w:tcPr>
          <w:p w14:paraId="4B8B71BA" w14:textId="79987382" w:rsidR="002156B5" w:rsidRPr="006360A4" w:rsidRDefault="00A83B8F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  <w:r w:rsidRPr="006360A4">
              <w:rPr>
                <w:sz w:val="20"/>
                <w:szCs w:val="20"/>
                <w:lang w:val="en-GB"/>
              </w:rPr>
              <w:t>0.</w:t>
            </w:r>
            <w:r w:rsidR="00891023" w:rsidRPr="006360A4">
              <w:rPr>
                <w:sz w:val="20"/>
                <w:szCs w:val="20"/>
                <w:lang w:val="en-GB"/>
              </w:rPr>
              <w:t>225</w:t>
            </w:r>
          </w:p>
        </w:tc>
        <w:tc>
          <w:tcPr>
            <w:tcW w:w="1476" w:type="dxa"/>
          </w:tcPr>
          <w:p w14:paraId="3F96D146" w14:textId="4D0E4665" w:rsidR="002156B5" w:rsidRPr="006360A4" w:rsidRDefault="004A4607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  <w:r w:rsidRPr="006360A4">
              <w:rPr>
                <w:sz w:val="20"/>
                <w:szCs w:val="20"/>
                <w:lang w:val="en-GB"/>
              </w:rPr>
              <w:t>0.</w:t>
            </w:r>
            <w:r w:rsidR="003569CA" w:rsidRPr="006360A4">
              <w:rPr>
                <w:sz w:val="20"/>
                <w:szCs w:val="20"/>
                <w:lang w:val="en-GB"/>
              </w:rPr>
              <w:t>234</w:t>
            </w:r>
          </w:p>
        </w:tc>
      </w:tr>
      <w:tr w:rsidR="002156B5" w14:paraId="4EFA85ED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1EEAD477" w14:textId="77777777" w:rsidR="002156B5" w:rsidRPr="006360A4" w:rsidRDefault="002156B5">
            <w:pPr>
              <w:pStyle w:val="Contenuto"/>
              <w:rPr>
                <w:sz w:val="20"/>
                <w:szCs w:val="20"/>
                <w:lang w:val="en-GB"/>
              </w:rPr>
            </w:pPr>
          </w:p>
        </w:tc>
        <w:tc>
          <w:tcPr>
            <w:tcW w:w="8191" w:type="dxa"/>
            <w:gridSpan w:val="7"/>
          </w:tcPr>
          <w:p w14:paraId="31E5910E" w14:textId="77777777" w:rsidR="002156B5" w:rsidRPr="006360A4" w:rsidRDefault="002156B5">
            <w:pPr>
              <w:pStyle w:val="Conten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6360A4">
              <w:rPr>
                <w:b/>
                <w:sz w:val="20"/>
                <w:szCs w:val="20"/>
                <w:lang w:val="en-US"/>
              </w:rPr>
              <w:t>PCA (m=9)</w:t>
            </w:r>
          </w:p>
        </w:tc>
      </w:tr>
      <w:tr w:rsidR="002156B5" w14:paraId="7E9D7ABD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7BF0A5A4" w14:textId="77777777" w:rsidR="002156B5" w:rsidRPr="006360A4" w:rsidRDefault="002156B5">
            <w:pPr>
              <w:pStyle w:val="Contenuto"/>
              <w:rPr>
                <w:sz w:val="20"/>
                <w:szCs w:val="20"/>
                <w:lang w:val="en-GB"/>
              </w:rPr>
            </w:pPr>
            <w:r w:rsidRPr="006360A4">
              <w:rPr>
                <w:sz w:val="20"/>
                <w:szCs w:val="20"/>
                <w:lang w:val="en-GB"/>
              </w:rPr>
              <w:t>Full-cov</w:t>
            </w:r>
          </w:p>
        </w:tc>
        <w:tc>
          <w:tcPr>
            <w:tcW w:w="992" w:type="dxa"/>
          </w:tcPr>
          <w:p w14:paraId="5A0F8EE5" w14:textId="1CC9A2DC" w:rsidR="002156B5" w:rsidRPr="00BF07A2" w:rsidRDefault="00C27444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  <w:r w:rsidRPr="00BF07A2">
              <w:rPr>
                <w:sz w:val="20"/>
                <w:szCs w:val="20"/>
                <w:lang w:val="en-GB"/>
              </w:rPr>
              <w:t>0.054</w:t>
            </w:r>
          </w:p>
        </w:tc>
        <w:tc>
          <w:tcPr>
            <w:tcW w:w="1095" w:type="dxa"/>
          </w:tcPr>
          <w:p w14:paraId="21E9CD05" w14:textId="4CEEE77E" w:rsidR="002156B5" w:rsidRPr="006360A4" w:rsidRDefault="005B074B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  <w:r w:rsidRPr="006360A4">
              <w:rPr>
                <w:sz w:val="20"/>
                <w:szCs w:val="20"/>
                <w:lang w:val="en-GB"/>
              </w:rPr>
              <w:t>0.14</w:t>
            </w:r>
          </w:p>
        </w:tc>
        <w:tc>
          <w:tcPr>
            <w:tcW w:w="1301" w:type="dxa"/>
          </w:tcPr>
          <w:p w14:paraId="216B0CE3" w14:textId="30E1D952" w:rsidR="002156B5" w:rsidRPr="006360A4" w:rsidRDefault="00BF6BE3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  <w:r w:rsidRPr="006360A4">
              <w:rPr>
                <w:sz w:val="20"/>
                <w:szCs w:val="20"/>
                <w:lang w:val="en-GB"/>
              </w:rPr>
              <w:t>0.144</w:t>
            </w:r>
          </w:p>
        </w:tc>
        <w:tc>
          <w:tcPr>
            <w:tcW w:w="375" w:type="dxa"/>
          </w:tcPr>
          <w:p w14:paraId="22DA32AA" w14:textId="77777777" w:rsidR="002156B5" w:rsidRPr="006360A4" w:rsidRDefault="002156B5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</w:p>
        </w:tc>
        <w:tc>
          <w:tcPr>
            <w:tcW w:w="1476" w:type="dxa"/>
          </w:tcPr>
          <w:p w14:paraId="27D66133" w14:textId="48A0CE28" w:rsidR="002156B5" w:rsidRPr="006360A4" w:rsidRDefault="009A276C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  <w:r w:rsidRPr="006360A4">
              <w:rPr>
                <w:sz w:val="20"/>
                <w:szCs w:val="20"/>
                <w:lang w:val="en-GB"/>
              </w:rPr>
              <w:t>0.</w:t>
            </w:r>
            <w:r w:rsidR="009B0CC5" w:rsidRPr="006360A4">
              <w:rPr>
                <w:sz w:val="20"/>
                <w:szCs w:val="20"/>
                <w:lang w:val="en-GB"/>
              </w:rPr>
              <w:t>098</w:t>
            </w:r>
          </w:p>
        </w:tc>
        <w:tc>
          <w:tcPr>
            <w:tcW w:w="1476" w:type="dxa"/>
          </w:tcPr>
          <w:p w14:paraId="665BB944" w14:textId="5939980F" w:rsidR="002156B5" w:rsidRPr="006360A4" w:rsidRDefault="00B500E5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  <w:r w:rsidRPr="006360A4">
              <w:rPr>
                <w:sz w:val="20"/>
                <w:szCs w:val="20"/>
                <w:lang w:val="en-GB"/>
              </w:rPr>
              <w:t>0.23</w:t>
            </w:r>
          </w:p>
        </w:tc>
        <w:tc>
          <w:tcPr>
            <w:tcW w:w="1476" w:type="dxa"/>
          </w:tcPr>
          <w:p w14:paraId="67DF5A70" w14:textId="3D56389B" w:rsidR="002156B5" w:rsidRPr="00BF07A2" w:rsidRDefault="00A8239B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  <w:r w:rsidRPr="00BF07A2">
              <w:rPr>
                <w:sz w:val="20"/>
                <w:szCs w:val="20"/>
                <w:lang w:val="en-GB"/>
              </w:rPr>
              <w:t>0.255</w:t>
            </w:r>
          </w:p>
        </w:tc>
      </w:tr>
      <w:tr w:rsidR="002156B5" w14:paraId="6F702D68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7A7A8EC1" w14:textId="77777777" w:rsidR="002156B5" w:rsidRPr="006360A4" w:rsidRDefault="002156B5">
            <w:pPr>
              <w:pStyle w:val="Contenuto"/>
              <w:rPr>
                <w:sz w:val="20"/>
                <w:szCs w:val="20"/>
                <w:lang w:val="en-GB"/>
              </w:rPr>
            </w:pPr>
            <w:r w:rsidRPr="006360A4">
              <w:rPr>
                <w:sz w:val="20"/>
                <w:szCs w:val="20"/>
                <w:lang w:val="en-GB"/>
              </w:rPr>
              <w:t>DIAG-COV</w:t>
            </w:r>
          </w:p>
        </w:tc>
        <w:tc>
          <w:tcPr>
            <w:tcW w:w="992" w:type="dxa"/>
          </w:tcPr>
          <w:p w14:paraId="4AC38A1C" w14:textId="35C256C0" w:rsidR="002156B5" w:rsidRPr="006360A4" w:rsidRDefault="00C27444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  <w:r w:rsidRPr="006360A4">
              <w:rPr>
                <w:sz w:val="20"/>
                <w:szCs w:val="20"/>
                <w:lang w:val="en-GB"/>
              </w:rPr>
              <w:t>0.068</w:t>
            </w:r>
          </w:p>
        </w:tc>
        <w:tc>
          <w:tcPr>
            <w:tcW w:w="1095" w:type="dxa"/>
          </w:tcPr>
          <w:p w14:paraId="4A9621B9" w14:textId="3AA3F0D5" w:rsidR="002156B5" w:rsidRPr="006360A4" w:rsidRDefault="005B074B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  <w:r w:rsidRPr="006360A4">
              <w:rPr>
                <w:sz w:val="20"/>
                <w:szCs w:val="20"/>
                <w:lang w:val="en-GB"/>
              </w:rPr>
              <w:t>0.18</w:t>
            </w:r>
          </w:p>
        </w:tc>
        <w:tc>
          <w:tcPr>
            <w:tcW w:w="1301" w:type="dxa"/>
          </w:tcPr>
          <w:p w14:paraId="7C988FF8" w14:textId="19412C3E" w:rsidR="002156B5" w:rsidRPr="006360A4" w:rsidRDefault="00EA4209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  <w:r w:rsidRPr="006360A4">
              <w:rPr>
                <w:sz w:val="20"/>
                <w:szCs w:val="20"/>
                <w:lang w:val="en-GB"/>
              </w:rPr>
              <w:t>0.204</w:t>
            </w:r>
          </w:p>
        </w:tc>
        <w:tc>
          <w:tcPr>
            <w:tcW w:w="375" w:type="dxa"/>
          </w:tcPr>
          <w:p w14:paraId="03D80E2A" w14:textId="77777777" w:rsidR="002156B5" w:rsidRPr="006360A4" w:rsidRDefault="002156B5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</w:p>
        </w:tc>
        <w:tc>
          <w:tcPr>
            <w:tcW w:w="1476" w:type="dxa"/>
          </w:tcPr>
          <w:p w14:paraId="12A4187C" w14:textId="554F20D2" w:rsidR="002156B5" w:rsidRPr="006360A4" w:rsidRDefault="009A276C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  <w:r w:rsidRPr="006360A4">
              <w:rPr>
                <w:sz w:val="20"/>
                <w:szCs w:val="20"/>
                <w:lang w:val="en-GB"/>
              </w:rPr>
              <w:t>0.</w:t>
            </w:r>
            <w:r w:rsidR="009B0CC5" w:rsidRPr="006360A4">
              <w:rPr>
                <w:sz w:val="20"/>
                <w:szCs w:val="20"/>
                <w:lang w:val="en-GB"/>
              </w:rPr>
              <w:t>102</w:t>
            </w:r>
          </w:p>
        </w:tc>
        <w:tc>
          <w:tcPr>
            <w:tcW w:w="1476" w:type="dxa"/>
          </w:tcPr>
          <w:p w14:paraId="3C4BFB81" w14:textId="58ADC854" w:rsidR="002156B5" w:rsidRPr="006360A4" w:rsidRDefault="00B500E5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  <w:r w:rsidRPr="006360A4">
              <w:rPr>
                <w:sz w:val="20"/>
                <w:szCs w:val="20"/>
                <w:lang w:val="en-GB"/>
              </w:rPr>
              <w:t>0.248</w:t>
            </w:r>
          </w:p>
        </w:tc>
        <w:tc>
          <w:tcPr>
            <w:tcW w:w="1476" w:type="dxa"/>
          </w:tcPr>
          <w:p w14:paraId="49FC4F04" w14:textId="6B210DA4" w:rsidR="002156B5" w:rsidRPr="006360A4" w:rsidRDefault="00A8239B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  <w:r w:rsidRPr="006360A4">
              <w:rPr>
                <w:sz w:val="20"/>
                <w:szCs w:val="20"/>
                <w:lang w:val="en-GB"/>
              </w:rPr>
              <w:t>0.29</w:t>
            </w:r>
          </w:p>
        </w:tc>
      </w:tr>
      <w:tr w:rsidR="002156B5" w14:paraId="5F57F4C0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3D8AF0A2" w14:textId="77777777" w:rsidR="002156B5" w:rsidRPr="006360A4" w:rsidRDefault="002156B5">
            <w:pPr>
              <w:pStyle w:val="Contenuto"/>
              <w:rPr>
                <w:sz w:val="20"/>
                <w:szCs w:val="20"/>
                <w:lang w:val="en-GB"/>
              </w:rPr>
            </w:pPr>
            <w:r w:rsidRPr="006360A4">
              <w:rPr>
                <w:sz w:val="20"/>
                <w:szCs w:val="20"/>
                <w:lang w:val="en-GB"/>
              </w:rPr>
              <w:t>Tied full-cov</w:t>
            </w:r>
          </w:p>
        </w:tc>
        <w:tc>
          <w:tcPr>
            <w:tcW w:w="992" w:type="dxa"/>
          </w:tcPr>
          <w:p w14:paraId="163E4874" w14:textId="10FCD307" w:rsidR="002156B5" w:rsidRPr="00BF07A2" w:rsidRDefault="00C27444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  <w:r w:rsidRPr="00BF07A2">
              <w:rPr>
                <w:sz w:val="20"/>
                <w:szCs w:val="20"/>
                <w:lang w:val="en-GB"/>
              </w:rPr>
              <w:t>0.054</w:t>
            </w:r>
          </w:p>
        </w:tc>
        <w:tc>
          <w:tcPr>
            <w:tcW w:w="1095" w:type="dxa"/>
          </w:tcPr>
          <w:p w14:paraId="6E6E3632" w14:textId="15F2C2C8" w:rsidR="002156B5" w:rsidRPr="00BF07A2" w:rsidRDefault="005B074B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  <w:r w:rsidRPr="00BF07A2">
              <w:rPr>
                <w:sz w:val="20"/>
                <w:szCs w:val="20"/>
                <w:lang w:val="en-GB"/>
              </w:rPr>
              <w:t>0.13</w:t>
            </w:r>
            <w:r w:rsidR="00AA737B" w:rsidRPr="00BF07A2">
              <w:rPr>
                <w:sz w:val="20"/>
                <w:szCs w:val="20"/>
                <w:lang w:val="en-GB"/>
              </w:rPr>
              <w:t>6</w:t>
            </w:r>
          </w:p>
        </w:tc>
        <w:tc>
          <w:tcPr>
            <w:tcW w:w="1301" w:type="dxa"/>
          </w:tcPr>
          <w:p w14:paraId="152214E0" w14:textId="10E8DB24" w:rsidR="002156B5" w:rsidRPr="00BF07A2" w:rsidRDefault="00EA4209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  <w:r w:rsidRPr="00BF07A2">
              <w:rPr>
                <w:sz w:val="20"/>
                <w:szCs w:val="20"/>
                <w:lang w:val="en-GB"/>
              </w:rPr>
              <w:t>0.</w:t>
            </w:r>
            <w:r w:rsidR="008B691D" w:rsidRPr="00BF07A2">
              <w:rPr>
                <w:sz w:val="20"/>
                <w:szCs w:val="20"/>
                <w:lang w:val="en-GB"/>
              </w:rPr>
              <w:t>14</w:t>
            </w:r>
            <w:r w:rsidRPr="00BF07A2">
              <w:rPr>
                <w:sz w:val="20"/>
                <w:szCs w:val="20"/>
                <w:lang w:val="en-GB"/>
              </w:rPr>
              <w:t>2</w:t>
            </w:r>
          </w:p>
        </w:tc>
        <w:tc>
          <w:tcPr>
            <w:tcW w:w="375" w:type="dxa"/>
          </w:tcPr>
          <w:p w14:paraId="5787A0D4" w14:textId="77777777" w:rsidR="002156B5" w:rsidRPr="00BF07A2" w:rsidRDefault="002156B5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</w:p>
        </w:tc>
        <w:tc>
          <w:tcPr>
            <w:tcW w:w="1476" w:type="dxa"/>
          </w:tcPr>
          <w:p w14:paraId="0931BB7D" w14:textId="3D1A4825" w:rsidR="002156B5" w:rsidRPr="00BF07A2" w:rsidRDefault="009C7564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  <w:r w:rsidRPr="00BF07A2">
              <w:rPr>
                <w:sz w:val="20"/>
                <w:szCs w:val="20"/>
                <w:lang w:val="en-GB"/>
              </w:rPr>
              <w:t>0.</w:t>
            </w:r>
            <w:r w:rsidR="009B0CC5" w:rsidRPr="00BF07A2">
              <w:rPr>
                <w:sz w:val="20"/>
                <w:szCs w:val="20"/>
                <w:lang w:val="en-GB"/>
              </w:rPr>
              <w:t>098</w:t>
            </w:r>
          </w:p>
        </w:tc>
        <w:tc>
          <w:tcPr>
            <w:tcW w:w="1476" w:type="dxa"/>
          </w:tcPr>
          <w:p w14:paraId="53F24F0D" w14:textId="4DAE7B80" w:rsidR="002156B5" w:rsidRPr="00BF07A2" w:rsidRDefault="007D71F5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  <w:r w:rsidRPr="00BF07A2">
              <w:rPr>
                <w:sz w:val="20"/>
                <w:szCs w:val="20"/>
                <w:lang w:val="en-GB"/>
              </w:rPr>
              <w:t>0.232</w:t>
            </w:r>
          </w:p>
        </w:tc>
        <w:tc>
          <w:tcPr>
            <w:tcW w:w="1476" w:type="dxa"/>
          </w:tcPr>
          <w:p w14:paraId="11CF78BF" w14:textId="05B60AF1" w:rsidR="002156B5" w:rsidRPr="006360A4" w:rsidRDefault="00A8239B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  <w:r w:rsidRPr="006360A4">
              <w:rPr>
                <w:sz w:val="20"/>
                <w:szCs w:val="20"/>
                <w:lang w:val="en-GB"/>
              </w:rPr>
              <w:t>0.258</w:t>
            </w:r>
          </w:p>
        </w:tc>
      </w:tr>
      <w:tr w:rsidR="002156B5" w14:paraId="7FE5369F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4C5560E3" w14:textId="77777777" w:rsidR="002156B5" w:rsidRPr="006360A4" w:rsidRDefault="002156B5">
            <w:pPr>
              <w:pStyle w:val="Contenuto"/>
              <w:rPr>
                <w:sz w:val="20"/>
                <w:szCs w:val="20"/>
                <w:lang w:val="en-GB"/>
              </w:rPr>
            </w:pPr>
            <w:r w:rsidRPr="006360A4">
              <w:rPr>
                <w:sz w:val="20"/>
                <w:szCs w:val="20"/>
                <w:lang w:val="en-GB"/>
              </w:rPr>
              <w:t>tied diag-cov</w:t>
            </w:r>
          </w:p>
        </w:tc>
        <w:tc>
          <w:tcPr>
            <w:tcW w:w="992" w:type="dxa"/>
          </w:tcPr>
          <w:p w14:paraId="0272B6F7" w14:textId="362AE32E" w:rsidR="002156B5" w:rsidRPr="006360A4" w:rsidRDefault="00C27444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  <w:r w:rsidRPr="006360A4">
              <w:rPr>
                <w:sz w:val="20"/>
                <w:szCs w:val="20"/>
                <w:lang w:val="en-GB"/>
              </w:rPr>
              <w:t>0.068</w:t>
            </w:r>
          </w:p>
        </w:tc>
        <w:tc>
          <w:tcPr>
            <w:tcW w:w="1095" w:type="dxa"/>
          </w:tcPr>
          <w:p w14:paraId="05E1D4B0" w14:textId="03D7AFB5" w:rsidR="002156B5" w:rsidRPr="006360A4" w:rsidRDefault="005B074B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  <w:r w:rsidRPr="006360A4">
              <w:rPr>
                <w:sz w:val="20"/>
                <w:szCs w:val="20"/>
                <w:lang w:val="en-GB"/>
              </w:rPr>
              <w:t>0.18</w:t>
            </w:r>
          </w:p>
        </w:tc>
        <w:tc>
          <w:tcPr>
            <w:tcW w:w="1301" w:type="dxa"/>
          </w:tcPr>
          <w:p w14:paraId="43A904D5" w14:textId="586FDACB" w:rsidR="002156B5" w:rsidRPr="006360A4" w:rsidRDefault="00EA4209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  <w:r w:rsidRPr="006360A4">
              <w:rPr>
                <w:sz w:val="20"/>
                <w:szCs w:val="20"/>
                <w:lang w:val="en-GB"/>
              </w:rPr>
              <w:t>0.</w:t>
            </w:r>
            <w:r w:rsidR="008B691D" w:rsidRPr="006360A4">
              <w:rPr>
                <w:sz w:val="20"/>
                <w:szCs w:val="20"/>
                <w:lang w:val="en-GB"/>
              </w:rPr>
              <w:t>2</w:t>
            </w:r>
          </w:p>
        </w:tc>
        <w:tc>
          <w:tcPr>
            <w:tcW w:w="375" w:type="dxa"/>
          </w:tcPr>
          <w:p w14:paraId="462B463F" w14:textId="77777777" w:rsidR="002156B5" w:rsidRPr="006360A4" w:rsidRDefault="002156B5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</w:p>
        </w:tc>
        <w:tc>
          <w:tcPr>
            <w:tcW w:w="1476" w:type="dxa"/>
          </w:tcPr>
          <w:p w14:paraId="0532B881" w14:textId="6E7A1FD0" w:rsidR="002156B5" w:rsidRPr="006360A4" w:rsidRDefault="009C7564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  <w:r w:rsidRPr="006360A4">
              <w:rPr>
                <w:sz w:val="20"/>
                <w:szCs w:val="20"/>
                <w:lang w:val="en-GB"/>
              </w:rPr>
              <w:t>0.</w:t>
            </w:r>
            <w:r w:rsidR="009B0CC5" w:rsidRPr="006360A4">
              <w:rPr>
                <w:sz w:val="20"/>
                <w:szCs w:val="20"/>
                <w:lang w:val="en-GB"/>
              </w:rPr>
              <w:t>104</w:t>
            </w:r>
          </w:p>
        </w:tc>
        <w:tc>
          <w:tcPr>
            <w:tcW w:w="1476" w:type="dxa"/>
          </w:tcPr>
          <w:p w14:paraId="05DCE9A2" w14:textId="50D56B28" w:rsidR="002156B5" w:rsidRPr="006360A4" w:rsidRDefault="007D71F5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  <w:r w:rsidRPr="006360A4">
              <w:rPr>
                <w:sz w:val="20"/>
                <w:szCs w:val="20"/>
                <w:lang w:val="en-GB"/>
              </w:rPr>
              <w:t>0.258</w:t>
            </w:r>
          </w:p>
        </w:tc>
        <w:tc>
          <w:tcPr>
            <w:tcW w:w="1476" w:type="dxa"/>
          </w:tcPr>
          <w:p w14:paraId="06FBAB3F" w14:textId="70F6454F" w:rsidR="002156B5" w:rsidRPr="006360A4" w:rsidRDefault="00B500E5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  <w:r w:rsidRPr="006360A4">
              <w:rPr>
                <w:sz w:val="20"/>
                <w:szCs w:val="20"/>
                <w:lang w:val="en-GB"/>
              </w:rPr>
              <w:t>0.286</w:t>
            </w:r>
          </w:p>
        </w:tc>
      </w:tr>
    </w:tbl>
    <w:p w14:paraId="0A2A5968" w14:textId="2C2CD187" w:rsidR="00E914B3" w:rsidRPr="003F2B53" w:rsidRDefault="002A2FD5">
      <w:pPr>
        <w:spacing w:after="200"/>
        <w:rPr>
          <w:b w:val="0"/>
          <w:sz w:val="22"/>
          <w:lang w:val="en-US"/>
        </w:rPr>
      </w:pPr>
      <w:r>
        <w:rPr>
          <w:b w:val="0"/>
          <w:bCs/>
          <w:sz w:val="24"/>
          <w:szCs w:val="24"/>
          <w:lang w:val="en-US"/>
        </w:rPr>
        <w:br/>
      </w:r>
      <w:r w:rsidR="00E914B3" w:rsidRPr="003F2B53">
        <w:rPr>
          <w:b w:val="0"/>
          <w:sz w:val="22"/>
          <w:lang w:val="en-US"/>
        </w:rPr>
        <w:t xml:space="preserve">The results are consistent with </w:t>
      </w:r>
      <w:r w:rsidR="00DC1F2B" w:rsidRPr="003F2B53">
        <w:rPr>
          <w:b w:val="0"/>
          <w:sz w:val="22"/>
          <w:lang w:val="en-US"/>
        </w:rPr>
        <w:t xml:space="preserve">those obtained in the validation part. </w:t>
      </w:r>
      <w:r w:rsidR="00140AB2" w:rsidRPr="003F2B53">
        <w:rPr>
          <w:b w:val="0"/>
          <w:sz w:val="22"/>
          <w:lang w:val="en-US"/>
        </w:rPr>
        <w:t xml:space="preserve">We can confirm that </w:t>
      </w:r>
      <w:r w:rsidR="00DE1025" w:rsidRPr="003F2B53">
        <w:rPr>
          <w:b w:val="0"/>
          <w:sz w:val="22"/>
          <w:lang w:val="en-US"/>
        </w:rPr>
        <w:t xml:space="preserve">the MVG model with </w:t>
      </w:r>
      <w:r w:rsidR="00E6072B" w:rsidRPr="003F2B53">
        <w:rPr>
          <w:b w:val="0"/>
          <w:sz w:val="22"/>
          <w:lang w:val="en-US"/>
        </w:rPr>
        <w:t>tied covariance is the best option to choose</w:t>
      </w:r>
      <w:r w:rsidR="007937F2" w:rsidRPr="003F2B53">
        <w:rPr>
          <w:b w:val="0"/>
          <w:sz w:val="22"/>
          <w:lang w:val="en-US"/>
        </w:rPr>
        <w:t xml:space="preserve">, and this </w:t>
      </w:r>
      <w:r w:rsidR="00142DE6" w:rsidRPr="003F2B53">
        <w:rPr>
          <w:b w:val="0"/>
          <w:sz w:val="22"/>
          <w:lang w:val="en-US"/>
        </w:rPr>
        <w:t>also confirm</w:t>
      </w:r>
      <w:r w:rsidR="007937F2" w:rsidRPr="003F2B53">
        <w:rPr>
          <w:b w:val="0"/>
          <w:sz w:val="22"/>
          <w:lang w:val="en-US"/>
        </w:rPr>
        <w:t xml:space="preserve"> that linear separation rules are </w:t>
      </w:r>
      <w:r w:rsidR="00E81151" w:rsidRPr="003F2B53">
        <w:rPr>
          <w:b w:val="0"/>
          <w:sz w:val="22"/>
          <w:lang w:val="en-US"/>
        </w:rPr>
        <w:t>the best choose</w:t>
      </w:r>
      <w:r w:rsidR="00E6072B" w:rsidRPr="003F2B53">
        <w:rPr>
          <w:b w:val="0"/>
          <w:sz w:val="22"/>
          <w:lang w:val="en-US"/>
        </w:rPr>
        <w:t>.</w:t>
      </w:r>
      <w:r w:rsidR="00E6072B" w:rsidRPr="003F2B53">
        <w:rPr>
          <w:b w:val="0"/>
          <w:sz w:val="22"/>
          <w:lang w:val="en-US"/>
        </w:rPr>
        <w:br/>
      </w:r>
      <w:r w:rsidR="00140AB2" w:rsidRPr="003F2B53">
        <w:rPr>
          <w:b w:val="0"/>
          <w:sz w:val="22"/>
          <w:lang w:val="en-US"/>
        </w:rPr>
        <w:t xml:space="preserve">PCA isn’t </w:t>
      </w:r>
      <w:r w:rsidR="00F803AA" w:rsidRPr="003F2B53">
        <w:rPr>
          <w:b w:val="0"/>
          <w:sz w:val="22"/>
          <w:lang w:val="en-US"/>
        </w:rPr>
        <w:t xml:space="preserve">outperforming with respect to </w:t>
      </w:r>
      <w:r w:rsidR="00E6072B" w:rsidRPr="003F2B53">
        <w:rPr>
          <w:b w:val="0"/>
          <w:sz w:val="22"/>
          <w:lang w:val="en-US"/>
        </w:rPr>
        <w:t>the previous</w:t>
      </w:r>
      <w:r w:rsidR="00CF7E1A" w:rsidRPr="003F2B53">
        <w:rPr>
          <w:b w:val="0"/>
          <w:sz w:val="22"/>
          <w:lang w:val="en-US"/>
        </w:rPr>
        <w:t xml:space="preserve">, even if it </w:t>
      </w:r>
      <w:r w:rsidR="005525B7" w:rsidRPr="003F2B53">
        <w:rPr>
          <w:b w:val="0"/>
          <w:sz w:val="22"/>
          <w:lang w:val="en-US"/>
        </w:rPr>
        <w:t xml:space="preserve">improves the </w:t>
      </w:r>
      <w:r w:rsidR="00EF2267" w:rsidRPr="003F2B53">
        <w:rPr>
          <w:b w:val="0"/>
          <w:sz w:val="22"/>
          <w:lang w:val="en-US"/>
        </w:rPr>
        <w:t>MVG models with diagonal covariance.</w:t>
      </w:r>
      <w:r w:rsidR="006805FD" w:rsidRPr="003F2B53">
        <w:rPr>
          <w:b w:val="0"/>
          <w:sz w:val="22"/>
          <w:lang w:val="en-US"/>
        </w:rPr>
        <w:br/>
      </w:r>
      <w:proofErr w:type="spellStart"/>
      <w:r w:rsidR="00C95881" w:rsidRPr="003F2B53">
        <w:rPr>
          <w:b w:val="0"/>
          <w:sz w:val="22"/>
          <w:lang w:val="en-US"/>
        </w:rPr>
        <w:t>Gaussianization</w:t>
      </w:r>
      <w:proofErr w:type="spellEnd"/>
      <w:r w:rsidR="00C95881" w:rsidRPr="003F2B53">
        <w:rPr>
          <w:b w:val="0"/>
          <w:sz w:val="22"/>
          <w:lang w:val="en-US"/>
        </w:rPr>
        <w:t xml:space="preserve"> worsen the data</w:t>
      </w:r>
      <w:r w:rsidR="0094524F" w:rsidRPr="003F2B53">
        <w:rPr>
          <w:b w:val="0"/>
          <w:sz w:val="22"/>
          <w:lang w:val="en-US"/>
        </w:rPr>
        <w:t>.</w:t>
      </w:r>
    </w:p>
    <w:p w14:paraId="4953F266" w14:textId="3A5D5436" w:rsidR="00007200" w:rsidRPr="00FD5966" w:rsidRDefault="00007200" w:rsidP="00007200">
      <w:pPr>
        <w:pStyle w:val="Titolo2"/>
      </w:pPr>
      <w:bookmarkStart w:id="21" w:name="_Toc108647449"/>
      <w:r w:rsidRPr="00FD5966">
        <w:t>Logistic Regression</w:t>
      </w:r>
      <w:bookmarkEnd w:id="21"/>
      <w:r w:rsidR="00FD5966" w:rsidRPr="00FD5966">
        <w:t xml:space="preserve"> </w:t>
      </w:r>
      <w:proofErr w:type="gramStart"/>
      <w:r w:rsidR="00FD5966" w:rsidRPr="00FD5966">
        <w:t>( DA</w:t>
      </w:r>
      <w:proofErr w:type="gramEnd"/>
      <w:r w:rsidR="00FD5966" w:rsidRPr="00FD5966">
        <w:t xml:space="preserve"> AGGIORNARE I</w:t>
      </w:r>
      <w:r w:rsidR="00FD5966">
        <w:t>N SEGUITO A WLR IN LR )</w:t>
      </w:r>
    </w:p>
    <w:p w14:paraId="2D2AEBB5" w14:textId="02247667" w:rsidR="007077E2" w:rsidRPr="003F2B53" w:rsidRDefault="007077E2" w:rsidP="007077E2">
      <w:pPr>
        <w:rPr>
          <w:b w:val="0"/>
          <w:sz w:val="22"/>
          <w:lang w:val="en-US"/>
        </w:rPr>
      </w:pPr>
      <w:r w:rsidRPr="003F2B53">
        <w:rPr>
          <w:b w:val="0"/>
          <w:sz w:val="22"/>
          <w:lang w:val="en-US"/>
        </w:rPr>
        <w:t xml:space="preserve">We now move our attention to the Logistic </w:t>
      </w:r>
      <w:r w:rsidR="006829D9" w:rsidRPr="003F2B53">
        <w:rPr>
          <w:b w:val="0"/>
          <w:sz w:val="22"/>
          <w:lang w:val="en-US"/>
        </w:rPr>
        <w:t>R</w:t>
      </w:r>
      <w:r w:rsidRPr="003F2B53">
        <w:rPr>
          <w:b w:val="0"/>
          <w:sz w:val="22"/>
          <w:lang w:val="en-US"/>
        </w:rPr>
        <w:t>egression</w:t>
      </w:r>
      <w:r w:rsidR="00E10DD3" w:rsidRPr="003F2B53">
        <w:rPr>
          <w:b w:val="0"/>
          <w:sz w:val="22"/>
          <w:lang w:val="en-US"/>
        </w:rPr>
        <w:t>.</w:t>
      </w:r>
    </w:p>
    <w:tbl>
      <w:tblPr>
        <w:tblStyle w:val="Tabellasemplice-3"/>
        <w:tblW w:w="0" w:type="auto"/>
        <w:jc w:val="center"/>
        <w:tblLook w:val="04A0" w:firstRow="1" w:lastRow="0" w:firstColumn="1" w:lastColumn="0" w:noHBand="0" w:noVBand="1"/>
      </w:tblPr>
      <w:tblGrid>
        <w:gridCol w:w="2506"/>
        <w:gridCol w:w="1463"/>
        <w:gridCol w:w="851"/>
        <w:gridCol w:w="1417"/>
      </w:tblGrid>
      <w:tr w:rsidR="00B1003E" w14:paraId="4D8F8EFE" w14:textId="77777777" w:rsidTr="00912F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506" w:type="dxa"/>
          </w:tcPr>
          <w:p w14:paraId="773046EB" w14:textId="77777777" w:rsidR="00B1003E" w:rsidRPr="00503D58" w:rsidRDefault="00B1003E" w:rsidP="00412A6E">
            <w:pPr>
              <w:pStyle w:val="Contenuto"/>
              <w:jc w:val="center"/>
              <w:rPr>
                <w:sz w:val="20"/>
                <w:szCs w:val="20"/>
                <w:lang w:val="en-GB"/>
              </w:rPr>
            </w:pPr>
          </w:p>
        </w:tc>
        <w:tc>
          <w:tcPr>
            <w:tcW w:w="1463" w:type="dxa"/>
          </w:tcPr>
          <w:p w14:paraId="121DA401" w14:textId="77777777" w:rsidR="00B1003E" w:rsidRPr="00503D58" w:rsidRDefault="00B1003E" w:rsidP="00412A6E">
            <w:pPr>
              <w:pStyle w:val="Conten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  <w:r w:rsidRPr="00503D58">
              <w:rPr>
                <w:sz w:val="20"/>
                <w:szCs w:val="20"/>
                <w:lang w:val="en-GB"/>
              </w:rPr>
              <w:t>π = 0.5</w:t>
            </w:r>
          </w:p>
        </w:tc>
        <w:tc>
          <w:tcPr>
            <w:tcW w:w="851" w:type="dxa"/>
          </w:tcPr>
          <w:p w14:paraId="16296CF1" w14:textId="77777777" w:rsidR="00B1003E" w:rsidRPr="00503D58" w:rsidRDefault="00B1003E" w:rsidP="00412A6E">
            <w:pPr>
              <w:pStyle w:val="Conten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  <w:r w:rsidRPr="00503D58">
              <w:rPr>
                <w:sz w:val="20"/>
                <w:szCs w:val="20"/>
                <w:lang w:val="en-GB"/>
              </w:rPr>
              <w:t>π = 0.9</w:t>
            </w:r>
          </w:p>
        </w:tc>
        <w:tc>
          <w:tcPr>
            <w:tcW w:w="1417" w:type="dxa"/>
          </w:tcPr>
          <w:p w14:paraId="4E452454" w14:textId="77777777" w:rsidR="00B1003E" w:rsidRPr="00503D58" w:rsidRDefault="00B1003E" w:rsidP="00412A6E">
            <w:pPr>
              <w:pStyle w:val="Conten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  <w:r w:rsidRPr="00503D58">
              <w:rPr>
                <w:sz w:val="20"/>
                <w:szCs w:val="20"/>
                <w:lang w:val="en-GB"/>
              </w:rPr>
              <w:t>π = 0.1</w:t>
            </w:r>
          </w:p>
        </w:tc>
      </w:tr>
      <w:tr w:rsidR="00B1003E" w14:paraId="48A65408" w14:textId="77777777" w:rsidTr="00912F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</w:tcPr>
          <w:p w14:paraId="672A7B10" w14:textId="7501A376" w:rsidR="00B1003E" w:rsidRPr="00503D58" w:rsidRDefault="00B1003E" w:rsidP="00412A6E">
            <w:pPr>
              <w:pStyle w:val="Contenuto"/>
              <w:jc w:val="center"/>
              <w:rPr>
                <w:sz w:val="20"/>
                <w:szCs w:val="20"/>
                <w:lang w:val="en-GB"/>
              </w:rPr>
            </w:pPr>
            <w:r w:rsidRPr="00503D58">
              <w:rPr>
                <w:sz w:val="20"/>
                <w:szCs w:val="20"/>
                <w:lang w:val="en-GB"/>
              </w:rPr>
              <w:t>LR</w:t>
            </w:r>
            <w:r w:rsidR="007B0A62" w:rsidRPr="00503D58">
              <w:rPr>
                <w:sz w:val="20"/>
                <w:szCs w:val="20"/>
                <w:lang w:val="en-GB"/>
              </w:rPr>
              <w:t xml:space="preserve"> </w:t>
            </w:r>
            <w:r w:rsidR="007B0A62" w:rsidRPr="00503D58">
              <w:rPr>
                <w:color w:val="34ABA2" w:themeColor="accent6"/>
                <w:sz w:val="20"/>
                <w:szCs w:val="20"/>
                <w:lang w:val="en-GB"/>
              </w:rPr>
              <w:t>raw</w:t>
            </w:r>
            <w:r w:rsidR="007B783D">
              <w:rPr>
                <w:sz w:val="20"/>
                <w:szCs w:val="20"/>
                <w:lang w:val="en-GB"/>
              </w:rPr>
              <w:t xml:space="preserve"> </w:t>
            </w:r>
            <w:r w:rsidRPr="00503D58">
              <w:rPr>
                <w:sz w:val="20"/>
                <w:szCs w:val="20"/>
                <w:lang w:val="en-GB"/>
              </w:rPr>
              <w:t>lambda=1e-6</w:t>
            </w:r>
          </w:p>
        </w:tc>
        <w:tc>
          <w:tcPr>
            <w:tcW w:w="1463" w:type="dxa"/>
          </w:tcPr>
          <w:p w14:paraId="63C008F3" w14:textId="2934570F" w:rsidR="00B1003E" w:rsidRPr="00503D58" w:rsidRDefault="00E2487A" w:rsidP="00412A6E">
            <w:pPr>
              <w:pStyle w:val="Conten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1B174A" w:themeColor="text1" w:themeTint="E6"/>
                <w:sz w:val="20"/>
                <w:szCs w:val="20"/>
                <w:lang w:val="en-GB"/>
              </w:rPr>
            </w:pPr>
            <w:r w:rsidRPr="00503D58">
              <w:rPr>
                <w:color w:val="1B174A" w:themeColor="text1" w:themeTint="E6"/>
                <w:sz w:val="20"/>
                <w:szCs w:val="20"/>
                <w:lang w:val="en-GB"/>
              </w:rPr>
              <w:t>0.053</w:t>
            </w:r>
          </w:p>
        </w:tc>
        <w:tc>
          <w:tcPr>
            <w:tcW w:w="851" w:type="dxa"/>
          </w:tcPr>
          <w:p w14:paraId="592440F2" w14:textId="1B494C4C" w:rsidR="00B1003E" w:rsidRPr="00503D58" w:rsidRDefault="00FB4525" w:rsidP="00412A6E">
            <w:pPr>
              <w:pStyle w:val="Conten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1B174A" w:themeColor="text1" w:themeTint="E6"/>
                <w:sz w:val="20"/>
                <w:szCs w:val="20"/>
                <w:lang w:val="en-GB"/>
              </w:rPr>
            </w:pPr>
            <w:r w:rsidRPr="00503D58">
              <w:rPr>
                <w:color w:val="1B174A" w:themeColor="text1" w:themeTint="E6"/>
                <w:sz w:val="20"/>
                <w:szCs w:val="20"/>
                <w:lang w:val="en-GB"/>
              </w:rPr>
              <w:t>0.133</w:t>
            </w:r>
          </w:p>
        </w:tc>
        <w:tc>
          <w:tcPr>
            <w:tcW w:w="1417" w:type="dxa"/>
          </w:tcPr>
          <w:p w14:paraId="5EDC689E" w14:textId="295D1203" w:rsidR="00B1003E" w:rsidRPr="00503D58" w:rsidRDefault="00E2487A" w:rsidP="00412A6E">
            <w:pPr>
              <w:pStyle w:val="Conten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1B174A" w:themeColor="text1" w:themeTint="E6"/>
                <w:sz w:val="20"/>
                <w:szCs w:val="20"/>
                <w:lang w:val="en-GB"/>
              </w:rPr>
            </w:pPr>
            <w:r w:rsidRPr="00503D58">
              <w:rPr>
                <w:color w:val="1B174A" w:themeColor="text1" w:themeTint="E6"/>
                <w:sz w:val="20"/>
                <w:szCs w:val="20"/>
                <w:lang w:val="en-GB"/>
              </w:rPr>
              <w:t>0.135</w:t>
            </w:r>
          </w:p>
        </w:tc>
      </w:tr>
      <w:tr w:rsidR="007B0A62" w14:paraId="4FBCBE64" w14:textId="77777777" w:rsidTr="00912F4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</w:tcPr>
          <w:p w14:paraId="10D6168B" w14:textId="204DD67B" w:rsidR="007B0A62" w:rsidRPr="00503D58" w:rsidRDefault="007B0A62" w:rsidP="00412A6E">
            <w:pPr>
              <w:pStyle w:val="Contenuto"/>
              <w:jc w:val="center"/>
              <w:rPr>
                <w:sz w:val="20"/>
                <w:szCs w:val="20"/>
                <w:lang w:val="en-GB"/>
              </w:rPr>
            </w:pPr>
            <w:r w:rsidRPr="00503D58">
              <w:rPr>
                <w:sz w:val="20"/>
                <w:szCs w:val="20"/>
                <w:lang w:val="en-GB"/>
              </w:rPr>
              <w:t xml:space="preserve">lr </w:t>
            </w:r>
            <w:r w:rsidRPr="00503D58">
              <w:rPr>
                <w:color w:val="34ABA2" w:themeColor="accent6"/>
                <w:sz w:val="20"/>
                <w:szCs w:val="20"/>
                <w:lang w:val="en-GB"/>
              </w:rPr>
              <w:t>gauss</w:t>
            </w:r>
            <w:r w:rsidRPr="00503D58">
              <w:rPr>
                <w:sz w:val="20"/>
                <w:szCs w:val="20"/>
                <w:lang w:val="en-GB"/>
              </w:rPr>
              <w:t>.</w:t>
            </w:r>
            <w:r w:rsidR="007B783D">
              <w:rPr>
                <w:sz w:val="20"/>
                <w:szCs w:val="20"/>
                <w:lang w:val="en-GB"/>
              </w:rPr>
              <w:t xml:space="preserve"> </w:t>
            </w:r>
            <w:r w:rsidR="003A60C1" w:rsidRPr="00503D58">
              <w:rPr>
                <w:sz w:val="20"/>
                <w:szCs w:val="20"/>
                <w:lang w:val="en-GB"/>
              </w:rPr>
              <w:t>lambda=1e-6</w:t>
            </w:r>
          </w:p>
        </w:tc>
        <w:tc>
          <w:tcPr>
            <w:tcW w:w="1463" w:type="dxa"/>
          </w:tcPr>
          <w:p w14:paraId="002B799D" w14:textId="5B5F4E50" w:rsidR="007B0A62" w:rsidRPr="00503D58" w:rsidRDefault="0004612D" w:rsidP="00412A6E">
            <w:pPr>
              <w:pStyle w:val="Conten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1B174A" w:themeColor="text1" w:themeTint="E6"/>
                <w:sz w:val="20"/>
                <w:szCs w:val="20"/>
                <w:lang w:val="en-GB"/>
              </w:rPr>
            </w:pPr>
            <w:r w:rsidRPr="00503D58">
              <w:rPr>
                <w:color w:val="1B174A" w:themeColor="text1" w:themeTint="E6"/>
                <w:sz w:val="20"/>
                <w:szCs w:val="20"/>
                <w:lang w:val="en-GB"/>
              </w:rPr>
              <w:t>0.</w:t>
            </w:r>
            <w:r w:rsidR="002C7FAB" w:rsidRPr="00503D58">
              <w:rPr>
                <w:color w:val="1B174A" w:themeColor="text1" w:themeTint="E6"/>
                <w:sz w:val="20"/>
                <w:szCs w:val="20"/>
                <w:lang w:val="en-GB"/>
              </w:rPr>
              <w:t>059</w:t>
            </w:r>
          </w:p>
        </w:tc>
        <w:tc>
          <w:tcPr>
            <w:tcW w:w="851" w:type="dxa"/>
          </w:tcPr>
          <w:p w14:paraId="1EE52878" w14:textId="01CD0D8B" w:rsidR="007B0A62" w:rsidRPr="00503D58" w:rsidRDefault="00337AE9" w:rsidP="00412A6E">
            <w:pPr>
              <w:pStyle w:val="Conten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1B174A" w:themeColor="text1" w:themeTint="E6"/>
                <w:sz w:val="20"/>
                <w:szCs w:val="20"/>
                <w:lang w:val="en-GB"/>
              </w:rPr>
            </w:pPr>
            <w:r w:rsidRPr="00503D58">
              <w:rPr>
                <w:color w:val="1B174A" w:themeColor="text1" w:themeTint="E6"/>
                <w:sz w:val="20"/>
                <w:szCs w:val="20"/>
                <w:lang w:val="en-GB"/>
              </w:rPr>
              <w:t>0.</w:t>
            </w:r>
            <w:r w:rsidR="00280AAF" w:rsidRPr="00503D58">
              <w:rPr>
                <w:color w:val="1B174A" w:themeColor="text1" w:themeTint="E6"/>
                <w:sz w:val="20"/>
                <w:szCs w:val="20"/>
                <w:lang w:val="en-GB"/>
              </w:rPr>
              <w:t>165</w:t>
            </w:r>
          </w:p>
        </w:tc>
        <w:tc>
          <w:tcPr>
            <w:tcW w:w="1417" w:type="dxa"/>
          </w:tcPr>
          <w:p w14:paraId="584E526B" w14:textId="2C9E5AD7" w:rsidR="007B0A62" w:rsidRPr="00503D58" w:rsidRDefault="00C22373" w:rsidP="00412A6E">
            <w:pPr>
              <w:pStyle w:val="Conten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1B174A" w:themeColor="text1" w:themeTint="E6"/>
                <w:sz w:val="20"/>
                <w:szCs w:val="20"/>
                <w:lang w:val="en-GB"/>
              </w:rPr>
            </w:pPr>
            <w:r w:rsidRPr="00503D58">
              <w:rPr>
                <w:color w:val="1B174A" w:themeColor="text1" w:themeTint="E6"/>
                <w:sz w:val="20"/>
                <w:szCs w:val="20"/>
                <w:lang w:val="en-GB"/>
              </w:rPr>
              <w:t>0.</w:t>
            </w:r>
            <w:r w:rsidR="00587DCD" w:rsidRPr="00503D58">
              <w:rPr>
                <w:color w:val="1B174A" w:themeColor="text1" w:themeTint="E6"/>
                <w:sz w:val="20"/>
                <w:szCs w:val="20"/>
                <w:lang w:val="en-GB"/>
              </w:rPr>
              <w:t>162</w:t>
            </w:r>
          </w:p>
        </w:tc>
      </w:tr>
      <w:tr w:rsidR="003A60C1" w:rsidRPr="003A60C1" w14:paraId="0D91E7A1" w14:textId="77777777" w:rsidTr="00912F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</w:tcPr>
          <w:p w14:paraId="2B16D6C4" w14:textId="3FC859C6" w:rsidR="003A60C1" w:rsidRPr="00503D58" w:rsidRDefault="003A60C1" w:rsidP="00412A6E">
            <w:pPr>
              <w:pStyle w:val="Contenuto"/>
              <w:jc w:val="center"/>
              <w:rPr>
                <w:sz w:val="20"/>
                <w:szCs w:val="20"/>
                <w:lang w:val="en-GB"/>
              </w:rPr>
            </w:pPr>
            <w:r w:rsidRPr="00503D58">
              <w:rPr>
                <w:sz w:val="20"/>
                <w:szCs w:val="20"/>
                <w:lang w:val="en-GB"/>
              </w:rPr>
              <w:t xml:space="preserve">lr </w:t>
            </w:r>
            <w:r w:rsidRPr="00503D58">
              <w:rPr>
                <w:color w:val="34ABA2" w:themeColor="accent6"/>
                <w:sz w:val="20"/>
                <w:szCs w:val="20"/>
                <w:lang w:val="en-GB"/>
              </w:rPr>
              <w:t>ZNORM</w:t>
            </w:r>
            <w:r w:rsidRPr="00503D58">
              <w:rPr>
                <w:sz w:val="20"/>
                <w:szCs w:val="20"/>
                <w:lang w:val="en-GB"/>
              </w:rPr>
              <w:t>. lambda=1e-6</w:t>
            </w:r>
          </w:p>
        </w:tc>
        <w:tc>
          <w:tcPr>
            <w:tcW w:w="1463" w:type="dxa"/>
          </w:tcPr>
          <w:p w14:paraId="2639F758" w14:textId="05FED9CA" w:rsidR="003A60C1" w:rsidRPr="00503D58" w:rsidRDefault="00734D1C" w:rsidP="00412A6E">
            <w:pPr>
              <w:pStyle w:val="Conten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1B174A" w:themeColor="text1" w:themeTint="E6"/>
                <w:sz w:val="20"/>
                <w:szCs w:val="20"/>
                <w:lang w:val="en-GB"/>
              </w:rPr>
            </w:pPr>
            <w:r w:rsidRPr="00503D58">
              <w:rPr>
                <w:color w:val="FF0000"/>
                <w:sz w:val="20"/>
                <w:szCs w:val="20"/>
                <w:lang w:val="en-GB"/>
              </w:rPr>
              <w:t>0.</w:t>
            </w:r>
            <w:r w:rsidR="002E6351" w:rsidRPr="00503D58">
              <w:rPr>
                <w:color w:val="FF0000"/>
                <w:sz w:val="20"/>
                <w:szCs w:val="20"/>
                <w:lang w:val="en-GB"/>
              </w:rPr>
              <w:t>052</w:t>
            </w:r>
          </w:p>
        </w:tc>
        <w:tc>
          <w:tcPr>
            <w:tcW w:w="851" w:type="dxa"/>
          </w:tcPr>
          <w:p w14:paraId="18D2B227" w14:textId="10034912" w:rsidR="003A60C1" w:rsidRPr="00503D58" w:rsidRDefault="009D0F87" w:rsidP="00412A6E">
            <w:pPr>
              <w:pStyle w:val="Conten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1B174A" w:themeColor="text1" w:themeTint="E6"/>
                <w:sz w:val="20"/>
                <w:szCs w:val="20"/>
                <w:lang w:val="en-GB"/>
              </w:rPr>
            </w:pPr>
            <w:r w:rsidRPr="00503D58">
              <w:rPr>
                <w:color w:val="1B174A" w:themeColor="text1" w:themeTint="E6"/>
                <w:sz w:val="20"/>
                <w:szCs w:val="20"/>
                <w:lang w:val="en-GB"/>
              </w:rPr>
              <w:t>0.</w:t>
            </w:r>
            <w:r w:rsidR="00D94F00" w:rsidRPr="00503D58">
              <w:rPr>
                <w:color w:val="1B174A" w:themeColor="text1" w:themeTint="E6"/>
                <w:sz w:val="20"/>
                <w:szCs w:val="20"/>
                <w:lang w:val="en-GB"/>
              </w:rPr>
              <w:t>135</w:t>
            </w:r>
          </w:p>
        </w:tc>
        <w:tc>
          <w:tcPr>
            <w:tcW w:w="1417" w:type="dxa"/>
          </w:tcPr>
          <w:p w14:paraId="66094B12" w14:textId="2BD36691" w:rsidR="003A60C1" w:rsidRPr="00503D58" w:rsidRDefault="00687A73" w:rsidP="00412A6E">
            <w:pPr>
              <w:pStyle w:val="Conten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1B174A" w:themeColor="text1" w:themeTint="E6"/>
                <w:sz w:val="20"/>
                <w:szCs w:val="20"/>
                <w:lang w:val="en-GB"/>
              </w:rPr>
            </w:pPr>
            <w:r w:rsidRPr="00503D58">
              <w:rPr>
                <w:color w:val="FF0000"/>
                <w:sz w:val="20"/>
                <w:szCs w:val="20"/>
                <w:lang w:val="en-GB"/>
              </w:rPr>
              <w:t>0.</w:t>
            </w:r>
            <w:r w:rsidR="00E3586A" w:rsidRPr="00503D58">
              <w:rPr>
                <w:color w:val="FF0000"/>
                <w:sz w:val="20"/>
                <w:szCs w:val="20"/>
                <w:lang w:val="en-GB"/>
              </w:rPr>
              <w:t>133</w:t>
            </w:r>
          </w:p>
        </w:tc>
      </w:tr>
      <w:tr w:rsidR="007B0A62" w14:paraId="48D9A50C" w14:textId="77777777" w:rsidTr="00912F4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</w:tcPr>
          <w:p w14:paraId="340647C1" w14:textId="33225743" w:rsidR="00B1003E" w:rsidRPr="00503D58" w:rsidRDefault="00B1003E" w:rsidP="00412A6E">
            <w:pPr>
              <w:pStyle w:val="Contenuto"/>
              <w:jc w:val="center"/>
              <w:rPr>
                <w:sz w:val="20"/>
                <w:szCs w:val="20"/>
                <w:lang w:val="en-GB"/>
              </w:rPr>
            </w:pPr>
            <w:r w:rsidRPr="00503D58">
              <w:rPr>
                <w:color w:val="34ABA2" w:themeColor="accent6"/>
                <w:sz w:val="20"/>
                <w:szCs w:val="20"/>
                <w:lang w:val="en-GB"/>
              </w:rPr>
              <w:t>W</w:t>
            </w:r>
            <w:r w:rsidRPr="00503D58">
              <w:rPr>
                <w:sz w:val="20"/>
                <w:szCs w:val="20"/>
                <w:lang w:val="en-GB"/>
              </w:rPr>
              <w:t>LR</w:t>
            </w:r>
            <w:r w:rsidR="003A60C1" w:rsidRPr="00503D58">
              <w:rPr>
                <w:sz w:val="20"/>
                <w:szCs w:val="20"/>
                <w:lang w:val="en-GB"/>
              </w:rPr>
              <w:t xml:space="preserve"> RAW</w:t>
            </w:r>
            <w:r w:rsidRPr="00503D58">
              <w:rPr>
                <w:sz w:val="20"/>
                <w:szCs w:val="20"/>
                <w:lang w:val="en-GB"/>
              </w:rPr>
              <w:t>, lambda=1e-</w:t>
            </w:r>
            <w:r w:rsidR="00A126F3" w:rsidRPr="00503D58">
              <w:rPr>
                <w:sz w:val="20"/>
                <w:szCs w:val="20"/>
                <w:lang w:val="en-GB"/>
              </w:rPr>
              <w:t>4</w:t>
            </w:r>
          </w:p>
        </w:tc>
        <w:tc>
          <w:tcPr>
            <w:tcW w:w="1463" w:type="dxa"/>
          </w:tcPr>
          <w:p w14:paraId="6FFB9898" w14:textId="1CCB31A5" w:rsidR="00B1003E" w:rsidRPr="00503D58" w:rsidRDefault="00E65D3D" w:rsidP="00412A6E">
            <w:pPr>
              <w:pStyle w:val="Conten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1B174A" w:themeColor="text1" w:themeTint="E6"/>
                <w:sz w:val="20"/>
                <w:szCs w:val="20"/>
                <w:lang w:val="en-GB"/>
              </w:rPr>
            </w:pPr>
            <w:r w:rsidRPr="00503D58">
              <w:rPr>
                <w:color w:val="1B174A" w:themeColor="text1" w:themeTint="E6"/>
                <w:sz w:val="20"/>
                <w:szCs w:val="20"/>
                <w:lang w:val="en-GB"/>
              </w:rPr>
              <w:t>0.053</w:t>
            </w:r>
          </w:p>
        </w:tc>
        <w:tc>
          <w:tcPr>
            <w:tcW w:w="851" w:type="dxa"/>
          </w:tcPr>
          <w:p w14:paraId="2219E520" w14:textId="4E19AC73" w:rsidR="00B1003E" w:rsidRPr="00503D58" w:rsidRDefault="00D67C56" w:rsidP="00412A6E">
            <w:pPr>
              <w:pStyle w:val="Conten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1B174A" w:themeColor="text1" w:themeTint="E6"/>
                <w:sz w:val="20"/>
                <w:szCs w:val="20"/>
                <w:lang w:val="en-GB"/>
              </w:rPr>
            </w:pPr>
            <w:r w:rsidRPr="00503D58">
              <w:rPr>
                <w:color w:val="1B174A" w:themeColor="text1" w:themeTint="E6"/>
                <w:sz w:val="20"/>
                <w:szCs w:val="20"/>
                <w:lang w:val="en-GB"/>
              </w:rPr>
              <w:t>0.133</w:t>
            </w:r>
          </w:p>
        </w:tc>
        <w:tc>
          <w:tcPr>
            <w:tcW w:w="1417" w:type="dxa"/>
          </w:tcPr>
          <w:p w14:paraId="5677B14C" w14:textId="72CD00DB" w:rsidR="00B1003E" w:rsidRPr="00503D58" w:rsidRDefault="00D67C56" w:rsidP="00412A6E">
            <w:pPr>
              <w:pStyle w:val="Conten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1B174A" w:themeColor="text1" w:themeTint="E6"/>
                <w:sz w:val="20"/>
                <w:szCs w:val="20"/>
                <w:lang w:val="en-GB"/>
              </w:rPr>
            </w:pPr>
            <w:r w:rsidRPr="00503D58">
              <w:rPr>
                <w:color w:val="1B174A" w:themeColor="text1" w:themeTint="E6"/>
                <w:sz w:val="20"/>
                <w:szCs w:val="20"/>
                <w:lang w:val="en-GB"/>
              </w:rPr>
              <w:t>0.135</w:t>
            </w:r>
          </w:p>
        </w:tc>
      </w:tr>
      <w:tr w:rsidR="007B0A62" w14:paraId="1D5A8EB1" w14:textId="77777777" w:rsidTr="00912F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</w:tcPr>
          <w:p w14:paraId="017F9582" w14:textId="0B293ADB" w:rsidR="00B1003E" w:rsidRPr="00503D58" w:rsidRDefault="00B1003E" w:rsidP="00412A6E">
            <w:pPr>
              <w:pStyle w:val="Contenuto"/>
              <w:jc w:val="center"/>
              <w:rPr>
                <w:sz w:val="20"/>
                <w:szCs w:val="20"/>
                <w:lang w:val="en-GB"/>
              </w:rPr>
            </w:pPr>
            <w:r w:rsidRPr="00503D58">
              <w:rPr>
                <w:color w:val="34ABA2" w:themeColor="accent6"/>
                <w:sz w:val="20"/>
                <w:szCs w:val="20"/>
                <w:lang w:val="en-GB"/>
              </w:rPr>
              <w:t>Q</w:t>
            </w:r>
            <w:r w:rsidRPr="00503D58">
              <w:rPr>
                <w:sz w:val="20"/>
                <w:szCs w:val="20"/>
                <w:lang w:val="en-GB"/>
              </w:rPr>
              <w:t>LR</w:t>
            </w:r>
            <w:r w:rsidR="003A60C1" w:rsidRPr="00503D58">
              <w:rPr>
                <w:sz w:val="20"/>
                <w:szCs w:val="20"/>
                <w:lang w:val="en-GB"/>
              </w:rPr>
              <w:t xml:space="preserve"> </w:t>
            </w:r>
            <w:r w:rsidR="003A60C1" w:rsidRPr="00503D58">
              <w:rPr>
                <w:color w:val="34ABA2" w:themeColor="accent6"/>
                <w:sz w:val="20"/>
                <w:szCs w:val="20"/>
                <w:lang w:val="en-GB"/>
              </w:rPr>
              <w:t>RAW</w:t>
            </w:r>
            <w:r w:rsidRPr="00503D58">
              <w:rPr>
                <w:sz w:val="20"/>
                <w:szCs w:val="20"/>
                <w:lang w:val="en-GB"/>
              </w:rPr>
              <w:t>, lambda=1e-</w:t>
            </w:r>
            <w:r w:rsidR="00A126F3" w:rsidRPr="00503D58">
              <w:rPr>
                <w:sz w:val="20"/>
                <w:szCs w:val="20"/>
                <w:lang w:val="en-GB"/>
              </w:rPr>
              <w:t>4</w:t>
            </w:r>
          </w:p>
        </w:tc>
        <w:tc>
          <w:tcPr>
            <w:tcW w:w="1463" w:type="dxa"/>
          </w:tcPr>
          <w:p w14:paraId="16974118" w14:textId="7403F0AD" w:rsidR="00B1003E" w:rsidRPr="00503D58" w:rsidRDefault="00A17888" w:rsidP="00412A6E">
            <w:pPr>
              <w:pStyle w:val="Conten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1B174A" w:themeColor="text1" w:themeTint="E6"/>
                <w:sz w:val="20"/>
                <w:szCs w:val="20"/>
                <w:lang w:val="en-GB"/>
              </w:rPr>
            </w:pPr>
            <w:r w:rsidRPr="00503D58">
              <w:rPr>
                <w:color w:val="1B174A" w:themeColor="text1" w:themeTint="E6"/>
                <w:sz w:val="20"/>
                <w:szCs w:val="20"/>
                <w:lang w:val="en-GB"/>
              </w:rPr>
              <w:t>0.114</w:t>
            </w:r>
          </w:p>
        </w:tc>
        <w:tc>
          <w:tcPr>
            <w:tcW w:w="851" w:type="dxa"/>
          </w:tcPr>
          <w:p w14:paraId="43A8F748" w14:textId="47C0346F" w:rsidR="00B1003E" w:rsidRPr="00503D58" w:rsidRDefault="00750402" w:rsidP="00412A6E">
            <w:pPr>
              <w:pStyle w:val="Conten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1B174A" w:themeColor="text1" w:themeTint="E6"/>
                <w:sz w:val="20"/>
                <w:szCs w:val="20"/>
                <w:lang w:val="en-GB"/>
              </w:rPr>
            </w:pPr>
            <w:r w:rsidRPr="00503D58">
              <w:rPr>
                <w:color w:val="FF0000"/>
                <w:sz w:val="20"/>
                <w:szCs w:val="20"/>
                <w:lang w:val="en-GB"/>
              </w:rPr>
              <w:t>0.285</w:t>
            </w:r>
          </w:p>
        </w:tc>
        <w:tc>
          <w:tcPr>
            <w:tcW w:w="1417" w:type="dxa"/>
          </w:tcPr>
          <w:p w14:paraId="44236806" w14:textId="22839C6D" w:rsidR="00B1003E" w:rsidRPr="00503D58" w:rsidRDefault="00DD4F67" w:rsidP="00412A6E">
            <w:pPr>
              <w:pStyle w:val="Conten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1B174A" w:themeColor="text1" w:themeTint="E6"/>
                <w:sz w:val="20"/>
                <w:szCs w:val="20"/>
                <w:lang w:val="en-GB"/>
              </w:rPr>
            </w:pPr>
            <w:r w:rsidRPr="00503D58">
              <w:rPr>
                <w:color w:val="1B174A" w:themeColor="text1" w:themeTint="E6"/>
                <w:sz w:val="20"/>
                <w:szCs w:val="20"/>
                <w:lang w:val="en-GB"/>
              </w:rPr>
              <w:t>0.353</w:t>
            </w:r>
          </w:p>
        </w:tc>
      </w:tr>
    </w:tbl>
    <w:p w14:paraId="7BFE8730" w14:textId="03628ECA" w:rsidR="0096587D" w:rsidRPr="003F2B53" w:rsidRDefault="005E5A75">
      <w:pPr>
        <w:spacing w:after="200"/>
        <w:rPr>
          <w:b w:val="0"/>
          <w:sz w:val="22"/>
          <w:lang w:val="en-US"/>
        </w:rPr>
      </w:pPr>
      <w:r w:rsidRPr="003F2B53">
        <w:rPr>
          <w:b w:val="0"/>
          <w:sz w:val="22"/>
          <w:lang w:val="en-US"/>
        </w:rPr>
        <w:t>Even t</w:t>
      </w:r>
      <w:r w:rsidR="00AC4D94" w:rsidRPr="003F2B53">
        <w:rPr>
          <w:b w:val="0"/>
          <w:sz w:val="22"/>
          <w:lang w:val="en-US"/>
        </w:rPr>
        <w:t>h</w:t>
      </w:r>
      <w:r w:rsidR="000919BA" w:rsidRPr="003F2B53">
        <w:rPr>
          <w:b w:val="0"/>
          <w:sz w:val="22"/>
          <w:lang w:val="en-US"/>
        </w:rPr>
        <w:t>e</w:t>
      </w:r>
      <w:r w:rsidRPr="003F2B53">
        <w:rPr>
          <w:b w:val="0"/>
          <w:sz w:val="22"/>
          <w:lang w:val="en-US"/>
        </w:rPr>
        <w:t>s</w:t>
      </w:r>
      <w:r w:rsidR="00AC4D94" w:rsidRPr="003F2B53">
        <w:rPr>
          <w:b w:val="0"/>
          <w:sz w:val="22"/>
          <w:lang w:val="en-US"/>
        </w:rPr>
        <w:t>e</w:t>
      </w:r>
      <w:r w:rsidRPr="003F2B53">
        <w:rPr>
          <w:b w:val="0"/>
          <w:sz w:val="22"/>
          <w:lang w:val="en-US"/>
        </w:rPr>
        <w:t xml:space="preserve"> results are consistent with </w:t>
      </w:r>
      <w:r w:rsidR="00BC0315" w:rsidRPr="003F2B53">
        <w:rPr>
          <w:b w:val="0"/>
          <w:sz w:val="22"/>
          <w:lang w:val="en-US"/>
        </w:rPr>
        <w:t>our expectations</w:t>
      </w:r>
      <w:r w:rsidR="006436D0" w:rsidRPr="003F2B53">
        <w:rPr>
          <w:b w:val="0"/>
          <w:sz w:val="22"/>
          <w:lang w:val="en-US"/>
        </w:rPr>
        <w:t>.</w:t>
      </w:r>
      <w:r w:rsidR="00BD3794" w:rsidRPr="003F2B53">
        <w:rPr>
          <w:b w:val="0"/>
          <w:sz w:val="22"/>
          <w:lang w:val="en-US"/>
        </w:rPr>
        <w:br/>
      </w:r>
      <w:r w:rsidR="00757208" w:rsidRPr="003F2B53">
        <w:rPr>
          <w:b w:val="0"/>
          <w:sz w:val="22"/>
          <w:lang w:val="en-US"/>
        </w:rPr>
        <w:t>T</w:t>
      </w:r>
      <w:r w:rsidR="00794780" w:rsidRPr="003F2B53">
        <w:rPr>
          <w:b w:val="0"/>
          <w:sz w:val="22"/>
          <w:lang w:val="en-US"/>
        </w:rPr>
        <w:t xml:space="preserve">he results are quite </w:t>
      </w:r>
      <w:proofErr w:type="gramStart"/>
      <w:r w:rsidR="00794780" w:rsidRPr="003F2B53">
        <w:rPr>
          <w:b w:val="0"/>
          <w:sz w:val="22"/>
          <w:lang w:val="en-US"/>
        </w:rPr>
        <w:t>similar to</w:t>
      </w:r>
      <w:proofErr w:type="gramEnd"/>
      <w:r w:rsidR="00794780" w:rsidRPr="003F2B53">
        <w:rPr>
          <w:b w:val="0"/>
          <w:sz w:val="22"/>
          <w:lang w:val="en-US"/>
        </w:rPr>
        <w:t xml:space="preserve"> the </w:t>
      </w:r>
      <w:r w:rsidR="00935694" w:rsidRPr="003F2B53">
        <w:rPr>
          <w:b w:val="0"/>
          <w:sz w:val="22"/>
          <w:lang w:val="en-US"/>
        </w:rPr>
        <w:t>MVG tied, and i</w:t>
      </w:r>
      <w:r w:rsidR="00605ABE" w:rsidRPr="003F2B53">
        <w:rPr>
          <w:b w:val="0"/>
          <w:sz w:val="22"/>
          <w:lang w:val="en-US"/>
        </w:rPr>
        <w:t xml:space="preserve">t can be confirmed, also in this case, that linear separation rules are the best </w:t>
      </w:r>
      <w:r w:rsidR="007624DE" w:rsidRPr="003F2B53">
        <w:rPr>
          <w:b w:val="0"/>
          <w:sz w:val="22"/>
          <w:lang w:val="en-US"/>
        </w:rPr>
        <w:t>road to follow.</w:t>
      </w:r>
    </w:p>
    <w:p w14:paraId="4E9CC2ED" w14:textId="5E2CB2B0" w:rsidR="00FE6D27" w:rsidRDefault="00FE6D27" w:rsidP="00FE6D27">
      <w:pPr>
        <w:spacing w:after="200"/>
        <w:rPr>
          <w:b w:val="0"/>
          <w:bCs/>
          <w:sz w:val="22"/>
          <w:lang w:val="en-US"/>
        </w:rPr>
      </w:pPr>
      <w:r w:rsidRPr="00FE6D27">
        <w:rPr>
          <w:b w:val="0"/>
          <w:bCs/>
          <w:sz w:val="22"/>
          <w:lang w:val="en-US"/>
        </w:rPr>
        <w:lastRenderedPageBreak/>
        <w:t>Although we do not expect significant deviations, we can also verify whether the chosen λ provides close to optimal results</w:t>
      </w:r>
      <w:r>
        <w:rPr>
          <w:b w:val="0"/>
          <w:bCs/>
          <w:sz w:val="22"/>
          <w:lang w:val="en-US"/>
        </w:rPr>
        <w:t>.</w:t>
      </w:r>
    </w:p>
    <w:tbl>
      <w:tblPr>
        <w:tblStyle w:val="Tabellasemplice5"/>
        <w:tblW w:w="0" w:type="auto"/>
        <w:tblLayout w:type="fixed"/>
        <w:tblLook w:val="06A0" w:firstRow="1" w:lastRow="0" w:firstColumn="1" w:lastColumn="0" w:noHBand="1" w:noVBand="1"/>
      </w:tblPr>
      <w:tblGrid>
        <w:gridCol w:w="1271"/>
        <w:gridCol w:w="4269"/>
        <w:gridCol w:w="4484"/>
      </w:tblGrid>
      <w:tr w:rsidR="000115A8" w14:paraId="41B16DF7" w14:textId="77777777" w:rsidTr="009F368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271" w:type="dxa"/>
          </w:tcPr>
          <w:p w14:paraId="4F37DF77" w14:textId="77777777" w:rsidR="000115A8" w:rsidRPr="00F248DB" w:rsidRDefault="000115A8" w:rsidP="000115A8">
            <w:pPr>
              <w:spacing w:after="200"/>
              <w:rPr>
                <w:szCs w:val="28"/>
                <w:lang w:val="en-US"/>
              </w:rPr>
            </w:pPr>
          </w:p>
        </w:tc>
        <w:tc>
          <w:tcPr>
            <w:tcW w:w="4269" w:type="dxa"/>
            <w:vAlign w:val="center"/>
          </w:tcPr>
          <w:p w14:paraId="2D84B9A4" w14:textId="6A8E319A" w:rsidR="000115A8" w:rsidRDefault="000115A8" w:rsidP="009F3686">
            <w:pPr>
              <w:spacing w:after="20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t>VALIDATION RESULTS</w:t>
            </w:r>
          </w:p>
        </w:tc>
        <w:tc>
          <w:tcPr>
            <w:tcW w:w="4484" w:type="dxa"/>
            <w:vAlign w:val="center"/>
          </w:tcPr>
          <w:p w14:paraId="57D28126" w14:textId="656FA24F" w:rsidR="000115A8" w:rsidRDefault="000115A8" w:rsidP="009F3686">
            <w:pPr>
              <w:spacing w:after="20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lang w:val="en-US"/>
              </w:rPr>
            </w:pPr>
            <w:r>
              <w:rPr>
                <w:noProof/>
              </w:rPr>
              <w:t>EVALUATION RESULTS</w:t>
            </w:r>
          </w:p>
        </w:tc>
      </w:tr>
      <w:tr w:rsidR="000115A8" w14:paraId="69BAFC00" w14:textId="77777777" w:rsidTr="008D23D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  <w:vAlign w:val="center"/>
          </w:tcPr>
          <w:p w14:paraId="775C1518" w14:textId="77777777" w:rsidR="000115A8" w:rsidRDefault="000115A8" w:rsidP="008D23DE">
            <w:pPr>
              <w:spacing w:after="200"/>
              <w:jc w:val="center"/>
              <w:rPr>
                <w:szCs w:val="28"/>
                <w:lang w:val="en-US"/>
              </w:rPr>
            </w:pPr>
            <w:r w:rsidRPr="00F248DB">
              <w:rPr>
                <w:szCs w:val="28"/>
                <w:lang w:val="en-US"/>
              </w:rPr>
              <w:t>LR</w:t>
            </w:r>
          </w:p>
          <w:p w14:paraId="74CD8220" w14:textId="22A23773" w:rsidR="000115A8" w:rsidRPr="00F248DB" w:rsidRDefault="000115A8" w:rsidP="008D23DE">
            <w:pPr>
              <w:spacing w:after="200"/>
              <w:jc w:val="center"/>
              <w:rPr>
                <w:szCs w:val="28"/>
                <w:lang w:val="en-US"/>
              </w:rPr>
            </w:pPr>
            <w:r w:rsidRPr="00F248DB">
              <w:rPr>
                <w:szCs w:val="28"/>
                <w:lang w:val="en-US"/>
              </w:rPr>
              <w:t>RAW</w:t>
            </w:r>
          </w:p>
        </w:tc>
        <w:tc>
          <w:tcPr>
            <w:tcW w:w="4269" w:type="dxa"/>
          </w:tcPr>
          <w:p w14:paraId="0B0609A7" w14:textId="77777777" w:rsidR="000115A8" w:rsidRDefault="000115A8" w:rsidP="000115A8">
            <w:pPr>
              <w:spacing w:after="20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</w:p>
          <w:p w14:paraId="01AD013F" w14:textId="77777777" w:rsidR="000115A8" w:rsidRDefault="000115A8" w:rsidP="000115A8">
            <w:pPr>
              <w:spacing w:after="20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/>
                <w:sz w:val="22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45628589" wp14:editId="6FA9A412">
                  <wp:extent cx="2626157" cy="1883996"/>
                  <wp:effectExtent l="0" t="0" r="3175" b="2540"/>
                  <wp:docPr id="74" name="Immagine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5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2048" r="8117"/>
                          <a:stretch/>
                        </pic:blipFill>
                        <pic:spPr bwMode="auto">
                          <a:xfrm>
                            <a:off x="0" y="0"/>
                            <a:ext cx="2637309" cy="18919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84" w:type="dxa"/>
          </w:tcPr>
          <w:p w14:paraId="65157C7D" w14:textId="77777777" w:rsidR="000115A8" w:rsidRDefault="000115A8" w:rsidP="000115A8">
            <w:pPr>
              <w:spacing w:after="20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/>
                <w:sz w:val="22"/>
                <w:lang w:val="en-US"/>
              </w:rPr>
            </w:pPr>
          </w:p>
          <w:p w14:paraId="0455C6DF" w14:textId="77777777" w:rsidR="000115A8" w:rsidRDefault="000115A8" w:rsidP="000115A8">
            <w:pPr>
              <w:spacing w:after="20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/>
                <w:sz w:val="22"/>
                <w:lang w:val="en-US"/>
              </w:rPr>
            </w:pPr>
            <w:r w:rsidRPr="000F0875">
              <w:rPr>
                <w:b w:val="0"/>
                <w:bCs/>
                <w:noProof/>
                <w:sz w:val="22"/>
                <w:lang w:val="en-US"/>
              </w:rPr>
              <w:drawing>
                <wp:inline distT="0" distB="0" distL="0" distR="0" wp14:anchorId="5A08356F" wp14:editId="07F6B693">
                  <wp:extent cx="2585335" cy="1901952"/>
                  <wp:effectExtent l="0" t="0" r="5715" b="3175"/>
                  <wp:docPr id="79" name="Immagine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60"/>
                          <a:srcRect t="10929" r="9194"/>
                          <a:stretch/>
                        </pic:blipFill>
                        <pic:spPr bwMode="auto">
                          <a:xfrm>
                            <a:off x="0" y="0"/>
                            <a:ext cx="2605752" cy="19169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115A8" w14:paraId="2268AE08" w14:textId="77777777" w:rsidTr="008D23D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  <w:vAlign w:val="center"/>
          </w:tcPr>
          <w:p w14:paraId="0EDF594A" w14:textId="77777777" w:rsidR="000115A8" w:rsidRDefault="000115A8" w:rsidP="008D23DE">
            <w:pPr>
              <w:spacing w:after="200"/>
              <w:jc w:val="center"/>
              <w:rPr>
                <w:szCs w:val="28"/>
                <w:lang w:val="en-US"/>
              </w:rPr>
            </w:pPr>
            <w:r w:rsidRPr="00F248DB">
              <w:rPr>
                <w:szCs w:val="28"/>
                <w:lang w:val="en-US"/>
              </w:rPr>
              <w:t>WLR</w:t>
            </w:r>
          </w:p>
          <w:p w14:paraId="4116FA4C" w14:textId="0D764FC8" w:rsidR="000115A8" w:rsidRPr="00F248DB" w:rsidRDefault="000115A8" w:rsidP="008D23DE">
            <w:pPr>
              <w:spacing w:after="200"/>
              <w:jc w:val="center"/>
              <w:rPr>
                <w:szCs w:val="28"/>
                <w:lang w:val="en-US"/>
              </w:rPr>
            </w:pPr>
            <w:r w:rsidRPr="00F248DB">
              <w:rPr>
                <w:szCs w:val="28"/>
                <w:lang w:val="en-US"/>
              </w:rPr>
              <w:t>RAW</w:t>
            </w:r>
          </w:p>
        </w:tc>
        <w:tc>
          <w:tcPr>
            <w:tcW w:w="4269" w:type="dxa"/>
          </w:tcPr>
          <w:p w14:paraId="6BD39641" w14:textId="6561F023" w:rsidR="000115A8" w:rsidRDefault="000115A8" w:rsidP="000115A8">
            <w:pPr>
              <w:spacing w:after="20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/>
                <w:sz w:val="22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49D43654" wp14:editId="29612D2A">
                  <wp:extent cx="2647745" cy="1907464"/>
                  <wp:effectExtent l="0" t="0" r="635" b="0"/>
                  <wp:docPr id="77" name="Immagine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6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1247" r="7669"/>
                          <a:stretch/>
                        </pic:blipFill>
                        <pic:spPr bwMode="auto">
                          <a:xfrm>
                            <a:off x="0" y="0"/>
                            <a:ext cx="2669531" cy="19231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84" w:type="dxa"/>
          </w:tcPr>
          <w:p w14:paraId="059A9203" w14:textId="77777777" w:rsidR="000115A8" w:rsidRDefault="000115A8" w:rsidP="000115A8">
            <w:pPr>
              <w:spacing w:after="20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/>
                <w:sz w:val="22"/>
                <w:lang w:val="en-US"/>
              </w:rPr>
            </w:pPr>
          </w:p>
          <w:p w14:paraId="298D0795" w14:textId="731EF499" w:rsidR="000115A8" w:rsidRDefault="000115A8" w:rsidP="000115A8">
            <w:pPr>
              <w:spacing w:after="20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/>
                <w:sz w:val="22"/>
                <w:lang w:val="en-US"/>
              </w:rPr>
            </w:pPr>
            <w:r w:rsidRPr="00282B16">
              <w:rPr>
                <w:b w:val="0"/>
                <w:bCs/>
                <w:noProof/>
                <w:sz w:val="22"/>
                <w:lang w:val="en-US"/>
              </w:rPr>
              <w:drawing>
                <wp:inline distT="0" distB="0" distL="0" distR="0" wp14:anchorId="7F6CC7CA" wp14:editId="5B4CE323">
                  <wp:extent cx="2611526" cy="1872731"/>
                  <wp:effectExtent l="0" t="0" r="0" b="0"/>
                  <wp:docPr id="78" name="Immagine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62"/>
                          <a:srcRect t="11316" r="7247"/>
                          <a:stretch/>
                        </pic:blipFill>
                        <pic:spPr bwMode="auto">
                          <a:xfrm>
                            <a:off x="0" y="0"/>
                            <a:ext cx="2611526" cy="18727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115A8" w14:paraId="059CDAD8" w14:textId="77777777" w:rsidTr="008D23D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  <w:vAlign w:val="center"/>
          </w:tcPr>
          <w:p w14:paraId="0B89ED28" w14:textId="374E90FA" w:rsidR="000115A8" w:rsidRDefault="000115A8" w:rsidP="008D23DE">
            <w:pPr>
              <w:spacing w:after="200"/>
              <w:jc w:val="center"/>
              <w:rPr>
                <w:szCs w:val="28"/>
                <w:lang w:val="en-US"/>
              </w:rPr>
            </w:pPr>
            <w:r w:rsidRPr="00F248DB">
              <w:rPr>
                <w:szCs w:val="28"/>
                <w:lang w:val="en-US"/>
              </w:rPr>
              <w:t>QLR</w:t>
            </w:r>
          </w:p>
          <w:p w14:paraId="24E926A6" w14:textId="60613061" w:rsidR="000115A8" w:rsidRPr="00F248DB" w:rsidRDefault="000115A8" w:rsidP="008D23DE">
            <w:pPr>
              <w:spacing w:after="200"/>
              <w:jc w:val="center"/>
              <w:rPr>
                <w:szCs w:val="28"/>
                <w:lang w:val="en-US"/>
              </w:rPr>
            </w:pPr>
            <w:r w:rsidRPr="00F248DB">
              <w:rPr>
                <w:szCs w:val="28"/>
                <w:lang w:val="en-US"/>
              </w:rPr>
              <w:t>RAW</w:t>
            </w:r>
          </w:p>
        </w:tc>
        <w:tc>
          <w:tcPr>
            <w:tcW w:w="4269" w:type="dxa"/>
          </w:tcPr>
          <w:p w14:paraId="329F80F7" w14:textId="77777777" w:rsidR="000115A8" w:rsidRDefault="000115A8" w:rsidP="000115A8">
            <w:pPr>
              <w:spacing w:after="20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</w:p>
          <w:p w14:paraId="62F1C13E" w14:textId="6F7690D7" w:rsidR="000115A8" w:rsidRDefault="000115A8" w:rsidP="000115A8">
            <w:pPr>
              <w:spacing w:after="20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/>
                <w:sz w:val="22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3D58A0B8" wp14:editId="25184176">
                  <wp:extent cx="2531059" cy="1824334"/>
                  <wp:effectExtent l="0" t="0" r="3175" b="5080"/>
                  <wp:docPr id="76" name="Immagine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6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1495" r="7973"/>
                          <a:stretch/>
                        </pic:blipFill>
                        <pic:spPr bwMode="auto">
                          <a:xfrm>
                            <a:off x="0" y="0"/>
                            <a:ext cx="2578068" cy="18582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84" w:type="dxa"/>
          </w:tcPr>
          <w:p w14:paraId="4B58DAD8" w14:textId="77777777" w:rsidR="000115A8" w:rsidRDefault="000115A8" w:rsidP="000115A8">
            <w:pPr>
              <w:spacing w:after="20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/>
                <w:sz w:val="22"/>
                <w:lang w:val="en-US"/>
              </w:rPr>
            </w:pPr>
          </w:p>
          <w:p w14:paraId="1F7C7B8F" w14:textId="49AB4A94" w:rsidR="000115A8" w:rsidRDefault="000115A8" w:rsidP="000115A8">
            <w:pPr>
              <w:spacing w:after="20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/>
                <w:sz w:val="22"/>
                <w:lang w:val="en-US"/>
              </w:rPr>
            </w:pPr>
            <w:r w:rsidRPr="00187C6C">
              <w:rPr>
                <w:b w:val="0"/>
                <w:bCs/>
                <w:noProof/>
                <w:sz w:val="22"/>
                <w:lang w:val="en-US"/>
              </w:rPr>
              <w:drawing>
                <wp:inline distT="0" distB="0" distL="0" distR="0" wp14:anchorId="22CA62B8" wp14:editId="0642222C">
                  <wp:extent cx="2531059" cy="1837378"/>
                  <wp:effectExtent l="0" t="0" r="3175" b="0"/>
                  <wp:docPr id="80" name="Immagine 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64"/>
                          <a:srcRect t="9750" r="6758"/>
                          <a:stretch/>
                        </pic:blipFill>
                        <pic:spPr bwMode="auto">
                          <a:xfrm>
                            <a:off x="0" y="0"/>
                            <a:ext cx="2564661" cy="18617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2884915" w14:textId="77777777" w:rsidR="00C676A0" w:rsidRPr="00FE6D27" w:rsidRDefault="00C676A0" w:rsidP="00FE6D27">
      <w:pPr>
        <w:spacing w:after="200"/>
        <w:rPr>
          <w:b w:val="0"/>
          <w:bCs/>
          <w:sz w:val="22"/>
          <w:lang w:val="en-US"/>
        </w:rPr>
      </w:pPr>
    </w:p>
    <w:p w14:paraId="493EAE88" w14:textId="77777777" w:rsidR="00542778" w:rsidRDefault="00542778" w:rsidP="00FE6D27">
      <w:pPr>
        <w:spacing w:after="200"/>
        <w:rPr>
          <w:b w:val="0"/>
          <w:bCs/>
          <w:sz w:val="22"/>
          <w:lang w:val="en-US"/>
        </w:rPr>
      </w:pPr>
    </w:p>
    <w:p w14:paraId="027A0E53" w14:textId="77777777" w:rsidR="00542778" w:rsidRDefault="00542778" w:rsidP="00FE6D27">
      <w:pPr>
        <w:spacing w:after="200"/>
        <w:rPr>
          <w:b w:val="0"/>
          <w:bCs/>
          <w:sz w:val="22"/>
          <w:lang w:val="en-US"/>
        </w:rPr>
      </w:pPr>
    </w:p>
    <w:p w14:paraId="0F91FD0E" w14:textId="77777777" w:rsidR="00542778" w:rsidRPr="00FE6D27" w:rsidRDefault="00542778" w:rsidP="00FE6D27">
      <w:pPr>
        <w:spacing w:after="200"/>
        <w:rPr>
          <w:b w:val="0"/>
          <w:bCs/>
          <w:sz w:val="22"/>
          <w:lang w:val="en-US"/>
        </w:rPr>
      </w:pPr>
    </w:p>
    <w:p w14:paraId="3C60F631" w14:textId="469AD71E" w:rsidR="00007200" w:rsidRDefault="00781AB8" w:rsidP="00007200">
      <w:pPr>
        <w:pStyle w:val="Titolo2"/>
        <w:rPr>
          <w:lang w:val="en-US"/>
        </w:rPr>
      </w:pPr>
      <w:bookmarkStart w:id="22" w:name="_Toc108647450"/>
      <w:r w:rsidRPr="00781AB8">
        <w:rPr>
          <w:lang w:val="en-US"/>
        </w:rPr>
        <w:lastRenderedPageBreak/>
        <w:t>Support Vector Machine</w:t>
      </w:r>
      <w:bookmarkEnd w:id="22"/>
    </w:p>
    <w:p w14:paraId="29629A91" w14:textId="607ECC66" w:rsidR="00CA7198" w:rsidRPr="003F2B53" w:rsidRDefault="00262E4B" w:rsidP="00CA7198">
      <w:pPr>
        <w:rPr>
          <w:b w:val="0"/>
          <w:sz w:val="22"/>
          <w:lang w:val="en-US"/>
        </w:rPr>
      </w:pPr>
      <w:r w:rsidRPr="003F2B53">
        <w:rPr>
          <w:b w:val="0"/>
          <w:sz w:val="22"/>
          <w:lang w:val="en-US"/>
        </w:rPr>
        <w:t xml:space="preserve">We report the results for </w:t>
      </w:r>
      <w:r w:rsidR="00C16498" w:rsidRPr="003F2B53">
        <w:rPr>
          <w:b w:val="0"/>
          <w:sz w:val="22"/>
          <w:lang w:val="en-US"/>
        </w:rPr>
        <w:t>all types of SVM</w:t>
      </w:r>
      <w:r w:rsidR="007B045C" w:rsidRPr="003F2B53">
        <w:rPr>
          <w:b w:val="0"/>
          <w:sz w:val="22"/>
          <w:lang w:val="en-US"/>
        </w:rPr>
        <w:t xml:space="preserve">, </w:t>
      </w:r>
      <w:proofErr w:type="gramStart"/>
      <w:r w:rsidR="007B045C" w:rsidRPr="003F2B53">
        <w:rPr>
          <w:b w:val="0"/>
          <w:sz w:val="22"/>
          <w:lang w:val="en-US"/>
        </w:rPr>
        <w:t>in particular for</w:t>
      </w:r>
      <w:proofErr w:type="gramEnd"/>
      <w:r w:rsidR="007B045C" w:rsidRPr="003F2B53">
        <w:rPr>
          <w:b w:val="0"/>
          <w:sz w:val="22"/>
          <w:lang w:val="en-US"/>
        </w:rPr>
        <w:t xml:space="preserve"> the hyperparameters C=1.</w:t>
      </w:r>
      <w:r w:rsidR="00F67084" w:rsidRPr="003F2B53">
        <w:rPr>
          <w:b w:val="0"/>
          <w:sz w:val="22"/>
          <w:lang w:val="en-US"/>
        </w:rPr>
        <w:t>0</w:t>
      </w:r>
      <w:r w:rsidR="00E73160" w:rsidRPr="003F2B53">
        <w:rPr>
          <w:b w:val="0"/>
          <w:sz w:val="22"/>
          <w:lang w:val="en-US"/>
        </w:rPr>
        <w:t xml:space="preserve"> and K=1.0</w:t>
      </w:r>
    </w:p>
    <w:tbl>
      <w:tblPr>
        <w:tblStyle w:val="Tabellasemplice-3"/>
        <w:tblW w:w="0" w:type="auto"/>
        <w:jc w:val="center"/>
        <w:tblLook w:val="04A0" w:firstRow="1" w:lastRow="0" w:firstColumn="1" w:lastColumn="0" w:noHBand="0" w:noVBand="1"/>
      </w:tblPr>
      <w:tblGrid>
        <w:gridCol w:w="2364"/>
        <w:gridCol w:w="896"/>
        <w:gridCol w:w="851"/>
        <w:gridCol w:w="992"/>
      </w:tblGrid>
      <w:tr w:rsidR="00222ECD" w14:paraId="2E5EB315" w14:textId="77777777" w:rsidTr="003B752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364" w:type="dxa"/>
          </w:tcPr>
          <w:p w14:paraId="6DD2F9BB" w14:textId="77777777" w:rsidR="00222ECD" w:rsidRPr="00503D58" w:rsidRDefault="00222ECD" w:rsidP="0076116D">
            <w:pPr>
              <w:pStyle w:val="Contenuto"/>
              <w:rPr>
                <w:sz w:val="20"/>
                <w:szCs w:val="20"/>
                <w:lang w:val="en-GB"/>
              </w:rPr>
            </w:pPr>
          </w:p>
        </w:tc>
        <w:tc>
          <w:tcPr>
            <w:tcW w:w="896" w:type="dxa"/>
          </w:tcPr>
          <w:p w14:paraId="51C35A8B" w14:textId="77777777" w:rsidR="00222ECD" w:rsidRPr="00503D58" w:rsidRDefault="00222ECD" w:rsidP="0076116D">
            <w:pPr>
              <w:pStyle w:val="Conten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  <w:r w:rsidRPr="00503D58">
              <w:rPr>
                <w:sz w:val="20"/>
                <w:szCs w:val="20"/>
                <w:lang w:val="en-GB"/>
              </w:rPr>
              <w:t>π = 0.5</w:t>
            </w:r>
          </w:p>
        </w:tc>
        <w:tc>
          <w:tcPr>
            <w:tcW w:w="851" w:type="dxa"/>
          </w:tcPr>
          <w:p w14:paraId="4E7557A5" w14:textId="77777777" w:rsidR="00222ECD" w:rsidRPr="00503D58" w:rsidRDefault="00222ECD" w:rsidP="0076116D">
            <w:pPr>
              <w:pStyle w:val="Conten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  <w:r w:rsidRPr="00503D58">
              <w:rPr>
                <w:sz w:val="20"/>
                <w:szCs w:val="20"/>
                <w:lang w:val="en-GB"/>
              </w:rPr>
              <w:t>π = 0.9</w:t>
            </w:r>
          </w:p>
        </w:tc>
        <w:tc>
          <w:tcPr>
            <w:tcW w:w="992" w:type="dxa"/>
          </w:tcPr>
          <w:p w14:paraId="06B023EB" w14:textId="77777777" w:rsidR="00222ECD" w:rsidRPr="00503D58" w:rsidRDefault="00222ECD" w:rsidP="0076116D">
            <w:pPr>
              <w:pStyle w:val="Conten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  <w:r w:rsidRPr="00503D58">
              <w:rPr>
                <w:sz w:val="20"/>
                <w:szCs w:val="20"/>
                <w:lang w:val="en-GB"/>
              </w:rPr>
              <w:t>π = 0.1</w:t>
            </w:r>
          </w:p>
        </w:tc>
      </w:tr>
      <w:tr w:rsidR="00B9399E" w14:paraId="73A3BBAD" w14:textId="77777777" w:rsidTr="003B75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64" w:type="dxa"/>
          </w:tcPr>
          <w:p w14:paraId="0208F5C3" w14:textId="59D58BB6" w:rsidR="003B5B80" w:rsidRPr="00E73160" w:rsidRDefault="00F344CF" w:rsidP="0076116D">
            <w:pPr>
              <w:pStyle w:val="Contenuto"/>
              <w:rPr>
                <w:b w:val="0"/>
                <w:caps w:val="0"/>
                <w:sz w:val="20"/>
                <w:szCs w:val="20"/>
                <w:lang w:val="en-GB"/>
              </w:rPr>
            </w:pPr>
            <w:r w:rsidRPr="00503D58">
              <w:rPr>
                <w:sz w:val="20"/>
                <w:szCs w:val="20"/>
                <w:lang w:val="en-GB"/>
              </w:rPr>
              <w:t>SVM primal</w:t>
            </w:r>
          </w:p>
        </w:tc>
        <w:tc>
          <w:tcPr>
            <w:tcW w:w="896" w:type="dxa"/>
          </w:tcPr>
          <w:p w14:paraId="2CC8F81B" w14:textId="01EBDF4A" w:rsidR="00222ECD" w:rsidRPr="001F04BC" w:rsidRDefault="006F6C8B" w:rsidP="0076116D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  <w:r w:rsidRPr="001F04BC">
              <w:rPr>
                <w:sz w:val="20"/>
                <w:szCs w:val="20"/>
                <w:lang w:val="en-GB"/>
              </w:rPr>
              <w:t>0.051</w:t>
            </w:r>
          </w:p>
        </w:tc>
        <w:tc>
          <w:tcPr>
            <w:tcW w:w="851" w:type="dxa"/>
          </w:tcPr>
          <w:p w14:paraId="34E2FB7A" w14:textId="6C7A794A" w:rsidR="00222ECD" w:rsidRPr="001F04BC" w:rsidRDefault="00EE2326" w:rsidP="0076116D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  <w:r w:rsidRPr="001F04BC">
              <w:rPr>
                <w:sz w:val="20"/>
                <w:szCs w:val="20"/>
                <w:lang w:val="en-GB"/>
              </w:rPr>
              <w:t>0.129</w:t>
            </w:r>
          </w:p>
        </w:tc>
        <w:tc>
          <w:tcPr>
            <w:tcW w:w="992" w:type="dxa"/>
          </w:tcPr>
          <w:p w14:paraId="02D655BC" w14:textId="448ED9F1" w:rsidR="00222ECD" w:rsidRPr="001F04BC" w:rsidRDefault="00B22E49" w:rsidP="0076116D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  <w:r w:rsidRPr="001F04BC">
              <w:rPr>
                <w:sz w:val="20"/>
                <w:szCs w:val="20"/>
                <w:lang w:val="en-GB"/>
              </w:rPr>
              <w:t>0.138</w:t>
            </w:r>
          </w:p>
        </w:tc>
      </w:tr>
      <w:tr w:rsidR="00D94817" w:rsidRPr="00AA4190" w14:paraId="2BE288D3" w14:textId="77777777" w:rsidTr="003B752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64" w:type="dxa"/>
          </w:tcPr>
          <w:p w14:paraId="4DAABB4B" w14:textId="77777777" w:rsidR="00222ECD" w:rsidRPr="00A965B1" w:rsidRDefault="00606DC1" w:rsidP="0076116D">
            <w:pPr>
              <w:pStyle w:val="Contenuto"/>
              <w:rPr>
                <w:caps w:val="0"/>
                <w:sz w:val="20"/>
                <w:szCs w:val="20"/>
                <w:lang w:val="en-GB"/>
              </w:rPr>
            </w:pPr>
            <w:r w:rsidRPr="00503D58">
              <w:rPr>
                <w:sz w:val="20"/>
                <w:szCs w:val="20"/>
                <w:lang w:val="en-GB"/>
              </w:rPr>
              <w:t xml:space="preserve">SVM </w:t>
            </w:r>
            <w:r w:rsidR="00AA4190" w:rsidRPr="00503D58">
              <w:rPr>
                <w:sz w:val="20"/>
                <w:szCs w:val="20"/>
                <w:lang w:val="en-GB"/>
              </w:rPr>
              <w:t>DUAL, PolyNomial</w:t>
            </w:r>
          </w:p>
          <w:p w14:paraId="6DBF0CD8" w14:textId="74598560" w:rsidR="00222ECD" w:rsidRPr="00E73160" w:rsidRDefault="00F211BF" w:rsidP="00606DC1">
            <w:pPr>
              <w:pStyle w:val="Contenuto"/>
              <w:rPr>
                <w:b w:val="0"/>
                <w:caps w:val="0"/>
                <w:sz w:val="20"/>
                <w:szCs w:val="20"/>
                <w:lang w:val="en-GB"/>
              </w:rPr>
            </w:pPr>
            <w:r w:rsidRPr="00A965B1">
              <w:rPr>
                <w:caps w:val="0"/>
                <w:sz w:val="20"/>
                <w:szCs w:val="20"/>
                <w:lang w:val="en-GB"/>
              </w:rPr>
              <w:t>D=4</w:t>
            </w:r>
          </w:p>
        </w:tc>
        <w:tc>
          <w:tcPr>
            <w:tcW w:w="896" w:type="dxa"/>
          </w:tcPr>
          <w:p w14:paraId="555CB9EC" w14:textId="3E6CDA0A" w:rsidR="00222ECD" w:rsidRPr="001F04BC" w:rsidRDefault="00444023" w:rsidP="0076116D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  <w:r w:rsidRPr="001F04BC">
              <w:rPr>
                <w:sz w:val="20"/>
                <w:szCs w:val="20"/>
                <w:lang w:val="en-GB"/>
              </w:rPr>
              <w:t>0.156</w:t>
            </w:r>
          </w:p>
        </w:tc>
        <w:tc>
          <w:tcPr>
            <w:tcW w:w="851" w:type="dxa"/>
          </w:tcPr>
          <w:p w14:paraId="61556B86" w14:textId="6406CA01" w:rsidR="00222ECD" w:rsidRPr="001F04BC" w:rsidRDefault="008C401F" w:rsidP="0076116D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  <w:r w:rsidRPr="001F04BC">
              <w:rPr>
                <w:sz w:val="20"/>
                <w:szCs w:val="20"/>
                <w:lang w:val="en-GB"/>
              </w:rPr>
              <w:t>0.392</w:t>
            </w:r>
          </w:p>
        </w:tc>
        <w:tc>
          <w:tcPr>
            <w:tcW w:w="992" w:type="dxa"/>
          </w:tcPr>
          <w:p w14:paraId="250AD6E3" w14:textId="671201D5" w:rsidR="00222ECD" w:rsidRPr="001F04BC" w:rsidRDefault="00211262" w:rsidP="0076116D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  <w:r w:rsidRPr="001F04BC">
              <w:rPr>
                <w:sz w:val="20"/>
                <w:szCs w:val="20"/>
                <w:lang w:val="en-GB"/>
              </w:rPr>
              <w:t>0.486</w:t>
            </w:r>
          </w:p>
        </w:tc>
      </w:tr>
      <w:tr w:rsidR="00B9399E" w:rsidRPr="003A60C1" w14:paraId="6F6683B4" w14:textId="77777777" w:rsidTr="003B75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64" w:type="dxa"/>
          </w:tcPr>
          <w:p w14:paraId="2CC8C5F9" w14:textId="77777777" w:rsidR="00222ECD" w:rsidRPr="00F92DBC" w:rsidRDefault="00606DC1" w:rsidP="00E73160">
            <w:pPr>
              <w:pStyle w:val="Contenuto"/>
              <w:rPr>
                <w:b w:val="0"/>
                <w:caps w:val="0"/>
                <w:sz w:val="20"/>
                <w:szCs w:val="20"/>
              </w:rPr>
            </w:pPr>
            <w:r w:rsidRPr="00F92DBC">
              <w:rPr>
                <w:sz w:val="20"/>
                <w:szCs w:val="20"/>
              </w:rPr>
              <w:t xml:space="preserve">SVM </w:t>
            </w:r>
            <w:r w:rsidR="00AA4190" w:rsidRPr="00F92DBC">
              <w:rPr>
                <w:sz w:val="20"/>
                <w:szCs w:val="20"/>
              </w:rPr>
              <w:t>dual,</w:t>
            </w:r>
            <w:r w:rsidR="003B752D" w:rsidRPr="00F92DBC">
              <w:rPr>
                <w:sz w:val="20"/>
                <w:szCs w:val="20"/>
              </w:rPr>
              <w:t xml:space="preserve"> </w:t>
            </w:r>
            <w:r w:rsidR="00AA4190" w:rsidRPr="00F92DBC">
              <w:rPr>
                <w:sz w:val="20"/>
                <w:szCs w:val="20"/>
              </w:rPr>
              <w:t>rfb</w:t>
            </w:r>
          </w:p>
          <w:p w14:paraId="3CD5508B" w14:textId="376FACAE" w:rsidR="00222ECD" w:rsidRPr="00F92DBC" w:rsidRDefault="00A965B1" w:rsidP="00606DC1">
            <w:pPr>
              <w:pStyle w:val="Contenuto"/>
              <w:rPr>
                <w:sz w:val="20"/>
                <w:szCs w:val="20"/>
              </w:rPr>
            </w:pPr>
            <w:r w:rsidRPr="00F92DBC">
              <w:rPr>
                <w:sz w:val="20"/>
                <w:szCs w:val="20"/>
              </w:rPr>
              <w:t>gAMMA=1e-3</w:t>
            </w:r>
          </w:p>
        </w:tc>
        <w:tc>
          <w:tcPr>
            <w:tcW w:w="896" w:type="dxa"/>
          </w:tcPr>
          <w:p w14:paraId="5E7FC467" w14:textId="028D83B6" w:rsidR="00222ECD" w:rsidRPr="00503D58" w:rsidRDefault="00231EFD" w:rsidP="0076116D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1B174A" w:themeColor="text1" w:themeTint="E6"/>
                <w:sz w:val="20"/>
                <w:szCs w:val="20"/>
                <w:lang w:val="en-GB"/>
              </w:rPr>
            </w:pPr>
            <w:r w:rsidRPr="00503D58">
              <w:rPr>
                <w:color w:val="FF0000"/>
                <w:sz w:val="20"/>
                <w:szCs w:val="20"/>
                <w:lang w:val="en-GB"/>
              </w:rPr>
              <w:t>0.044</w:t>
            </w:r>
          </w:p>
        </w:tc>
        <w:tc>
          <w:tcPr>
            <w:tcW w:w="851" w:type="dxa"/>
          </w:tcPr>
          <w:p w14:paraId="669E9070" w14:textId="348752E4" w:rsidR="00222ECD" w:rsidRPr="00503D58" w:rsidRDefault="00672B56" w:rsidP="0076116D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1B174A" w:themeColor="text1" w:themeTint="E6"/>
                <w:sz w:val="20"/>
                <w:szCs w:val="20"/>
                <w:lang w:val="en-GB"/>
              </w:rPr>
            </w:pPr>
            <w:r w:rsidRPr="00503D58">
              <w:rPr>
                <w:color w:val="FF0000"/>
                <w:sz w:val="20"/>
                <w:szCs w:val="20"/>
                <w:lang w:val="en-GB"/>
              </w:rPr>
              <w:t>0.112</w:t>
            </w:r>
          </w:p>
        </w:tc>
        <w:tc>
          <w:tcPr>
            <w:tcW w:w="992" w:type="dxa"/>
          </w:tcPr>
          <w:p w14:paraId="6C17FD8A" w14:textId="27B99D62" w:rsidR="00222ECD" w:rsidRPr="00503D58" w:rsidRDefault="00672B56" w:rsidP="0076116D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1B174A" w:themeColor="text1" w:themeTint="E6"/>
                <w:sz w:val="20"/>
                <w:szCs w:val="20"/>
                <w:lang w:val="en-GB"/>
              </w:rPr>
            </w:pPr>
            <w:r w:rsidRPr="00503D58">
              <w:rPr>
                <w:color w:val="FF0000"/>
                <w:sz w:val="20"/>
                <w:szCs w:val="20"/>
                <w:lang w:val="en-GB"/>
              </w:rPr>
              <w:t>0.133</w:t>
            </w:r>
          </w:p>
        </w:tc>
      </w:tr>
    </w:tbl>
    <w:p w14:paraId="17508E2F" w14:textId="7C54DC4D" w:rsidR="00672B56" w:rsidRDefault="00672B56" w:rsidP="00D71EA0">
      <w:pPr>
        <w:rPr>
          <w:lang w:val="en-US"/>
        </w:rPr>
      </w:pPr>
    </w:p>
    <w:p w14:paraId="46EA6FB0" w14:textId="5FF4AB1D" w:rsidR="00672B56" w:rsidRDefault="00F11BCF">
      <w:pPr>
        <w:spacing w:after="200"/>
        <w:rPr>
          <w:lang w:val="en-US"/>
        </w:rPr>
      </w:pPr>
      <w:r w:rsidRPr="003F2B53">
        <w:rPr>
          <w:b w:val="0"/>
          <w:sz w:val="22"/>
          <w:lang w:val="en-US"/>
        </w:rPr>
        <w:t xml:space="preserve">We </w:t>
      </w:r>
      <w:r>
        <w:rPr>
          <w:b w:val="0"/>
          <w:sz w:val="22"/>
          <w:lang w:val="en-US"/>
        </w:rPr>
        <w:t xml:space="preserve">reported </w:t>
      </w:r>
      <w:r w:rsidR="003D0974">
        <w:rPr>
          <w:b w:val="0"/>
          <w:sz w:val="22"/>
          <w:lang w:val="en-US"/>
        </w:rPr>
        <w:t xml:space="preserve">the </w:t>
      </w:r>
      <w:r>
        <w:rPr>
          <w:b w:val="0"/>
          <w:sz w:val="22"/>
          <w:lang w:val="en-US"/>
        </w:rPr>
        <w:t xml:space="preserve">comparison on the evaluation set of SVM </w:t>
      </w:r>
      <w:r w:rsidR="00AF013D">
        <w:rPr>
          <w:b w:val="0"/>
          <w:sz w:val="22"/>
          <w:lang w:val="en-US"/>
        </w:rPr>
        <w:t>in the next pages.</w:t>
      </w:r>
      <w:r w:rsidR="00672B56">
        <w:rPr>
          <w:lang w:val="en-US"/>
        </w:rPr>
        <w:br w:type="page"/>
      </w:r>
    </w:p>
    <w:p w14:paraId="2D2FE732" w14:textId="130E6295" w:rsidR="00781AB8" w:rsidRPr="00781AB8" w:rsidRDefault="00781AB8" w:rsidP="00781AB8">
      <w:pPr>
        <w:pStyle w:val="Titolo2"/>
        <w:rPr>
          <w:lang w:val="en-US"/>
        </w:rPr>
      </w:pPr>
      <w:bookmarkStart w:id="23" w:name="_Toc108647451"/>
      <w:r w:rsidRPr="00781AB8">
        <w:rPr>
          <w:lang w:val="en-US"/>
        </w:rPr>
        <w:lastRenderedPageBreak/>
        <w:t>G</w:t>
      </w:r>
      <w:r>
        <w:rPr>
          <w:lang w:val="en-US"/>
        </w:rPr>
        <w:t>aussian Mixture Model</w:t>
      </w:r>
      <w:bookmarkEnd w:id="23"/>
    </w:p>
    <w:p w14:paraId="05E428C9" w14:textId="460EBC36" w:rsidR="00D33F61" w:rsidRPr="003F2B53" w:rsidRDefault="00D33F61" w:rsidP="00D33F61">
      <w:pPr>
        <w:rPr>
          <w:b w:val="0"/>
          <w:sz w:val="22"/>
          <w:lang w:val="en-US"/>
        </w:rPr>
      </w:pPr>
      <w:r w:rsidRPr="003F2B53">
        <w:rPr>
          <w:b w:val="0"/>
          <w:sz w:val="22"/>
          <w:lang w:val="en-US"/>
        </w:rPr>
        <w:t>We have chosen</w:t>
      </w:r>
      <w:r w:rsidR="003D5A0A" w:rsidRPr="003F2B53">
        <w:rPr>
          <w:b w:val="0"/>
          <w:sz w:val="22"/>
          <w:lang w:val="en-US"/>
        </w:rPr>
        <w:t xml:space="preserve"> 4 components results</w:t>
      </w:r>
      <w:r w:rsidR="00774D6D" w:rsidRPr="003F2B53">
        <w:rPr>
          <w:b w:val="0"/>
          <w:sz w:val="22"/>
          <w:lang w:val="en-US"/>
        </w:rPr>
        <w:t xml:space="preserve"> to analyze with other applications</w:t>
      </w:r>
      <w:r w:rsidR="00AD07A4" w:rsidRPr="003F2B53">
        <w:rPr>
          <w:b w:val="0"/>
          <w:sz w:val="22"/>
          <w:lang w:val="en-US"/>
        </w:rPr>
        <w:t>.</w:t>
      </w:r>
    </w:p>
    <w:p w14:paraId="143F5774" w14:textId="6BF9B3D0" w:rsidR="005E6BEC" w:rsidRPr="003F2B53" w:rsidRDefault="005E6BEC" w:rsidP="005E6BEC">
      <w:pPr>
        <w:rPr>
          <w:b w:val="0"/>
          <w:sz w:val="22"/>
          <w:lang w:val="en-US"/>
        </w:rPr>
      </w:pPr>
      <w:r w:rsidRPr="003F2B53">
        <w:rPr>
          <w:sz w:val="22"/>
          <w:lang w:val="en-US"/>
        </w:rPr>
        <w:t xml:space="preserve">Please </w:t>
      </w:r>
      <w:proofErr w:type="gramStart"/>
      <w:r w:rsidRPr="003F2B53">
        <w:rPr>
          <w:sz w:val="22"/>
          <w:lang w:val="en-US"/>
        </w:rPr>
        <w:t>note:</w:t>
      </w:r>
      <w:proofErr w:type="gramEnd"/>
      <w:r w:rsidRPr="003F2B53">
        <w:rPr>
          <w:sz w:val="22"/>
          <w:lang w:val="en-US"/>
        </w:rPr>
        <w:t xml:space="preserve"> </w:t>
      </w:r>
      <w:r w:rsidRPr="003F2B53">
        <w:rPr>
          <w:b w:val="0"/>
          <w:sz w:val="22"/>
          <w:lang w:val="en-US"/>
        </w:rPr>
        <w:t xml:space="preserve">raw and z-normalization retrieve </w:t>
      </w:r>
      <w:r w:rsidR="00805794" w:rsidRPr="003F2B53">
        <w:rPr>
          <w:b w:val="0"/>
          <w:sz w:val="22"/>
          <w:lang w:val="en-US"/>
        </w:rPr>
        <w:t xml:space="preserve">the </w:t>
      </w:r>
      <w:r w:rsidRPr="003F2B53">
        <w:rPr>
          <w:b w:val="0"/>
          <w:sz w:val="22"/>
          <w:lang w:val="en-US"/>
        </w:rPr>
        <w:t>same results</w:t>
      </w:r>
      <w:r w:rsidR="00D92BA8" w:rsidRPr="003F2B53">
        <w:rPr>
          <w:b w:val="0"/>
          <w:sz w:val="22"/>
          <w:lang w:val="en-US"/>
        </w:rPr>
        <w:t>.</w:t>
      </w:r>
    </w:p>
    <w:tbl>
      <w:tblPr>
        <w:tblStyle w:val="Tabellasemplice-3"/>
        <w:tblW w:w="0" w:type="auto"/>
        <w:tblLook w:val="04A0" w:firstRow="1" w:lastRow="0" w:firstColumn="1" w:lastColumn="0" w:noHBand="0" w:noVBand="1"/>
      </w:tblPr>
      <w:tblGrid>
        <w:gridCol w:w="2506"/>
        <w:gridCol w:w="2506"/>
        <w:gridCol w:w="2506"/>
        <w:gridCol w:w="2506"/>
      </w:tblGrid>
      <w:tr w:rsidR="007C2545" w14:paraId="1FBB7741" w14:textId="77777777" w:rsidTr="00D0113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506" w:type="dxa"/>
          </w:tcPr>
          <w:p w14:paraId="0B209FEC" w14:textId="77777777" w:rsidR="007C2545" w:rsidRPr="00951076" w:rsidRDefault="007C2545" w:rsidP="0087345A">
            <w:pPr>
              <w:rPr>
                <w:sz w:val="20"/>
                <w:szCs w:val="20"/>
                <w:lang w:val="en-US"/>
              </w:rPr>
            </w:pPr>
          </w:p>
        </w:tc>
        <w:tc>
          <w:tcPr>
            <w:tcW w:w="2506" w:type="dxa"/>
          </w:tcPr>
          <w:p w14:paraId="7DA3CAEA" w14:textId="226B4F1E" w:rsidR="007C2545" w:rsidRPr="001E29CB" w:rsidRDefault="007C2545" w:rsidP="0087345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20"/>
                <w:szCs w:val="20"/>
                <w:lang w:val="en-US"/>
              </w:rPr>
            </w:pPr>
            <w:r w:rsidRPr="001E29CB">
              <w:rPr>
                <w:b/>
                <w:sz w:val="20"/>
                <w:szCs w:val="20"/>
                <w:lang w:val="en-US"/>
              </w:rPr>
              <w:t>π = 0.5</w:t>
            </w:r>
          </w:p>
        </w:tc>
        <w:tc>
          <w:tcPr>
            <w:tcW w:w="2506" w:type="dxa"/>
          </w:tcPr>
          <w:p w14:paraId="0FAC7D54" w14:textId="193E90B4" w:rsidR="007C2545" w:rsidRPr="001E29CB" w:rsidRDefault="007C2545" w:rsidP="0087345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20"/>
                <w:szCs w:val="20"/>
                <w:lang w:val="en-US"/>
              </w:rPr>
            </w:pPr>
            <w:r w:rsidRPr="001E29CB">
              <w:rPr>
                <w:b/>
                <w:sz w:val="20"/>
                <w:szCs w:val="20"/>
                <w:lang w:val="en-US"/>
              </w:rPr>
              <w:t>π = 0.1</w:t>
            </w:r>
          </w:p>
        </w:tc>
        <w:tc>
          <w:tcPr>
            <w:tcW w:w="2506" w:type="dxa"/>
          </w:tcPr>
          <w:p w14:paraId="6750BEFA" w14:textId="51875355" w:rsidR="007C2545" w:rsidRPr="001E29CB" w:rsidRDefault="007C2545" w:rsidP="0087345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20"/>
                <w:szCs w:val="20"/>
                <w:lang w:val="en-US"/>
              </w:rPr>
            </w:pPr>
            <w:r w:rsidRPr="001E29CB">
              <w:rPr>
                <w:b/>
                <w:sz w:val="20"/>
                <w:szCs w:val="20"/>
                <w:lang w:val="en-US"/>
              </w:rPr>
              <w:t>π = 0.9</w:t>
            </w:r>
          </w:p>
        </w:tc>
      </w:tr>
      <w:tr w:rsidR="007C2545" w14:paraId="2710FBC4" w14:textId="77777777" w:rsidTr="00D011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</w:tcPr>
          <w:p w14:paraId="75DACACF" w14:textId="77777777" w:rsidR="007C2545" w:rsidRPr="00951076" w:rsidRDefault="007C2545" w:rsidP="0087345A">
            <w:pPr>
              <w:rPr>
                <w:sz w:val="20"/>
                <w:szCs w:val="20"/>
                <w:lang w:val="en-US"/>
              </w:rPr>
            </w:pPr>
          </w:p>
        </w:tc>
        <w:tc>
          <w:tcPr>
            <w:tcW w:w="7518" w:type="dxa"/>
            <w:gridSpan w:val="3"/>
          </w:tcPr>
          <w:p w14:paraId="2D12032F" w14:textId="546EF498" w:rsidR="007C2545" w:rsidRPr="00951076" w:rsidRDefault="00C33507" w:rsidP="00D0113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951076">
              <w:rPr>
                <w:sz w:val="20"/>
                <w:szCs w:val="20"/>
                <w:lang w:val="en-US"/>
              </w:rPr>
              <w:t>RAW</w:t>
            </w:r>
          </w:p>
        </w:tc>
      </w:tr>
      <w:tr w:rsidR="007C2545" w14:paraId="13547EE7" w14:textId="77777777" w:rsidTr="00D011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</w:tcPr>
          <w:p w14:paraId="519751F0" w14:textId="770373C9" w:rsidR="007C2545" w:rsidRPr="004A6778" w:rsidRDefault="007C2545" w:rsidP="007C2545">
            <w:pPr>
              <w:rPr>
                <w:b/>
                <w:sz w:val="20"/>
                <w:szCs w:val="20"/>
                <w:lang w:val="en-US"/>
              </w:rPr>
            </w:pPr>
            <w:r w:rsidRPr="004A6778">
              <w:rPr>
                <w:b/>
                <w:sz w:val="20"/>
                <w:szCs w:val="20"/>
                <w:lang w:val="en-GB"/>
              </w:rPr>
              <w:t>Full-cov</w:t>
            </w:r>
          </w:p>
        </w:tc>
        <w:tc>
          <w:tcPr>
            <w:tcW w:w="2506" w:type="dxa"/>
          </w:tcPr>
          <w:p w14:paraId="352F45D2" w14:textId="1D744BEF" w:rsidR="007C2545" w:rsidRPr="009F5A5E" w:rsidRDefault="009F5A5E" w:rsidP="007C25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0"/>
                <w:szCs w:val="20"/>
                <w:lang w:val="en-US"/>
              </w:rPr>
            </w:pPr>
            <w:r w:rsidRPr="009F5A5E">
              <w:rPr>
                <w:b w:val="0"/>
                <w:bCs/>
                <w:sz w:val="20"/>
                <w:szCs w:val="20"/>
                <w:lang w:val="en-US"/>
              </w:rPr>
              <w:t>0.041</w:t>
            </w:r>
          </w:p>
        </w:tc>
        <w:tc>
          <w:tcPr>
            <w:tcW w:w="2506" w:type="dxa"/>
          </w:tcPr>
          <w:p w14:paraId="719656C3" w14:textId="7ECB88B0" w:rsidR="007C2545" w:rsidRPr="009F5A5E" w:rsidRDefault="009F5A5E" w:rsidP="007C25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0"/>
                <w:szCs w:val="20"/>
                <w:lang w:val="en-US"/>
              </w:rPr>
            </w:pPr>
            <w:r>
              <w:rPr>
                <w:b w:val="0"/>
                <w:bCs/>
                <w:sz w:val="20"/>
                <w:szCs w:val="20"/>
                <w:lang w:val="en-US"/>
              </w:rPr>
              <w:t>0.</w:t>
            </w:r>
            <w:r w:rsidR="00F8408E">
              <w:rPr>
                <w:b w:val="0"/>
                <w:bCs/>
                <w:sz w:val="20"/>
                <w:szCs w:val="20"/>
                <w:lang w:val="en-US"/>
              </w:rPr>
              <w:t>114</w:t>
            </w:r>
          </w:p>
        </w:tc>
        <w:tc>
          <w:tcPr>
            <w:tcW w:w="2506" w:type="dxa"/>
          </w:tcPr>
          <w:p w14:paraId="2F8B7000" w14:textId="4FB9644C" w:rsidR="007C2545" w:rsidRPr="009F5A5E" w:rsidRDefault="006314DF" w:rsidP="007C25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0"/>
                <w:szCs w:val="20"/>
                <w:lang w:val="en-US"/>
              </w:rPr>
            </w:pPr>
            <w:r>
              <w:rPr>
                <w:b w:val="0"/>
                <w:bCs/>
                <w:sz w:val="20"/>
                <w:szCs w:val="20"/>
                <w:lang w:val="en-US"/>
              </w:rPr>
              <w:t>0.119</w:t>
            </w:r>
          </w:p>
        </w:tc>
      </w:tr>
      <w:tr w:rsidR="007C2545" w14:paraId="54A94CB5" w14:textId="77777777" w:rsidTr="00D011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</w:tcPr>
          <w:p w14:paraId="2B9521A9" w14:textId="5A7DE180" w:rsidR="007C2545" w:rsidRPr="004A6778" w:rsidRDefault="007C2545" w:rsidP="007C2545">
            <w:pPr>
              <w:rPr>
                <w:b/>
                <w:sz w:val="20"/>
                <w:szCs w:val="20"/>
                <w:lang w:val="en-US"/>
              </w:rPr>
            </w:pPr>
            <w:r w:rsidRPr="004A6778">
              <w:rPr>
                <w:b/>
                <w:sz w:val="20"/>
                <w:szCs w:val="20"/>
                <w:lang w:val="en-GB"/>
              </w:rPr>
              <w:t>DIAG-COV</w:t>
            </w:r>
          </w:p>
        </w:tc>
        <w:tc>
          <w:tcPr>
            <w:tcW w:w="2506" w:type="dxa"/>
          </w:tcPr>
          <w:p w14:paraId="13391DA6" w14:textId="2F714A96" w:rsidR="007C2545" w:rsidRPr="009F5A5E" w:rsidRDefault="009F5A5E" w:rsidP="007C25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sz w:val="20"/>
                <w:szCs w:val="20"/>
                <w:lang w:val="en-US"/>
              </w:rPr>
            </w:pPr>
            <w:r>
              <w:rPr>
                <w:b w:val="0"/>
                <w:bCs/>
                <w:sz w:val="20"/>
                <w:szCs w:val="20"/>
                <w:lang w:val="en-US"/>
              </w:rPr>
              <w:t>0.112</w:t>
            </w:r>
          </w:p>
        </w:tc>
        <w:tc>
          <w:tcPr>
            <w:tcW w:w="2506" w:type="dxa"/>
          </w:tcPr>
          <w:p w14:paraId="11332733" w14:textId="7146CD7A" w:rsidR="007C2545" w:rsidRPr="009F5A5E" w:rsidRDefault="00F8408E" w:rsidP="007C25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sz w:val="20"/>
                <w:szCs w:val="20"/>
                <w:lang w:val="en-US"/>
              </w:rPr>
            </w:pPr>
            <w:r>
              <w:rPr>
                <w:b w:val="0"/>
                <w:bCs/>
                <w:sz w:val="20"/>
                <w:szCs w:val="20"/>
                <w:lang w:val="en-US"/>
              </w:rPr>
              <w:t>0.</w:t>
            </w:r>
            <w:r w:rsidR="006314DF">
              <w:rPr>
                <w:b w:val="0"/>
                <w:bCs/>
                <w:sz w:val="20"/>
                <w:szCs w:val="20"/>
                <w:lang w:val="en-US"/>
              </w:rPr>
              <w:t>258</w:t>
            </w:r>
          </w:p>
        </w:tc>
        <w:tc>
          <w:tcPr>
            <w:tcW w:w="2506" w:type="dxa"/>
          </w:tcPr>
          <w:p w14:paraId="72738459" w14:textId="24976466" w:rsidR="007C2545" w:rsidRPr="009F5A5E" w:rsidRDefault="006314DF" w:rsidP="007C25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sz w:val="20"/>
                <w:szCs w:val="20"/>
                <w:lang w:val="en-US"/>
              </w:rPr>
            </w:pPr>
            <w:r>
              <w:rPr>
                <w:b w:val="0"/>
                <w:bCs/>
                <w:sz w:val="20"/>
                <w:szCs w:val="20"/>
                <w:lang w:val="en-US"/>
              </w:rPr>
              <w:t>0.29</w:t>
            </w:r>
          </w:p>
        </w:tc>
      </w:tr>
      <w:tr w:rsidR="007C2545" w14:paraId="1312FA0F" w14:textId="77777777" w:rsidTr="00D011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</w:tcPr>
          <w:p w14:paraId="7DF097B0" w14:textId="2A40D287" w:rsidR="007C2545" w:rsidRPr="004A6778" w:rsidRDefault="007C2545" w:rsidP="007C2545">
            <w:pPr>
              <w:rPr>
                <w:b/>
                <w:sz w:val="20"/>
                <w:szCs w:val="20"/>
                <w:lang w:val="en-US"/>
              </w:rPr>
            </w:pPr>
            <w:r w:rsidRPr="004A6778">
              <w:rPr>
                <w:b/>
                <w:sz w:val="20"/>
                <w:szCs w:val="20"/>
                <w:lang w:val="en-GB"/>
              </w:rPr>
              <w:t>Tied full-cov</w:t>
            </w:r>
          </w:p>
        </w:tc>
        <w:tc>
          <w:tcPr>
            <w:tcW w:w="2506" w:type="dxa"/>
          </w:tcPr>
          <w:p w14:paraId="11F83646" w14:textId="20F36BE0" w:rsidR="007C2545" w:rsidRPr="009F5A5E" w:rsidRDefault="009F5A5E" w:rsidP="007C25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0"/>
                <w:szCs w:val="20"/>
                <w:lang w:val="en-US"/>
              </w:rPr>
            </w:pPr>
            <w:r>
              <w:rPr>
                <w:b w:val="0"/>
                <w:bCs/>
                <w:sz w:val="20"/>
                <w:szCs w:val="20"/>
                <w:lang w:val="en-US"/>
              </w:rPr>
              <w:t>0.03</w:t>
            </w:r>
          </w:p>
        </w:tc>
        <w:tc>
          <w:tcPr>
            <w:tcW w:w="2506" w:type="dxa"/>
          </w:tcPr>
          <w:p w14:paraId="7A46CE4E" w14:textId="4AE7EC72" w:rsidR="007C2545" w:rsidRPr="009F5A5E" w:rsidRDefault="006314DF" w:rsidP="007C25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0"/>
                <w:szCs w:val="20"/>
                <w:lang w:val="en-US"/>
              </w:rPr>
            </w:pPr>
            <w:r>
              <w:rPr>
                <w:b w:val="0"/>
                <w:bCs/>
                <w:sz w:val="20"/>
                <w:szCs w:val="20"/>
                <w:lang w:val="en-US"/>
              </w:rPr>
              <w:t>0.08</w:t>
            </w:r>
          </w:p>
        </w:tc>
        <w:tc>
          <w:tcPr>
            <w:tcW w:w="2506" w:type="dxa"/>
          </w:tcPr>
          <w:p w14:paraId="09656CFE" w14:textId="00BC6047" w:rsidR="007C2545" w:rsidRPr="009F5A5E" w:rsidRDefault="006314DF" w:rsidP="007C25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0"/>
                <w:szCs w:val="20"/>
                <w:lang w:val="en-US"/>
              </w:rPr>
            </w:pPr>
            <w:r>
              <w:rPr>
                <w:b w:val="0"/>
                <w:bCs/>
                <w:sz w:val="20"/>
                <w:szCs w:val="20"/>
                <w:lang w:val="en-US"/>
              </w:rPr>
              <w:t>0.092</w:t>
            </w:r>
          </w:p>
        </w:tc>
      </w:tr>
      <w:tr w:rsidR="007C2545" w14:paraId="0FE7DCDE" w14:textId="77777777" w:rsidTr="00D011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</w:tcPr>
          <w:p w14:paraId="5A0FC440" w14:textId="13D95585" w:rsidR="007C2545" w:rsidRPr="004A6778" w:rsidRDefault="007C2545" w:rsidP="007C2545">
            <w:pPr>
              <w:rPr>
                <w:b/>
                <w:sz w:val="20"/>
                <w:szCs w:val="20"/>
                <w:lang w:val="en-US"/>
              </w:rPr>
            </w:pPr>
            <w:r w:rsidRPr="004A6778">
              <w:rPr>
                <w:b/>
                <w:sz w:val="20"/>
                <w:szCs w:val="20"/>
                <w:lang w:val="en-GB"/>
              </w:rPr>
              <w:t>tied diag-cov</w:t>
            </w:r>
          </w:p>
        </w:tc>
        <w:tc>
          <w:tcPr>
            <w:tcW w:w="2506" w:type="dxa"/>
          </w:tcPr>
          <w:p w14:paraId="29E8AAEF" w14:textId="0982E4B8" w:rsidR="007C2545" w:rsidRPr="009F5A5E" w:rsidRDefault="009F5A5E" w:rsidP="007C25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sz w:val="20"/>
                <w:szCs w:val="20"/>
                <w:lang w:val="en-US"/>
              </w:rPr>
            </w:pPr>
            <w:r>
              <w:rPr>
                <w:b w:val="0"/>
                <w:bCs/>
                <w:sz w:val="20"/>
                <w:szCs w:val="20"/>
                <w:lang w:val="en-US"/>
              </w:rPr>
              <w:t>0.111</w:t>
            </w:r>
          </w:p>
        </w:tc>
        <w:tc>
          <w:tcPr>
            <w:tcW w:w="2506" w:type="dxa"/>
          </w:tcPr>
          <w:p w14:paraId="5DF26AF0" w14:textId="2EC0DE25" w:rsidR="007C2545" w:rsidRPr="009F5A5E" w:rsidRDefault="006314DF" w:rsidP="007C25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sz w:val="20"/>
                <w:szCs w:val="20"/>
                <w:lang w:val="en-US"/>
              </w:rPr>
            </w:pPr>
            <w:r>
              <w:rPr>
                <w:b w:val="0"/>
                <w:bCs/>
                <w:sz w:val="20"/>
                <w:szCs w:val="20"/>
                <w:lang w:val="en-US"/>
              </w:rPr>
              <w:t>0.256</w:t>
            </w:r>
          </w:p>
        </w:tc>
        <w:tc>
          <w:tcPr>
            <w:tcW w:w="2506" w:type="dxa"/>
          </w:tcPr>
          <w:p w14:paraId="37FD6A68" w14:textId="587CAFE3" w:rsidR="007C2545" w:rsidRPr="009F5A5E" w:rsidRDefault="006314DF" w:rsidP="007C25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sz w:val="20"/>
                <w:szCs w:val="20"/>
                <w:lang w:val="en-US"/>
              </w:rPr>
            </w:pPr>
            <w:r>
              <w:rPr>
                <w:b w:val="0"/>
                <w:bCs/>
                <w:sz w:val="20"/>
                <w:szCs w:val="20"/>
                <w:lang w:val="en-US"/>
              </w:rPr>
              <w:t>0.295</w:t>
            </w:r>
          </w:p>
        </w:tc>
      </w:tr>
      <w:tr w:rsidR="007C2545" w14:paraId="2EF3041F" w14:textId="77777777" w:rsidTr="00D011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</w:tcPr>
          <w:p w14:paraId="4D10F642" w14:textId="77777777" w:rsidR="007C2545" w:rsidRPr="004A6778" w:rsidRDefault="007C2545" w:rsidP="007C2545">
            <w:pPr>
              <w:rPr>
                <w:b/>
                <w:sz w:val="20"/>
                <w:szCs w:val="20"/>
                <w:lang w:val="en-US"/>
              </w:rPr>
            </w:pPr>
          </w:p>
        </w:tc>
        <w:tc>
          <w:tcPr>
            <w:tcW w:w="7518" w:type="dxa"/>
            <w:gridSpan w:val="3"/>
          </w:tcPr>
          <w:p w14:paraId="2E3E814C" w14:textId="10C54FDD" w:rsidR="007C2545" w:rsidRPr="00951076" w:rsidRDefault="00C33507" w:rsidP="00D0113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proofErr w:type="spellStart"/>
            <w:r w:rsidRPr="00951076">
              <w:rPr>
                <w:sz w:val="20"/>
                <w:szCs w:val="20"/>
                <w:lang w:val="en-US"/>
              </w:rPr>
              <w:t>Gaussianization</w:t>
            </w:r>
            <w:proofErr w:type="spellEnd"/>
          </w:p>
        </w:tc>
      </w:tr>
      <w:tr w:rsidR="007C2545" w14:paraId="41F8035A" w14:textId="77777777" w:rsidTr="00D011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</w:tcPr>
          <w:p w14:paraId="3BF1E5FD" w14:textId="2AA23086" w:rsidR="007C2545" w:rsidRPr="004A6778" w:rsidRDefault="00C33507" w:rsidP="007C2545">
            <w:pPr>
              <w:rPr>
                <w:b/>
                <w:sz w:val="20"/>
                <w:szCs w:val="20"/>
                <w:lang w:val="en-US"/>
              </w:rPr>
            </w:pPr>
            <w:r w:rsidRPr="004A6778">
              <w:rPr>
                <w:b/>
                <w:sz w:val="20"/>
                <w:szCs w:val="20"/>
                <w:lang w:val="en-GB"/>
              </w:rPr>
              <w:t>Full-cov</w:t>
            </w:r>
          </w:p>
        </w:tc>
        <w:tc>
          <w:tcPr>
            <w:tcW w:w="2506" w:type="dxa"/>
          </w:tcPr>
          <w:p w14:paraId="4A10F4C0" w14:textId="3B9883E7" w:rsidR="007C2545" w:rsidRPr="00D024A3" w:rsidRDefault="00D024A3" w:rsidP="007C25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sz w:val="20"/>
                <w:szCs w:val="20"/>
                <w:lang w:val="en-US"/>
              </w:rPr>
            </w:pPr>
            <w:r w:rsidRPr="00D024A3">
              <w:rPr>
                <w:b w:val="0"/>
                <w:bCs/>
                <w:sz w:val="20"/>
                <w:szCs w:val="20"/>
                <w:lang w:val="en-US"/>
              </w:rPr>
              <w:t>0.05</w:t>
            </w:r>
          </w:p>
        </w:tc>
        <w:tc>
          <w:tcPr>
            <w:tcW w:w="2506" w:type="dxa"/>
          </w:tcPr>
          <w:p w14:paraId="078A3B6D" w14:textId="713BBD85" w:rsidR="007C2545" w:rsidRPr="00D024A3" w:rsidRDefault="001372A2" w:rsidP="007C25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sz w:val="20"/>
                <w:szCs w:val="20"/>
                <w:lang w:val="en-US"/>
              </w:rPr>
            </w:pPr>
            <w:r>
              <w:rPr>
                <w:b w:val="0"/>
                <w:bCs/>
                <w:sz w:val="20"/>
                <w:szCs w:val="20"/>
                <w:lang w:val="en-US"/>
              </w:rPr>
              <w:t>0.149</w:t>
            </w:r>
          </w:p>
        </w:tc>
        <w:tc>
          <w:tcPr>
            <w:tcW w:w="2506" w:type="dxa"/>
          </w:tcPr>
          <w:p w14:paraId="5D16779F" w14:textId="27E32A67" w:rsidR="007C2545" w:rsidRPr="00D024A3" w:rsidRDefault="007A0DCC" w:rsidP="007C25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sz w:val="20"/>
                <w:szCs w:val="20"/>
                <w:lang w:val="en-US"/>
              </w:rPr>
            </w:pPr>
            <w:r>
              <w:rPr>
                <w:b w:val="0"/>
                <w:bCs/>
                <w:sz w:val="20"/>
                <w:szCs w:val="20"/>
                <w:lang w:val="en-US"/>
              </w:rPr>
              <w:t>0.147</w:t>
            </w:r>
          </w:p>
        </w:tc>
      </w:tr>
      <w:tr w:rsidR="006A0798" w14:paraId="38B07559" w14:textId="77777777" w:rsidTr="00D011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</w:tcPr>
          <w:p w14:paraId="160AAC2C" w14:textId="2B2C5D2C" w:rsidR="006A0798" w:rsidRPr="004A6778" w:rsidRDefault="00C33507" w:rsidP="007C2545">
            <w:pPr>
              <w:rPr>
                <w:b/>
                <w:sz w:val="20"/>
                <w:szCs w:val="20"/>
                <w:lang w:val="en-US"/>
              </w:rPr>
            </w:pPr>
            <w:r w:rsidRPr="004A6778">
              <w:rPr>
                <w:b/>
                <w:sz w:val="20"/>
                <w:szCs w:val="20"/>
                <w:lang w:val="en-GB"/>
              </w:rPr>
              <w:t>DIAG-COV</w:t>
            </w:r>
          </w:p>
        </w:tc>
        <w:tc>
          <w:tcPr>
            <w:tcW w:w="2506" w:type="dxa"/>
          </w:tcPr>
          <w:p w14:paraId="327BC331" w14:textId="3DEA5876" w:rsidR="006A0798" w:rsidRPr="00D024A3" w:rsidRDefault="00D024A3" w:rsidP="007C25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0"/>
                <w:szCs w:val="20"/>
                <w:lang w:val="en-US"/>
              </w:rPr>
            </w:pPr>
            <w:r>
              <w:rPr>
                <w:b w:val="0"/>
                <w:bCs/>
                <w:sz w:val="20"/>
                <w:szCs w:val="20"/>
                <w:lang w:val="en-US"/>
              </w:rPr>
              <w:t>0.132</w:t>
            </w:r>
          </w:p>
        </w:tc>
        <w:tc>
          <w:tcPr>
            <w:tcW w:w="2506" w:type="dxa"/>
          </w:tcPr>
          <w:p w14:paraId="50FBF2E9" w14:textId="6FA6009F" w:rsidR="006A0798" w:rsidRPr="00D024A3" w:rsidRDefault="001372A2" w:rsidP="007C25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0"/>
                <w:szCs w:val="20"/>
                <w:lang w:val="en-US"/>
              </w:rPr>
            </w:pPr>
            <w:r>
              <w:rPr>
                <w:b w:val="0"/>
                <w:bCs/>
                <w:sz w:val="20"/>
                <w:szCs w:val="20"/>
                <w:lang w:val="en-US"/>
              </w:rPr>
              <w:t>0.328</w:t>
            </w:r>
          </w:p>
        </w:tc>
        <w:tc>
          <w:tcPr>
            <w:tcW w:w="2506" w:type="dxa"/>
          </w:tcPr>
          <w:p w14:paraId="6CA2B2C1" w14:textId="58F72EE6" w:rsidR="006A0798" w:rsidRPr="00D024A3" w:rsidRDefault="007A0DCC" w:rsidP="007C25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0"/>
                <w:szCs w:val="20"/>
                <w:lang w:val="en-US"/>
              </w:rPr>
            </w:pPr>
            <w:r>
              <w:rPr>
                <w:b w:val="0"/>
                <w:bCs/>
                <w:sz w:val="20"/>
                <w:szCs w:val="20"/>
                <w:lang w:val="en-US"/>
              </w:rPr>
              <w:t>0.357</w:t>
            </w:r>
          </w:p>
        </w:tc>
      </w:tr>
      <w:tr w:rsidR="006A0798" w14:paraId="6B600360" w14:textId="77777777" w:rsidTr="00D011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</w:tcPr>
          <w:p w14:paraId="7CAA59BE" w14:textId="5FFF2851" w:rsidR="006A0798" w:rsidRPr="004A6778" w:rsidRDefault="00C33507" w:rsidP="007C2545">
            <w:pPr>
              <w:rPr>
                <w:b/>
                <w:sz w:val="20"/>
                <w:szCs w:val="20"/>
                <w:lang w:val="en-US"/>
              </w:rPr>
            </w:pPr>
            <w:r w:rsidRPr="004A6778">
              <w:rPr>
                <w:b/>
                <w:sz w:val="20"/>
                <w:szCs w:val="20"/>
                <w:lang w:val="en-GB"/>
              </w:rPr>
              <w:t>Tied full-cov</w:t>
            </w:r>
          </w:p>
        </w:tc>
        <w:tc>
          <w:tcPr>
            <w:tcW w:w="2506" w:type="dxa"/>
          </w:tcPr>
          <w:p w14:paraId="2E41DA4A" w14:textId="024224A7" w:rsidR="006A0798" w:rsidRPr="00D024A3" w:rsidRDefault="00D024A3" w:rsidP="007C25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sz w:val="20"/>
                <w:szCs w:val="20"/>
                <w:lang w:val="en-US"/>
              </w:rPr>
            </w:pPr>
            <w:r>
              <w:rPr>
                <w:b w:val="0"/>
                <w:bCs/>
                <w:sz w:val="20"/>
                <w:szCs w:val="20"/>
                <w:lang w:val="en-US"/>
              </w:rPr>
              <w:t>0.06</w:t>
            </w:r>
          </w:p>
        </w:tc>
        <w:tc>
          <w:tcPr>
            <w:tcW w:w="2506" w:type="dxa"/>
          </w:tcPr>
          <w:p w14:paraId="2F6023EC" w14:textId="488A1A59" w:rsidR="006A0798" w:rsidRPr="00D024A3" w:rsidRDefault="001372A2" w:rsidP="007C25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sz w:val="20"/>
                <w:szCs w:val="20"/>
                <w:lang w:val="en-US"/>
              </w:rPr>
            </w:pPr>
            <w:r>
              <w:rPr>
                <w:b w:val="0"/>
                <w:bCs/>
                <w:sz w:val="20"/>
                <w:szCs w:val="20"/>
                <w:lang w:val="en-US"/>
              </w:rPr>
              <w:t>0.16</w:t>
            </w:r>
          </w:p>
        </w:tc>
        <w:tc>
          <w:tcPr>
            <w:tcW w:w="2506" w:type="dxa"/>
          </w:tcPr>
          <w:p w14:paraId="164EE2D0" w14:textId="41946217" w:rsidR="006A0798" w:rsidRPr="00D024A3" w:rsidRDefault="007A0DCC" w:rsidP="007C25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sz w:val="20"/>
                <w:szCs w:val="20"/>
                <w:lang w:val="en-US"/>
              </w:rPr>
            </w:pPr>
            <w:r>
              <w:rPr>
                <w:b w:val="0"/>
                <w:bCs/>
                <w:sz w:val="20"/>
                <w:szCs w:val="20"/>
                <w:lang w:val="en-US"/>
              </w:rPr>
              <w:t>0.176</w:t>
            </w:r>
          </w:p>
        </w:tc>
      </w:tr>
      <w:tr w:rsidR="00C33507" w14:paraId="0A89A5C8" w14:textId="77777777" w:rsidTr="00D011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</w:tcPr>
          <w:p w14:paraId="2C0D2D45" w14:textId="5ABA8244" w:rsidR="00C33507" w:rsidRPr="004A6778" w:rsidRDefault="00C33507" w:rsidP="00C33507">
            <w:pPr>
              <w:rPr>
                <w:b/>
                <w:sz w:val="20"/>
                <w:szCs w:val="20"/>
                <w:lang w:val="en-US"/>
              </w:rPr>
            </w:pPr>
            <w:r w:rsidRPr="004A6778">
              <w:rPr>
                <w:b/>
                <w:sz w:val="20"/>
                <w:szCs w:val="20"/>
                <w:lang w:val="en-GB"/>
              </w:rPr>
              <w:t>tied diag-cov</w:t>
            </w:r>
          </w:p>
        </w:tc>
        <w:tc>
          <w:tcPr>
            <w:tcW w:w="2506" w:type="dxa"/>
          </w:tcPr>
          <w:p w14:paraId="108E7574" w14:textId="6546E707" w:rsidR="00C33507" w:rsidRPr="00D024A3" w:rsidRDefault="00D024A3" w:rsidP="00C335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0"/>
                <w:szCs w:val="20"/>
                <w:lang w:val="en-US"/>
              </w:rPr>
            </w:pPr>
            <w:r>
              <w:rPr>
                <w:b w:val="0"/>
                <w:bCs/>
                <w:sz w:val="20"/>
                <w:szCs w:val="20"/>
                <w:lang w:val="en-US"/>
              </w:rPr>
              <w:t>0.161</w:t>
            </w:r>
          </w:p>
        </w:tc>
        <w:tc>
          <w:tcPr>
            <w:tcW w:w="2506" w:type="dxa"/>
          </w:tcPr>
          <w:p w14:paraId="443C9E42" w14:textId="2B4D6457" w:rsidR="00C33507" w:rsidRPr="00D024A3" w:rsidRDefault="001372A2" w:rsidP="00C335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0"/>
                <w:szCs w:val="20"/>
                <w:lang w:val="en-US"/>
              </w:rPr>
            </w:pPr>
            <w:r>
              <w:rPr>
                <w:b w:val="0"/>
                <w:bCs/>
                <w:sz w:val="20"/>
                <w:szCs w:val="20"/>
                <w:lang w:val="en-US"/>
              </w:rPr>
              <w:t>0.411</w:t>
            </w:r>
          </w:p>
        </w:tc>
        <w:tc>
          <w:tcPr>
            <w:tcW w:w="2506" w:type="dxa"/>
          </w:tcPr>
          <w:p w14:paraId="64902FE1" w14:textId="2B54AF50" w:rsidR="00C33507" w:rsidRPr="00D024A3" w:rsidRDefault="007A0DCC" w:rsidP="00C335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0"/>
                <w:szCs w:val="20"/>
                <w:lang w:val="en-US"/>
              </w:rPr>
            </w:pPr>
            <w:r>
              <w:rPr>
                <w:b w:val="0"/>
                <w:bCs/>
                <w:sz w:val="20"/>
                <w:szCs w:val="20"/>
                <w:lang w:val="en-US"/>
              </w:rPr>
              <w:t>0.</w:t>
            </w:r>
            <w:r w:rsidR="00533DF7">
              <w:rPr>
                <w:b w:val="0"/>
                <w:bCs/>
                <w:sz w:val="20"/>
                <w:szCs w:val="20"/>
                <w:lang w:val="en-US"/>
              </w:rPr>
              <w:t>399</w:t>
            </w:r>
          </w:p>
        </w:tc>
      </w:tr>
    </w:tbl>
    <w:p w14:paraId="68B434B3" w14:textId="1A312B17" w:rsidR="00C7319C" w:rsidRPr="00E27945" w:rsidRDefault="00C7319C">
      <w:pPr>
        <w:spacing w:after="200"/>
        <w:rPr>
          <w:lang w:val="en-GB"/>
        </w:rPr>
      </w:pPr>
    </w:p>
    <w:tbl>
      <w:tblPr>
        <w:tblStyle w:val="Grigliatabel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012"/>
        <w:gridCol w:w="5012"/>
      </w:tblGrid>
      <w:tr w:rsidR="002A319A" w14:paraId="62D74474" w14:textId="77777777" w:rsidTr="0010073A">
        <w:tc>
          <w:tcPr>
            <w:tcW w:w="5012" w:type="dxa"/>
          </w:tcPr>
          <w:p w14:paraId="008BEC7B" w14:textId="5000AE60" w:rsidR="002A319A" w:rsidRDefault="00755B7F" w:rsidP="002A319A">
            <w:pPr>
              <w:spacing w:after="200"/>
              <w:jc w:val="center"/>
              <w:rPr>
                <w:lang w:val="en-GB"/>
              </w:rPr>
            </w:pPr>
            <w:r>
              <w:rPr>
                <w:noProof/>
                <w:lang w:val="en-GB"/>
              </w:rPr>
              <w:drawing>
                <wp:inline distT="0" distB="0" distL="0" distR="0" wp14:anchorId="452E7543" wp14:editId="7065715E">
                  <wp:extent cx="2923200" cy="2192400"/>
                  <wp:effectExtent l="0" t="0" r="0" b="5080"/>
                  <wp:docPr id="88" name="Immagine 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" name="Immagine 88"/>
                          <pic:cNvPicPr/>
                        </pic:nvPicPr>
                        <pic:blipFill>
                          <a:blip r:embed="rId6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3200" cy="219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12" w:type="dxa"/>
          </w:tcPr>
          <w:p w14:paraId="12FBD997" w14:textId="6800D6CA" w:rsidR="002A319A" w:rsidRDefault="00755B7F" w:rsidP="002A319A">
            <w:pPr>
              <w:spacing w:after="200"/>
              <w:jc w:val="center"/>
              <w:rPr>
                <w:lang w:val="en-GB"/>
              </w:rPr>
            </w:pPr>
            <w:r>
              <w:rPr>
                <w:noProof/>
                <w:lang w:val="en-GB"/>
              </w:rPr>
              <w:drawing>
                <wp:inline distT="0" distB="0" distL="0" distR="0" wp14:anchorId="033CE804" wp14:editId="501A49EA">
                  <wp:extent cx="2923200" cy="2192400"/>
                  <wp:effectExtent l="0" t="0" r="0" b="5080"/>
                  <wp:docPr id="89" name="Immagine 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9" name="Immagine 89"/>
                          <pic:cNvPicPr/>
                        </pic:nvPicPr>
                        <pic:blipFill>
                          <a:blip r:embed="rId6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3200" cy="219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A319A" w14:paraId="32DAEA18" w14:textId="77777777" w:rsidTr="0010073A">
        <w:tc>
          <w:tcPr>
            <w:tcW w:w="5012" w:type="dxa"/>
          </w:tcPr>
          <w:p w14:paraId="776A103C" w14:textId="5CDF54BD" w:rsidR="002A319A" w:rsidRDefault="00755B7F" w:rsidP="002A319A">
            <w:pPr>
              <w:spacing w:after="200"/>
              <w:jc w:val="center"/>
              <w:rPr>
                <w:lang w:val="en-GB"/>
              </w:rPr>
            </w:pPr>
            <w:r>
              <w:rPr>
                <w:noProof/>
                <w:lang w:val="en-GB"/>
              </w:rPr>
              <w:drawing>
                <wp:inline distT="0" distB="0" distL="0" distR="0" wp14:anchorId="7EC2AF99" wp14:editId="3BD0AB69">
                  <wp:extent cx="2923200" cy="2192400"/>
                  <wp:effectExtent l="0" t="0" r="0" b="5080"/>
                  <wp:docPr id="90" name="Immagine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" name="Immagine 90"/>
                          <pic:cNvPicPr/>
                        </pic:nvPicPr>
                        <pic:blipFill>
                          <a:blip r:embed="rId6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3200" cy="219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12" w:type="dxa"/>
          </w:tcPr>
          <w:p w14:paraId="3AFDBA25" w14:textId="21D97969" w:rsidR="002A319A" w:rsidRDefault="00133EB7" w:rsidP="002A319A">
            <w:pPr>
              <w:spacing w:after="200"/>
              <w:jc w:val="center"/>
              <w:rPr>
                <w:lang w:val="en-GB"/>
              </w:rPr>
            </w:pPr>
            <w:r>
              <w:rPr>
                <w:noProof/>
                <w:lang w:val="en-GB"/>
              </w:rPr>
              <w:drawing>
                <wp:inline distT="0" distB="0" distL="0" distR="0" wp14:anchorId="2F13648C" wp14:editId="47EB1A81">
                  <wp:extent cx="2923200" cy="2192400"/>
                  <wp:effectExtent l="0" t="0" r="0" b="5080"/>
                  <wp:docPr id="91" name="Immagine 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1" name="Immagine 91"/>
                          <pic:cNvPicPr/>
                        </pic:nvPicPr>
                        <pic:blipFill>
                          <a:blip r:embed="rId6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3200" cy="219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F4173B0" w14:textId="2F22FE72" w:rsidR="002A319A" w:rsidRPr="003F2B53" w:rsidRDefault="006E4CB5">
      <w:pPr>
        <w:spacing w:after="200"/>
        <w:rPr>
          <w:b w:val="0"/>
          <w:sz w:val="22"/>
          <w:lang w:val="en-GB"/>
        </w:rPr>
      </w:pPr>
      <w:r w:rsidRPr="003F2B53">
        <w:rPr>
          <w:b w:val="0"/>
          <w:sz w:val="22"/>
          <w:lang w:val="en-GB"/>
        </w:rPr>
        <w:t xml:space="preserve">The outcomes are consistent with </w:t>
      </w:r>
      <w:r w:rsidR="00710B07" w:rsidRPr="003F2B53">
        <w:rPr>
          <w:b w:val="0"/>
          <w:sz w:val="22"/>
          <w:lang w:val="en-GB"/>
        </w:rPr>
        <w:t xml:space="preserve">those in the validation part. </w:t>
      </w:r>
      <w:r w:rsidR="005C4379" w:rsidRPr="003F2B53">
        <w:rPr>
          <w:b w:val="0"/>
          <w:sz w:val="22"/>
          <w:lang w:val="en-GB"/>
        </w:rPr>
        <w:br/>
      </w:r>
      <w:r w:rsidR="000740F7" w:rsidRPr="003F2B53">
        <w:rPr>
          <w:b w:val="0"/>
          <w:sz w:val="22"/>
          <w:lang w:val="en-GB"/>
        </w:rPr>
        <w:t xml:space="preserve">We can confirm that linear models outperform, especially for the </w:t>
      </w:r>
      <w:r w:rsidR="001E6ECE" w:rsidRPr="003F2B53">
        <w:rPr>
          <w:b w:val="0"/>
          <w:sz w:val="22"/>
          <w:lang w:val="en-GB"/>
        </w:rPr>
        <w:t xml:space="preserve">4-D </w:t>
      </w:r>
      <w:r w:rsidR="000740F7" w:rsidRPr="003F2B53">
        <w:rPr>
          <w:b w:val="0"/>
          <w:sz w:val="22"/>
          <w:lang w:val="en-GB"/>
        </w:rPr>
        <w:t>GMM tied full covariance case.</w:t>
      </w:r>
      <w:r w:rsidR="005C4379" w:rsidRPr="003F2B53">
        <w:rPr>
          <w:b w:val="0"/>
          <w:sz w:val="22"/>
          <w:lang w:val="en-GB"/>
        </w:rPr>
        <w:br/>
        <w:t>It is remarkable that</w:t>
      </w:r>
      <w:r w:rsidR="00A429DE" w:rsidRPr="003F2B53">
        <w:rPr>
          <w:b w:val="0"/>
          <w:sz w:val="22"/>
          <w:lang w:val="en-GB"/>
        </w:rPr>
        <w:t xml:space="preserve"> full-covariance models</w:t>
      </w:r>
      <w:r w:rsidR="00FD5D0B" w:rsidRPr="003F2B53">
        <w:rPr>
          <w:b w:val="0"/>
          <w:sz w:val="22"/>
          <w:lang w:val="en-GB"/>
        </w:rPr>
        <w:t xml:space="preserve"> </w:t>
      </w:r>
      <w:r w:rsidR="0072408D" w:rsidRPr="003F2B53">
        <w:rPr>
          <w:b w:val="0"/>
          <w:sz w:val="22"/>
          <w:lang w:val="en-GB"/>
        </w:rPr>
        <w:t>over the</w:t>
      </w:r>
      <w:r w:rsidR="006F3C72" w:rsidRPr="003F2B53">
        <w:rPr>
          <w:b w:val="0"/>
          <w:sz w:val="22"/>
          <w:lang w:val="en-GB"/>
        </w:rPr>
        <w:t xml:space="preserve"> 8-D </w:t>
      </w:r>
      <w:r w:rsidR="008625E1" w:rsidRPr="003F2B53">
        <w:rPr>
          <w:b w:val="0"/>
          <w:sz w:val="22"/>
          <w:lang w:val="en-GB"/>
        </w:rPr>
        <w:t xml:space="preserve">tends to have </w:t>
      </w:r>
      <w:r w:rsidR="00322D26" w:rsidRPr="003F2B53">
        <w:rPr>
          <w:b w:val="0"/>
          <w:sz w:val="22"/>
          <w:lang w:val="en-GB"/>
        </w:rPr>
        <w:t xml:space="preserve">more </w:t>
      </w:r>
      <w:r w:rsidR="008625E1" w:rsidRPr="003F2B53">
        <w:rPr>
          <w:b w:val="0"/>
          <w:sz w:val="22"/>
          <w:lang w:val="en-GB"/>
        </w:rPr>
        <w:t>problems of overfitting</w:t>
      </w:r>
      <w:r w:rsidR="00322D26" w:rsidRPr="003F2B53">
        <w:rPr>
          <w:b w:val="0"/>
          <w:sz w:val="22"/>
          <w:lang w:val="en-GB"/>
        </w:rPr>
        <w:t xml:space="preserve"> than the diagonal ones. </w:t>
      </w:r>
    </w:p>
    <w:p w14:paraId="010B9D82" w14:textId="3F1F40EB" w:rsidR="001258FA" w:rsidRPr="00DA6C9B" w:rsidRDefault="001258FA" w:rsidP="001258FA">
      <w:pPr>
        <w:pStyle w:val="Contenuto"/>
        <w:rPr>
          <w:sz w:val="24"/>
          <w:szCs w:val="24"/>
          <w:lang w:val="en-GB"/>
        </w:rPr>
      </w:pPr>
    </w:p>
    <w:p w14:paraId="39EF34E1" w14:textId="77777777" w:rsidR="0088465B" w:rsidRDefault="0088465B" w:rsidP="00AB02A7">
      <w:pPr>
        <w:spacing w:after="200"/>
        <w:rPr>
          <w:noProof/>
          <w:lang w:val="en-GB"/>
        </w:rPr>
      </w:pPr>
    </w:p>
    <w:p w14:paraId="7EC60B9C" w14:textId="28F0944B" w:rsidR="00F56F1E" w:rsidRDefault="005744D8" w:rsidP="00C3326A">
      <w:pPr>
        <w:pStyle w:val="Titolo2"/>
        <w:rPr>
          <w:noProof/>
          <w:lang w:val="en-GB"/>
        </w:rPr>
      </w:pPr>
      <w:bookmarkStart w:id="24" w:name="_Toc108647452"/>
      <w:r>
        <w:rPr>
          <w:noProof/>
          <w:lang w:val="en-GB"/>
        </w:rPr>
        <w:lastRenderedPageBreak/>
        <w:t>Final consideration</w:t>
      </w:r>
      <w:r w:rsidR="00D1218B">
        <w:rPr>
          <w:noProof/>
          <w:lang w:val="en-GB"/>
        </w:rPr>
        <w:t>s</w:t>
      </w:r>
      <w:bookmarkEnd w:id="24"/>
    </w:p>
    <w:p w14:paraId="3A7647A6" w14:textId="70BF1C71" w:rsidR="008525F7" w:rsidRPr="003F2B53" w:rsidRDefault="008525F7" w:rsidP="00EB0D71">
      <w:pPr>
        <w:rPr>
          <w:b w:val="0"/>
          <w:sz w:val="22"/>
          <w:lang w:val="en-GB"/>
        </w:rPr>
      </w:pPr>
      <w:r w:rsidRPr="003F2B53">
        <w:rPr>
          <w:b w:val="0"/>
          <w:sz w:val="22"/>
          <w:lang w:val="en-GB"/>
        </w:rPr>
        <w:t>As we expected, the evaluation confirms every result obtained during the validation phase.</w:t>
      </w:r>
      <w:r w:rsidR="002F1547" w:rsidRPr="003F2B53">
        <w:rPr>
          <w:b w:val="0"/>
          <w:sz w:val="22"/>
          <w:lang w:val="en-GB"/>
        </w:rPr>
        <w:t xml:space="preserve"> We can conclude that </w:t>
      </w:r>
      <w:r w:rsidR="003937DD" w:rsidRPr="003F2B53">
        <w:rPr>
          <w:b w:val="0"/>
          <w:sz w:val="22"/>
          <w:lang w:val="en-GB"/>
        </w:rPr>
        <w:t>our</w:t>
      </w:r>
      <w:r w:rsidR="00A85CF5" w:rsidRPr="003F2B53">
        <w:rPr>
          <w:b w:val="0"/>
          <w:sz w:val="22"/>
          <w:lang w:val="en-GB"/>
        </w:rPr>
        <w:t xml:space="preserve"> </w:t>
      </w:r>
      <w:r w:rsidR="0015535B" w:rsidRPr="003F2B53">
        <w:rPr>
          <w:b w:val="0"/>
          <w:sz w:val="22"/>
          <w:lang w:val="en-GB"/>
        </w:rPr>
        <w:t xml:space="preserve">results are </w:t>
      </w:r>
      <w:r w:rsidR="003937DD" w:rsidRPr="003F2B53">
        <w:rPr>
          <w:b w:val="0"/>
          <w:sz w:val="22"/>
          <w:lang w:val="en-GB"/>
        </w:rPr>
        <w:t>reliable.</w:t>
      </w:r>
    </w:p>
    <w:p w14:paraId="634D95F3" w14:textId="7E84F1D2" w:rsidR="00EB0D71" w:rsidRPr="003F2B53" w:rsidRDefault="00EB0D71" w:rsidP="00EB0D71">
      <w:pPr>
        <w:rPr>
          <w:b w:val="0"/>
          <w:sz w:val="22"/>
          <w:lang w:val="en-GB"/>
        </w:rPr>
      </w:pPr>
      <w:r w:rsidRPr="003F2B53">
        <w:rPr>
          <w:b w:val="0"/>
          <w:sz w:val="22"/>
          <w:lang w:val="en-GB"/>
        </w:rPr>
        <w:t xml:space="preserve">4-D GMM Tied outperforms </w:t>
      </w:r>
      <w:r w:rsidR="0072391A" w:rsidRPr="003F2B53">
        <w:rPr>
          <w:b w:val="0"/>
          <w:sz w:val="22"/>
          <w:lang w:val="en-GB"/>
        </w:rPr>
        <w:t>with respect to the other models</w:t>
      </w:r>
      <w:r w:rsidR="002B7B75" w:rsidRPr="003F2B53">
        <w:rPr>
          <w:b w:val="0"/>
          <w:sz w:val="22"/>
          <w:lang w:val="en-GB"/>
        </w:rPr>
        <w:t>.</w:t>
      </w:r>
    </w:p>
    <w:p w14:paraId="03EB303E" w14:textId="77777777" w:rsidR="00A77F11" w:rsidRPr="00EB0D71" w:rsidRDefault="00A77F11" w:rsidP="00EB0D71">
      <w:pPr>
        <w:rPr>
          <w:b w:val="0"/>
          <w:bCs/>
          <w:sz w:val="24"/>
          <w:szCs w:val="24"/>
          <w:lang w:val="en-GB"/>
        </w:rPr>
      </w:pPr>
    </w:p>
    <w:p w14:paraId="491A836F" w14:textId="4738149B" w:rsidR="0088465B" w:rsidRDefault="00AF3310" w:rsidP="00F56F1E">
      <w:pPr>
        <w:pStyle w:val="Titolo3"/>
        <w:rPr>
          <w:noProof/>
          <w:lang w:val="en-GB"/>
        </w:rPr>
      </w:pPr>
      <w:bookmarkStart w:id="25" w:name="_Toc108647453"/>
      <w:r>
        <w:rPr>
          <w:noProof/>
          <w:lang w:val="en-GB"/>
        </w:rPr>
        <w:t>SVM RB</w:t>
      </w:r>
      <w:r w:rsidR="004F7587">
        <w:rPr>
          <w:noProof/>
          <w:lang w:val="en-GB"/>
        </w:rPr>
        <w:t>F</w:t>
      </w:r>
      <w:r>
        <w:rPr>
          <w:noProof/>
          <w:lang w:val="en-GB"/>
        </w:rPr>
        <w:t xml:space="preserve"> </w:t>
      </w:r>
      <w:r w:rsidR="00C069F8">
        <w:rPr>
          <w:noProof/>
          <w:lang w:val="en-GB"/>
        </w:rPr>
        <w:t>vs</w:t>
      </w:r>
      <w:r w:rsidR="00D63754">
        <w:rPr>
          <w:noProof/>
          <w:lang w:val="en-GB"/>
        </w:rPr>
        <w:t xml:space="preserve"> 4-D</w:t>
      </w:r>
      <w:r>
        <w:rPr>
          <w:noProof/>
          <w:lang w:val="en-GB"/>
        </w:rPr>
        <w:t xml:space="preserve"> GMM tied</w:t>
      </w:r>
      <w:bookmarkEnd w:id="25"/>
    </w:p>
    <w:p w14:paraId="590D7887" w14:textId="2D09F374" w:rsidR="00617027" w:rsidRPr="003F2B53" w:rsidRDefault="00617027" w:rsidP="00617027">
      <w:pPr>
        <w:rPr>
          <w:b w:val="0"/>
          <w:sz w:val="22"/>
          <w:lang w:val="en-GB"/>
        </w:rPr>
      </w:pPr>
      <w:r w:rsidRPr="003F2B53">
        <w:rPr>
          <w:b w:val="0"/>
          <w:sz w:val="22"/>
          <w:lang w:val="en-GB"/>
        </w:rPr>
        <w:t>We now turn our attention to the comparison between SVM R</w:t>
      </w:r>
      <w:r w:rsidR="007352F8" w:rsidRPr="003F2B53">
        <w:rPr>
          <w:b w:val="0"/>
          <w:sz w:val="22"/>
          <w:lang w:val="en-GB"/>
        </w:rPr>
        <w:t>BF</w:t>
      </w:r>
      <w:r w:rsidRPr="003F2B53">
        <w:rPr>
          <w:b w:val="0"/>
          <w:sz w:val="22"/>
          <w:lang w:val="en-GB"/>
        </w:rPr>
        <w:t xml:space="preserve"> and GMM tied.</w:t>
      </w:r>
      <w:r w:rsidR="00C3326A" w:rsidRPr="003F2B53">
        <w:rPr>
          <w:b w:val="0"/>
          <w:sz w:val="22"/>
          <w:lang w:val="en-GB"/>
        </w:rPr>
        <w:t xml:space="preserve"> We have chosen 4-G Tied full-</w:t>
      </w:r>
      <w:proofErr w:type="spellStart"/>
      <w:r w:rsidR="00C3326A" w:rsidRPr="003F2B53">
        <w:rPr>
          <w:b w:val="0"/>
          <w:sz w:val="22"/>
          <w:lang w:val="en-GB"/>
        </w:rPr>
        <w:t>cov</w:t>
      </w:r>
      <w:proofErr w:type="spellEnd"/>
      <w:r w:rsidR="00C3326A" w:rsidRPr="003F2B53">
        <w:rPr>
          <w:b w:val="0"/>
          <w:sz w:val="22"/>
          <w:lang w:val="en-GB"/>
        </w:rPr>
        <w:t xml:space="preserve"> and SVM dual RBF (C=1.0, K=1.0). From now on we are going to call them simply SVM and GMM</w:t>
      </w:r>
      <w:r w:rsidR="00FE3981" w:rsidRPr="003F2B53">
        <w:rPr>
          <w:b w:val="0"/>
          <w:sz w:val="22"/>
          <w:lang w:val="en-GB"/>
        </w:rPr>
        <w:t xml:space="preserve">. Following: bayes error (left), ROC (right), </w:t>
      </w:r>
      <w:r w:rsidR="009135D3" w:rsidRPr="003F2B53">
        <w:rPr>
          <w:b w:val="0"/>
          <w:sz w:val="22"/>
          <w:lang w:val="en-GB"/>
        </w:rPr>
        <w:t>comparison (bottom).</w:t>
      </w:r>
    </w:p>
    <w:tbl>
      <w:tblPr>
        <w:tblStyle w:val="Grigliatabella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056"/>
        <w:gridCol w:w="4056"/>
      </w:tblGrid>
      <w:tr w:rsidR="00541123" w14:paraId="14EF316C" w14:textId="77777777" w:rsidTr="006316AC">
        <w:trPr>
          <w:jc w:val="center"/>
        </w:trPr>
        <w:tc>
          <w:tcPr>
            <w:tcW w:w="4056" w:type="dxa"/>
          </w:tcPr>
          <w:p w14:paraId="27BABF4B" w14:textId="631618F1" w:rsidR="00541123" w:rsidRDefault="00541123" w:rsidP="00617027">
            <w:pPr>
              <w:rPr>
                <w:b w:val="0"/>
                <w:bCs/>
                <w:sz w:val="24"/>
                <w:szCs w:val="24"/>
                <w:lang w:val="en-GB"/>
              </w:rPr>
            </w:pPr>
            <w:r>
              <w:rPr>
                <w:b w:val="0"/>
                <w:bCs/>
                <w:noProof/>
                <w:sz w:val="24"/>
                <w:szCs w:val="24"/>
                <w:lang w:val="en-GB"/>
              </w:rPr>
              <w:drawing>
                <wp:inline distT="0" distB="0" distL="0" distR="0" wp14:anchorId="61C7C724" wp14:editId="55D33247">
                  <wp:extent cx="2437200" cy="1828800"/>
                  <wp:effectExtent l="0" t="0" r="1270" b="0"/>
                  <wp:docPr id="70" name="Immagine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" name="Immagine 70"/>
                          <pic:cNvPicPr/>
                        </pic:nvPicPr>
                        <pic:blipFill>
                          <a:blip r:embed="rId6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7200" cy="182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56" w:type="dxa"/>
          </w:tcPr>
          <w:p w14:paraId="42496687" w14:textId="2E7A5A0D" w:rsidR="00541123" w:rsidRDefault="00541123" w:rsidP="00617027">
            <w:pPr>
              <w:rPr>
                <w:b w:val="0"/>
                <w:bCs/>
                <w:sz w:val="24"/>
                <w:szCs w:val="24"/>
                <w:lang w:val="en-GB"/>
              </w:rPr>
            </w:pPr>
            <w:r>
              <w:rPr>
                <w:b w:val="0"/>
                <w:bCs/>
                <w:noProof/>
                <w:sz w:val="24"/>
                <w:szCs w:val="24"/>
                <w:lang w:val="en-GB"/>
              </w:rPr>
              <w:drawing>
                <wp:inline distT="0" distB="0" distL="0" distR="0" wp14:anchorId="26DD6D1B" wp14:editId="223CB3D9">
                  <wp:extent cx="2437200" cy="1828800"/>
                  <wp:effectExtent l="0" t="0" r="1270" b="0"/>
                  <wp:docPr id="71" name="Immagine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" name="Immagine 71"/>
                          <pic:cNvPicPr/>
                        </pic:nvPicPr>
                        <pic:blipFill>
                          <a:blip r:embed="rId7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7200" cy="182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43A79" w14:paraId="48534CFC" w14:textId="77777777" w:rsidTr="006316AC">
        <w:trPr>
          <w:jc w:val="center"/>
        </w:trPr>
        <w:tc>
          <w:tcPr>
            <w:tcW w:w="8112" w:type="dxa"/>
            <w:gridSpan w:val="2"/>
          </w:tcPr>
          <w:tbl>
            <w:tblPr>
              <w:tblStyle w:val="Tabellasemplice-3"/>
              <w:tblW w:w="0" w:type="auto"/>
              <w:jc w:val="center"/>
              <w:tblLook w:val="04A0" w:firstRow="1" w:lastRow="0" w:firstColumn="1" w:lastColumn="0" w:noHBand="0" w:noVBand="1"/>
            </w:tblPr>
            <w:tblGrid>
              <w:gridCol w:w="850"/>
              <w:gridCol w:w="851"/>
              <w:gridCol w:w="850"/>
              <w:gridCol w:w="851"/>
            </w:tblGrid>
            <w:tr w:rsidR="00106B76" w14:paraId="53ED351C" w14:textId="77777777" w:rsidTr="001D7BD3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jc w:val="center"/>
              </w:trPr>
              <w:tc>
                <w:tcPr>
      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      <w:tcW w:w="850" w:type="dxa"/>
                </w:tcPr>
                <w:p w14:paraId="65FD64F9" w14:textId="77777777" w:rsidR="00106B76" w:rsidRPr="001D7BD3" w:rsidRDefault="00106B76" w:rsidP="00106B76">
                  <w:pPr>
                    <w:jc w:val="center"/>
                    <w:rPr>
                      <w:sz w:val="20"/>
                      <w:szCs w:val="20"/>
                      <w:lang w:val="en-GB"/>
                    </w:rPr>
                  </w:pPr>
                </w:p>
              </w:tc>
              <w:tc>
                <w:tcPr>
                  <w:tcW w:w="851" w:type="dxa"/>
                </w:tcPr>
                <w:p w14:paraId="45177F0C" w14:textId="2A4E5FEC" w:rsidR="00106B76" w:rsidRPr="006316AC" w:rsidRDefault="00106B76" w:rsidP="00106B7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b/>
                      <w:sz w:val="20"/>
                      <w:szCs w:val="20"/>
                      <w:lang w:val="en-GB"/>
                    </w:rPr>
                  </w:pPr>
                  <w:r w:rsidRPr="006316AC">
                    <w:rPr>
                      <w:b/>
                      <w:sz w:val="20"/>
                      <w:szCs w:val="20"/>
                      <w:lang w:val="en-GB"/>
                    </w:rPr>
                    <w:t>π=0.5</w:t>
                  </w:r>
                </w:p>
              </w:tc>
              <w:tc>
                <w:tcPr>
                  <w:tcW w:w="850" w:type="dxa"/>
                </w:tcPr>
                <w:p w14:paraId="3171B9FD" w14:textId="5A474D8A" w:rsidR="00106B76" w:rsidRPr="006316AC" w:rsidRDefault="00DD48F7" w:rsidP="00106B7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b/>
                      <w:sz w:val="20"/>
                      <w:szCs w:val="20"/>
                      <w:lang w:val="en-GB"/>
                    </w:rPr>
                  </w:pPr>
                  <w:r w:rsidRPr="006316AC">
                    <w:rPr>
                      <w:b/>
                      <w:sz w:val="20"/>
                      <w:szCs w:val="20"/>
                      <w:lang w:val="en-GB"/>
                    </w:rPr>
                    <w:t>π</w:t>
                  </w:r>
                  <w:r w:rsidR="00106B76" w:rsidRPr="006316AC">
                    <w:rPr>
                      <w:b/>
                      <w:sz w:val="20"/>
                      <w:szCs w:val="20"/>
                      <w:lang w:val="en-GB"/>
                    </w:rPr>
                    <w:t>=0.1</w:t>
                  </w:r>
                </w:p>
              </w:tc>
              <w:tc>
                <w:tcPr>
                  <w:tcW w:w="851" w:type="dxa"/>
                </w:tcPr>
                <w:p w14:paraId="72F8F573" w14:textId="795EC722" w:rsidR="00106B76" w:rsidRPr="006316AC" w:rsidRDefault="00DD48F7" w:rsidP="00106B7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b/>
                      <w:sz w:val="20"/>
                      <w:szCs w:val="20"/>
                      <w:lang w:val="en-GB"/>
                    </w:rPr>
                  </w:pPr>
                  <w:r w:rsidRPr="006316AC">
                    <w:rPr>
                      <w:b/>
                      <w:sz w:val="20"/>
                      <w:szCs w:val="20"/>
                      <w:lang w:val="en-GB"/>
                    </w:rPr>
                    <w:t>π=0.9</w:t>
                  </w:r>
                </w:p>
              </w:tc>
            </w:tr>
            <w:tr w:rsidR="00106B76" w14:paraId="51AFFAF0" w14:textId="77777777" w:rsidTr="001D7BD3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50" w:type="dxa"/>
                </w:tcPr>
                <w:p w14:paraId="4E1B6895" w14:textId="0C4F13C2" w:rsidR="00106B76" w:rsidRPr="006316AC" w:rsidRDefault="00DD48F7" w:rsidP="00106B76">
                  <w:pPr>
                    <w:jc w:val="center"/>
                    <w:rPr>
                      <w:b/>
                      <w:sz w:val="20"/>
                      <w:szCs w:val="20"/>
                      <w:lang w:val="en-GB"/>
                    </w:rPr>
                  </w:pPr>
                  <w:r w:rsidRPr="006316AC">
                    <w:rPr>
                      <w:b/>
                      <w:sz w:val="20"/>
                      <w:szCs w:val="20"/>
                      <w:lang w:val="en-GB"/>
                    </w:rPr>
                    <w:t>GMM</w:t>
                  </w:r>
                </w:p>
              </w:tc>
              <w:tc>
                <w:tcPr>
                  <w:tcW w:w="851" w:type="dxa"/>
                </w:tcPr>
                <w:p w14:paraId="0C880E2C" w14:textId="64D71712" w:rsidR="00106B76" w:rsidRPr="00B96EF4" w:rsidRDefault="00DD48F7" w:rsidP="00106B76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b w:val="0"/>
                      <w:color w:val="FF0000"/>
                      <w:sz w:val="20"/>
                      <w:szCs w:val="20"/>
                      <w:lang w:val="en-GB"/>
                    </w:rPr>
                  </w:pPr>
                  <w:r w:rsidRPr="00B96EF4">
                    <w:rPr>
                      <w:b w:val="0"/>
                      <w:color w:val="FF0000"/>
                      <w:sz w:val="20"/>
                      <w:szCs w:val="20"/>
                      <w:lang w:val="en-US"/>
                    </w:rPr>
                    <w:t>0.03</w:t>
                  </w:r>
                </w:p>
              </w:tc>
              <w:tc>
                <w:tcPr>
                  <w:tcW w:w="850" w:type="dxa"/>
                </w:tcPr>
                <w:p w14:paraId="5A9472FE" w14:textId="2A9D0700" w:rsidR="00106B76" w:rsidRPr="00B96EF4" w:rsidRDefault="00DD48F7" w:rsidP="00106B76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b w:val="0"/>
                      <w:color w:val="FF0000"/>
                      <w:sz w:val="20"/>
                      <w:szCs w:val="20"/>
                      <w:lang w:val="en-GB"/>
                    </w:rPr>
                  </w:pPr>
                  <w:r w:rsidRPr="00B96EF4">
                    <w:rPr>
                      <w:b w:val="0"/>
                      <w:color w:val="FF0000"/>
                      <w:sz w:val="20"/>
                      <w:szCs w:val="20"/>
                      <w:lang w:val="en-US"/>
                    </w:rPr>
                    <w:t>0.08</w:t>
                  </w:r>
                </w:p>
              </w:tc>
              <w:tc>
                <w:tcPr>
                  <w:tcW w:w="851" w:type="dxa"/>
                </w:tcPr>
                <w:p w14:paraId="0C0C5F48" w14:textId="65224F55" w:rsidR="00106B76" w:rsidRPr="00B96EF4" w:rsidRDefault="00DD48F7" w:rsidP="00106B76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b w:val="0"/>
                      <w:color w:val="FF0000"/>
                      <w:sz w:val="20"/>
                      <w:szCs w:val="20"/>
                      <w:lang w:val="en-GB"/>
                    </w:rPr>
                  </w:pPr>
                  <w:r w:rsidRPr="00B96EF4">
                    <w:rPr>
                      <w:b w:val="0"/>
                      <w:color w:val="FF0000"/>
                      <w:sz w:val="20"/>
                      <w:szCs w:val="20"/>
                      <w:lang w:val="en-US"/>
                    </w:rPr>
                    <w:t>0.092</w:t>
                  </w:r>
                </w:p>
              </w:tc>
            </w:tr>
            <w:tr w:rsidR="00106B76" w14:paraId="4F83A617" w14:textId="77777777" w:rsidTr="001D7BD3">
              <w:trPr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50" w:type="dxa"/>
                </w:tcPr>
                <w:p w14:paraId="673AA25A" w14:textId="02112B6D" w:rsidR="00106B76" w:rsidRPr="006316AC" w:rsidRDefault="00C3326A" w:rsidP="001D7BD3">
                  <w:pPr>
                    <w:pStyle w:val="Contenuto"/>
                    <w:jc w:val="center"/>
                    <w:rPr>
                      <w:caps w:val="0"/>
                      <w:sz w:val="20"/>
                      <w:szCs w:val="20"/>
                      <w:lang w:val="en-GB"/>
                    </w:rPr>
                  </w:pPr>
                  <w:r w:rsidRPr="00C3326A">
                    <w:rPr>
                      <w:sz w:val="20"/>
                      <w:szCs w:val="20"/>
                      <w:lang w:val="en-GB"/>
                    </w:rPr>
                    <w:t>SVM</w:t>
                  </w:r>
                </w:p>
              </w:tc>
              <w:tc>
                <w:tcPr>
                  <w:tcW w:w="851" w:type="dxa"/>
                </w:tcPr>
                <w:p w14:paraId="4F733661" w14:textId="3E83B44C" w:rsidR="00106B76" w:rsidRPr="005E33DA" w:rsidRDefault="00C3326A" w:rsidP="00106B76">
                  <w:pPr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b w:val="0"/>
                      <w:sz w:val="20"/>
                      <w:szCs w:val="20"/>
                      <w:lang w:val="en-GB"/>
                    </w:rPr>
                  </w:pPr>
                  <w:r w:rsidRPr="00B96EF4">
                    <w:rPr>
                      <w:b w:val="0"/>
                      <w:sz w:val="20"/>
                      <w:szCs w:val="20"/>
                      <w:lang w:val="en-GB"/>
                    </w:rPr>
                    <w:t>0.044</w:t>
                  </w:r>
                </w:p>
              </w:tc>
              <w:tc>
                <w:tcPr>
                  <w:tcW w:w="850" w:type="dxa"/>
                </w:tcPr>
                <w:p w14:paraId="11F9FF5B" w14:textId="09401687" w:rsidR="00106B76" w:rsidRPr="005E33DA" w:rsidRDefault="00C3326A" w:rsidP="00106B76">
                  <w:pPr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b w:val="0"/>
                      <w:sz w:val="20"/>
                      <w:szCs w:val="20"/>
                      <w:lang w:val="en-GB"/>
                    </w:rPr>
                  </w:pPr>
                  <w:r w:rsidRPr="00B96EF4">
                    <w:rPr>
                      <w:b w:val="0"/>
                      <w:sz w:val="20"/>
                      <w:szCs w:val="20"/>
                      <w:lang w:val="en-GB"/>
                    </w:rPr>
                    <w:t>0.1</w:t>
                  </w:r>
                  <w:r w:rsidR="001E6F72" w:rsidRPr="00B96EF4">
                    <w:rPr>
                      <w:b w:val="0"/>
                      <w:sz w:val="20"/>
                      <w:szCs w:val="20"/>
                      <w:lang w:val="en-GB"/>
                    </w:rPr>
                    <w:t>33</w:t>
                  </w:r>
                </w:p>
              </w:tc>
              <w:tc>
                <w:tcPr>
                  <w:tcW w:w="851" w:type="dxa"/>
                </w:tcPr>
                <w:p w14:paraId="3EC610EA" w14:textId="2EB57C8F" w:rsidR="00106B76" w:rsidRPr="005E33DA" w:rsidRDefault="00C3326A" w:rsidP="00106B76">
                  <w:pPr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b w:val="0"/>
                      <w:sz w:val="20"/>
                      <w:szCs w:val="20"/>
                      <w:lang w:val="en-GB"/>
                    </w:rPr>
                  </w:pPr>
                  <w:r w:rsidRPr="00B96EF4">
                    <w:rPr>
                      <w:b w:val="0"/>
                      <w:sz w:val="20"/>
                      <w:szCs w:val="20"/>
                      <w:lang w:val="en-GB"/>
                    </w:rPr>
                    <w:t>0.1</w:t>
                  </w:r>
                  <w:r w:rsidR="001E6F72" w:rsidRPr="00B96EF4">
                    <w:rPr>
                      <w:b w:val="0"/>
                      <w:sz w:val="20"/>
                      <w:szCs w:val="20"/>
                      <w:lang w:val="en-GB"/>
                    </w:rPr>
                    <w:t>12</w:t>
                  </w:r>
                </w:p>
              </w:tc>
            </w:tr>
          </w:tbl>
          <w:p w14:paraId="6EDA509B" w14:textId="77777777" w:rsidR="00843A79" w:rsidRDefault="00843A79" w:rsidP="00106B76">
            <w:pPr>
              <w:jc w:val="center"/>
              <w:rPr>
                <w:b w:val="0"/>
                <w:bCs/>
                <w:noProof/>
                <w:sz w:val="24"/>
                <w:szCs w:val="24"/>
                <w:lang w:val="en-GB"/>
              </w:rPr>
            </w:pPr>
          </w:p>
        </w:tc>
      </w:tr>
    </w:tbl>
    <w:p w14:paraId="31CC0AB8" w14:textId="77777777" w:rsidR="00541123" w:rsidRDefault="00541123" w:rsidP="00617027">
      <w:pPr>
        <w:rPr>
          <w:b w:val="0"/>
          <w:bCs/>
          <w:sz w:val="24"/>
          <w:szCs w:val="24"/>
          <w:lang w:val="en-GB"/>
        </w:rPr>
      </w:pPr>
    </w:p>
    <w:p w14:paraId="1A1202C8" w14:textId="66A4D443" w:rsidR="00617027" w:rsidRPr="003F2B53" w:rsidRDefault="00F32BFB" w:rsidP="00617027">
      <w:pPr>
        <w:rPr>
          <w:b w:val="0"/>
          <w:sz w:val="22"/>
          <w:lang w:val="en-GB"/>
        </w:rPr>
      </w:pPr>
      <w:r w:rsidRPr="003F2B53">
        <w:rPr>
          <w:b w:val="0"/>
          <w:sz w:val="22"/>
          <w:lang w:val="en-GB"/>
        </w:rPr>
        <w:t>As we can see, GMM performs better than SVM</w:t>
      </w:r>
      <w:r w:rsidR="008839A9" w:rsidRPr="003F2B53">
        <w:rPr>
          <w:b w:val="0"/>
          <w:sz w:val="22"/>
          <w:lang w:val="en-GB"/>
        </w:rPr>
        <w:t>. W</w:t>
      </w:r>
      <w:r w:rsidRPr="003F2B53">
        <w:rPr>
          <w:b w:val="0"/>
          <w:sz w:val="22"/>
          <w:lang w:val="en-GB"/>
        </w:rPr>
        <w:t xml:space="preserve">e could calibrate the </w:t>
      </w:r>
      <w:r w:rsidR="00976443">
        <w:rPr>
          <w:b w:val="0"/>
          <w:sz w:val="22"/>
          <w:lang w:val="en-GB"/>
        </w:rPr>
        <w:t xml:space="preserve">scores of the </w:t>
      </w:r>
      <w:r w:rsidRPr="003F2B53">
        <w:rPr>
          <w:b w:val="0"/>
          <w:sz w:val="22"/>
          <w:lang w:val="en-GB"/>
        </w:rPr>
        <w:t>latter</w:t>
      </w:r>
      <w:r w:rsidR="00976443">
        <w:rPr>
          <w:b w:val="0"/>
          <w:sz w:val="22"/>
          <w:lang w:val="en-GB"/>
        </w:rPr>
        <w:t xml:space="preserve"> exploiting logistic regression and </w:t>
      </w:r>
      <w:r w:rsidR="00F308CC" w:rsidRPr="003F2B53">
        <w:rPr>
          <w:b w:val="0"/>
          <w:sz w:val="22"/>
          <w:lang w:val="en-GB"/>
        </w:rPr>
        <w:t>check</w:t>
      </w:r>
      <w:r w:rsidRPr="003F2B53">
        <w:rPr>
          <w:b w:val="0"/>
          <w:sz w:val="22"/>
          <w:lang w:val="en-GB"/>
        </w:rPr>
        <w:t xml:space="preserve"> </w:t>
      </w:r>
      <w:r w:rsidR="00963D4C" w:rsidRPr="003F2B53">
        <w:rPr>
          <w:b w:val="0"/>
          <w:sz w:val="22"/>
          <w:lang w:val="en-GB"/>
        </w:rPr>
        <w:t>if it performs bett</w:t>
      </w:r>
      <w:r w:rsidR="00C04540" w:rsidRPr="003F2B53">
        <w:rPr>
          <w:b w:val="0"/>
          <w:sz w:val="22"/>
          <w:lang w:val="en-GB"/>
        </w:rPr>
        <w:t xml:space="preserve">er, even though </w:t>
      </w:r>
      <w:r w:rsidR="00023AAD" w:rsidRPr="003F2B53">
        <w:rPr>
          <w:b w:val="0"/>
          <w:sz w:val="22"/>
          <w:lang w:val="en-GB"/>
        </w:rPr>
        <w:t xml:space="preserve">GMM remains the best model </w:t>
      </w:r>
      <w:r w:rsidR="002703ED" w:rsidRPr="003F2B53">
        <w:rPr>
          <w:b w:val="0"/>
          <w:sz w:val="22"/>
          <w:lang w:val="en-GB"/>
        </w:rPr>
        <w:t xml:space="preserve">with the lowest </w:t>
      </w:r>
      <w:proofErr w:type="spellStart"/>
      <w:r w:rsidR="002703ED" w:rsidRPr="003F2B53">
        <w:rPr>
          <w:b w:val="0"/>
          <w:sz w:val="22"/>
          <w:lang w:val="en-GB"/>
        </w:rPr>
        <w:t>minDCF</w:t>
      </w:r>
      <w:proofErr w:type="spellEnd"/>
      <w:r w:rsidR="008839A9" w:rsidRPr="003F2B53">
        <w:rPr>
          <w:b w:val="0"/>
          <w:sz w:val="22"/>
          <w:lang w:val="en-GB"/>
        </w:rPr>
        <w:t xml:space="preserve"> </w:t>
      </w:r>
      <w:r w:rsidR="00FB5D30" w:rsidRPr="003F2B53">
        <w:rPr>
          <w:b w:val="0"/>
          <w:sz w:val="22"/>
          <w:lang w:val="en-GB"/>
        </w:rPr>
        <w:t xml:space="preserve">and </w:t>
      </w:r>
      <w:proofErr w:type="spellStart"/>
      <w:r w:rsidR="00FB5D30" w:rsidRPr="003F2B53">
        <w:rPr>
          <w:b w:val="0"/>
          <w:sz w:val="22"/>
          <w:lang w:val="en-GB"/>
        </w:rPr>
        <w:t>actDCF</w:t>
      </w:r>
      <w:proofErr w:type="spellEnd"/>
      <w:r w:rsidR="00FB5D30" w:rsidRPr="003F2B53">
        <w:rPr>
          <w:b w:val="0"/>
          <w:sz w:val="22"/>
          <w:lang w:val="en-GB"/>
        </w:rPr>
        <w:t xml:space="preserve"> </w:t>
      </w:r>
      <w:r w:rsidR="008839A9" w:rsidRPr="003F2B53">
        <w:rPr>
          <w:b w:val="0"/>
          <w:sz w:val="22"/>
          <w:lang w:val="en-GB"/>
        </w:rPr>
        <w:t>curve</w:t>
      </w:r>
      <w:r w:rsidR="00761FB1" w:rsidRPr="003F2B53">
        <w:rPr>
          <w:b w:val="0"/>
          <w:sz w:val="22"/>
          <w:lang w:val="en-GB"/>
        </w:rPr>
        <w:t>s</w:t>
      </w:r>
      <w:r w:rsidR="0081297A" w:rsidRPr="003F2B53">
        <w:rPr>
          <w:b w:val="0"/>
          <w:sz w:val="22"/>
          <w:lang w:val="en-GB"/>
        </w:rPr>
        <w:t>. We can conclude that calibrating SVM</w:t>
      </w:r>
      <w:r w:rsidR="00B016FF" w:rsidRPr="003F2B53">
        <w:rPr>
          <w:b w:val="0"/>
          <w:sz w:val="22"/>
          <w:lang w:val="en-GB"/>
        </w:rPr>
        <w:t xml:space="preserve"> isn’t useful to do</w:t>
      </w:r>
      <w:r w:rsidR="0081297A" w:rsidRPr="003F2B53">
        <w:rPr>
          <w:b w:val="0"/>
          <w:sz w:val="22"/>
          <w:lang w:val="en-GB"/>
        </w:rPr>
        <w:t xml:space="preserve"> at all</w:t>
      </w:r>
      <w:r w:rsidR="00B036E6" w:rsidRPr="003F2B53">
        <w:rPr>
          <w:b w:val="0"/>
          <w:sz w:val="22"/>
          <w:lang w:val="en-GB"/>
        </w:rPr>
        <w:t>.</w:t>
      </w:r>
    </w:p>
    <w:p w14:paraId="02015614" w14:textId="77777777" w:rsidR="00A77F11" w:rsidRDefault="00A77F11" w:rsidP="00617027">
      <w:pPr>
        <w:rPr>
          <w:b w:val="0"/>
          <w:bCs/>
          <w:sz w:val="24"/>
          <w:szCs w:val="24"/>
          <w:lang w:val="en-GB"/>
        </w:rPr>
      </w:pPr>
    </w:p>
    <w:p w14:paraId="24756A80" w14:textId="77777777" w:rsidR="00A77F11" w:rsidRDefault="00A77F11" w:rsidP="00617027">
      <w:pPr>
        <w:rPr>
          <w:b w:val="0"/>
          <w:bCs/>
          <w:sz w:val="24"/>
          <w:szCs w:val="24"/>
          <w:lang w:val="en-GB"/>
        </w:rPr>
      </w:pPr>
    </w:p>
    <w:p w14:paraId="7FF0D63F" w14:textId="77777777" w:rsidR="00A77F11" w:rsidRDefault="00A77F11" w:rsidP="00617027">
      <w:pPr>
        <w:rPr>
          <w:b w:val="0"/>
          <w:bCs/>
          <w:sz w:val="24"/>
          <w:szCs w:val="24"/>
          <w:lang w:val="en-GB"/>
        </w:rPr>
      </w:pPr>
    </w:p>
    <w:p w14:paraId="5D0EE190" w14:textId="77777777" w:rsidR="00A77F11" w:rsidRDefault="00A77F11" w:rsidP="00617027">
      <w:pPr>
        <w:rPr>
          <w:b w:val="0"/>
          <w:bCs/>
          <w:sz w:val="24"/>
          <w:szCs w:val="24"/>
          <w:lang w:val="en-GB"/>
        </w:rPr>
      </w:pPr>
    </w:p>
    <w:p w14:paraId="0296DC19" w14:textId="77777777" w:rsidR="00A77F11" w:rsidRDefault="00A77F11" w:rsidP="00617027">
      <w:pPr>
        <w:rPr>
          <w:b w:val="0"/>
          <w:bCs/>
          <w:sz w:val="24"/>
          <w:szCs w:val="24"/>
          <w:lang w:val="en-GB"/>
        </w:rPr>
      </w:pPr>
    </w:p>
    <w:p w14:paraId="1987674A" w14:textId="77777777" w:rsidR="00A77F11" w:rsidRDefault="00A77F11" w:rsidP="00617027">
      <w:pPr>
        <w:rPr>
          <w:b w:val="0"/>
          <w:bCs/>
          <w:sz w:val="24"/>
          <w:szCs w:val="24"/>
          <w:lang w:val="en-GB"/>
        </w:rPr>
      </w:pPr>
    </w:p>
    <w:p w14:paraId="5A5FEAB1" w14:textId="77777777" w:rsidR="00A77F11" w:rsidRDefault="00A77F11" w:rsidP="00617027">
      <w:pPr>
        <w:rPr>
          <w:b w:val="0"/>
          <w:bCs/>
          <w:sz w:val="24"/>
          <w:szCs w:val="24"/>
          <w:lang w:val="en-GB"/>
        </w:rPr>
      </w:pPr>
    </w:p>
    <w:p w14:paraId="2B6BD3DB" w14:textId="77777777" w:rsidR="00A77F11" w:rsidRDefault="00A77F11" w:rsidP="00617027">
      <w:pPr>
        <w:rPr>
          <w:b w:val="0"/>
          <w:bCs/>
          <w:sz w:val="24"/>
          <w:szCs w:val="24"/>
          <w:lang w:val="en-GB"/>
        </w:rPr>
      </w:pPr>
    </w:p>
    <w:p w14:paraId="5F06C16F" w14:textId="77777777" w:rsidR="00A77F11" w:rsidRDefault="00A77F11" w:rsidP="00617027">
      <w:pPr>
        <w:rPr>
          <w:b w:val="0"/>
          <w:bCs/>
          <w:sz w:val="24"/>
          <w:szCs w:val="24"/>
          <w:lang w:val="en-GB"/>
        </w:rPr>
      </w:pPr>
    </w:p>
    <w:p w14:paraId="71C9FA93" w14:textId="77777777" w:rsidR="00A77F11" w:rsidRDefault="00A77F11" w:rsidP="00617027">
      <w:pPr>
        <w:rPr>
          <w:b w:val="0"/>
          <w:bCs/>
          <w:sz w:val="24"/>
          <w:szCs w:val="24"/>
          <w:lang w:val="en-GB"/>
        </w:rPr>
      </w:pPr>
    </w:p>
    <w:p w14:paraId="25202048" w14:textId="77777777" w:rsidR="00A77F11" w:rsidRDefault="00A77F11" w:rsidP="00617027">
      <w:pPr>
        <w:rPr>
          <w:b w:val="0"/>
          <w:bCs/>
          <w:sz w:val="24"/>
          <w:szCs w:val="24"/>
          <w:lang w:val="en-GB"/>
        </w:rPr>
      </w:pPr>
    </w:p>
    <w:p w14:paraId="301CBE9B" w14:textId="77777777" w:rsidR="00A77F11" w:rsidRDefault="00A77F11" w:rsidP="00617027">
      <w:pPr>
        <w:rPr>
          <w:b w:val="0"/>
          <w:bCs/>
          <w:sz w:val="24"/>
          <w:szCs w:val="24"/>
          <w:lang w:val="en-GB"/>
        </w:rPr>
      </w:pPr>
    </w:p>
    <w:p w14:paraId="12E5F684" w14:textId="77777777" w:rsidR="00A77F11" w:rsidRDefault="00A77F11" w:rsidP="00617027">
      <w:pPr>
        <w:rPr>
          <w:b w:val="0"/>
          <w:bCs/>
          <w:sz w:val="24"/>
          <w:szCs w:val="24"/>
          <w:lang w:val="en-GB"/>
        </w:rPr>
      </w:pPr>
    </w:p>
    <w:p w14:paraId="6E77ECB8" w14:textId="77777777" w:rsidR="00A77F11" w:rsidRDefault="00A77F11" w:rsidP="00617027">
      <w:pPr>
        <w:rPr>
          <w:b w:val="0"/>
          <w:bCs/>
          <w:sz w:val="24"/>
          <w:szCs w:val="24"/>
          <w:lang w:val="en-GB"/>
        </w:rPr>
      </w:pPr>
    </w:p>
    <w:p w14:paraId="41517E35" w14:textId="77777777" w:rsidR="00A94ACE" w:rsidRDefault="00A94ACE" w:rsidP="00617027">
      <w:pPr>
        <w:rPr>
          <w:b w:val="0"/>
          <w:bCs/>
          <w:sz w:val="24"/>
          <w:szCs w:val="24"/>
          <w:lang w:val="en-GB"/>
        </w:rPr>
      </w:pPr>
    </w:p>
    <w:p w14:paraId="15F83123" w14:textId="5B4BB69E" w:rsidR="001C0E85" w:rsidRDefault="001C0E85" w:rsidP="001C0E85">
      <w:pPr>
        <w:pStyle w:val="Titolo3"/>
        <w:rPr>
          <w:lang w:val="en-GB"/>
        </w:rPr>
      </w:pPr>
      <w:bookmarkStart w:id="26" w:name="_Toc108647454"/>
      <w:r>
        <w:rPr>
          <w:lang w:val="en-GB"/>
        </w:rPr>
        <w:lastRenderedPageBreak/>
        <w:t>Weighted L</w:t>
      </w:r>
      <w:r w:rsidR="00693018">
        <w:rPr>
          <w:lang w:val="en-GB"/>
        </w:rPr>
        <w:t>ogistic Regression</w:t>
      </w:r>
      <w:r>
        <w:rPr>
          <w:lang w:val="en-GB"/>
        </w:rPr>
        <w:t xml:space="preserve"> vs 4-D GMM</w:t>
      </w:r>
      <w:r w:rsidR="00D63754">
        <w:rPr>
          <w:lang w:val="en-GB"/>
        </w:rPr>
        <w:t xml:space="preserve"> tied</w:t>
      </w:r>
      <w:bookmarkEnd w:id="26"/>
    </w:p>
    <w:p w14:paraId="59AC667A" w14:textId="2D58A16E" w:rsidR="00693018" w:rsidRPr="003F2B53" w:rsidRDefault="00693018" w:rsidP="00693018">
      <w:pPr>
        <w:rPr>
          <w:b w:val="0"/>
          <w:sz w:val="22"/>
          <w:lang w:val="en-GB"/>
        </w:rPr>
      </w:pPr>
      <w:r w:rsidRPr="003F2B53">
        <w:rPr>
          <w:b w:val="0"/>
          <w:sz w:val="22"/>
          <w:lang w:val="en-GB"/>
        </w:rPr>
        <w:t xml:space="preserve">We now turn our attention to the comparison between </w:t>
      </w:r>
      <w:r w:rsidRPr="003F2B53">
        <w:rPr>
          <w:sz w:val="22"/>
          <w:lang w:val="en-GB"/>
        </w:rPr>
        <w:t xml:space="preserve">Weighted Logistic Regression </w:t>
      </w:r>
      <w:r w:rsidR="004D1D81" w:rsidRPr="003F2B53">
        <w:rPr>
          <w:sz w:val="22"/>
          <w:lang w:val="en-GB"/>
        </w:rPr>
        <w:t>(</w:t>
      </w:r>
      <w:r w:rsidR="00B75747" w:rsidRPr="003F2B53">
        <w:rPr>
          <w:sz w:val="22"/>
          <w:lang w:val="en-GB"/>
        </w:rPr>
        <w:t>lambda=1e-4)</w:t>
      </w:r>
      <w:r w:rsidRPr="003F2B53">
        <w:rPr>
          <w:b w:val="0"/>
          <w:sz w:val="22"/>
          <w:lang w:val="en-GB"/>
        </w:rPr>
        <w:t xml:space="preserve"> and </w:t>
      </w:r>
      <w:r w:rsidR="006341F4" w:rsidRPr="003F2B53">
        <w:rPr>
          <w:sz w:val="22"/>
          <w:lang w:val="en-GB"/>
        </w:rPr>
        <w:t xml:space="preserve">4-D </w:t>
      </w:r>
      <w:r w:rsidRPr="003F2B53">
        <w:rPr>
          <w:sz w:val="22"/>
          <w:lang w:val="en-GB"/>
        </w:rPr>
        <w:t>GMM</w:t>
      </w:r>
      <w:r w:rsidRPr="003F2B53">
        <w:rPr>
          <w:b w:val="0"/>
          <w:sz w:val="22"/>
          <w:lang w:val="en-GB"/>
        </w:rPr>
        <w:t xml:space="preserve"> </w:t>
      </w:r>
      <w:r w:rsidRPr="003F2B53">
        <w:rPr>
          <w:sz w:val="22"/>
          <w:lang w:val="en-GB"/>
        </w:rPr>
        <w:t>tied</w:t>
      </w:r>
      <w:r w:rsidRPr="003F2B53">
        <w:rPr>
          <w:b w:val="0"/>
          <w:sz w:val="22"/>
          <w:lang w:val="en-GB"/>
        </w:rPr>
        <w:t xml:space="preserve">. </w:t>
      </w:r>
      <w:r w:rsidR="00151F47" w:rsidRPr="003F2B53">
        <w:rPr>
          <w:b w:val="0"/>
          <w:sz w:val="22"/>
          <w:lang w:val="en-GB"/>
        </w:rPr>
        <w:t>For simplicity</w:t>
      </w:r>
      <w:r w:rsidRPr="003F2B53">
        <w:rPr>
          <w:b w:val="0"/>
          <w:sz w:val="22"/>
          <w:lang w:val="en-GB"/>
        </w:rPr>
        <w:t xml:space="preserve"> we </w:t>
      </w:r>
      <w:r w:rsidR="00151F47" w:rsidRPr="003F2B53">
        <w:rPr>
          <w:b w:val="0"/>
          <w:sz w:val="22"/>
          <w:lang w:val="en-GB"/>
        </w:rPr>
        <w:t>will</w:t>
      </w:r>
      <w:r w:rsidRPr="003F2B53">
        <w:rPr>
          <w:b w:val="0"/>
          <w:sz w:val="22"/>
          <w:lang w:val="en-GB"/>
        </w:rPr>
        <w:t xml:space="preserve"> call them </w:t>
      </w:r>
      <w:r w:rsidR="00151F47" w:rsidRPr="003F2B53">
        <w:rPr>
          <w:b w:val="0"/>
          <w:sz w:val="22"/>
          <w:lang w:val="en-GB"/>
        </w:rPr>
        <w:t>WLR</w:t>
      </w:r>
      <w:r w:rsidRPr="003F2B53">
        <w:rPr>
          <w:b w:val="0"/>
          <w:sz w:val="22"/>
          <w:lang w:val="en-GB"/>
        </w:rPr>
        <w:t xml:space="preserve"> and GMM. Following: bayes error (left), ROC (right), comparison (bottom).</w:t>
      </w:r>
    </w:p>
    <w:tbl>
      <w:tblPr>
        <w:tblStyle w:val="Grigliatabella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056"/>
        <w:gridCol w:w="4056"/>
      </w:tblGrid>
      <w:tr w:rsidR="00CE7EA9" w14:paraId="308B3EEF" w14:textId="77777777">
        <w:trPr>
          <w:jc w:val="center"/>
        </w:trPr>
        <w:tc>
          <w:tcPr>
            <w:tcW w:w="4056" w:type="dxa"/>
          </w:tcPr>
          <w:p w14:paraId="0BDB0297" w14:textId="55150FEC" w:rsidR="00CE7EA9" w:rsidRDefault="00B8149E">
            <w:pPr>
              <w:rPr>
                <w:b w:val="0"/>
                <w:bCs/>
                <w:sz w:val="24"/>
                <w:szCs w:val="24"/>
                <w:lang w:val="en-GB"/>
              </w:rPr>
            </w:pPr>
            <w:r>
              <w:rPr>
                <w:b w:val="0"/>
                <w:bCs/>
                <w:noProof/>
                <w:sz w:val="24"/>
                <w:szCs w:val="24"/>
                <w:lang w:val="en-GB"/>
              </w:rPr>
              <w:drawing>
                <wp:inline distT="0" distB="0" distL="0" distR="0" wp14:anchorId="2410B9B6" wp14:editId="1CC9BFCE">
                  <wp:extent cx="2437200" cy="1828800"/>
                  <wp:effectExtent l="0" t="0" r="1270" b="0"/>
                  <wp:docPr id="75" name="Immagine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" name="Immagine 75"/>
                          <pic:cNvPicPr/>
                        </pic:nvPicPr>
                        <pic:blipFill>
                          <a:blip r:embed="rId7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7200" cy="182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56" w:type="dxa"/>
          </w:tcPr>
          <w:p w14:paraId="6BFEFF0B" w14:textId="77777777" w:rsidR="00CE7EA9" w:rsidRDefault="00CE7EA9">
            <w:pPr>
              <w:rPr>
                <w:b w:val="0"/>
                <w:bCs/>
                <w:sz w:val="24"/>
                <w:szCs w:val="24"/>
                <w:lang w:val="en-GB"/>
              </w:rPr>
            </w:pPr>
            <w:r>
              <w:rPr>
                <w:b w:val="0"/>
                <w:bCs/>
                <w:noProof/>
                <w:sz w:val="24"/>
                <w:szCs w:val="24"/>
                <w:lang w:val="en-GB"/>
              </w:rPr>
              <w:drawing>
                <wp:inline distT="0" distB="0" distL="0" distR="0" wp14:anchorId="4E722A80" wp14:editId="0CD53E0E">
                  <wp:extent cx="2437200" cy="1828800"/>
                  <wp:effectExtent l="0" t="0" r="1270" b="0"/>
                  <wp:docPr id="73" name="Immagine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" name="Immagine 71"/>
                          <pic:cNvPicPr/>
                        </pic:nvPicPr>
                        <pic:blipFill>
                          <a:blip r:embed="rId7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7200" cy="182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E7EA9" w14:paraId="34D47B68" w14:textId="77777777">
        <w:trPr>
          <w:jc w:val="center"/>
        </w:trPr>
        <w:tc>
          <w:tcPr>
            <w:tcW w:w="8112" w:type="dxa"/>
            <w:gridSpan w:val="2"/>
          </w:tcPr>
          <w:tbl>
            <w:tblPr>
              <w:tblStyle w:val="Tabellasemplice-3"/>
              <w:tblW w:w="0" w:type="auto"/>
              <w:jc w:val="center"/>
              <w:tblLook w:val="04A0" w:firstRow="1" w:lastRow="0" w:firstColumn="1" w:lastColumn="0" w:noHBand="0" w:noVBand="1"/>
            </w:tblPr>
            <w:tblGrid>
              <w:gridCol w:w="850"/>
              <w:gridCol w:w="851"/>
              <w:gridCol w:w="850"/>
              <w:gridCol w:w="851"/>
            </w:tblGrid>
            <w:tr w:rsidR="00CE7EA9" w14:paraId="1A420DC7" w14:textId="77777777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jc w:val="center"/>
              </w:trPr>
              <w:tc>
                <w:tcPr>
      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      <w:tcW w:w="850" w:type="dxa"/>
                </w:tcPr>
                <w:p w14:paraId="68FA2D11" w14:textId="77777777" w:rsidR="00CE7EA9" w:rsidRPr="001D7BD3" w:rsidRDefault="00CE7EA9">
                  <w:pPr>
                    <w:jc w:val="center"/>
                    <w:rPr>
                      <w:noProof/>
                      <w:sz w:val="20"/>
                      <w:szCs w:val="20"/>
                      <w:lang w:val="en-GB"/>
                    </w:rPr>
                  </w:pPr>
                </w:p>
              </w:tc>
              <w:tc>
                <w:tcPr>
                  <w:tcW w:w="851" w:type="dxa"/>
                </w:tcPr>
                <w:p w14:paraId="609FC1A3" w14:textId="77777777" w:rsidR="00CE7EA9" w:rsidRPr="006316AC" w:rsidRDefault="00CE7EA9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b/>
                      <w:bCs w:val="0"/>
                      <w:noProof/>
                      <w:sz w:val="20"/>
                      <w:szCs w:val="20"/>
                      <w:lang w:val="en-GB"/>
                    </w:rPr>
                  </w:pPr>
                  <w:r w:rsidRPr="006316AC">
                    <w:rPr>
                      <w:b/>
                      <w:bCs w:val="0"/>
                      <w:noProof/>
                      <w:sz w:val="20"/>
                      <w:szCs w:val="20"/>
                      <w:lang w:val="en-GB"/>
                    </w:rPr>
                    <w:t>π=0.5</w:t>
                  </w:r>
                </w:p>
              </w:tc>
              <w:tc>
                <w:tcPr>
                  <w:tcW w:w="850" w:type="dxa"/>
                </w:tcPr>
                <w:p w14:paraId="6BD46999" w14:textId="77777777" w:rsidR="00CE7EA9" w:rsidRPr="006316AC" w:rsidRDefault="00CE7EA9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b/>
                      <w:bCs w:val="0"/>
                      <w:noProof/>
                      <w:sz w:val="20"/>
                      <w:szCs w:val="20"/>
                      <w:lang w:val="en-GB"/>
                    </w:rPr>
                  </w:pPr>
                  <w:r w:rsidRPr="006316AC">
                    <w:rPr>
                      <w:b/>
                      <w:bCs w:val="0"/>
                      <w:noProof/>
                      <w:sz w:val="20"/>
                      <w:szCs w:val="20"/>
                      <w:lang w:val="en-GB"/>
                    </w:rPr>
                    <w:t>π=0.1</w:t>
                  </w:r>
                </w:p>
              </w:tc>
              <w:tc>
                <w:tcPr>
                  <w:tcW w:w="851" w:type="dxa"/>
                </w:tcPr>
                <w:p w14:paraId="4EE3F530" w14:textId="77777777" w:rsidR="00CE7EA9" w:rsidRPr="006316AC" w:rsidRDefault="00CE7EA9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b/>
                      <w:bCs w:val="0"/>
                      <w:noProof/>
                      <w:sz w:val="20"/>
                      <w:szCs w:val="20"/>
                      <w:lang w:val="en-GB"/>
                    </w:rPr>
                  </w:pPr>
                  <w:r w:rsidRPr="006316AC">
                    <w:rPr>
                      <w:b/>
                      <w:bCs w:val="0"/>
                      <w:noProof/>
                      <w:sz w:val="20"/>
                      <w:szCs w:val="20"/>
                      <w:lang w:val="en-GB"/>
                    </w:rPr>
                    <w:t>π=0.9</w:t>
                  </w:r>
                </w:p>
              </w:tc>
            </w:tr>
            <w:tr w:rsidR="00CE7EA9" w14:paraId="230B1AC2" w14:textId="77777777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50" w:type="dxa"/>
                </w:tcPr>
                <w:p w14:paraId="73174EE0" w14:textId="77777777" w:rsidR="00CE7EA9" w:rsidRPr="006316AC" w:rsidRDefault="00CE7EA9">
                  <w:pPr>
                    <w:jc w:val="center"/>
                    <w:rPr>
                      <w:b/>
                      <w:bCs w:val="0"/>
                      <w:noProof/>
                      <w:sz w:val="20"/>
                      <w:szCs w:val="20"/>
                      <w:lang w:val="en-GB"/>
                    </w:rPr>
                  </w:pPr>
                  <w:r w:rsidRPr="006316AC">
                    <w:rPr>
                      <w:b/>
                      <w:bCs w:val="0"/>
                      <w:sz w:val="20"/>
                      <w:szCs w:val="20"/>
                      <w:lang w:val="en-GB"/>
                    </w:rPr>
                    <w:t>GMM</w:t>
                  </w:r>
                </w:p>
              </w:tc>
              <w:tc>
                <w:tcPr>
                  <w:tcW w:w="851" w:type="dxa"/>
                </w:tcPr>
                <w:p w14:paraId="6039E16E" w14:textId="77777777" w:rsidR="00CE7EA9" w:rsidRPr="00B96EF4" w:rsidRDefault="00CE7EA9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b w:val="0"/>
                      <w:color w:val="FF0000"/>
                      <w:sz w:val="20"/>
                      <w:szCs w:val="20"/>
                      <w:lang w:val="en-GB"/>
                    </w:rPr>
                  </w:pPr>
                  <w:r w:rsidRPr="00B96EF4">
                    <w:rPr>
                      <w:b w:val="0"/>
                      <w:color w:val="FF0000"/>
                      <w:sz w:val="20"/>
                      <w:szCs w:val="20"/>
                      <w:lang w:val="en-US"/>
                    </w:rPr>
                    <w:t>0.03</w:t>
                  </w:r>
                </w:p>
              </w:tc>
              <w:tc>
                <w:tcPr>
                  <w:tcW w:w="850" w:type="dxa"/>
                </w:tcPr>
                <w:p w14:paraId="278A351E" w14:textId="77777777" w:rsidR="00CE7EA9" w:rsidRPr="00B96EF4" w:rsidRDefault="00CE7EA9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b w:val="0"/>
                      <w:color w:val="FF0000"/>
                      <w:sz w:val="20"/>
                      <w:szCs w:val="20"/>
                      <w:lang w:val="en-GB"/>
                    </w:rPr>
                  </w:pPr>
                  <w:r w:rsidRPr="00B96EF4">
                    <w:rPr>
                      <w:b w:val="0"/>
                      <w:color w:val="FF0000"/>
                      <w:sz w:val="20"/>
                      <w:szCs w:val="20"/>
                      <w:lang w:val="en-US"/>
                    </w:rPr>
                    <w:t>0.08</w:t>
                  </w:r>
                </w:p>
              </w:tc>
              <w:tc>
                <w:tcPr>
                  <w:tcW w:w="851" w:type="dxa"/>
                </w:tcPr>
                <w:p w14:paraId="7C2498E9" w14:textId="77777777" w:rsidR="00CE7EA9" w:rsidRPr="00B96EF4" w:rsidRDefault="00CE7EA9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b w:val="0"/>
                      <w:color w:val="FF0000"/>
                      <w:sz w:val="20"/>
                      <w:szCs w:val="20"/>
                      <w:lang w:val="en-GB"/>
                    </w:rPr>
                  </w:pPr>
                  <w:r w:rsidRPr="00B96EF4">
                    <w:rPr>
                      <w:b w:val="0"/>
                      <w:color w:val="FF0000"/>
                      <w:sz w:val="20"/>
                      <w:szCs w:val="20"/>
                      <w:lang w:val="en-US"/>
                    </w:rPr>
                    <w:t>0.092</w:t>
                  </w:r>
                </w:p>
              </w:tc>
            </w:tr>
            <w:tr w:rsidR="00CE7EA9" w14:paraId="1CCA0528" w14:textId="77777777">
              <w:trPr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50" w:type="dxa"/>
                </w:tcPr>
                <w:p w14:paraId="7C0E3E8B" w14:textId="73CAC7B1" w:rsidR="00CE7EA9" w:rsidRPr="006316AC" w:rsidRDefault="00B75747">
                  <w:pPr>
                    <w:pStyle w:val="Contenuto"/>
                    <w:jc w:val="center"/>
                    <w:rPr>
                      <w:caps w:val="0"/>
                      <w:sz w:val="20"/>
                      <w:szCs w:val="20"/>
                      <w:lang w:val="en-GB"/>
                    </w:rPr>
                  </w:pPr>
                  <w:r w:rsidRPr="00B779D0">
                    <w:rPr>
                      <w:sz w:val="20"/>
                      <w:szCs w:val="20"/>
                      <w:lang w:val="en-GB"/>
                    </w:rPr>
                    <w:t xml:space="preserve">WLR </w:t>
                  </w:r>
                </w:p>
              </w:tc>
              <w:tc>
                <w:tcPr>
                  <w:tcW w:w="851" w:type="dxa"/>
                </w:tcPr>
                <w:p w14:paraId="498251EE" w14:textId="00888C99" w:rsidR="00CE7EA9" w:rsidRPr="001D7BD3" w:rsidRDefault="00CE7EA9">
                  <w:pPr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b w:val="0"/>
                      <w:bCs/>
                      <w:noProof/>
                      <w:sz w:val="20"/>
                      <w:szCs w:val="20"/>
                      <w:lang w:val="en-GB"/>
                    </w:rPr>
                  </w:pPr>
                  <w:r w:rsidRPr="00B779D0">
                    <w:rPr>
                      <w:b w:val="0"/>
                      <w:color w:val="1B174A" w:themeColor="text1" w:themeTint="E6"/>
                      <w:sz w:val="20"/>
                      <w:szCs w:val="20"/>
                      <w:lang w:val="en-GB"/>
                    </w:rPr>
                    <w:t>0.</w:t>
                  </w:r>
                  <w:r w:rsidR="00B75747" w:rsidRPr="00B779D0">
                    <w:rPr>
                      <w:b w:val="0"/>
                      <w:color w:val="1B174A" w:themeColor="text1" w:themeTint="E6"/>
                      <w:sz w:val="20"/>
                      <w:szCs w:val="20"/>
                      <w:lang w:val="en-GB"/>
                    </w:rPr>
                    <w:t>053</w:t>
                  </w:r>
                </w:p>
              </w:tc>
              <w:tc>
                <w:tcPr>
                  <w:tcW w:w="850" w:type="dxa"/>
                </w:tcPr>
                <w:p w14:paraId="278E05FB" w14:textId="1E96D668" w:rsidR="00CE7EA9" w:rsidRPr="001D7BD3" w:rsidRDefault="00CE7EA9">
                  <w:pPr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b w:val="0"/>
                      <w:bCs/>
                      <w:noProof/>
                      <w:sz w:val="20"/>
                      <w:szCs w:val="20"/>
                      <w:lang w:val="en-GB"/>
                    </w:rPr>
                  </w:pPr>
                  <w:r w:rsidRPr="00B779D0">
                    <w:rPr>
                      <w:b w:val="0"/>
                      <w:color w:val="1B174A" w:themeColor="text1" w:themeTint="E6"/>
                      <w:sz w:val="20"/>
                      <w:szCs w:val="20"/>
                      <w:lang w:val="en-GB"/>
                    </w:rPr>
                    <w:t>0.</w:t>
                  </w:r>
                  <w:r w:rsidR="00B75747" w:rsidRPr="00B779D0">
                    <w:rPr>
                      <w:b w:val="0"/>
                      <w:bCs/>
                      <w:color w:val="1B174A" w:themeColor="text1" w:themeTint="E6"/>
                      <w:sz w:val="20"/>
                      <w:szCs w:val="20"/>
                      <w:lang w:val="en-GB"/>
                    </w:rPr>
                    <w:t>13</w:t>
                  </w:r>
                  <w:r w:rsidR="00610819">
                    <w:rPr>
                      <w:b w:val="0"/>
                      <w:bCs/>
                      <w:color w:val="1B174A" w:themeColor="text1" w:themeTint="E6"/>
                      <w:sz w:val="20"/>
                      <w:szCs w:val="20"/>
                      <w:lang w:val="en-GB"/>
                    </w:rPr>
                    <w:t>5</w:t>
                  </w:r>
                </w:p>
              </w:tc>
              <w:tc>
                <w:tcPr>
                  <w:tcW w:w="851" w:type="dxa"/>
                </w:tcPr>
                <w:p w14:paraId="0E8844F4" w14:textId="31B91F7C" w:rsidR="00CE7EA9" w:rsidRPr="001D7BD3" w:rsidRDefault="00CE7EA9">
                  <w:pPr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b w:val="0"/>
                      <w:bCs/>
                      <w:noProof/>
                      <w:sz w:val="20"/>
                      <w:szCs w:val="20"/>
                      <w:lang w:val="en-GB"/>
                    </w:rPr>
                  </w:pPr>
                  <w:r w:rsidRPr="00B779D0">
                    <w:rPr>
                      <w:b w:val="0"/>
                      <w:color w:val="1B174A" w:themeColor="text1" w:themeTint="E6"/>
                      <w:sz w:val="20"/>
                      <w:szCs w:val="20"/>
                      <w:lang w:val="en-GB"/>
                    </w:rPr>
                    <w:t>0.</w:t>
                  </w:r>
                  <w:r w:rsidR="00B75747" w:rsidRPr="00B779D0">
                    <w:rPr>
                      <w:b w:val="0"/>
                      <w:bCs/>
                      <w:color w:val="1B174A" w:themeColor="text1" w:themeTint="E6"/>
                      <w:sz w:val="20"/>
                      <w:szCs w:val="20"/>
                      <w:lang w:val="en-GB"/>
                    </w:rPr>
                    <w:t>13</w:t>
                  </w:r>
                  <w:r w:rsidR="00610819">
                    <w:rPr>
                      <w:b w:val="0"/>
                      <w:bCs/>
                      <w:color w:val="1B174A" w:themeColor="text1" w:themeTint="E6"/>
                      <w:sz w:val="20"/>
                      <w:szCs w:val="20"/>
                      <w:lang w:val="en-GB"/>
                    </w:rPr>
                    <w:t>3</w:t>
                  </w:r>
                </w:p>
              </w:tc>
            </w:tr>
          </w:tbl>
          <w:p w14:paraId="0D349212" w14:textId="77777777" w:rsidR="00CE7EA9" w:rsidRDefault="00CE7EA9">
            <w:pPr>
              <w:jc w:val="center"/>
              <w:rPr>
                <w:b w:val="0"/>
                <w:bCs/>
                <w:noProof/>
                <w:sz w:val="24"/>
                <w:szCs w:val="24"/>
                <w:lang w:val="en-GB"/>
              </w:rPr>
            </w:pPr>
          </w:p>
        </w:tc>
      </w:tr>
    </w:tbl>
    <w:p w14:paraId="2FC2CC9C" w14:textId="77777777" w:rsidR="0074053C" w:rsidRDefault="0074053C" w:rsidP="00617027">
      <w:pPr>
        <w:rPr>
          <w:b w:val="0"/>
          <w:bCs/>
          <w:sz w:val="22"/>
          <w:lang w:val="en-GB"/>
        </w:rPr>
      </w:pPr>
    </w:p>
    <w:p w14:paraId="2B5F2B9E" w14:textId="1EA42FC3" w:rsidR="0087605E" w:rsidRPr="003F2B53" w:rsidRDefault="002D7ACC" w:rsidP="00617027">
      <w:pPr>
        <w:rPr>
          <w:b w:val="0"/>
          <w:sz w:val="22"/>
          <w:lang w:val="en-GB"/>
        </w:rPr>
      </w:pPr>
      <w:r w:rsidRPr="003F2B53">
        <w:rPr>
          <w:b w:val="0"/>
          <w:sz w:val="22"/>
          <w:lang w:val="en-GB"/>
        </w:rPr>
        <w:t xml:space="preserve">Even though </w:t>
      </w:r>
      <w:r w:rsidR="00FE68D1" w:rsidRPr="003F2B53">
        <w:rPr>
          <w:b w:val="0"/>
          <w:sz w:val="22"/>
          <w:lang w:val="en-GB"/>
        </w:rPr>
        <w:t xml:space="preserve">WLR has a </w:t>
      </w:r>
      <w:r w:rsidR="00E770A9" w:rsidRPr="003F2B53">
        <w:rPr>
          <w:b w:val="0"/>
          <w:sz w:val="22"/>
          <w:lang w:val="en-GB"/>
        </w:rPr>
        <w:t xml:space="preserve">lower </w:t>
      </w:r>
      <w:proofErr w:type="spellStart"/>
      <w:r w:rsidR="00FE68D1" w:rsidRPr="003F2B53">
        <w:rPr>
          <w:b w:val="0"/>
          <w:sz w:val="22"/>
          <w:lang w:val="en-GB"/>
        </w:rPr>
        <w:t>min</w:t>
      </w:r>
      <w:r w:rsidR="00E770A9" w:rsidRPr="003F2B53">
        <w:rPr>
          <w:b w:val="0"/>
          <w:sz w:val="22"/>
          <w:lang w:val="en-GB"/>
        </w:rPr>
        <w:t>DCF</w:t>
      </w:r>
      <w:proofErr w:type="spellEnd"/>
      <w:r w:rsidR="00E770A9" w:rsidRPr="003F2B53">
        <w:rPr>
          <w:b w:val="0"/>
          <w:sz w:val="22"/>
          <w:lang w:val="en-GB"/>
        </w:rPr>
        <w:t xml:space="preserve"> than the above SVM, th</w:t>
      </w:r>
      <w:r w:rsidR="007E4142" w:rsidRPr="003F2B53">
        <w:rPr>
          <w:b w:val="0"/>
          <w:sz w:val="22"/>
          <w:lang w:val="en-GB"/>
        </w:rPr>
        <w:t xml:space="preserve">e </w:t>
      </w:r>
      <w:proofErr w:type="spellStart"/>
      <w:r w:rsidR="007E4142" w:rsidRPr="003F2B53">
        <w:rPr>
          <w:b w:val="0"/>
          <w:sz w:val="22"/>
          <w:lang w:val="en-GB"/>
        </w:rPr>
        <w:t>actDCF</w:t>
      </w:r>
      <w:proofErr w:type="spellEnd"/>
      <w:r w:rsidR="007E4142" w:rsidRPr="003F2B53">
        <w:rPr>
          <w:b w:val="0"/>
          <w:sz w:val="22"/>
          <w:lang w:val="en-GB"/>
        </w:rPr>
        <w:t xml:space="preserve"> curve suggests that it performs better</w:t>
      </w:r>
      <w:r w:rsidR="00652B08">
        <w:rPr>
          <w:b w:val="0"/>
          <w:bCs/>
          <w:sz w:val="22"/>
          <w:lang w:val="en-GB"/>
        </w:rPr>
        <w:t xml:space="preserve"> than the above SVM model, but not enough to </w:t>
      </w:r>
      <w:r w:rsidR="00D544BA">
        <w:rPr>
          <w:b w:val="0"/>
          <w:bCs/>
          <w:sz w:val="22"/>
          <w:lang w:val="en-GB"/>
        </w:rPr>
        <w:t xml:space="preserve">bring us to </w:t>
      </w:r>
      <w:r w:rsidR="00D544BA" w:rsidRPr="0074053C">
        <w:rPr>
          <w:sz w:val="22"/>
          <w:lang w:val="en-GB"/>
        </w:rPr>
        <w:t>choose 4-D GMM tied full-</w:t>
      </w:r>
      <w:proofErr w:type="spellStart"/>
      <w:r w:rsidR="00D544BA" w:rsidRPr="0074053C">
        <w:rPr>
          <w:sz w:val="22"/>
          <w:lang w:val="en-GB"/>
        </w:rPr>
        <w:t>cov</w:t>
      </w:r>
      <w:proofErr w:type="spellEnd"/>
      <w:r w:rsidR="00D544BA" w:rsidRPr="0074053C">
        <w:rPr>
          <w:sz w:val="22"/>
          <w:lang w:val="en-GB"/>
        </w:rPr>
        <w:t xml:space="preserve"> as the best model for our application</w:t>
      </w:r>
      <w:r w:rsidR="008440B9" w:rsidRPr="0074053C">
        <w:rPr>
          <w:sz w:val="22"/>
          <w:lang w:val="en-GB"/>
        </w:rPr>
        <w:t>.</w:t>
      </w:r>
    </w:p>
    <w:sectPr w:rsidR="0087605E" w:rsidRPr="003F2B53" w:rsidSect="00AB02A7">
      <w:headerReference w:type="default" r:id="rId72"/>
      <w:footerReference w:type="default" r:id="rId73"/>
      <w:pgSz w:w="11906" w:h="16838" w:code="9"/>
      <w:pgMar w:top="720" w:right="936" w:bottom="720" w:left="936" w:header="0" w:footer="289" w:gutter="0"/>
      <w:pgNumType w:start="1"/>
      <w:cols w:space="720"/>
      <w:docGrid w:linePitch="38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E9D0896" w14:textId="77777777" w:rsidR="00CA2C6F" w:rsidRDefault="00CA2C6F">
      <w:r>
        <w:separator/>
      </w:r>
    </w:p>
    <w:p w14:paraId="495F597F" w14:textId="77777777" w:rsidR="00CA2C6F" w:rsidRDefault="00CA2C6F"/>
  </w:endnote>
  <w:endnote w:type="continuationSeparator" w:id="0">
    <w:p w14:paraId="1A207696" w14:textId="77777777" w:rsidR="00CA2C6F" w:rsidRDefault="00CA2C6F">
      <w:r>
        <w:continuationSeparator/>
      </w:r>
    </w:p>
    <w:p w14:paraId="6A7229B6" w14:textId="77777777" w:rsidR="00CA2C6F" w:rsidRDefault="00CA2C6F"/>
  </w:endnote>
  <w:endnote w:type="continuationNotice" w:id="1">
    <w:p w14:paraId="6570412F" w14:textId="77777777" w:rsidR="00CA2C6F" w:rsidRDefault="00CA2C6F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 New Roman (Corpo CS)">
    <w:charset w:val="00"/>
    <w:family w:val="roman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noProof/>
      </w:rPr>
      <w:id w:val="-890194395"/>
      <w:docPartObj>
        <w:docPartGallery w:val="Page Numbers (Bottom of Page)"/>
        <w:docPartUnique/>
      </w:docPartObj>
    </w:sdtPr>
    <w:sdtContent>
      <w:p w14:paraId="0908035C" w14:textId="77777777" w:rsidR="00DF027C" w:rsidRDefault="00DF027C">
        <w:pPr>
          <w:pStyle w:val="Pidipagina"/>
          <w:jc w:val="center"/>
          <w:rPr>
            <w:noProof/>
          </w:rPr>
        </w:pPr>
        <w:r>
          <w:rPr>
            <w:noProof/>
            <w:lang w:bidi="it-IT"/>
          </w:rPr>
          <w:fldChar w:fldCharType="begin"/>
        </w:r>
        <w:r>
          <w:rPr>
            <w:noProof/>
            <w:lang w:bidi="it-IT"/>
          </w:rPr>
          <w:instrText xml:space="preserve"> PAGE   \* MERGEFORMAT </w:instrText>
        </w:r>
        <w:r>
          <w:rPr>
            <w:noProof/>
            <w:lang w:bidi="it-IT"/>
          </w:rPr>
          <w:fldChar w:fldCharType="separate"/>
        </w:r>
        <w:r w:rsidR="00AB02A7">
          <w:rPr>
            <w:noProof/>
            <w:lang w:bidi="it-IT"/>
          </w:rPr>
          <w:t>2</w:t>
        </w:r>
        <w:r>
          <w:rPr>
            <w:noProof/>
            <w:lang w:bidi="it-IT"/>
          </w:rPr>
          <w:fldChar w:fldCharType="end"/>
        </w:r>
      </w:p>
    </w:sdtContent>
  </w:sdt>
  <w:p w14:paraId="13759387" w14:textId="77777777" w:rsidR="00DF027C" w:rsidRDefault="00DF027C">
    <w:pPr>
      <w:pStyle w:val="Pidipagina"/>
      <w:rPr>
        <w:noProof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3391B83" w14:textId="77777777" w:rsidR="00CA2C6F" w:rsidRDefault="00CA2C6F">
      <w:r>
        <w:separator/>
      </w:r>
    </w:p>
    <w:p w14:paraId="20E156F2" w14:textId="77777777" w:rsidR="00CA2C6F" w:rsidRDefault="00CA2C6F"/>
  </w:footnote>
  <w:footnote w:type="continuationSeparator" w:id="0">
    <w:p w14:paraId="18AC46FC" w14:textId="77777777" w:rsidR="00CA2C6F" w:rsidRDefault="00CA2C6F">
      <w:r>
        <w:continuationSeparator/>
      </w:r>
    </w:p>
    <w:p w14:paraId="242BF19D" w14:textId="77777777" w:rsidR="00CA2C6F" w:rsidRDefault="00CA2C6F"/>
  </w:footnote>
  <w:footnote w:type="continuationNotice" w:id="1">
    <w:p w14:paraId="00104A38" w14:textId="77777777" w:rsidR="00CA2C6F" w:rsidRDefault="00CA2C6F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035" w:type="dxa"/>
      <w:tblBorders>
        <w:top w:val="single" w:sz="36" w:space="0" w:color="082A75" w:themeColor="text2"/>
        <w:left w:val="single" w:sz="36" w:space="0" w:color="082A75" w:themeColor="text2"/>
        <w:bottom w:val="single" w:sz="36" w:space="0" w:color="082A75" w:themeColor="text2"/>
        <w:right w:val="single" w:sz="36" w:space="0" w:color="082A75" w:themeColor="text2"/>
        <w:insideH w:val="single" w:sz="36" w:space="0" w:color="082A75" w:themeColor="text2"/>
        <w:insideV w:val="single" w:sz="36" w:space="0" w:color="082A75" w:themeColor="text2"/>
      </w:tblBorders>
      <w:tblLook w:val="0000" w:firstRow="0" w:lastRow="0" w:firstColumn="0" w:lastColumn="0" w:noHBand="0" w:noVBand="0"/>
    </w:tblPr>
    <w:tblGrid>
      <w:gridCol w:w="10035"/>
    </w:tblGrid>
    <w:tr w:rsidR="00D077E9" w14:paraId="74A4CC0F" w14:textId="77777777" w:rsidTr="00360494">
      <w:trPr>
        <w:trHeight w:val="978"/>
      </w:trPr>
      <w:tc>
        <w:tcPr>
          <w:tcW w:w="10035" w:type="dxa"/>
          <w:tcBorders>
            <w:top w:val="nil"/>
            <w:left w:val="nil"/>
            <w:bottom w:val="single" w:sz="36" w:space="0" w:color="34ABA2" w:themeColor="accent3"/>
            <w:right w:val="nil"/>
          </w:tcBorders>
        </w:tcPr>
        <w:p w14:paraId="482CAAE4" w14:textId="77777777" w:rsidR="00D077E9" w:rsidRDefault="00D077E9">
          <w:pPr>
            <w:pStyle w:val="Intestazione"/>
            <w:rPr>
              <w:noProof/>
            </w:rPr>
          </w:pPr>
        </w:p>
      </w:tc>
    </w:tr>
  </w:tbl>
  <w:p w14:paraId="7135567B" w14:textId="77777777" w:rsidR="00D077E9" w:rsidRDefault="00D077E9" w:rsidP="00D077E9">
    <w:pPr>
      <w:pStyle w:val="Intestazione"/>
      <w:rPr>
        <w:noProof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8D4C0E"/>
    <w:multiLevelType w:val="hybridMultilevel"/>
    <w:tmpl w:val="B8A07572"/>
    <w:lvl w:ilvl="0" w:tplc="B134C75C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A55F8A"/>
    <w:multiLevelType w:val="hybridMultilevel"/>
    <w:tmpl w:val="D8E0B4B4"/>
    <w:lvl w:ilvl="0" w:tplc="DC36805C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25C63A6"/>
    <w:multiLevelType w:val="hybridMultilevel"/>
    <w:tmpl w:val="4B440658"/>
    <w:lvl w:ilvl="0" w:tplc="0410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48E4140C"/>
    <w:multiLevelType w:val="hybridMultilevel"/>
    <w:tmpl w:val="8270936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34C74A6"/>
    <w:multiLevelType w:val="hybridMultilevel"/>
    <w:tmpl w:val="85FC85DE"/>
    <w:lvl w:ilvl="0" w:tplc="1740706E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38989795">
    <w:abstractNumId w:val="3"/>
  </w:num>
  <w:num w:numId="2" w16cid:durableId="2002928683">
    <w:abstractNumId w:val="0"/>
  </w:num>
  <w:num w:numId="3" w16cid:durableId="1706901147">
    <w:abstractNumId w:val="4"/>
  </w:num>
  <w:num w:numId="4" w16cid:durableId="901797903">
    <w:abstractNumId w:val="1"/>
  </w:num>
  <w:num w:numId="5" w16cid:durableId="39474112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7"/>
  <w:proofState w:spelling="clean" w:grammar="clean"/>
  <w:attachedTemplate r:id="rId1"/>
  <w:defaultTabStop w:val="720"/>
  <w:hyphenationZone w:val="283"/>
  <w:drawingGridHorizontalSpacing w:val="12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4F59"/>
    <w:rsid w:val="000020CB"/>
    <w:rsid w:val="00003D94"/>
    <w:rsid w:val="00003DF5"/>
    <w:rsid w:val="000041EF"/>
    <w:rsid w:val="0000445F"/>
    <w:rsid w:val="00006195"/>
    <w:rsid w:val="000063BA"/>
    <w:rsid w:val="00006B2F"/>
    <w:rsid w:val="00007200"/>
    <w:rsid w:val="00010EB6"/>
    <w:rsid w:val="0001120D"/>
    <w:rsid w:val="000115A8"/>
    <w:rsid w:val="000127E4"/>
    <w:rsid w:val="00013B46"/>
    <w:rsid w:val="00016A63"/>
    <w:rsid w:val="0002005A"/>
    <w:rsid w:val="00020B69"/>
    <w:rsid w:val="000227C2"/>
    <w:rsid w:val="00022863"/>
    <w:rsid w:val="000228BD"/>
    <w:rsid w:val="00022CCF"/>
    <w:rsid w:val="0002336C"/>
    <w:rsid w:val="00023AAD"/>
    <w:rsid w:val="0002482E"/>
    <w:rsid w:val="00026002"/>
    <w:rsid w:val="0002642C"/>
    <w:rsid w:val="00026B57"/>
    <w:rsid w:val="00027294"/>
    <w:rsid w:val="000273BE"/>
    <w:rsid w:val="000310A6"/>
    <w:rsid w:val="00031486"/>
    <w:rsid w:val="00031643"/>
    <w:rsid w:val="00031C73"/>
    <w:rsid w:val="00032B75"/>
    <w:rsid w:val="00034433"/>
    <w:rsid w:val="00035257"/>
    <w:rsid w:val="000354D0"/>
    <w:rsid w:val="00036749"/>
    <w:rsid w:val="000367BB"/>
    <w:rsid w:val="00036B28"/>
    <w:rsid w:val="00037CFC"/>
    <w:rsid w:val="00040425"/>
    <w:rsid w:val="000407DA"/>
    <w:rsid w:val="000415C5"/>
    <w:rsid w:val="000439A7"/>
    <w:rsid w:val="00044D09"/>
    <w:rsid w:val="000454F8"/>
    <w:rsid w:val="0004612D"/>
    <w:rsid w:val="0004726B"/>
    <w:rsid w:val="000477C0"/>
    <w:rsid w:val="00050324"/>
    <w:rsid w:val="000514C5"/>
    <w:rsid w:val="000516B7"/>
    <w:rsid w:val="00051CA2"/>
    <w:rsid w:val="00051CE1"/>
    <w:rsid w:val="00052C42"/>
    <w:rsid w:val="000541BC"/>
    <w:rsid w:val="00054C28"/>
    <w:rsid w:val="00055360"/>
    <w:rsid w:val="00056EB5"/>
    <w:rsid w:val="00057503"/>
    <w:rsid w:val="00057CB1"/>
    <w:rsid w:val="000614BA"/>
    <w:rsid w:val="0006327D"/>
    <w:rsid w:val="00063800"/>
    <w:rsid w:val="00063AF7"/>
    <w:rsid w:val="00064C19"/>
    <w:rsid w:val="00065569"/>
    <w:rsid w:val="000660F7"/>
    <w:rsid w:val="000667ED"/>
    <w:rsid w:val="00067138"/>
    <w:rsid w:val="00070762"/>
    <w:rsid w:val="00070959"/>
    <w:rsid w:val="00070F7E"/>
    <w:rsid w:val="00071D1C"/>
    <w:rsid w:val="00073BD3"/>
    <w:rsid w:val="000740F7"/>
    <w:rsid w:val="00076A47"/>
    <w:rsid w:val="00077574"/>
    <w:rsid w:val="000801BC"/>
    <w:rsid w:val="00080895"/>
    <w:rsid w:val="00082BBD"/>
    <w:rsid w:val="00082D9E"/>
    <w:rsid w:val="00082DDB"/>
    <w:rsid w:val="00082F78"/>
    <w:rsid w:val="00083D0B"/>
    <w:rsid w:val="000841C0"/>
    <w:rsid w:val="00084BE8"/>
    <w:rsid w:val="0008506B"/>
    <w:rsid w:val="000853CA"/>
    <w:rsid w:val="000858C3"/>
    <w:rsid w:val="00085DA0"/>
    <w:rsid w:val="00086A37"/>
    <w:rsid w:val="00090265"/>
    <w:rsid w:val="00090E76"/>
    <w:rsid w:val="000919BA"/>
    <w:rsid w:val="000936FD"/>
    <w:rsid w:val="00093CCC"/>
    <w:rsid w:val="0009533D"/>
    <w:rsid w:val="00095C38"/>
    <w:rsid w:val="00096FB0"/>
    <w:rsid w:val="00097D10"/>
    <w:rsid w:val="00097DBA"/>
    <w:rsid w:val="00097E06"/>
    <w:rsid w:val="000A0150"/>
    <w:rsid w:val="000A068A"/>
    <w:rsid w:val="000A0C0D"/>
    <w:rsid w:val="000A0E45"/>
    <w:rsid w:val="000A1C6B"/>
    <w:rsid w:val="000A318D"/>
    <w:rsid w:val="000A320C"/>
    <w:rsid w:val="000A4A2B"/>
    <w:rsid w:val="000A5BC8"/>
    <w:rsid w:val="000A7CCC"/>
    <w:rsid w:val="000B054F"/>
    <w:rsid w:val="000B1DE7"/>
    <w:rsid w:val="000B3528"/>
    <w:rsid w:val="000B36A7"/>
    <w:rsid w:val="000B45B1"/>
    <w:rsid w:val="000B4697"/>
    <w:rsid w:val="000B4766"/>
    <w:rsid w:val="000B47A7"/>
    <w:rsid w:val="000B4A29"/>
    <w:rsid w:val="000B532C"/>
    <w:rsid w:val="000B5ECD"/>
    <w:rsid w:val="000B7A1A"/>
    <w:rsid w:val="000C1291"/>
    <w:rsid w:val="000C15FD"/>
    <w:rsid w:val="000C1666"/>
    <w:rsid w:val="000C20D4"/>
    <w:rsid w:val="000C24DC"/>
    <w:rsid w:val="000C2604"/>
    <w:rsid w:val="000C38A2"/>
    <w:rsid w:val="000C4C7A"/>
    <w:rsid w:val="000C5B37"/>
    <w:rsid w:val="000C6787"/>
    <w:rsid w:val="000D140F"/>
    <w:rsid w:val="000D190B"/>
    <w:rsid w:val="000D39E6"/>
    <w:rsid w:val="000D3DA0"/>
    <w:rsid w:val="000D4A5A"/>
    <w:rsid w:val="000D65F1"/>
    <w:rsid w:val="000D7C8C"/>
    <w:rsid w:val="000E0159"/>
    <w:rsid w:val="000E02A3"/>
    <w:rsid w:val="000E03F4"/>
    <w:rsid w:val="000E1131"/>
    <w:rsid w:val="000E11D7"/>
    <w:rsid w:val="000E1668"/>
    <w:rsid w:val="000E1B84"/>
    <w:rsid w:val="000E2363"/>
    <w:rsid w:val="000E2C3E"/>
    <w:rsid w:val="000E4D35"/>
    <w:rsid w:val="000E522D"/>
    <w:rsid w:val="000E5CA5"/>
    <w:rsid w:val="000E63C9"/>
    <w:rsid w:val="000E6426"/>
    <w:rsid w:val="000E6C65"/>
    <w:rsid w:val="000E7844"/>
    <w:rsid w:val="000E7C76"/>
    <w:rsid w:val="000F0875"/>
    <w:rsid w:val="000F0C96"/>
    <w:rsid w:val="000F0DD2"/>
    <w:rsid w:val="000F4699"/>
    <w:rsid w:val="000F4700"/>
    <w:rsid w:val="000F51B6"/>
    <w:rsid w:val="000F656C"/>
    <w:rsid w:val="000F736B"/>
    <w:rsid w:val="000F76CE"/>
    <w:rsid w:val="000F7BBB"/>
    <w:rsid w:val="0010073A"/>
    <w:rsid w:val="0010162E"/>
    <w:rsid w:val="00101AAB"/>
    <w:rsid w:val="00101DBB"/>
    <w:rsid w:val="00102272"/>
    <w:rsid w:val="001036A9"/>
    <w:rsid w:val="00103BC4"/>
    <w:rsid w:val="00103DEF"/>
    <w:rsid w:val="00104D1C"/>
    <w:rsid w:val="00105595"/>
    <w:rsid w:val="00105B2D"/>
    <w:rsid w:val="00106638"/>
    <w:rsid w:val="001067AB"/>
    <w:rsid w:val="00106B76"/>
    <w:rsid w:val="0010732A"/>
    <w:rsid w:val="00110773"/>
    <w:rsid w:val="00110FCB"/>
    <w:rsid w:val="00111A5E"/>
    <w:rsid w:val="00112210"/>
    <w:rsid w:val="001124D4"/>
    <w:rsid w:val="001135CC"/>
    <w:rsid w:val="00113B03"/>
    <w:rsid w:val="00114C4C"/>
    <w:rsid w:val="00115526"/>
    <w:rsid w:val="00115F59"/>
    <w:rsid w:val="001165FF"/>
    <w:rsid w:val="00120DD5"/>
    <w:rsid w:val="00120F42"/>
    <w:rsid w:val="001215DD"/>
    <w:rsid w:val="00123056"/>
    <w:rsid w:val="00123136"/>
    <w:rsid w:val="0012337E"/>
    <w:rsid w:val="00123B5B"/>
    <w:rsid w:val="00123DAB"/>
    <w:rsid w:val="001258FA"/>
    <w:rsid w:val="001271DB"/>
    <w:rsid w:val="00127692"/>
    <w:rsid w:val="00130181"/>
    <w:rsid w:val="00130734"/>
    <w:rsid w:val="00130E9D"/>
    <w:rsid w:val="00131435"/>
    <w:rsid w:val="001317F7"/>
    <w:rsid w:val="00131843"/>
    <w:rsid w:val="001318FB"/>
    <w:rsid w:val="00133104"/>
    <w:rsid w:val="001337E0"/>
    <w:rsid w:val="00133EB7"/>
    <w:rsid w:val="00135A38"/>
    <w:rsid w:val="00136A27"/>
    <w:rsid w:val="00136B96"/>
    <w:rsid w:val="001372A2"/>
    <w:rsid w:val="001376F2"/>
    <w:rsid w:val="00137E22"/>
    <w:rsid w:val="0014058D"/>
    <w:rsid w:val="00140AB2"/>
    <w:rsid w:val="001419BB"/>
    <w:rsid w:val="001425AB"/>
    <w:rsid w:val="001427C5"/>
    <w:rsid w:val="00142D40"/>
    <w:rsid w:val="00142DE6"/>
    <w:rsid w:val="001455FF"/>
    <w:rsid w:val="00145AC1"/>
    <w:rsid w:val="00145C8A"/>
    <w:rsid w:val="00147808"/>
    <w:rsid w:val="00147A90"/>
    <w:rsid w:val="00147C25"/>
    <w:rsid w:val="00150A6D"/>
    <w:rsid w:val="00150DAF"/>
    <w:rsid w:val="00151868"/>
    <w:rsid w:val="00151F47"/>
    <w:rsid w:val="00152A2C"/>
    <w:rsid w:val="00153B40"/>
    <w:rsid w:val="00153C9C"/>
    <w:rsid w:val="001540FF"/>
    <w:rsid w:val="001542EE"/>
    <w:rsid w:val="00154F9C"/>
    <w:rsid w:val="001552CF"/>
    <w:rsid w:val="0015535B"/>
    <w:rsid w:val="00155422"/>
    <w:rsid w:val="00157857"/>
    <w:rsid w:val="00160FC8"/>
    <w:rsid w:val="001627E7"/>
    <w:rsid w:val="001637E6"/>
    <w:rsid w:val="00163F02"/>
    <w:rsid w:val="00165A70"/>
    <w:rsid w:val="0016646F"/>
    <w:rsid w:val="00166840"/>
    <w:rsid w:val="001673FD"/>
    <w:rsid w:val="00167648"/>
    <w:rsid w:val="00167DB4"/>
    <w:rsid w:val="0017122F"/>
    <w:rsid w:val="00172FCA"/>
    <w:rsid w:val="0017340E"/>
    <w:rsid w:val="00173B00"/>
    <w:rsid w:val="00173FED"/>
    <w:rsid w:val="00174D7C"/>
    <w:rsid w:val="00174EC3"/>
    <w:rsid w:val="00175E86"/>
    <w:rsid w:val="00176555"/>
    <w:rsid w:val="00176D7F"/>
    <w:rsid w:val="001800DE"/>
    <w:rsid w:val="00181DBA"/>
    <w:rsid w:val="00181E66"/>
    <w:rsid w:val="00182077"/>
    <w:rsid w:val="00183973"/>
    <w:rsid w:val="00183BB8"/>
    <w:rsid w:val="0018408A"/>
    <w:rsid w:val="001847BC"/>
    <w:rsid w:val="00184BC6"/>
    <w:rsid w:val="00185282"/>
    <w:rsid w:val="0018568E"/>
    <w:rsid w:val="00185B35"/>
    <w:rsid w:val="00187C6C"/>
    <w:rsid w:val="00191BBF"/>
    <w:rsid w:val="0019464F"/>
    <w:rsid w:val="001965AF"/>
    <w:rsid w:val="00196C36"/>
    <w:rsid w:val="00197ED9"/>
    <w:rsid w:val="001A1A71"/>
    <w:rsid w:val="001A3416"/>
    <w:rsid w:val="001A3486"/>
    <w:rsid w:val="001A39DB"/>
    <w:rsid w:val="001A4709"/>
    <w:rsid w:val="001A47E6"/>
    <w:rsid w:val="001A5D07"/>
    <w:rsid w:val="001A63CE"/>
    <w:rsid w:val="001A79AB"/>
    <w:rsid w:val="001B085B"/>
    <w:rsid w:val="001B0C22"/>
    <w:rsid w:val="001B20F0"/>
    <w:rsid w:val="001B2594"/>
    <w:rsid w:val="001B38CD"/>
    <w:rsid w:val="001C0E85"/>
    <w:rsid w:val="001C11E5"/>
    <w:rsid w:val="001C199B"/>
    <w:rsid w:val="001C1B8C"/>
    <w:rsid w:val="001C2420"/>
    <w:rsid w:val="001C59BD"/>
    <w:rsid w:val="001C69B4"/>
    <w:rsid w:val="001C7312"/>
    <w:rsid w:val="001C750F"/>
    <w:rsid w:val="001D0999"/>
    <w:rsid w:val="001D0C58"/>
    <w:rsid w:val="001D19F5"/>
    <w:rsid w:val="001D237C"/>
    <w:rsid w:val="001D31A0"/>
    <w:rsid w:val="001D5114"/>
    <w:rsid w:val="001D5D13"/>
    <w:rsid w:val="001D6199"/>
    <w:rsid w:val="001D7B26"/>
    <w:rsid w:val="001D7BD3"/>
    <w:rsid w:val="001E1E04"/>
    <w:rsid w:val="001E29CB"/>
    <w:rsid w:val="001E37DC"/>
    <w:rsid w:val="001E3C31"/>
    <w:rsid w:val="001E3D81"/>
    <w:rsid w:val="001E5023"/>
    <w:rsid w:val="001E64A6"/>
    <w:rsid w:val="001E6ECE"/>
    <w:rsid w:val="001E6F72"/>
    <w:rsid w:val="001E70EB"/>
    <w:rsid w:val="001E755E"/>
    <w:rsid w:val="001F04BC"/>
    <w:rsid w:val="001F0D57"/>
    <w:rsid w:val="001F18E6"/>
    <w:rsid w:val="001F20CC"/>
    <w:rsid w:val="001F272D"/>
    <w:rsid w:val="001F2795"/>
    <w:rsid w:val="001F2BC8"/>
    <w:rsid w:val="001F362F"/>
    <w:rsid w:val="001F3DB9"/>
    <w:rsid w:val="001F4729"/>
    <w:rsid w:val="001F49A6"/>
    <w:rsid w:val="001F4EA3"/>
    <w:rsid w:val="001F4EA5"/>
    <w:rsid w:val="001F5033"/>
    <w:rsid w:val="001F5F6B"/>
    <w:rsid w:val="001F77CA"/>
    <w:rsid w:val="00200D5C"/>
    <w:rsid w:val="00201933"/>
    <w:rsid w:val="00201CDF"/>
    <w:rsid w:val="00202837"/>
    <w:rsid w:val="00204332"/>
    <w:rsid w:val="00205973"/>
    <w:rsid w:val="00205E86"/>
    <w:rsid w:val="0020703E"/>
    <w:rsid w:val="00207491"/>
    <w:rsid w:val="002109FB"/>
    <w:rsid w:val="00211262"/>
    <w:rsid w:val="00211801"/>
    <w:rsid w:val="0021229C"/>
    <w:rsid w:val="00213405"/>
    <w:rsid w:val="0021367C"/>
    <w:rsid w:val="00214088"/>
    <w:rsid w:val="002156B5"/>
    <w:rsid w:val="00215F31"/>
    <w:rsid w:val="00216CA5"/>
    <w:rsid w:val="00217EFB"/>
    <w:rsid w:val="002206B6"/>
    <w:rsid w:val="00220871"/>
    <w:rsid w:val="00220B75"/>
    <w:rsid w:val="0022140C"/>
    <w:rsid w:val="00222ECD"/>
    <w:rsid w:val="00223DF3"/>
    <w:rsid w:val="00223F4F"/>
    <w:rsid w:val="002251B2"/>
    <w:rsid w:val="00225624"/>
    <w:rsid w:val="00226210"/>
    <w:rsid w:val="00227A8B"/>
    <w:rsid w:val="002305FA"/>
    <w:rsid w:val="00230B57"/>
    <w:rsid w:val="00231EFD"/>
    <w:rsid w:val="002320A7"/>
    <w:rsid w:val="00232EFA"/>
    <w:rsid w:val="00234998"/>
    <w:rsid w:val="002349BE"/>
    <w:rsid w:val="002359D1"/>
    <w:rsid w:val="00235A6C"/>
    <w:rsid w:val="00235F03"/>
    <w:rsid w:val="0023646F"/>
    <w:rsid w:val="002370EF"/>
    <w:rsid w:val="0023715F"/>
    <w:rsid w:val="0023754B"/>
    <w:rsid w:val="00237B16"/>
    <w:rsid w:val="00237B88"/>
    <w:rsid w:val="0024244A"/>
    <w:rsid w:val="00243D6B"/>
    <w:rsid w:val="00243EBC"/>
    <w:rsid w:val="00243EE1"/>
    <w:rsid w:val="00246A35"/>
    <w:rsid w:val="00247EBE"/>
    <w:rsid w:val="002534B4"/>
    <w:rsid w:val="002536D7"/>
    <w:rsid w:val="00254EB7"/>
    <w:rsid w:val="00255DD0"/>
    <w:rsid w:val="00256199"/>
    <w:rsid w:val="002561B4"/>
    <w:rsid w:val="002572AA"/>
    <w:rsid w:val="00257FB6"/>
    <w:rsid w:val="00260DCB"/>
    <w:rsid w:val="002614BA"/>
    <w:rsid w:val="00262E4B"/>
    <w:rsid w:val="0026336F"/>
    <w:rsid w:val="0026338A"/>
    <w:rsid w:val="00263BDE"/>
    <w:rsid w:val="0026466A"/>
    <w:rsid w:val="00265C6E"/>
    <w:rsid w:val="002662B2"/>
    <w:rsid w:val="002672E2"/>
    <w:rsid w:val="00267723"/>
    <w:rsid w:val="00267AEF"/>
    <w:rsid w:val="00267BE0"/>
    <w:rsid w:val="002703ED"/>
    <w:rsid w:val="00270E94"/>
    <w:rsid w:val="0027129E"/>
    <w:rsid w:val="002725D6"/>
    <w:rsid w:val="00272C34"/>
    <w:rsid w:val="0027307D"/>
    <w:rsid w:val="00274474"/>
    <w:rsid w:val="00274C22"/>
    <w:rsid w:val="00274CF1"/>
    <w:rsid w:val="00274F73"/>
    <w:rsid w:val="002770F1"/>
    <w:rsid w:val="002771DF"/>
    <w:rsid w:val="00277665"/>
    <w:rsid w:val="00280AAF"/>
    <w:rsid w:val="00281CCC"/>
    <w:rsid w:val="00282B16"/>
    <w:rsid w:val="002833D5"/>
    <w:rsid w:val="00283BBF"/>
    <w:rsid w:val="00284348"/>
    <w:rsid w:val="00284C7F"/>
    <w:rsid w:val="002865F7"/>
    <w:rsid w:val="0028674F"/>
    <w:rsid w:val="0028730E"/>
    <w:rsid w:val="0028771C"/>
    <w:rsid w:val="00293156"/>
    <w:rsid w:val="0029326B"/>
    <w:rsid w:val="002932CD"/>
    <w:rsid w:val="00294E98"/>
    <w:rsid w:val="00295B8E"/>
    <w:rsid w:val="0029630F"/>
    <w:rsid w:val="00296805"/>
    <w:rsid w:val="00296D62"/>
    <w:rsid w:val="00297B2E"/>
    <w:rsid w:val="002A1ACB"/>
    <w:rsid w:val="002A1B53"/>
    <w:rsid w:val="002A2FD5"/>
    <w:rsid w:val="002A319A"/>
    <w:rsid w:val="002A4370"/>
    <w:rsid w:val="002A4D5C"/>
    <w:rsid w:val="002A605D"/>
    <w:rsid w:val="002A6096"/>
    <w:rsid w:val="002A6BE8"/>
    <w:rsid w:val="002B0F2A"/>
    <w:rsid w:val="002B1A1D"/>
    <w:rsid w:val="002B5174"/>
    <w:rsid w:val="002B593B"/>
    <w:rsid w:val="002B66A9"/>
    <w:rsid w:val="002B799C"/>
    <w:rsid w:val="002B7B75"/>
    <w:rsid w:val="002C1046"/>
    <w:rsid w:val="002C1A89"/>
    <w:rsid w:val="002C226E"/>
    <w:rsid w:val="002C31CF"/>
    <w:rsid w:val="002C383D"/>
    <w:rsid w:val="002C3D31"/>
    <w:rsid w:val="002C4731"/>
    <w:rsid w:val="002C47CF"/>
    <w:rsid w:val="002C4A1A"/>
    <w:rsid w:val="002C53EF"/>
    <w:rsid w:val="002C6889"/>
    <w:rsid w:val="002C6F5D"/>
    <w:rsid w:val="002C76F6"/>
    <w:rsid w:val="002C7FAB"/>
    <w:rsid w:val="002D04A6"/>
    <w:rsid w:val="002D1202"/>
    <w:rsid w:val="002D1D39"/>
    <w:rsid w:val="002D305E"/>
    <w:rsid w:val="002D3DD7"/>
    <w:rsid w:val="002D5668"/>
    <w:rsid w:val="002D5F19"/>
    <w:rsid w:val="002D6AC9"/>
    <w:rsid w:val="002D750E"/>
    <w:rsid w:val="002D7ACC"/>
    <w:rsid w:val="002E0045"/>
    <w:rsid w:val="002E1665"/>
    <w:rsid w:val="002E1976"/>
    <w:rsid w:val="002E1AF8"/>
    <w:rsid w:val="002E4207"/>
    <w:rsid w:val="002E4F63"/>
    <w:rsid w:val="002E5AEB"/>
    <w:rsid w:val="002E6351"/>
    <w:rsid w:val="002E6A56"/>
    <w:rsid w:val="002E7661"/>
    <w:rsid w:val="002F1547"/>
    <w:rsid w:val="002F45BD"/>
    <w:rsid w:val="002F4B31"/>
    <w:rsid w:val="002F51F5"/>
    <w:rsid w:val="002F5754"/>
    <w:rsid w:val="002F5B76"/>
    <w:rsid w:val="002F6137"/>
    <w:rsid w:val="002F6F33"/>
    <w:rsid w:val="003008D9"/>
    <w:rsid w:val="00302B80"/>
    <w:rsid w:val="003038CE"/>
    <w:rsid w:val="00303D12"/>
    <w:rsid w:val="0030450C"/>
    <w:rsid w:val="00304BCD"/>
    <w:rsid w:val="00304DB0"/>
    <w:rsid w:val="00305090"/>
    <w:rsid w:val="00305220"/>
    <w:rsid w:val="0030641D"/>
    <w:rsid w:val="003107CB"/>
    <w:rsid w:val="00310C16"/>
    <w:rsid w:val="00311632"/>
    <w:rsid w:val="00312137"/>
    <w:rsid w:val="0031216E"/>
    <w:rsid w:val="00312985"/>
    <w:rsid w:val="00313291"/>
    <w:rsid w:val="0031456B"/>
    <w:rsid w:val="00314FC3"/>
    <w:rsid w:val="003153AE"/>
    <w:rsid w:val="00315BC2"/>
    <w:rsid w:val="00316783"/>
    <w:rsid w:val="00322D26"/>
    <w:rsid w:val="00324947"/>
    <w:rsid w:val="00324997"/>
    <w:rsid w:val="00324B14"/>
    <w:rsid w:val="003268CB"/>
    <w:rsid w:val="00327AEC"/>
    <w:rsid w:val="00330359"/>
    <w:rsid w:val="003319FD"/>
    <w:rsid w:val="00332285"/>
    <w:rsid w:val="0033291B"/>
    <w:rsid w:val="003330FE"/>
    <w:rsid w:val="00333A5D"/>
    <w:rsid w:val="00334195"/>
    <w:rsid w:val="00334221"/>
    <w:rsid w:val="00334532"/>
    <w:rsid w:val="00334C5F"/>
    <w:rsid w:val="0033541C"/>
    <w:rsid w:val="003357CD"/>
    <w:rsid w:val="0033621D"/>
    <w:rsid w:val="00336C36"/>
    <w:rsid w:val="0033707A"/>
    <w:rsid w:val="0033762F"/>
    <w:rsid w:val="00337653"/>
    <w:rsid w:val="00337AE9"/>
    <w:rsid w:val="00337BB0"/>
    <w:rsid w:val="00340D1A"/>
    <w:rsid w:val="0034118B"/>
    <w:rsid w:val="00341F19"/>
    <w:rsid w:val="0034288B"/>
    <w:rsid w:val="00342FCE"/>
    <w:rsid w:val="00343B27"/>
    <w:rsid w:val="00343E32"/>
    <w:rsid w:val="00344436"/>
    <w:rsid w:val="003456D2"/>
    <w:rsid w:val="0035118E"/>
    <w:rsid w:val="00351A14"/>
    <w:rsid w:val="00354712"/>
    <w:rsid w:val="00355CF5"/>
    <w:rsid w:val="0035623C"/>
    <w:rsid w:val="003569CA"/>
    <w:rsid w:val="00356B84"/>
    <w:rsid w:val="00356FDB"/>
    <w:rsid w:val="00357C56"/>
    <w:rsid w:val="00360494"/>
    <w:rsid w:val="00360832"/>
    <w:rsid w:val="003610A1"/>
    <w:rsid w:val="0036171B"/>
    <w:rsid w:val="00363253"/>
    <w:rsid w:val="00363770"/>
    <w:rsid w:val="00363B18"/>
    <w:rsid w:val="00363B80"/>
    <w:rsid w:val="00364D60"/>
    <w:rsid w:val="00365283"/>
    <w:rsid w:val="0036576E"/>
    <w:rsid w:val="003667AC"/>
    <w:rsid w:val="00366C7E"/>
    <w:rsid w:val="003679F7"/>
    <w:rsid w:val="00367DE4"/>
    <w:rsid w:val="00370028"/>
    <w:rsid w:val="003701C3"/>
    <w:rsid w:val="00371592"/>
    <w:rsid w:val="0037301D"/>
    <w:rsid w:val="00373198"/>
    <w:rsid w:val="00373462"/>
    <w:rsid w:val="00373891"/>
    <w:rsid w:val="00375466"/>
    <w:rsid w:val="003758C6"/>
    <w:rsid w:val="0037606B"/>
    <w:rsid w:val="00376D48"/>
    <w:rsid w:val="00377F5E"/>
    <w:rsid w:val="00380445"/>
    <w:rsid w:val="00380699"/>
    <w:rsid w:val="00382C77"/>
    <w:rsid w:val="00382F1F"/>
    <w:rsid w:val="003839AE"/>
    <w:rsid w:val="00384EA3"/>
    <w:rsid w:val="00385B32"/>
    <w:rsid w:val="00391498"/>
    <w:rsid w:val="00393368"/>
    <w:rsid w:val="003933CE"/>
    <w:rsid w:val="003937DD"/>
    <w:rsid w:val="00393B56"/>
    <w:rsid w:val="00394123"/>
    <w:rsid w:val="00395242"/>
    <w:rsid w:val="00395609"/>
    <w:rsid w:val="00395C9D"/>
    <w:rsid w:val="0039684E"/>
    <w:rsid w:val="003A11FC"/>
    <w:rsid w:val="003A172D"/>
    <w:rsid w:val="003A2C9E"/>
    <w:rsid w:val="003A39A1"/>
    <w:rsid w:val="003A3A78"/>
    <w:rsid w:val="003A438C"/>
    <w:rsid w:val="003A5AC2"/>
    <w:rsid w:val="003A60C1"/>
    <w:rsid w:val="003A64C8"/>
    <w:rsid w:val="003A77FB"/>
    <w:rsid w:val="003B12B5"/>
    <w:rsid w:val="003B1610"/>
    <w:rsid w:val="003B217F"/>
    <w:rsid w:val="003B3164"/>
    <w:rsid w:val="003B4C89"/>
    <w:rsid w:val="003B5AF2"/>
    <w:rsid w:val="003B5B28"/>
    <w:rsid w:val="003B5B80"/>
    <w:rsid w:val="003B67C3"/>
    <w:rsid w:val="003B6AF1"/>
    <w:rsid w:val="003B752D"/>
    <w:rsid w:val="003B7FFE"/>
    <w:rsid w:val="003C1C87"/>
    <w:rsid w:val="003C2191"/>
    <w:rsid w:val="003C35CC"/>
    <w:rsid w:val="003C467D"/>
    <w:rsid w:val="003C50A7"/>
    <w:rsid w:val="003C53D9"/>
    <w:rsid w:val="003C7CC3"/>
    <w:rsid w:val="003D01A0"/>
    <w:rsid w:val="003D0974"/>
    <w:rsid w:val="003D3863"/>
    <w:rsid w:val="003D3A92"/>
    <w:rsid w:val="003D4087"/>
    <w:rsid w:val="003D4191"/>
    <w:rsid w:val="003D499D"/>
    <w:rsid w:val="003D5A0A"/>
    <w:rsid w:val="003E1333"/>
    <w:rsid w:val="003E14F9"/>
    <w:rsid w:val="003E2491"/>
    <w:rsid w:val="003E48B9"/>
    <w:rsid w:val="003E5FD3"/>
    <w:rsid w:val="003E6DDC"/>
    <w:rsid w:val="003F02EB"/>
    <w:rsid w:val="003F07D4"/>
    <w:rsid w:val="003F176D"/>
    <w:rsid w:val="003F2247"/>
    <w:rsid w:val="003F2925"/>
    <w:rsid w:val="003F2B53"/>
    <w:rsid w:val="003F4003"/>
    <w:rsid w:val="003F50A1"/>
    <w:rsid w:val="003F5206"/>
    <w:rsid w:val="003F5B74"/>
    <w:rsid w:val="003F74CE"/>
    <w:rsid w:val="003F7915"/>
    <w:rsid w:val="003F7F99"/>
    <w:rsid w:val="004002A4"/>
    <w:rsid w:val="0040056E"/>
    <w:rsid w:val="004032D1"/>
    <w:rsid w:val="00403FC0"/>
    <w:rsid w:val="00405490"/>
    <w:rsid w:val="004058D9"/>
    <w:rsid w:val="00405D95"/>
    <w:rsid w:val="00406423"/>
    <w:rsid w:val="00407A93"/>
    <w:rsid w:val="00410B50"/>
    <w:rsid w:val="00410C25"/>
    <w:rsid w:val="004110DE"/>
    <w:rsid w:val="00412A6E"/>
    <w:rsid w:val="00413691"/>
    <w:rsid w:val="00417269"/>
    <w:rsid w:val="00417F02"/>
    <w:rsid w:val="00420F92"/>
    <w:rsid w:val="00421159"/>
    <w:rsid w:val="00421C2E"/>
    <w:rsid w:val="004220B7"/>
    <w:rsid w:val="00423A4D"/>
    <w:rsid w:val="004254D0"/>
    <w:rsid w:val="004254EE"/>
    <w:rsid w:val="00426330"/>
    <w:rsid w:val="00426524"/>
    <w:rsid w:val="00427423"/>
    <w:rsid w:val="00427778"/>
    <w:rsid w:val="00430496"/>
    <w:rsid w:val="00430D8A"/>
    <w:rsid w:val="0043132D"/>
    <w:rsid w:val="00431BA4"/>
    <w:rsid w:val="004328DF"/>
    <w:rsid w:val="00433D1C"/>
    <w:rsid w:val="00434671"/>
    <w:rsid w:val="00434B7F"/>
    <w:rsid w:val="00436C6C"/>
    <w:rsid w:val="0044085A"/>
    <w:rsid w:val="004411C9"/>
    <w:rsid w:val="0044138E"/>
    <w:rsid w:val="00441445"/>
    <w:rsid w:val="004420F9"/>
    <w:rsid w:val="004426A1"/>
    <w:rsid w:val="00442AD6"/>
    <w:rsid w:val="00442C59"/>
    <w:rsid w:val="0044384D"/>
    <w:rsid w:val="00444023"/>
    <w:rsid w:val="00444102"/>
    <w:rsid w:val="00444A21"/>
    <w:rsid w:val="00444F4E"/>
    <w:rsid w:val="00447978"/>
    <w:rsid w:val="00447E24"/>
    <w:rsid w:val="004509D2"/>
    <w:rsid w:val="00451D26"/>
    <w:rsid w:val="00452285"/>
    <w:rsid w:val="0045454B"/>
    <w:rsid w:val="00454F39"/>
    <w:rsid w:val="0045550A"/>
    <w:rsid w:val="00455ED1"/>
    <w:rsid w:val="004560DA"/>
    <w:rsid w:val="0045705E"/>
    <w:rsid w:val="004600A2"/>
    <w:rsid w:val="004602BB"/>
    <w:rsid w:val="00460AD5"/>
    <w:rsid w:val="00460C73"/>
    <w:rsid w:val="00463497"/>
    <w:rsid w:val="00465354"/>
    <w:rsid w:val="00465405"/>
    <w:rsid w:val="004656D0"/>
    <w:rsid w:val="004675C0"/>
    <w:rsid w:val="00470628"/>
    <w:rsid w:val="00470E18"/>
    <w:rsid w:val="00471DC0"/>
    <w:rsid w:val="00473AEF"/>
    <w:rsid w:val="00474C07"/>
    <w:rsid w:val="00474D00"/>
    <w:rsid w:val="00476B04"/>
    <w:rsid w:val="0047756A"/>
    <w:rsid w:val="00480603"/>
    <w:rsid w:val="004806ED"/>
    <w:rsid w:val="00480756"/>
    <w:rsid w:val="0048410A"/>
    <w:rsid w:val="004842EE"/>
    <w:rsid w:val="00484ED8"/>
    <w:rsid w:val="00486322"/>
    <w:rsid w:val="00486D5E"/>
    <w:rsid w:val="00487C6C"/>
    <w:rsid w:val="00490B26"/>
    <w:rsid w:val="004918DE"/>
    <w:rsid w:val="00492B0F"/>
    <w:rsid w:val="00492C16"/>
    <w:rsid w:val="004933AD"/>
    <w:rsid w:val="0049450C"/>
    <w:rsid w:val="00494E8E"/>
    <w:rsid w:val="004952CA"/>
    <w:rsid w:val="004963BE"/>
    <w:rsid w:val="00496DA2"/>
    <w:rsid w:val="0049713C"/>
    <w:rsid w:val="004974A1"/>
    <w:rsid w:val="004974B9"/>
    <w:rsid w:val="00497936"/>
    <w:rsid w:val="004A075B"/>
    <w:rsid w:val="004A1550"/>
    <w:rsid w:val="004A1DB6"/>
    <w:rsid w:val="004A1E23"/>
    <w:rsid w:val="004A2763"/>
    <w:rsid w:val="004A2E03"/>
    <w:rsid w:val="004A43AE"/>
    <w:rsid w:val="004A4607"/>
    <w:rsid w:val="004A481F"/>
    <w:rsid w:val="004A4BEE"/>
    <w:rsid w:val="004A57E6"/>
    <w:rsid w:val="004A59D1"/>
    <w:rsid w:val="004A6778"/>
    <w:rsid w:val="004A73FC"/>
    <w:rsid w:val="004B08BC"/>
    <w:rsid w:val="004B0B3F"/>
    <w:rsid w:val="004B0E37"/>
    <w:rsid w:val="004B21A5"/>
    <w:rsid w:val="004B2891"/>
    <w:rsid w:val="004B2C1E"/>
    <w:rsid w:val="004B42B5"/>
    <w:rsid w:val="004B5CE8"/>
    <w:rsid w:val="004B75CC"/>
    <w:rsid w:val="004C1205"/>
    <w:rsid w:val="004C21FD"/>
    <w:rsid w:val="004C430D"/>
    <w:rsid w:val="004C5B1E"/>
    <w:rsid w:val="004D0268"/>
    <w:rsid w:val="004D1B41"/>
    <w:rsid w:val="004D1D81"/>
    <w:rsid w:val="004D2597"/>
    <w:rsid w:val="004D3CDC"/>
    <w:rsid w:val="004D3FC7"/>
    <w:rsid w:val="004D5FE8"/>
    <w:rsid w:val="004D6087"/>
    <w:rsid w:val="004D6190"/>
    <w:rsid w:val="004D6B01"/>
    <w:rsid w:val="004D7AE1"/>
    <w:rsid w:val="004E15FF"/>
    <w:rsid w:val="004E2098"/>
    <w:rsid w:val="004E2EC7"/>
    <w:rsid w:val="004E39F6"/>
    <w:rsid w:val="004E3A97"/>
    <w:rsid w:val="004E4CD1"/>
    <w:rsid w:val="004E50D1"/>
    <w:rsid w:val="004E59FC"/>
    <w:rsid w:val="004E660E"/>
    <w:rsid w:val="004E6C88"/>
    <w:rsid w:val="004E7922"/>
    <w:rsid w:val="004E7B64"/>
    <w:rsid w:val="004E7E41"/>
    <w:rsid w:val="004F013A"/>
    <w:rsid w:val="004F13E3"/>
    <w:rsid w:val="004F1C0D"/>
    <w:rsid w:val="004F54DF"/>
    <w:rsid w:val="004F5640"/>
    <w:rsid w:val="004F62D9"/>
    <w:rsid w:val="004F7587"/>
    <w:rsid w:val="0050355E"/>
    <w:rsid w:val="005037F0"/>
    <w:rsid w:val="00503D58"/>
    <w:rsid w:val="00505324"/>
    <w:rsid w:val="00506517"/>
    <w:rsid w:val="00506DA9"/>
    <w:rsid w:val="00507DDE"/>
    <w:rsid w:val="00511491"/>
    <w:rsid w:val="0051316F"/>
    <w:rsid w:val="00514331"/>
    <w:rsid w:val="00515A00"/>
    <w:rsid w:val="0051602F"/>
    <w:rsid w:val="00516A86"/>
    <w:rsid w:val="00517F52"/>
    <w:rsid w:val="00517FC7"/>
    <w:rsid w:val="00520245"/>
    <w:rsid w:val="0052056B"/>
    <w:rsid w:val="00520D96"/>
    <w:rsid w:val="00520E31"/>
    <w:rsid w:val="00521C64"/>
    <w:rsid w:val="00522A00"/>
    <w:rsid w:val="0052316B"/>
    <w:rsid w:val="00523203"/>
    <w:rsid w:val="00524C52"/>
    <w:rsid w:val="0052641D"/>
    <w:rsid w:val="00526FF3"/>
    <w:rsid w:val="005275F6"/>
    <w:rsid w:val="00527AC8"/>
    <w:rsid w:val="00531560"/>
    <w:rsid w:val="00531C9D"/>
    <w:rsid w:val="0053293F"/>
    <w:rsid w:val="00533DF7"/>
    <w:rsid w:val="00533DFD"/>
    <w:rsid w:val="00534C36"/>
    <w:rsid w:val="00534FFC"/>
    <w:rsid w:val="005357F4"/>
    <w:rsid w:val="00536DE5"/>
    <w:rsid w:val="005407C9"/>
    <w:rsid w:val="00541123"/>
    <w:rsid w:val="00541AB8"/>
    <w:rsid w:val="00542778"/>
    <w:rsid w:val="00544514"/>
    <w:rsid w:val="005455FE"/>
    <w:rsid w:val="00546A30"/>
    <w:rsid w:val="00546AD4"/>
    <w:rsid w:val="00547B5B"/>
    <w:rsid w:val="005507D5"/>
    <w:rsid w:val="00550C79"/>
    <w:rsid w:val="00551B59"/>
    <w:rsid w:val="005525B7"/>
    <w:rsid w:val="0055268A"/>
    <w:rsid w:val="00552B59"/>
    <w:rsid w:val="00553704"/>
    <w:rsid w:val="005537A0"/>
    <w:rsid w:val="00554610"/>
    <w:rsid w:val="00554B4C"/>
    <w:rsid w:val="00555144"/>
    <w:rsid w:val="00556D78"/>
    <w:rsid w:val="0056054E"/>
    <w:rsid w:val="00560D08"/>
    <w:rsid w:val="00561150"/>
    <w:rsid w:val="00561435"/>
    <w:rsid w:val="00561DDC"/>
    <w:rsid w:val="00563C6A"/>
    <w:rsid w:val="0056450E"/>
    <w:rsid w:val="005653EA"/>
    <w:rsid w:val="00566494"/>
    <w:rsid w:val="00567E05"/>
    <w:rsid w:val="005709A4"/>
    <w:rsid w:val="00571512"/>
    <w:rsid w:val="00571DBD"/>
    <w:rsid w:val="00572102"/>
    <w:rsid w:val="0057369D"/>
    <w:rsid w:val="005744D8"/>
    <w:rsid w:val="005748BB"/>
    <w:rsid w:val="00577A87"/>
    <w:rsid w:val="005812B2"/>
    <w:rsid w:val="00581B96"/>
    <w:rsid w:val="0058457B"/>
    <w:rsid w:val="00584F27"/>
    <w:rsid w:val="0058549D"/>
    <w:rsid w:val="00585626"/>
    <w:rsid w:val="00586A7C"/>
    <w:rsid w:val="00586CA9"/>
    <w:rsid w:val="00587DCD"/>
    <w:rsid w:val="00590196"/>
    <w:rsid w:val="005912B6"/>
    <w:rsid w:val="0059169B"/>
    <w:rsid w:val="0059238C"/>
    <w:rsid w:val="0059393F"/>
    <w:rsid w:val="00594CE0"/>
    <w:rsid w:val="0059526B"/>
    <w:rsid w:val="00596AAA"/>
    <w:rsid w:val="00597840"/>
    <w:rsid w:val="00597BF6"/>
    <w:rsid w:val="00597FDB"/>
    <w:rsid w:val="005A05B9"/>
    <w:rsid w:val="005A2850"/>
    <w:rsid w:val="005A29C8"/>
    <w:rsid w:val="005A40A5"/>
    <w:rsid w:val="005A4553"/>
    <w:rsid w:val="005A4890"/>
    <w:rsid w:val="005A4CBD"/>
    <w:rsid w:val="005A620F"/>
    <w:rsid w:val="005A6D51"/>
    <w:rsid w:val="005A6DEE"/>
    <w:rsid w:val="005A70B6"/>
    <w:rsid w:val="005A7361"/>
    <w:rsid w:val="005A7E68"/>
    <w:rsid w:val="005B0465"/>
    <w:rsid w:val="005B074B"/>
    <w:rsid w:val="005B1D3F"/>
    <w:rsid w:val="005B3CE1"/>
    <w:rsid w:val="005B4DB4"/>
    <w:rsid w:val="005B5046"/>
    <w:rsid w:val="005B58DA"/>
    <w:rsid w:val="005B5E24"/>
    <w:rsid w:val="005B5F46"/>
    <w:rsid w:val="005B6BEA"/>
    <w:rsid w:val="005C0B1A"/>
    <w:rsid w:val="005C0EBA"/>
    <w:rsid w:val="005C18A8"/>
    <w:rsid w:val="005C22F3"/>
    <w:rsid w:val="005C2D79"/>
    <w:rsid w:val="005C3DAD"/>
    <w:rsid w:val="005C4379"/>
    <w:rsid w:val="005C5CFF"/>
    <w:rsid w:val="005C71EF"/>
    <w:rsid w:val="005C722A"/>
    <w:rsid w:val="005C7306"/>
    <w:rsid w:val="005D0CA6"/>
    <w:rsid w:val="005D1449"/>
    <w:rsid w:val="005D3CAB"/>
    <w:rsid w:val="005D5148"/>
    <w:rsid w:val="005D5222"/>
    <w:rsid w:val="005D5268"/>
    <w:rsid w:val="005D5D3D"/>
    <w:rsid w:val="005D5EDB"/>
    <w:rsid w:val="005E1017"/>
    <w:rsid w:val="005E1858"/>
    <w:rsid w:val="005E18DA"/>
    <w:rsid w:val="005E1B7B"/>
    <w:rsid w:val="005E33DA"/>
    <w:rsid w:val="005E3EAC"/>
    <w:rsid w:val="005E42C9"/>
    <w:rsid w:val="005E5A75"/>
    <w:rsid w:val="005E688A"/>
    <w:rsid w:val="005E6BEC"/>
    <w:rsid w:val="005E7EDE"/>
    <w:rsid w:val="005F1BB0"/>
    <w:rsid w:val="005F284F"/>
    <w:rsid w:val="005F37AA"/>
    <w:rsid w:val="005F38FA"/>
    <w:rsid w:val="005F5A2F"/>
    <w:rsid w:val="005F6DE0"/>
    <w:rsid w:val="005F7119"/>
    <w:rsid w:val="005F764F"/>
    <w:rsid w:val="00601C16"/>
    <w:rsid w:val="00601CAE"/>
    <w:rsid w:val="00602743"/>
    <w:rsid w:val="00604D4C"/>
    <w:rsid w:val="00605ABE"/>
    <w:rsid w:val="0060607B"/>
    <w:rsid w:val="00606DC1"/>
    <w:rsid w:val="00607880"/>
    <w:rsid w:val="00610819"/>
    <w:rsid w:val="0061095B"/>
    <w:rsid w:val="006113A6"/>
    <w:rsid w:val="006114C5"/>
    <w:rsid w:val="00611FF4"/>
    <w:rsid w:val="00612AB8"/>
    <w:rsid w:val="006130C7"/>
    <w:rsid w:val="00614427"/>
    <w:rsid w:val="0061473E"/>
    <w:rsid w:val="00614A84"/>
    <w:rsid w:val="00615116"/>
    <w:rsid w:val="00616137"/>
    <w:rsid w:val="006166DB"/>
    <w:rsid w:val="0061673C"/>
    <w:rsid w:val="006168F8"/>
    <w:rsid w:val="00617027"/>
    <w:rsid w:val="00617340"/>
    <w:rsid w:val="00617915"/>
    <w:rsid w:val="00617A7C"/>
    <w:rsid w:val="00617A9F"/>
    <w:rsid w:val="00620A6A"/>
    <w:rsid w:val="006233E3"/>
    <w:rsid w:val="00623775"/>
    <w:rsid w:val="0062377F"/>
    <w:rsid w:val="00624360"/>
    <w:rsid w:val="00625783"/>
    <w:rsid w:val="00625863"/>
    <w:rsid w:val="0062713E"/>
    <w:rsid w:val="006277AB"/>
    <w:rsid w:val="0063077B"/>
    <w:rsid w:val="006314DF"/>
    <w:rsid w:val="006316AC"/>
    <w:rsid w:val="0063282B"/>
    <w:rsid w:val="0063307D"/>
    <w:rsid w:val="00633B34"/>
    <w:rsid w:val="00633BAD"/>
    <w:rsid w:val="006341F4"/>
    <w:rsid w:val="00634E35"/>
    <w:rsid w:val="00634EDE"/>
    <w:rsid w:val="00635361"/>
    <w:rsid w:val="006360A4"/>
    <w:rsid w:val="006362F1"/>
    <w:rsid w:val="006367BB"/>
    <w:rsid w:val="006369A7"/>
    <w:rsid w:val="00636D24"/>
    <w:rsid w:val="00637038"/>
    <w:rsid w:val="00637253"/>
    <w:rsid w:val="00637A07"/>
    <w:rsid w:val="00640AD3"/>
    <w:rsid w:val="00640FB7"/>
    <w:rsid w:val="006411A1"/>
    <w:rsid w:val="00641CC0"/>
    <w:rsid w:val="00642173"/>
    <w:rsid w:val="00642F67"/>
    <w:rsid w:val="0064310D"/>
    <w:rsid w:val="006436D0"/>
    <w:rsid w:val="00643FC2"/>
    <w:rsid w:val="00645511"/>
    <w:rsid w:val="00645D3E"/>
    <w:rsid w:val="00646080"/>
    <w:rsid w:val="006460C8"/>
    <w:rsid w:val="00646A0F"/>
    <w:rsid w:val="0065016F"/>
    <w:rsid w:val="006501E4"/>
    <w:rsid w:val="00650B5F"/>
    <w:rsid w:val="00650FAA"/>
    <w:rsid w:val="006528D6"/>
    <w:rsid w:val="00652B08"/>
    <w:rsid w:val="00652CC5"/>
    <w:rsid w:val="00652D7D"/>
    <w:rsid w:val="006539FB"/>
    <w:rsid w:val="00653D44"/>
    <w:rsid w:val="00654493"/>
    <w:rsid w:val="00654B6C"/>
    <w:rsid w:val="00656C4D"/>
    <w:rsid w:val="00661D95"/>
    <w:rsid w:val="00662018"/>
    <w:rsid w:val="00665234"/>
    <w:rsid w:val="0066774C"/>
    <w:rsid w:val="00672257"/>
    <w:rsid w:val="00672625"/>
    <w:rsid w:val="00672B56"/>
    <w:rsid w:val="00674235"/>
    <w:rsid w:val="006744CD"/>
    <w:rsid w:val="00674919"/>
    <w:rsid w:val="00675D25"/>
    <w:rsid w:val="00675EE8"/>
    <w:rsid w:val="006762A1"/>
    <w:rsid w:val="00676F96"/>
    <w:rsid w:val="006779FC"/>
    <w:rsid w:val="006803D0"/>
    <w:rsid w:val="006805FD"/>
    <w:rsid w:val="006829D9"/>
    <w:rsid w:val="006837DD"/>
    <w:rsid w:val="00684668"/>
    <w:rsid w:val="00684811"/>
    <w:rsid w:val="006868D2"/>
    <w:rsid w:val="00687A73"/>
    <w:rsid w:val="00690AA9"/>
    <w:rsid w:val="006913F5"/>
    <w:rsid w:val="0069200A"/>
    <w:rsid w:val="00693018"/>
    <w:rsid w:val="00694459"/>
    <w:rsid w:val="00694E7E"/>
    <w:rsid w:val="00695B39"/>
    <w:rsid w:val="006977A5"/>
    <w:rsid w:val="00697C94"/>
    <w:rsid w:val="00697E58"/>
    <w:rsid w:val="006A0176"/>
    <w:rsid w:val="006A04FD"/>
    <w:rsid w:val="006A0798"/>
    <w:rsid w:val="006A1B85"/>
    <w:rsid w:val="006A1DAB"/>
    <w:rsid w:val="006A2932"/>
    <w:rsid w:val="006A31E8"/>
    <w:rsid w:val="006A5765"/>
    <w:rsid w:val="006A7E8A"/>
    <w:rsid w:val="006A7EBD"/>
    <w:rsid w:val="006B029F"/>
    <w:rsid w:val="006B1483"/>
    <w:rsid w:val="006B1C17"/>
    <w:rsid w:val="006B2420"/>
    <w:rsid w:val="006B3688"/>
    <w:rsid w:val="006B3853"/>
    <w:rsid w:val="006B3E23"/>
    <w:rsid w:val="006B4141"/>
    <w:rsid w:val="006B546C"/>
    <w:rsid w:val="006B5612"/>
    <w:rsid w:val="006B5814"/>
    <w:rsid w:val="006C02FF"/>
    <w:rsid w:val="006C07C7"/>
    <w:rsid w:val="006C0A0A"/>
    <w:rsid w:val="006C17FA"/>
    <w:rsid w:val="006C25C7"/>
    <w:rsid w:val="006C2F13"/>
    <w:rsid w:val="006C37B1"/>
    <w:rsid w:val="006C3B76"/>
    <w:rsid w:val="006C449F"/>
    <w:rsid w:val="006C4520"/>
    <w:rsid w:val="006C5D43"/>
    <w:rsid w:val="006C6BD9"/>
    <w:rsid w:val="006C7105"/>
    <w:rsid w:val="006D0023"/>
    <w:rsid w:val="006D087D"/>
    <w:rsid w:val="006D08E8"/>
    <w:rsid w:val="006D0C3F"/>
    <w:rsid w:val="006D2463"/>
    <w:rsid w:val="006D2586"/>
    <w:rsid w:val="006D3D17"/>
    <w:rsid w:val="006D4EEA"/>
    <w:rsid w:val="006D5480"/>
    <w:rsid w:val="006E07E3"/>
    <w:rsid w:val="006E09D9"/>
    <w:rsid w:val="006E0A19"/>
    <w:rsid w:val="006E190D"/>
    <w:rsid w:val="006E303F"/>
    <w:rsid w:val="006E3292"/>
    <w:rsid w:val="006E39E0"/>
    <w:rsid w:val="006E4CB5"/>
    <w:rsid w:val="006E4CD3"/>
    <w:rsid w:val="006E4CDC"/>
    <w:rsid w:val="006E5716"/>
    <w:rsid w:val="006E5C6D"/>
    <w:rsid w:val="006E5DF8"/>
    <w:rsid w:val="006E6464"/>
    <w:rsid w:val="006E683C"/>
    <w:rsid w:val="006E6DBC"/>
    <w:rsid w:val="006E797E"/>
    <w:rsid w:val="006F0314"/>
    <w:rsid w:val="006F1F62"/>
    <w:rsid w:val="006F35B4"/>
    <w:rsid w:val="006F38C0"/>
    <w:rsid w:val="006F3C72"/>
    <w:rsid w:val="006F3CBB"/>
    <w:rsid w:val="006F3DC5"/>
    <w:rsid w:val="006F3EA6"/>
    <w:rsid w:val="006F41D9"/>
    <w:rsid w:val="006F4AC0"/>
    <w:rsid w:val="006F4FA6"/>
    <w:rsid w:val="006F5CAA"/>
    <w:rsid w:val="006F6C8B"/>
    <w:rsid w:val="006F7534"/>
    <w:rsid w:val="006F759D"/>
    <w:rsid w:val="006F7E86"/>
    <w:rsid w:val="00700096"/>
    <w:rsid w:val="00700268"/>
    <w:rsid w:val="007005FA"/>
    <w:rsid w:val="00700AC3"/>
    <w:rsid w:val="00701119"/>
    <w:rsid w:val="0070173C"/>
    <w:rsid w:val="00701F7A"/>
    <w:rsid w:val="007053F1"/>
    <w:rsid w:val="007057EF"/>
    <w:rsid w:val="00706AF4"/>
    <w:rsid w:val="007077E2"/>
    <w:rsid w:val="00710408"/>
    <w:rsid w:val="00710B07"/>
    <w:rsid w:val="00712E87"/>
    <w:rsid w:val="00713B66"/>
    <w:rsid w:val="00714020"/>
    <w:rsid w:val="00714691"/>
    <w:rsid w:val="0071497C"/>
    <w:rsid w:val="00715774"/>
    <w:rsid w:val="00715870"/>
    <w:rsid w:val="007163D4"/>
    <w:rsid w:val="007166A1"/>
    <w:rsid w:val="00716A34"/>
    <w:rsid w:val="00716C61"/>
    <w:rsid w:val="00717D7B"/>
    <w:rsid w:val="00720AE4"/>
    <w:rsid w:val="00721676"/>
    <w:rsid w:val="007229C5"/>
    <w:rsid w:val="0072391A"/>
    <w:rsid w:val="0072408D"/>
    <w:rsid w:val="007240DC"/>
    <w:rsid w:val="00724CC8"/>
    <w:rsid w:val="007257D3"/>
    <w:rsid w:val="00725876"/>
    <w:rsid w:val="00726093"/>
    <w:rsid w:val="0072624F"/>
    <w:rsid w:val="00726FFA"/>
    <w:rsid w:val="007302B3"/>
    <w:rsid w:val="007306F3"/>
    <w:rsid w:val="00730733"/>
    <w:rsid w:val="00730CAD"/>
    <w:rsid w:val="00730E3A"/>
    <w:rsid w:val="00730FD8"/>
    <w:rsid w:val="0073269C"/>
    <w:rsid w:val="00732903"/>
    <w:rsid w:val="00734D1C"/>
    <w:rsid w:val="007352F8"/>
    <w:rsid w:val="00735C4A"/>
    <w:rsid w:val="007367EA"/>
    <w:rsid w:val="00736AAF"/>
    <w:rsid w:val="007377ED"/>
    <w:rsid w:val="00737A49"/>
    <w:rsid w:val="00737FB8"/>
    <w:rsid w:val="0074053C"/>
    <w:rsid w:val="007408AC"/>
    <w:rsid w:val="0074124B"/>
    <w:rsid w:val="007419D6"/>
    <w:rsid w:val="00742CCE"/>
    <w:rsid w:val="007435E6"/>
    <w:rsid w:val="00744780"/>
    <w:rsid w:val="00744877"/>
    <w:rsid w:val="00745974"/>
    <w:rsid w:val="00745BD7"/>
    <w:rsid w:val="00746302"/>
    <w:rsid w:val="00746ECE"/>
    <w:rsid w:val="0074717C"/>
    <w:rsid w:val="00747736"/>
    <w:rsid w:val="007477B5"/>
    <w:rsid w:val="00750402"/>
    <w:rsid w:val="007529C9"/>
    <w:rsid w:val="00753F3D"/>
    <w:rsid w:val="00754915"/>
    <w:rsid w:val="00755188"/>
    <w:rsid w:val="00755B7F"/>
    <w:rsid w:val="00755E35"/>
    <w:rsid w:val="00755FA3"/>
    <w:rsid w:val="00757208"/>
    <w:rsid w:val="00757BD1"/>
    <w:rsid w:val="007600AA"/>
    <w:rsid w:val="0076116D"/>
    <w:rsid w:val="0076148A"/>
    <w:rsid w:val="00761E6F"/>
    <w:rsid w:val="00761FB1"/>
    <w:rsid w:val="0076204A"/>
    <w:rsid w:val="007624DE"/>
    <w:rsid w:val="00764733"/>
    <w:rsid w:val="00765028"/>
    <w:rsid w:val="00765B2A"/>
    <w:rsid w:val="00766D3B"/>
    <w:rsid w:val="00767818"/>
    <w:rsid w:val="0077032C"/>
    <w:rsid w:val="007709A1"/>
    <w:rsid w:val="00770E85"/>
    <w:rsid w:val="007710FA"/>
    <w:rsid w:val="00771CEF"/>
    <w:rsid w:val="00773ED9"/>
    <w:rsid w:val="007740A5"/>
    <w:rsid w:val="00774550"/>
    <w:rsid w:val="007746F7"/>
    <w:rsid w:val="00774D6D"/>
    <w:rsid w:val="00775DA8"/>
    <w:rsid w:val="0077689B"/>
    <w:rsid w:val="00776F77"/>
    <w:rsid w:val="00777F62"/>
    <w:rsid w:val="007800E3"/>
    <w:rsid w:val="0078034F"/>
    <w:rsid w:val="00780509"/>
    <w:rsid w:val="0078053C"/>
    <w:rsid w:val="00780C91"/>
    <w:rsid w:val="00780E4E"/>
    <w:rsid w:val="00780EA1"/>
    <w:rsid w:val="007811BF"/>
    <w:rsid w:val="00781AB8"/>
    <w:rsid w:val="00782459"/>
    <w:rsid w:val="00782C40"/>
    <w:rsid w:val="00783A34"/>
    <w:rsid w:val="00783BAE"/>
    <w:rsid w:val="00784714"/>
    <w:rsid w:val="0078632E"/>
    <w:rsid w:val="007868E2"/>
    <w:rsid w:val="00787CA4"/>
    <w:rsid w:val="00790192"/>
    <w:rsid w:val="0079040A"/>
    <w:rsid w:val="0079087D"/>
    <w:rsid w:val="0079152B"/>
    <w:rsid w:val="007925C3"/>
    <w:rsid w:val="007935BB"/>
    <w:rsid w:val="007937F2"/>
    <w:rsid w:val="00794083"/>
    <w:rsid w:val="007946D8"/>
    <w:rsid w:val="00794780"/>
    <w:rsid w:val="007948F8"/>
    <w:rsid w:val="007954A4"/>
    <w:rsid w:val="007A0139"/>
    <w:rsid w:val="007A0947"/>
    <w:rsid w:val="007A0DCC"/>
    <w:rsid w:val="007A145C"/>
    <w:rsid w:val="007A217F"/>
    <w:rsid w:val="007A24C0"/>
    <w:rsid w:val="007A3485"/>
    <w:rsid w:val="007A4F59"/>
    <w:rsid w:val="007A5163"/>
    <w:rsid w:val="007A54FC"/>
    <w:rsid w:val="007B024A"/>
    <w:rsid w:val="007B045C"/>
    <w:rsid w:val="007B05E0"/>
    <w:rsid w:val="007B06E0"/>
    <w:rsid w:val="007B0A62"/>
    <w:rsid w:val="007B0C72"/>
    <w:rsid w:val="007B0CA1"/>
    <w:rsid w:val="007B0D46"/>
    <w:rsid w:val="007B13E3"/>
    <w:rsid w:val="007B504D"/>
    <w:rsid w:val="007B60B3"/>
    <w:rsid w:val="007B783D"/>
    <w:rsid w:val="007C04CB"/>
    <w:rsid w:val="007C063A"/>
    <w:rsid w:val="007C0CA4"/>
    <w:rsid w:val="007C0D6E"/>
    <w:rsid w:val="007C0F6E"/>
    <w:rsid w:val="007C1BA5"/>
    <w:rsid w:val="007C2545"/>
    <w:rsid w:val="007C25A0"/>
    <w:rsid w:val="007C25C3"/>
    <w:rsid w:val="007C3AF3"/>
    <w:rsid w:val="007C3CA3"/>
    <w:rsid w:val="007C3F34"/>
    <w:rsid w:val="007C49A8"/>
    <w:rsid w:val="007C4E4E"/>
    <w:rsid w:val="007C4F56"/>
    <w:rsid w:val="007C625F"/>
    <w:rsid w:val="007C6509"/>
    <w:rsid w:val="007C6756"/>
    <w:rsid w:val="007C6B52"/>
    <w:rsid w:val="007C7493"/>
    <w:rsid w:val="007D1297"/>
    <w:rsid w:val="007D16C5"/>
    <w:rsid w:val="007D17ED"/>
    <w:rsid w:val="007D204A"/>
    <w:rsid w:val="007D2A78"/>
    <w:rsid w:val="007D380F"/>
    <w:rsid w:val="007D54A4"/>
    <w:rsid w:val="007D59A1"/>
    <w:rsid w:val="007D6491"/>
    <w:rsid w:val="007D669F"/>
    <w:rsid w:val="007D6F80"/>
    <w:rsid w:val="007D71F5"/>
    <w:rsid w:val="007D74D4"/>
    <w:rsid w:val="007D774E"/>
    <w:rsid w:val="007D7F03"/>
    <w:rsid w:val="007E05D5"/>
    <w:rsid w:val="007E2092"/>
    <w:rsid w:val="007E2859"/>
    <w:rsid w:val="007E3CD5"/>
    <w:rsid w:val="007E4142"/>
    <w:rsid w:val="007E418C"/>
    <w:rsid w:val="007E41FC"/>
    <w:rsid w:val="007E539E"/>
    <w:rsid w:val="007F00D5"/>
    <w:rsid w:val="007F1418"/>
    <w:rsid w:val="007F1F6D"/>
    <w:rsid w:val="007F21BA"/>
    <w:rsid w:val="007F3CD7"/>
    <w:rsid w:val="007F4964"/>
    <w:rsid w:val="007F4E22"/>
    <w:rsid w:val="007F5BF0"/>
    <w:rsid w:val="007F6143"/>
    <w:rsid w:val="007F618B"/>
    <w:rsid w:val="007F6482"/>
    <w:rsid w:val="007F6627"/>
    <w:rsid w:val="007F7002"/>
    <w:rsid w:val="0080017E"/>
    <w:rsid w:val="0080078C"/>
    <w:rsid w:val="0080132E"/>
    <w:rsid w:val="00801C16"/>
    <w:rsid w:val="00802344"/>
    <w:rsid w:val="008027E3"/>
    <w:rsid w:val="0080340E"/>
    <w:rsid w:val="00804065"/>
    <w:rsid w:val="008055F3"/>
    <w:rsid w:val="00805794"/>
    <w:rsid w:val="00811936"/>
    <w:rsid w:val="0081297A"/>
    <w:rsid w:val="00813065"/>
    <w:rsid w:val="00813575"/>
    <w:rsid w:val="00813AF4"/>
    <w:rsid w:val="00813B64"/>
    <w:rsid w:val="008149B6"/>
    <w:rsid w:val="00815B07"/>
    <w:rsid w:val="00815D1C"/>
    <w:rsid w:val="00815EEB"/>
    <w:rsid w:val="00816681"/>
    <w:rsid w:val="00816A28"/>
    <w:rsid w:val="00816E6C"/>
    <w:rsid w:val="00816E90"/>
    <w:rsid w:val="00817201"/>
    <w:rsid w:val="00817DC7"/>
    <w:rsid w:val="00820674"/>
    <w:rsid w:val="008207E8"/>
    <w:rsid w:val="008246A6"/>
    <w:rsid w:val="00824794"/>
    <w:rsid w:val="00824EBD"/>
    <w:rsid w:val="00825190"/>
    <w:rsid w:val="008267B8"/>
    <w:rsid w:val="008268DF"/>
    <w:rsid w:val="00830788"/>
    <w:rsid w:val="00830D8A"/>
    <w:rsid w:val="00832F5E"/>
    <w:rsid w:val="00833D4F"/>
    <w:rsid w:val="0083640C"/>
    <w:rsid w:val="0083794E"/>
    <w:rsid w:val="00840D9E"/>
    <w:rsid w:val="0084117D"/>
    <w:rsid w:val="0084227B"/>
    <w:rsid w:val="00842BC7"/>
    <w:rsid w:val="00842EA7"/>
    <w:rsid w:val="008434A7"/>
    <w:rsid w:val="00843A79"/>
    <w:rsid w:val="008440B9"/>
    <w:rsid w:val="0084477E"/>
    <w:rsid w:val="00844929"/>
    <w:rsid w:val="008451CC"/>
    <w:rsid w:val="008453B2"/>
    <w:rsid w:val="0084703B"/>
    <w:rsid w:val="008510AB"/>
    <w:rsid w:val="008511E6"/>
    <w:rsid w:val="0085207E"/>
    <w:rsid w:val="0085226A"/>
    <w:rsid w:val="008525F7"/>
    <w:rsid w:val="00853032"/>
    <w:rsid w:val="00854139"/>
    <w:rsid w:val="00854A40"/>
    <w:rsid w:val="008567E3"/>
    <w:rsid w:val="008604AE"/>
    <w:rsid w:val="00861305"/>
    <w:rsid w:val="00861CA4"/>
    <w:rsid w:val="008625BD"/>
    <w:rsid w:val="008625E1"/>
    <w:rsid w:val="00862FE4"/>
    <w:rsid w:val="00862FE9"/>
    <w:rsid w:val="0086389A"/>
    <w:rsid w:val="008640BB"/>
    <w:rsid w:val="008646F9"/>
    <w:rsid w:val="0086490F"/>
    <w:rsid w:val="00864F06"/>
    <w:rsid w:val="00864F27"/>
    <w:rsid w:val="00865222"/>
    <w:rsid w:val="00866212"/>
    <w:rsid w:val="008662AF"/>
    <w:rsid w:val="0086645F"/>
    <w:rsid w:val="00867E2B"/>
    <w:rsid w:val="00867E81"/>
    <w:rsid w:val="00871D0C"/>
    <w:rsid w:val="00872D30"/>
    <w:rsid w:val="0087345A"/>
    <w:rsid w:val="00873A0A"/>
    <w:rsid w:val="008744E8"/>
    <w:rsid w:val="008747FD"/>
    <w:rsid w:val="00875F9D"/>
    <w:rsid w:val="0087605E"/>
    <w:rsid w:val="008767A2"/>
    <w:rsid w:val="00877E01"/>
    <w:rsid w:val="00882328"/>
    <w:rsid w:val="0088295C"/>
    <w:rsid w:val="008839A9"/>
    <w:rsid w:val="008839E3"/>
    <w:rsid w:val="00883A62"/>
    <w:rsid w:val="00883E29"/>
    <w:rsid w:val="0088401F"/>
    <w:rsid w:val="0088465B"/>
    <w:rsid w:val="008860F2"/>
    <w:rsid w:val="00886BEF"/>
    <w:rsid w:val="008871C3"/>
    <w:rsid w:val="008871D1"/>
    <w:rsid w:val="00887B90"/>
    <w:rsid w:val="00891023"/>
    <w:rsid w:val="0089102D"/>
    <w:rsid w:val="0089192E"/>
    <w:rsid w:val="00892D8D"/>
    <w:rsid w:val="00893A69"/>
    <w:rsid w:val="0089447A"/>
    <w:rsid w:val="0089663B"/>
    <w:rsid w:val="00896855"/>
    <w:rsid w:val="008974C0"/>
    <w:rsid w:val="00897998"/>
    <w:rsid w:val="008979B0"/>
    <w:rsid w:val="008A1451"/>
    <w:rsid w:val="008A1F27"/>
    <w:rsid w:val="008A216E"/>
    <w:rsid w:val="008A28E6"/>
    <w:rsid w:val="008A2F35"/>
    <w:rsid w:val="008A2F99"/>
    <w:rsid w:val="008A3490"/>
    <w:rsid w:val="008A4AFA"/>
    <w:rsid w:val="008A4CFE"/>
    <w:rsid w:val="008A50E6"/>
    <w:rsid w:val="008A5713"/>
    <w:rsid w:val="008A58AC"/>
    <w:rsid w:val="008A5E42"/>
    <w:rsid w:val="008A5F16"/>
    <w:rsid w:val="008A69B1"/>
    <w:rsid w:val="008A732F"/>
    <w:rsid w:val="008A7576"/>
    <w:rsid w:val="008A7B85"/>
    <w:rsid w:val="008B1683"/>
    <w:rsid w:val="008B1FEE"/>
    <w:rsid w:val="008B21DA"/>
    <w:rsid w:val="008B2C9D"/>
    <w:rsid w:val="008B43D7"/>
    <w:rsid w:val="008B691D"/>
    <w:rsid w:val="008B73A6"/>
    <w:rsid w:val="008B7B1E"/>
    <w:rsid w:val="008B7D06"/>
    <w:rsid w:val="008C11C6"/>
    <w:rsid w:val="008C1300"/>
    <w:rsid w:val="008C1E2F"/>
    <w:rsid w:val="008C401F"/>
    <w:rsid w:val="008C5C5F"/>
    <w:rsid w:val="008C600C"/>
    <w:rsid w:val="008C62A2"/>
    <w:rsid w:val="008C780B"/>
    <w:rsid w:val="008C7EF9"/>
    <w:rsid w:val="008D0072"/>
    <w:rsid w:val="008D043B"/>
    <w:rsid w:val="008D118E"/>
    <w:rsid w:val="008D1725"/>
    <w:rsid w:val="008D1B74"/>
    <w:rsid w:val="008D1FCA"/>
    <w:rsid w:val="008D23DE"/>
    <w:rsid w:val="008D2A3F"/>
    <w:rsid w:val="008D4B2F"/>
    <w:rsid w:val="008D7D7C"/>
    <w:rsid w:val="008D7FF1"/>
    <w:rsid w:val="008E3B63"/>
    <w:rsid w:val="008E3C2C"/>
    <w:rsid w:val="008E48B6"/>
    <w:rsid w:val="008E4AFA"/>
    <w:rsid w:val="008E4FE1"/>
    <w:rsid w:val="008E6646"/>
    <w:rsid w:val="008E66CA"/>
    <w:rsid w:val="008E7276"/>
    <w:rsid w:val="008E7437"/>
    <w:rsid w:val="008F03A2"/>
    <w:rsid w:val="008F0845"/>
    <w:rsid w:val="008F0BA0"/>
    <w:rsid w:val="008F13AF"/>
    <w:rsid w:val="008F2C34"/>
    <w:rsid w:val="008F2D9D"/>
    <w:rsid w:val="008F3944"/>
    <w:rsid w:val="008F3A18"/>
    <w:rsid w:val="008F400F"/>
    <w:rsid w:val="008F454B"/>
    <w:rsid w:val="008F652B"/>
    <w:rsid w:val="008F6784"/>
    <w:rsid w:val="00900548"/>
    <w:rsid w:val="00900823"/>
    <w:rsid w:val="00900D20"/>
    <w:rsid w:val="0090118D"/>
    <w:rsid w:val="0090187C"/>
    <w:rsid w:val="0090188D"/>
    <w:rsid w:val="009019F4"/>
    <w:rsid w:val="00902EEE"/>
    <w:rsid w:val="00903C32"/>
    <w:rsid w:val="0090534C"/>
    <w:rsid w:val="00906B44"/>
    <w:rsid w:val="00906C60"/>
    <w:rsid w:val="00911500"/>
    <w:rsid w:val="00912343"/>
    <w:rsid w:val="00912594"/>
    <w:rsid w:val="009129BA"/>
    <w:rsid w:val="00912F40"/>
    <w:rsid w:val="0091359F"/>
    <w:rsid w:val="009135D3"/>
    <w:rsid w:val="00913EB6"/>
    <w:rsid w:val="009145FA"/>
    <w:rsid w:val="00914C70"/>
    <w:rsid w:val="00915E2C"/>
    <w:rsid w:val="00916B16"/>
    <w:rsid w:val="00916CFA"/>
    <w:rsid w:val="009173B9"/>
    <w:rsid w:val="009174D7"/>
    <w:rsid w:val="0091796A"/>
    <w:rsid w:val="009200AB"/>
    <w:rsid w:val="00920181"/>
    <w:rsid w:val="0092062F"/>
    <w:rsid w:val="0092194E"/>
    <w:rsid w:val="00922277"/>
    <w:rsid w:val="009229CE"/>
    <w:rsid w:val="00922BC8"/>
    <w:rsid w:val="00923CB3"/>
    <w:rsid w:val="00924202"/>
    <w:rsid w:val="00924546"/>
    <w:rsid w:val="009246BF"/>
    <w:rsid w:val="00924D57"/>
    <w:rsid w:val="00925E83"/>
    <w:rsid w:val="00930253"/>
    <w:rsid w:val="009310A8"/>
    <w:rsid w:val="00931F83"/>
    <w:rsid w:val="0093259B"/>
    <w:rsid w:val="00932DBF"/>
    <w:rsid w:val="0093335D"/>
    <w:rsid w:val="00933C62"/>
    <w:rsid w:val="00934017"/>
    <w:rsid w:val="00934B47"/>
    <w:rsid w:val="00935426"/>
    <w:rsid w:val="00935694"/>
    <w:rsid w:val="0093613E"/>
    <w:rsid w:val="00936E9E"/>
    <w:rsid w:val="00940CEA"/>
    <w:rsid w:val="00941A97"/>
    <w:rsid w:val="00942CF0"/>
    <w:rsid w:val="00943026"/>
    <w:rsid w:val="0094350C"/>
    <w:rsid w:val="00944ABD"/>
    <w:rsid w:val="009451C4"/>
    <w:rsid w:val="0094524F"/>
    <w:rsid w:val="00946061"/>
    <w:rsid w:val="00947DFE"/>
    <w:rsid w:val="00947F55"/>
    <w:rsid w:val="0095059D"/>
    <w:rsid w:val="0095078D"/>
    <w:rsid w:val="00951076"/>
    <w:rsid w:val="00951A65"/>
    <w:rsid w:val="00951E6F"/>
    <w:rsid w:val="00952243"/>
    <w:rsid w:val="00952BB4"/>
    <w:rsid w:val="00952BE1"/>
    <w:rsid w:val="009540AE"/>
    <w:rsid w:val="0095425F"/>
    <w:rsid w:val="00956F08"/>
    <w:rsid w:val="00957188"/>
    <w:rsid w:val="009603EB"/>
    <w:rsid w:val="00962277"/>
    <w:rsid w:val="00963A16"/>
    <w:rsid w:val="00963D4C"/>
    <w:rsid w:val="0096587D"/>
    <w:rsid w:val="00965E9F"/>
    <w:rsid w:val="00966B81"/>
    <w:rsid w:val="009670BB"/>
    <w:rsid w:val="00967D0D"/>
    <w:rsid w:val="0097240E"/>
    <w:rsid w:val="00973254"/>
    <w:rsid w:val="0097325E"/>
    <w:rsid w:val="00973459"/>
    <w:rsid w:val="00974A46"/>
    <w:rsid w:val="00974FDF"/>
    <w:rsid w:val="009753DE"/>
    <w:rsid w:val="009755D4"/>
    <w:rsid w:val="00976443"/>
    <w:rsid w:val="00977C1D"/>
    <w:rsid w:val="00977E9B"/>
    <w:rsid w:val="00977F81"/>
    <w:rsid w:val="00980364"/>
    <w:rsid w:val="00980548"/>
    <w:rsid w:val="00981671"/>
    <w:rsid w:val="00981FB2"/>
    <w:rsid w:val="00982C45"/>
    <w:rsid w:val="00983D6C"/>
    <w:rsid w:val="00984FD8"/>
    <w:rsid w:val="009860DF"/>
    <w:rsid w:val="009861CA"/>
    <w:rsid w:val="00987A7B"/>
    <w:rsid w:val="009907B6"/>
    <w:rsid w:val="009907D0"/>
    <w:rsid w:val="009922FD"/>
    <w:rsid w:val="009923B5"/>
    <w:rsid w:val="00992A96"/>
    <w:rsid w:val="00994143"/>
    <w:rsid w:val="00994162"/>
    <w:rsid w:val="0099541D"/>
    <w:rsid w:val="0099617D"/>
    <w:rsid w:val="009A1B9D"/>
    <w:rsid w:val="009A1CEC"/>
    <w:rsid w:val="009A2167"/>
    <w:rsid w:val="009A276C"/>
    <w:rsid w:val="009A2942"/>
    <w:rsid w:val="009A2E7F"/>
    <w:rsid w:val="009A3252"/>
    <w:rsid w:val="009A44F6"/>
    <w:rsid w:val="009A5A15"/>
    <w:rsid w:val="009A5BDE"/>
    <w:rsid w:val="009A6E8D"/>
    <w:rsid w:val="009A767F"/>
    <w:rsid w:val="009A7856"/>
    <w:rsid w:val="009A7917"/>
    <w:rsid w:val="009B024B"/>
    <w:rsid w:val="009B0CC5"/>
    <w:rsid w:val="009B1890"/>
    <w:rsid w:val="009B2532"/>
    <w:rsid w:val="009B3253"/>
    <w:rsid w:val="009B4A02"/>
    <w:rsid w:val="009B5039"/>
    <w:rsid w:val="009B75C1"/>
    <w:rsid w:val="009C1017"/>
    <w:rsid w:val="009C1AFD"/>
    <w:rsid w:val="009C3FE9"/>
    <w:rsid w:val="009C52E4"/>
    <w:rsid w:val="009C5A8E"/>
    <w:rsid w:val="009C7564"/>
    <w:rsid w:val="009C7719"/>
    <w:rsid w:val="009C7720"/>
    <w:rsid w:val="009C7F9B"/>
    <w:rsid w:val="009D0699"/>
    <w:rsid w:val="009D0F87"/>
    <w:rsid w:val="009D2354"/>
    <w:rsid w:val="009D26BC"/>
    <w:rsid w:val="009D2773"/>
    <w:rsid w:val="009D3B9E"/>
    <w:rsid w:val="009D44FA"/>
    <w:rsid w:val="009D6961"/>
    <w:rsid w:val="009D7122"/>
    <w:rsid w:val="009E158F"/>
    <w:rsid w:val="009E2712"/>
    <w:rsid w:val="009E2AC5"/>
    <w:rsid w:val="009E3270"/>
    <w:rsid w:val="009E4266"/>
    <w:rsid w:val="009E45F4"/>
    <w:rsid w:val="009E48D4"/>
    <w:rsid w:val="009E5469"/>
    <w:rsid w:val="009E736A"/>
    <w:rsid w:val="009E74D0"/>
    <w:rsid w:val="009E7B68"/>
    <w:rsid w:val="009E7F53"/>
    <w:rsid w:val="009F01DB"/>
    <w:rsid w:val="009F0C72"/>
    <w:rsid w:val="009F13DA"/>
    <w:rsid w:val="009F2141"/>
    <w:rsid w:val="009F3686"/>
    <w:rsid w:val="009F4497"/>
    <w:rsid w:val="009F4898"/>
    <w:rsid w:val="009F5420"/>
    <w:rsid w:val="009F5A5E"/>
    <w:rsid w:val="009F6304"/>
    <w:rsid w:val="009F6540"/>
    <w:rsid w:val="009F73A5"/>
    <w:rsid w:val="009F73E3"/>
    <w:rsid w:val="009F76BD"/>
    <w:rsid w:val="009F7E54"/>
    <w:rsid w:val="00A004EA"/>
    <w:rsid w:val="00A011AE"/>
    <w:rsid w:val="00A01490"/>
    <w:rsid w:val="00A02102"/>
    <w:rsid w:val="00A02D66"/>
    <w:rsid w:val="00A031E3"/>
    <w:rsid w:val="00A0333D"/>
    <w:rsid w:val="00A0396C"/>
    <w:rsid w:val="00A04776"/>
    <w:rsid w:val="00A04A31"/>
    <w:rsid w:val="00A05074"/>
    <w:rsid w:val="00A058BB"/>
    <w:rsid w:val="00A05DFD"/>
    <w:rsid w:val="00A07A0B"/>
    <w:rsid w:val="00A07DCD"/>
    <w:rsid w:val="00A108B7"/>
    <w:rsid w:val="00A112E2"/>
    <w:rsid w:val="00A11CEF"/>
    <w:rsid w:val="00A126F3"/>
    <w:rsid w:val="00A130D3"/>
    <w:rsid w:val="00A132DB"/>
    <w:rsid w:val="00A14A43"/>
    <w:rsid w:val="00A17888"/>
    <w:rsid w:val="00A20C54"/>
    <w:rsid w:val="00A22023"/>
    <w:rsid w:val="00A22240"/>
    <w:rsid w:val="00A231CB"/>
    <w:rsid w:val="00A23AFA"/>
    <w:rsid w:val="00A2403F"/>
    <w:rsid w:val="00A24D0B"/>
    <w:rsid w:val="00A25923"/>
    <w:rsid w:val="00A271B7"/>
    <w:rsid w:val="00A27299"/>
    <w:rsid w:val="00A27405"/>
    <w:rsid w:val="00A27F6F"/>
    <w:rsid w:val="00A30FB8"/>
    <w:rsid w:val="00A317C5"/>
    <w:rsid w:val="00A31B3E"/>
    <w:rsid w:val="00A31E60"/>
    <w:rsid w:val="00A32753"/>
    <w:rsid w:val="00A32844"/>
    <w:rsid w:val="00A32A3A"/>
    <w:rsid w:val="00A33723"/>
    <w:rsid w:val="00A35415"/>
    <w:rsid w:val="00A35BE1"/>
    <w:rsid w:val="00A37281"/>
    <w:rsid w:val="00A37BDD"/>
    <w:rsid w:val="00A37D57"/>
    <w:rsid w:val="00A37D5A"/>
    <w:rsid w:val="00A408BD"/>
    <w:rsid w:val="00A40F37"/>
    <w:rsid w:val="00A41150"/>
    <w:rsid w:val="00A41D25"/>
    <w:rsid w:val="00A4251B"/>
    <w:rsid w:val="00A429DE"/>
    <w:rsid w:val="00A44EB0"/>
    <w:rsid w:val="00A45699"/>
    <w:rsid w:val="00A456E4"/>
    <w:rsid w:val="00A46139"/>
    <w:rsid w:val="00A46391"/>
    <w:rsid w:val="00A468B1"/>
    <w:rsid w:val="00A5186B"/>
    <w:rsid w:val="00A51BF9"/>
    <w:rsid w:val="00A51C9E"/>
    <w:rsid w:val="00A526F3"/>
    <w:rsid w:val="00A532F3"/>
    <w:rsid w:val="00A5567B"/>
    <w:rsid w:val="00A55A5F"/>
    <w:rsid w:val="00A55EE6"/>
    <w:rsid w:val="00A5670F"/>
    <w:rsid w:val="00A5694F"/>
    <w:rsid w:val="00A5705D"/>
    <w:rsid w:val="00A61AD8"/>
    <w:rsid w:val="00A61C76"/>
    <w:rsid w:val="00A62A58"/>
    <w:rsid w:val="00A64937"/>
    <w:rsid w:val="00A64D9E"/>
    <w:rsid w:val="00A66DB4"/>
    <w:rsid w:val="00A6764A"/>
    <w:rsid w:val="00A70695"/>
    <w:rsid w:val="00A70AD5"/>
    <w:rsid w:val="00A71139"/>
    <w:rsid w:val="00A714E1"/>
    <w:rsid w:val="00A71A79"/>
    <w:rsid w:val="00A71AEF"/>
    <w:rsid w:val="00A71D49"/>
    <w:rsid w:val="00A721B7"/>
    <w:rsid w:val="00A728CF"/>
    <w:rsid w:val="00A73771"/>
    <w:rsid w:val="00A74A89"/>
    <w:rsid w:val="00A75640"/>
    <w:rsid w:val="00A75956"/>
    <w:rsid w:val="00A7621A"/>
    <w:rsid w:val="00A7718C"/>
    <w:rsid w:val="00A77F11"/>
    <w:rsid w:val="00A8027F"/>
    <w:rsid w:val="00A80A42"/>
    <w:rsid w:val="00A81B80"/>
    <w:rsid w:val="00A8239B"/>
    <w:rsid w:val="00A82C57"/>
    <w:rsid w:val="00A82FC4"/>
    <w:rsid w:val="00A835C7"/>
    <w:rsid w:val="00A83B8F"/>
    <w:rsid w:val="00A8425D"/>
    <w:rsid w:val="00A8489E"/>
    <w:rsid w:val="00A84AB6"/>
    <w:rsid w:val="00A85002"/>
    <w:rsid w:val="00A85B3C"/>
    <w:rsid w:val="00A85CF5"/>
    <w:rsid w:val="00A866CA"/>
    <w:rsid w:val="00A872AB"/>
    <w:rsid w:val="00A874D2"/>
    <w:rsid w:val="00A91774"/>
    <w:rsid w:val="00A917F6"/>
    <w:rsid w:val="00A91854"/>
    <w:rsid w:val="00A92025"/>
    <w:rsid w:val="00A93669"/>
    <w:rsid w:val="00A94887"/>
    <w:rsid w:val="00A94ACE"/>
    <w:rsid w:val="00A94EC4"/>
    <w:rsid w:val="00A95DE4"/>
    <w:rsid w:val="00A965B1"/>
    <w:rsid w:val="00A96932"/>
    <w:rsid w:val="00A976B6"/>
    <w:rsid w:val="00AA01B2"/>
    <w:rsid w:val="00AA055B"/>
    <w:rsid w:val="00AA1A4F"/>
    <w:rsid w:val="00AA2276"/>
    <w:rsid w:val="00AA4016"/>
    <w:rsid w:val="00AA4190"/>
    <w:rsid w:val="00AA44E0"/>
    <w:rsid w:val="00AA5A49"/>
    <w:rsid w:val="00AA60CA"/>
    <w:rsid w:val="00AA737B"/>
    <w:rsid w:val="00AA7CFE"/>
    <w:rsid w:val="00AB02A7"/>
    <w:rsid w:val="00AB0F1B"/>
    <w:rsid w:val="00AB158B"/>
    <w:rsid w:val="00AB2C58"/>
    <w:rsid w:val="00AB39E8"/>
    <w:rsid w:val="00AB4AC8"/>
    <w:rsid w:val="00AC00D2"/>
    <w:rsid w:val="00AC106A"/>
    <w:rsid w:val="00AC28E8"/>
    <w:rsid w:val="00AC29F3"/>
    <w:rsid w:val="00AC3A99"/>
    <w:rsid w:val="00AC45F1"/>
    <w:rsid w:val="00AC4D94"/>
    <w:rsid w:val="00AC5B84"/>
    <w:rsid w:val="00AC7818"/>
    <w:rsid w:val="00AD037D"/>
    <w:rsid w:val="00AD07A4"/>
    <w:rsid w:val="00AD0E92"/>
    <w:rsid w:val="00AD2568"/>
    <w:rsid w:val="00AD2980"/>
    <w:rsid w:val="00AD3165"/>
    <w:rsid w:val="00AD3F08"/>
    <w:rsid w:val="00AD4341"/>
    <w:rsid w:val="00AD45F1"/>
    <w:rsid w:val="00AD7089"/>
    <w:rsid w:val="00AE027A"/>
    <w:rsid w:val="00AE055F"/>
    <w:rsid w:val="00AE0723"/>
    <w:rsid w:val="00AE0AC6"/>
    <w:rsid w:val="00AE13DF"/>
    <w:rsid w:val="00AE2FFF"/>
    <w:rsid w:val="00AE34B1"/>
    <w:rsid w:val="00AE4404"/>
    <w:rsid w:val="00AE4778"/>
    <w:rsid w:val="00AE47F0"/>
    <w:rsid w:val="00AE5104"/>
    <w:rsid w:val="00AE5454"/>
    <w:rsid w:val="00AE6075"/>
    <w:rsid w:val="00AE764D"/>
    <w:rsid w:val="00AE77A7"/>
    <w:rsid w:val="00AF013D"/>
    <w:rsid w:val="00AF11EC"/>
    <w:rsid w:val="00AF1494"/>
    <w:rsid w:val="00AF19AD"/>
    <w:rsid w:val="00AF246C"/>
    <w:rsid w:val="00AF2635"/>
    <w:rsid w:val="00AF3310"/>
    <w:rsid w:val="00AF346E"/>
    <w:rsid w:val="00AF3858"/>
    <w:rsid w:val="00AF3F77"/>
    <w:rsid w:val="00AF3F85"/>
    <w:rsid w:val="00AF4882"/>
    <w:rsid w:val="00AF4A4F"/>
    <w:rsid w:val="00AF4B13"/>
    <w:rsid w:val="00AF4B8B"/>
    <w:rsid w:val="00AF62B8"/>
    <w:rsid w:val="00B00853"/>
    <w:rsid w:val="00B016FF"/>
    <w:rsid w:val="00B01D42"/>
    <w:rsid w:val="00B02ACB"/>
    <w:rsid w:val="00B02BA7"/>
    <w:rsid w:val="00B0303E"/>
    <w:rsid w:val="00B036E6"/>
    <w:rsid w:val="00B067F6"/>
    <w:rsid w:val="00B1003E"/>
    <w:rsid w:val="00B103C3"/>
    <w:rsid w:val="00B103D9"/>
    <w:rsid w:val="00B10B62"/>
    <w:rsid w:val="00B12088"/>
    <w:rsid w:val="00B12454"/>
    <w:rsid w:val="00B12733"/>
    <w:rsid w:val="00B12C27"/>
    <w:rsid w:val="00B1485B"/>
    <w:rsid w:val="00B16279"/>
    <w:rsid w:val="00B16840"/>
    <w:rsid w:val="00B16F76"/>
    <w:rsid w:val="00B22E49"/>
    <w:rsid w:val="00B231E5"/>
    <w:rsid w:val="00B24069"/>
    <w:rsid w:val="00B248C1"/>
    <w:rsid w:val="00B25E8D"/>
    <w:rsid w:val="00B25F06"/>
    <w:rsid w:val="00B26B8E"/>
    <w:rsid w:val="00B2701E"/>
    <w:rsid w:val="00B271A9"/>
    <w:rsid w:val="00B328A0"/>
    <w:rsid w:val="00B3300E"/>
    <w:rsid w:val="00B33086"/>
    <w:rsid w:val="00B330E7"/>
    <w:rsid w:val="00B33534"/>
    <w:rsid w:val="00B34800"/>
    <w:rsid w:val="00B34AE8"/>
    <w:rsid w:val="00B34BCA"/>
    <w:rsid w:val="00B351C9"/>
    <w:rsid w:val="00B356D5"/>
    <w:rsid w:val="00B400AD"/>
    <w:rsid w:val="00B4046B"/>
    <w:rsid w:val="00B4138A"/>
    <w:rsid w:val="00B4345B"/>
    <w:rsid w:val="00B4466D"/>
    <w:rsid w:val="00B45DAE"/>
    <w:rsid w:val="00B46110"/>
    <w:rsid w:val="00B46D08"/>
    <w:rsid w:val="00B500E5"/>
    <w:rsid w:val="00B5118C"/>
    <w:rsid w:val="00B51DB1"/>
    <w:rsid w:val="00B52D31"/>
    <w:rsid w:val="00B539E8"/>
    <w:rsid w:val="00B54B89"/>
    <w:rsid w:val="00B55DC8"/>
    <w:rsid w:val="00B6063E"/>
    <w:rsid w:val="00B60C46"/>
    <w:rsid w:val="00B60F27"/>
    <w:rsid w:val="00B618AA"/>
    <w:rsid w:val="00B61B38"/>
    <w:rsid w:val="00B61B80"/>
    <w:rsid w:val="00B6225D"/>
    <w:rsid w:val="00B630AB"/>
    <w:rsid w:val="00B630F2"/>
    <w:rsid w:val="00B65A37"/>
    <w:rsid w:val="00B66B0A"/>
    <w:rsid w:val="00B679FB"/>
    <w:rsid w:val="00B701C9"/>
    <w:rsid w:val="00B704A2"/>
    <w:rsid w:val="00B704C9"/>
    <w:rsid w:val="00B707B6"/>
    <w:rsid w:val="00B71C22"/>
    <w:rsid w:val="00B72938"/>
    <w:rsid w:val="00B735F1"/>
    <w:rsid w:val="00B74A07"/>
    <w:rsid w:val="00B75134"/>
    <w:rsid w:val="00B75747"/>
    <w:rsid w:val="00B75CD1"/>
    <w:rsid w:val="00B760A1"/>
    <w:rsid w:val="00B7622D"/>
    <w:rsid w:val="00B765D4"/>
    <w:rsid w:val="00B7713A"/>
    <w:rsid w:val="00B779D0"/>
    <w:rsid w:val="00B77F7A"/>
    <w:rsid w:val="00B811AF"/>
    <w:rsid w:val="00B8149E"/>
    <w:rsid w:val="00B83586"/>
    <w:rsid w:val="00B837C1"/>
    <w:rsid w:val="00B83CAD"/>
    <w:rsid w:val="00B85885"/>
    <w:rsid w:val="00B9041E"/>
    <w:rsid w:val="00B90434"/>
    <w:rsid w:val="00B92291"/>
    <w:rsid w:val="00B92999"/>
    <w:rsid w:val="00B9399E"/>
    <w:rsid w:val="00B9526E"/>
    <w:rsid w:val="00B9549A"/>
    <w:rsid w:val="00B960D3"/>
    <w:rsid w:val="00B96EF4"/>
    <w:rsid w:val="00B97151"/>
    <w:rsid w:val="00BA0B3F"/>
    <w:rsid w:val="00BA0C8A"/>
    <w:rsid w:val="00BA0EA1"/>
    <w:rsid w:val="00BA1A42"/>
    <w:rsid w:val="00BA1D79"/>
    <w:rsid w:val="00BA2583"/>
    <w:rsid w:val="00BA2708"/>
    <w:rsid w:val="00BA3EC6"/>
    <w:rsid w:val="00BA440B"/>
    <w:rsid w:val="00BA5C8D"/>
    <w:rsid w:val="00BA64DC"/>
    <w:rsid w:val="00BA6BF2"/>
    <w:rsid w:val="00BB0258"/>
    <w:rsid w:val="00BB0BAB"/>
    <w:rsid w:val="00BB1EF8"/>
    <w:rsid w:val="00BB20DC"/>
    <w:rsid w:val="00BB3643"/>
    <w:rsid w:val="00BB36F2"/>
    <w:rsid w:val="00BB510D"/>
    <w:rsid w:val="00BB7062"/>
    <w:rsid w:val="00BB7E6A"/>
    <w:rsid w:val="00BC0315"/>
    <w:rsid w:val="00BC0E80"/>
    <w:rsid w:val="00BC2E95"/>
    <w:rsid w:val="00BC31A3"/>
    <w:rsid w:val="00BC3DF9"/>
    <w:rsid w:val="00BC585A"/>
    <w:rsid w:val="00BC5FEE"/>
    <w:rsid w:val="00BC6824"/>
    <w:rsid w:val="00BC6A5B"/>
    <w:rsid w:val="00BC6E39"/>
    <w:rsid w:val="00BD0498"/>
    <w:rsid w:val="00BD100F"/>
    <w:rsid w:val="00BD11F9"/>
    <w:rsid w:val="00BD12BB"/>
    <w:rsid w:val="00BD19F0"/>
    <w:rsid w:val="00BD1A0C"/>
    <w:rsid w:val="00BD1A80"/>
    <w:rsid w:val="00BD1A8C"/>
    <w:rsid w:val="00BD32B4"/>
    <w:rsid w:val="00BD370A"/>
    <w:rsid w:val="00BD3794"/>
    <w:rsid w:val="00BD3AA1"/>
    <w:rsid w:val="00BD3E55"/>
    <w:rsid w:val="00BD4B7D"/>
    <w:rsid w:val="00BD4CC5"/>
    <w:rsid w:val="00BD5CA8"/>
    <w:rsid w:val="00BD6899"/>
    <w:rsid w:val="00BD73D1"/>
    <w:rsid w:val="00BE00A1"/>
    <w:rsid w:val="00BE0151"/>
    <w:rsid w:val="00BE115E"/>
    <w:rsid w:val="00BE11BC"/>
    <w:rsid w:val="00BE2285"/>
    <w:rsid w:val="00BE2CA0"/>
    <w:rsid w:val="00BE2D9E"/>
    <w:rsid w:val="00BE4C2E"/>
    <w:rsid w:val="00BE4DE7"/>
    <w:rsid w:val="00BE526C"/>
    <w:rsid w:val="00BE5A84"/>
    <w:rsid w:val="00BE5AFA"/>
    <w:rsid w:val="00BE6832"/>
    <w:rsid w:val="00BE72F4"/>
    <w:rsid w:val="00BE7355"/>
    <w:rsid w:val="00BE7722"/>
    <w:rsid w:val="00BF0018"/>
    <w:rsid w:val="00BF07A2"/>
    <w:rsid w:val="00BF0B6C"/>
    <w:rsid w:val="00BF0D7D"/>
    <w:rsid w:val="00BF166C"/>
    <w:rsid w:val="00BF17CC"/>
    <w:rsid w:val="00BF2945"/>
    <w:rsid w:val="00BF2D6B"/>
    <w:rsid w:val="00BF2FA3"/>
    <w:rsid w:val="00BF334B"/>
    <w:rsid w:val="00BF3E45"/>
    <w:rsid w:val="00BF4B56"/>
    <w:rsid w:val="00BF5562"/>
    <w:rsid w:val="00BF6BE3"/>
    <w:rsid w:val="00C00061"/>
    <w:rsid w:val="00C0018A"/>
    <w:rsid w:val="00C02B87"/>
    <w:rsid w:val="00C02D85"/>
    <w:rsid w:val="00C03034"/>
    <w:rsid w:val="00C044AF"/>
    <w:rsid w:val="00C04540"/>
    <w:rsid w:val="00C04BB3"/>
    <w:rsid w:val="00C061CC"/>
    <w:rsid w:val="00C069F8"/>
    <w:rsid w:val="00C07A30"/>
    <w:rsid w:val="00C07A49"/>
    <w:rsid w:val="00C11283"/>
    <w:rsid w:val="00C13443"/>
    <w:rsid w:val="00C15E03"/>
    <w:rsid w:val="00C16498"/>
    <w:rsid w:val="00C17088"/>
    <w:rsid w:val="00C17538"/>
    <w:rsid w:val="00C177E4"/>
    <w:rsid w:val="00C20373"/>
    <w:rsid w:val="00C2089E"/>
    <w:rsid w:val="00C2224D"/>
    <w:rsid w:val="00C22373"/>
    <w:rsid w:val="00C232F3"/>
    <w:rsid w:val="00C23B62"/>
    <w:rsid w:val="00C242D2"/>
    <w:rsid w:val="00C24973"/>
    <w:rsid w:val="00C249DE"/>
    <w:rsid w:val="00C24C9B"/>
    <w:rsid w:val="00C25D55"/>
    <w:rsid w:val="00C2601E"/>
    <w:rsid w:val="00C27444"/>
    <w:rsid w:val="00C277E7"/>
    <w:rsid w:val="00C300A4"/>
    <w:rsid w:val="00C30F45"/>
    <w:rsid w:val="00C32450"/>
    <w:rsid w:val="00C326FA"/>
    <w:rsid w:val="00C327A4"/>
    <w:rsid w:val="00C3326A"/>
    <w:rsid w:val="00C33507"/>
    <w:rsid w:val="00C338EE"/>
    <w:rsid w:val="00C34061"/>
    <w:rsid w:val="00C342D6"/>
    <w:rsid w:val="00C3443F"/>
    <w:rsid w:val="00C34553"/>
    <w:rsid w:val="00C35C21"/>
    <w:rsid w:val="00C361C6"/>
    <w:rsid w:val="00C36B39"/>
    <w:rsid w:val="00C37062"/>
    <w:rsid w:val="00C4086D"/>
    <w:rsid w:val="00C40F1C"/>
    <w:rsid w:val="00C415DD"/>
    <w:rsid w:val="00C42362"/>
    <w:rsid w:val="00C4291E"/>
    <w:rsid w:val="00C42CF6"/>
    <w:rsid w:val="00C44621"/>
    <w:rsid w:val="00C450F2"/>
    <w:rsid w:val="00C46A4A"/>
    <w:rsid w:val="00C46E65"/>
    <w:rsid w:val="00C501C9"/>
    <w:rsid w:val="00C5090F"/>
    <w:rsid w:val="00C50A71"/>
    <w:rsid w:val="00C50FEE"/>
    <w:rsid w:val="00C522BA"/>
    <w:rsid w:val="00C5312A"/>
    <w:rsid w:val="00C5520C"/>
    <w:rsid w:val="00C569DA"/>
    <w:rsid w:val="00C574EE"/>
    <w:rsid w:val="00C605A0"/>
    <w:rsid w:val="00C613F3"/>
    <w:rsid w:val="00C629B1"/>
    <w:rsid w:val="00C62A68"/>
    <w:rsid w:val="00C62B8C"/>
    <w:rsid w:val="00C63192"/>
    <w:rsid w:val="00C63C1D"/>
    <w:rsid w:val="00C63E78"/>
    <w:rsid w:val="00C65302"/>
    <w:rsid w:val="00C667B4"/>
    <w:rsid w:val="00C676A0"/>
    <w:rsid w:val="00C702C1"/>
    <w:rsid w:val="00C7228D"/>
    <w:rsid w:val="00C7319C"/>
    <w:rsid w:val="00C75586"/>
    <w:rsid w:val="00C7561E"/>
    <w:rsid w:val="00C75962"/>
    <w:rsid w:val="00C76592"/>
    <w:rsid w:val="00C808C9"/>
    <w:rsid w:val="00C80937"/>
    <w:rsid w:val="00C80E86"/>
    <w:rsid w:val="00C82236"/>
    <w:rsid w:val="00C83C70"/>
    <w:rsid w:val="00C8509B"/>
    <w:rsid w:val="00C860B9"/>
    <w:rsid w:val="00C86BF2"/>
    <w:rsid w:val="00C87487"/>
    <w:rsid w:val="00C90EE4"/>
    <w:rsid w:val="00C91D8C"/>
    <w:rsid w:val="00C92EAC"/>
    <w:rsid w:val="00C93846"/>
    <w:rsid w:val="00C93BA6"/>
    <w:rsid w:val="00C93D58"/>
    <w:rsid w:val="00C93DD8"/>
    <w:rsid w:val="00C95710"/>
    <w:rsid w:val="00C95776"/>
    <w:rsid w:val="00C95881"/>
    <w:rsid w:val="00C959F4"/>
    <w:rsid w:val="00C95F55"/>
    <w:rsid w:val="00CA0F40"/>
    <w:rsid w:val="00CA1896"/>
    <w:rsid w:val="00CA2B0B"/>
    <w:rsid w:val="00CA2C6F"/>
    <w:rsid w:val="00CA3C3C"/>
    <w:rsid w:val="00CA42AC"/>
    <w:rsid w:val="00CA4C44"/>
    <w:rsid w:val="00CA6C80"/>
    <w:rsid w:val="00CA7198"/>
    <w:rsid w:val="00CA77E9"/>
    <w:rsid w:val="00CA7AC5"/>
    <w:rsid w:val="00CB0AC8"/>
    <w:rsid w:val="00CB15DF"/>
    <w:rsid w:val="00CB2383"/>
    <w:rsid w:val="00CB3322"/>
    <w:rsid w:val="00CB38A7"/>
    <w:rsid w:val="00CB3D85"/>
    <w:rsid w:val="00CB41DE"/>
    <w:rsid w:val="00CB476F"/>
    <w:rsid w:val="00CB59E7"/>
    <w:rsid w:val="00CB5B28"/>
    <w:rsid w:val="00CB639A"/>
    <w:rsid w:val="00CB70C1"/>
    <w:rsid w:val="00CC0306"/>
    <w:rsid w:val="00CC15E3"/>
    <w:rsid w:val="00CC2D55"/>
    <w:rsid w:val="00CC4053"/>
    <w:rsid w:val="00CC4425"/>
    <w:rsid w:val="00CC4678"/>
    <w:rsid w:val="00CC56D5"/>
    <w:rsid w:val="00CC6647"/>
    <w:rsid w:val="00CC67A0"/>
    <w:rsid w:val="00CC6A75"/>
    <w:rsid w:val="00CC7BF3"/>
    <w:rsid w:val="00CC7F9B"/>
    <w:rsid w:val="00CD1C9B"/>
    <w:rsid w:val="00CD3184"/>
    <w:rsid w:val="00CD37D5"/>
    <w:rsid w:val="00CD3EAD"/>
    <w:rsid w:val="00CD5D30"/>
    <w:rsid w:val="00CD6306"/>
    <w:rsid w:val="00CD6694"/>
    <w:rsid w:val="00CD776C"/>
    <w:rsid w:val="00CD7CF6"/>
    <w:rsid w:val="00CE0925"/>
    <w:rsid w:val="00CE1C2E"/>
    <w:rsid w:val="00CE2793"/>
    <w:rsid w:val="00CE4122"/>
    <w:rsid w:val="00CE575F"/>
    <w:rsid w:val="00CE576C"/>
    <w:rsid w:val="00CE5C21"/>
    <w:rsid w:val="00CE6A96"/>
    <w:rsid w:val="00CE76EB"/>
    <w:rsid w:val="00CE7806"/>
    <w:rsid w:val="00CE7EA9"/>
    <w:rsid w:val="00CF0DBB"/>
    <w:rsid w:val="00CF0E5F"/>
    <w:rsid w:val="00CF1412"/>
    <w:rsid w:val="00CF39D9"/>
    <w:rsid w:val="00CF3C81"/>
    <w:rsid w:val="00CF3F38"/>
    <w:rsid w:val="00CF4240"/>
    <w:rsid w:val="00CF486D"/>
    <w:rsid w:val="00CF48F0"/>
    <w:rsid w:val="00CF5371"/>
    <w:rsid w:val="00CF6E64"/>
    <w:rsid w:val="00CF75B3"/>
    <w:rsid w:val="00CF768A"/>
    <w:rsid w:val="00CF77F7"/>
    <w:rsid w:val="00CF7E1A"/>
    <w:rsid w:val="00D0113C"/>
    <w:rsid w:val="00D024A3"/>
    <w:rsid w:val="00D02A08"/>
    <w:rsid w:val="00D0323A"/>
    <w:rsid w:val="00D0427F"/>
    <w:rsid w:val="00D0447D"/>
    <w:rsid w:val="00D04724"/>
    <w:rsid w:val="00D04CBC"/>
    <w:rsid w:val="00D0559F"/>
    <w:rsid w:val="00D06664"/>
    <w:rsid w:val="00D07404"/>
    <w:rsid w:val="00D077E9"/>
    <w:rsid w:val="00D07962"/>
    <w:rsid w:val="00D07EEF"/>
    <w:rsid w:val="00D10337"/>
    <w:rsid w:val="00D104C6"/>
    <w:rsid w:val="00D1139D"/>
    <w:rsid w:val="00D11B01"/>
    <w:rsid w:val="00D1218B"/>
    <w:rsid w:val="00D1466D"/>
    <w:rsid w:val="00D147E9"/>
    <w:rsid w:val="00D15C1E"/>
    <w:rsid w:val="00D15E2A"/>
    <w:rsid w:val="00D160A8"/>
    <w:rsid w:val="00D173EC"/>
    <w:rsid w:val="00D17908"/>
    <w:rsid w:val="00D21360"/>
    <w:rsid w:val="00D21C91"/>
    <w:rsid w:val="00D21E00"/>
    <w:rsid w:val="00D22012"/>
    <w:rsid w:val="00D2322D"/>
    <w:rsid w:val="00D259E1"/>
    <w:rsid w:val="00D263C5"/>
    <w:rsid w:val="00D26437"/>
    <w:rsid w:val="00D278D5"/>
    <w:rsid w:val="00D27A44"/>
    <w:rsid w:val="00D3022C"/>
    <w:rsid w:val="00D30257"/>
    <w:rsid w:val="00D304AA"/>
    <w:rsid w:val="00D307E2"/>
    <w:rsid w:val="00D31218"/>
    <w:rsid w:val="00D31B47"/>
    <w:rsid w:val="00D33F61"/>
    <w:rsid w:val="00D3636B"/>
    <w:rsid w:val="00D367EB"/>
    <w:rsid w:val="00D37E7A"/>
    <w:rsid w:val="00D4086D"/>
    <w:rsid w:val="00D409B7"/>
    <w:rsid w:val="00D40A93"/>
    <w:rsid w:val="00D41095"/>
    <w:rsid w:val="00D41450"/>
    <w:rsid w:val="00D41AE1"/>
    <w:rsid w:val="00D42CB7"/>
    <w:rsid w:val="00D43D9F"/>
    <w:rsid w:val="00D43E78"/>
    <w:rsid w:val="00D4530A"/>
    <w:rsid w:val="00D4657B"/>
    <w:rsid w:val="00D5154D"/>
    <w:rsid w:val="00D53BDA"/>
    <w:rsid w:val="00D53F45"/>
    <w:rsid w:val="00D5413D"/>
    <w:rsid w:val="00D544BA"/>
    <w:rsid w:val="00D55515"/>
    <w:rsid w:val="00D56F0C"/>
    <w:rsid w:val="00D570A9"/>
    <w:rsid w:val="00D6077A"/>
    <w:rsid w:val="00D61170"/>
    <w:rsid w:val="00D61955"/>
    <w:rsid w:val="00D62AB1"/>
    <w:rsid w:val="00D63754"/>
    <w:rsid w:val="00D64AA2"/>
    <w:rsid w:val="00D661DB"/>
    <w:rsid w:val="00D66471"/>
    <w:rsid w:val="00D66975"/>
    <w:rsid w:val="00D66EA7"/>
    <w:rsid w:val="00D67C56"/>
    <w:rsid w:val="00D7038C"/>
    <w:rsid w:val="00D70489"/>
    <w:rsid w:val="00D70B35"/>
    <w:rsid w:val="00D70D02"/>
    <w:rsid w:val="00D71EA0"/>
    <w:rsid w:val="00D72823"/>
    <w:rsid w:val="00D73FDF"/>
    <w:rsid w:val="00D7404A"/>
    <w:rsid w:val="00D74650"/>
    <w:rsid w:val="00D74948"/>
    <w:rsid w:val="00D74BE1"/>
    <w:rsid w:val="00D75D8A"/>
    <w:rsid w:val="00D770AB"/>
    <w:rsid w:val="00D770C7"/>
    <w:rsid w:val="00D771C7"/>
    <w:rsid w:val="00D81632"/>
    <w:rsid w:val="00D82599"/>
    <w:rsid w:val="00D84A94"/>
    <w:rsid w:val="00D84C57"/>
    <w:rsid w:val="00D8576F"/>
    <w:rsid w:val="00D85891"/>
    <w:rsid w:val="00D86945"/>
    <w:rsid w:val="00D86F4F"/>
    <w:rsid w:val="00D90290"/>
    <w:rsid w:val="00D91236"/>
    <w:rsid w:val="00D91558"/>
    <w:rsid w:val="00D92706"/>
    <w:rsid w:val="00D92BA8"/>
    <w:rsid w:val="00D93905"/>
    <w:rsid w:val="00D940B3"/>
    <w:rsid w:val="00D94490"/>
    <w:rsid w:val="00D94817"/>
    <w:rsid w:val="00D94F00"/>
    <w:rsid w:val="00D97149"/>
    <w:rsid w:val="00DA03F0"/>
    <w:rsid w:val="00DA21E5"/>
    <w:rsid w:val="00DA4691"/>
    <w:rsid w:val="00DA6C9B"/>
    <w:rsid w:val="00DA6EC7"/>
    <w:rsid w:val="00DA763A"/>
    <w:rsid w:val="00DA7857"/>
    <w:rsid w:val="00DA7A9D"/>
    <w:rsid w:val="00DA7D60"/>
    <w:rsid w:val="00DB0085"/>
    <w:rsid w:val="00DB302B"/>
    <w:rsid w:val="00DB4BE4"/>
    <w:rsid w:val="00DB61EE"/>
    <w:rsid w:val="00DB690D"/>
    <w:rsid w:val="00DB6F31"/>
    <w:rsid w:val="00DB7AD7"/>
    <w:rsid w:val="00DB7E5B"/>
    <w:rsid w:val="00DC1ADB"/>
    <w:rsid w:val="00DC1F2B"/>
    <w:rsid w:val="00DC238F"/>
    <w:rsid w:val="00DC2C76"/>
    <w:rsid w:val="00DC4070"/>
    <w:rsid w:val="00DC525C"/>
    <w:rsid w:val="00DC71D6"/>
    <w:rsid w:val="00DC7AAA"/>
    <w:rsid w:val="00DC7B5A"/>
    <w:rsid w:val="00DC7D2E"/>
    <w:rsid w:val="00DD0857"/>
    <w:rsid w:val="00DD0948"/>
    <w:rsid w:val="00DD0C0A"/>
    <w:rsid w:val="00DD152F"/>
    <w:rsid w:val="00DD1916"/>
    <w:rsid w:val="00DD2245"/>
    <w:rsid w:val="00DD3409"/>
    <w:rsid w:val="00DD48F7"/>
    <w:rsid w:val="00DD4F67"/>
    <w:rsid w:val="00DD528E"/>
    <w:rsid w:val="00DD5BC0"/>
    <w:rsid w:val="00DD653D"/>
    <w:rsid w:val="00DD7354"/>
    <w:rsid w:val="00DE0460"/>
    <w:rsid w:val="00DE1025"/>
    <w:rsid w:val="00DE1091"/>
    <w:rsid w:val="00DE12EF"/>
    <w:rsid w:val="00DE1C50"/>
    <w:rsid w:val="00DE213F"/>
    <w:rsid w:val="00DE4285"/>
    <w:rsid w:val="00DE44D4"/>
    <w:rsid w:val="00DE5197"/>
    <w:rsid w:val="00DE6982"/>
    <w:rsid w:val="00DF027C"/>
    <w:rsid w:val="00DF055C"/>
    <w:rsid w:val="00DF0A14"/>
    <w:rsid w:val="00DF0CA3"/>
    <w:rsid w:val="00DF1385"/>
    <w:rsid w:val="00DF1B3F"/>
    <w:rsid w:val="00DF32E7"/>
    <w:rsid w:val="00DF3F74"/>
    <w:rsid w:val="00DF40B1"/>
    <w:rsid w:val="00DF518C"/>
    <w:rsid w:val="00DF5796"/>
    <w:rsid w:val="00DF72FD"/>
    <w:rsid w:val="00E00A32"/>
    <w:rsid w:val="00E04FE8"/>
    <w:rsid w:val="00E05051"/>
    <w:rsid w:val="00E056CF"/>
    <w:rsid w:val="00E05DB4"/>
    <w:rsid w:val="00E07304"/>
    <w:rsid w:val="00E07A06"/>
    <w:rsid w:val="00E109D2"/>
    <w:rsid w:val="00E10DD3"/>
    <w:rsid w:val="00E10E2B"/>
    <w:rsid w:val="00E128DF"/>
    <w:rsid w:val="00E12CCF"/>
    <w:rsid w:val="00E135C1"/>
    <w:rsid w:val="00E141E7"/>
    <w:rsid w:val="00E14502"/>
    <w:rsid w:val="00E14893"/>
    <w:rsid w:val="00E1527A"/>
    <w:rsid w:val="00E16CC1"/>
    <w:rsid w:val="00E20AE2"/>
    <w:rsid w:val="00E20B99"/>
    <w:rsid w:val="00E20DEC"/>
    <w:rsid w:val="00E21D1E"/>
    <w:rsid w:val="00E22ACD"/>
    <w:rsid w:val="00E22E2B"/>
    <w:rsid w:val="00E23542"/>
    <w:rsid w:val="00E238DB"/>
    <w:rsid w:val="00E23DF0"/>
    <w:rsid w:val="00E2487A"/>
    <w:rsid w:val="00E24E26"/>
    <w:rsid w:val="00E2678E"/>
    <w:rsid w:val="00E26CB4"/>
    <w:rsid w:val="00E26F63"/>
    <w:rsid w:val="00E27945"/>
    <w:rsid w:val="00E27D11"/>
    <w:rsid w:val="00E3047E"/>
    <w:rsid w:val="00E30D32"/>
    <w:rsid w:val="00E31C87"/>
    <w:rsid w:val="00E325B4"/>
    <w:rsid w:val="00E329FF"/>
    <w:rsid w:val="00E33C98"/>
    <w:rsid w:val="00E34F9A"/>
    <w:rsid w:val="00E3528C"/>
    <w:rsid w:val="00E3586A"/>
    <w:rsid w:val="00E37A6E"/>
    <w:rsid w:val="00E37EEF"/>
    <w:rsid w:val="00E403B5"/>
    <w:rsid w:val="00E40821"/>
    <w:rsid w:val="00E41805"/>
    <w:rsid w:val="00E42284"/>
    <w:rsid w:val="00E42ECA"/>
    <w:rsid w:val="00E438C8"/>
    <w:rsid w:val="00E439DC"/>
    <w:rsid w:val="00E44225"/>
    <w:rsid w:val="00E44A43"/>
    <w:rsid w:val="00E475D6"/>
    <w:rsid w:val="00E5002F"/>
    <w:rsid w:val="00E5190E"/>
    <w:rsid w:val="00E51A37"/>
    <w:rsid w:val="00E52E63"/>
    <w:rsid w:val="00E54DA8"/>
    <w:rsid w:val="00E559F3"/>
    <w:rsid w:val="00E55CF4"/>
    <w:rsid w:val="00E55E8A"/>
    <w:rsid w:val="00E564A0"/>
    <w:rsid w:val="00E56D8B"/>
    <w:rsid w:val="00E57A38"/>
    <w:rsid w:val="00E6072B"/>
    <w:rsid w:val="00E6118C"/>
    <w:rsid w:val="00E61224"/>
    <w:rsid w:val="00E61598"/>
    <w:rsid w:val="00E619E9"/>
    <w:rsid w:val="00E61B13"/>
    <w:rsid w:val="00E620B0"/>
    <w:rsid w:val="00E6241A"/>
    <w:rsid w:val="00E62EC2"/>
    <w:rsid w:val="00E630EC"/>
    <w:rsid w:val="00E6451D"/>
    <w:rsid w:val="00E6471A"/>
    <w:rsid w:val="00E650ED"/>
    <w:rsid w:val="00E65AB5"/>
    <w:rsid w:val="00E65D3D"/>
    <w:rsid w:val="00E66788"/>
    <w:rsid w:val="00E66C75"/>
    <w:rsid w:val="00E678D9"/>
    <w:rsid w:val="00E7035F"/>
    <w:rsid w:val="00E70AF6"/>
    <w:rsid w:val="00E70D66"/>
    <w:rsid w:val="00E70DCA"/>
    <w:rsid w:val="00E71AE0"/>
    <w:rsid w:val="00E72767"/>
    <w:rsid w:val="00E73160"/>
    <w:rsid w:val="00E73862"/>
    <w:rsid w:val="00E738CF"/>
    <w:rsid w:val="00E74A29"/>
    <w:rsid w:val="00E75653"/>
    <w:rsid w:val="00E7572A"/>
    <w:rsid w:val="00E770A9"/>
    <w:rsid w:val="00E80961"/>
    <w:rsid w:val="00E81151"/>
    <w:rsid w:val="00E81B40"/>
    <w:rsid w:val="00E83817"/>
    <w:rsid w:val="00E84FFC"/>
    <w:rsid w:val="00E8506B"/>
    <w:rsid w:val="00E85176"/>
    <w:rsid w:val="00E85B00"/>
    <w:rsid w:val="00E85B26"/>
    <w:rsid w:val="00E86DA6"/>
    <w:rsid w:val="00E87502"/>
    <w:rsid w:val="00E8784B"/>
    <w:rsid w:val="00E9146F"/>
    <w:rsid w:val="00E914B3"/>
    <w:rsid w:val="00E9161A"/>
    <w:rsid w:val="00E92400"/>
    <w:rsid w:val="00E92960"/>
    <w:rsid w:val="00E9303F"/>
    <w:rsid w:val="00E944DA"/>
    <w:rsid w:val="00E94A47"/>
    <w:rsid w:val="00E95A6C"/>
    <w:rsid w:val="00E95D92"/>
    <w:rsid w:val="00E963F9"/>
    <w:rsid w:val="00EA1EFF"/>
    <w:rsid w:val="00EA267B"/>
    <w:rsid w:val="00EA33E2"/>
    <w:rsid w:val="00EA3618"/>
    <w:rsid w:val="00EA390A"/>
    <w:rsid w:val="00EA3FFC"/>
    <w:rsid w:val="00EA410B"/>
    <w:rsid w:val="00EA4209"/>
    <w:rsid w:val="00EA45F6"/>
    <w:rsid w:val="00EA6AC3"/>
    <w:rsid w:val="00EB00F7"/>
    <w:rsid w:val="00EB07F2"/>
    <w:rsid w:val="00EB09EB"/>
    <w:rsid w:val="00EB0D71"/>
    <w:rsid w:val="00EB1004"/>
    <w:rsid w:val="00EB183F"/>
    <w:rsid w:val="00EB2E9A"/>
    <w:rsid w:val="00EB3533"/>
    <w:rsid w:val="00EB36DA"/>
    <w:rsid w:val="00EB3C02"/>
    <w:rsid w:val="00EB3CD3"/>
    <w:rsid w:val="00EB49E6"/>
    <w:rsid w:val="00EB4B19"/>
    <w:rsid w:val="00EB5E45"/>
    <w:rsid w:val="00EB6F23"/>
    <w:rsid w:val="00EB7413"/>
    <w:rsid w:val="00EC0179"/>
    <w:rsid w:val="00EC0B31"/>
    <w:rsid w:val="00EC1678"/>
    <w:rsid w:val="00EC1C28"/>
    <w:rsid w:val="00EC2D42"/>
    <w:rsid w:val="00EC3C0A"/>
    <w:rsid w:val="00EC4DB1"/>
    <w:rsid w:val="00EC579C"/>
    <w:rsid w:val="00EC5B5B"/>
    <w:rsid w:val="00EC7B6A"/>
    <w:rsid w:val="00EC7CAE"/>
    <w:rsid w:val="00EC7D7C"/>
    <w:rsid w:val="00EC7F1D"/>
    <w:rsid w:val="00ED1092"/>
    <w:rsid w:val="00ED2AC0"/>
    <w:rsid w:val="00ED2B1E"/>
    <w:rsid w:val="00ED2BC6"/>
    <w:rsid w:val="00ED39CE"/>
    <w:rsid w:val="00ED3E0B"/>
    <w:rsid w:val="00ED4274"/>
    <w:rsid w:val="00ED4A84"/>
    <w:rsid w:val="00ED611D"/>
    <w:rsid w:val="00ED633A"/>
    <w:rsid w:val="00ED708C"/>
    <w:rsid w:val="00EE0ABF"/>
    <w:rsid w:val="00EE0D97"/>
    <w:rsid w:val="00EE2075"/>
    <w:rsid w:val="00EE214B"/>
    <w:rsid w:val="00EE2326"/>
    <w:rsid w:val="00EE25BF"/>
    <w:rsid w:val="00EE2F83"/>
    <w:rsid w:val="00EE3A66"/>
    <w:rsid w:val="00EE3FDA"/>
    <w:rsid w:val="00EE4D3A"/>
    <w:rsid w:val="00EE7146"/>
    <w:rsid w:val="00EE715C"/>
    <w:rsid w:val="00EF1463"/>
    <w:rsid w:val="00EF2074"/>
    <w:rsid w:val="00EF2267"/>
    <w:rsid w:val="00EF30A3"/>
    <w:rsid w:val="00EF39A9"/>
    <w:rsid w:val="00EF555B"/>
    <w:rsid w:val="00EF5F04"/>
    <w:rsid w:val="00EF67C4"/>
    <w:rsid w:val="00EF6BB3"/>
    <w:rsid w:val="00EF71DC"/>
    <w:rsid w:val="00EF7B2E"/>
    <w:rsid w:val="00EF7DE7"/>
    <w:rsid w:val="00EF7EB2"/>
    <w:rsid w:val="00F00211"/>
    <w:rsid w:val="00F00A14"/>
    <w:rsid w:val="00F00F06"/>
    <w:rsid w:val="00F01AFF"/>
    <w:rsid w:val="00F027BB"/>
    <w:rsid w:val="00F03C41"/>
    <w:rsid w:val="00F040CF"/>
    <w:rsid w:val="00F040FC"/>
    <w:rsid w:val="00F063B4"/>
    <w:rsid w:val="00F106ED"/>
    <w:rsid w:val="00F11422"/>
    <w:rsid w:val="00F11BCF"/>
    <w:rsid w:val="00F11DCF"/>
    <w:rsid w:val="00F12FD0"/>
    <w:rsid w:val="00F13865"/>
    <w:rsid w:val="00F13A74"/>
    <w:rsid w:val="00F14658"/>
    <w:rsid w:val="00F162EA"/>
    <w:rsid w:val="00F17317"/>
    <w:rsid w:val="00F20426"/>
    <w:rsid w:val="00F211BF"/>
    <w:rsid w:val="00F212FC"/>
    <w:rsid w:val="00F2225A"/>
    <w:rsid w:val="00F222DD"/>
    <w:rsid w:val="00F22C7E"/>
    <w:rsid w:val="00F22E4E"/>
    <w:rsid w:val="00F2362B"/>
    <w:rsid w:val="00F248DB"/>
    <w:rsid w:val="00F2525C"/>
    <w:rsid w:val="00F25456"/>
    <w:rsid w:val="00F25643"/>
    <w:rsid w:val="00F265E7"/>
    <w:rsid w:val="00F27389"/>
    <w:rsid w:val="00F27867"/>
    <w:rsid w:val="00F308CC"/>
    <w:rsid w:val="00F30A93"/>
    <w:rsid w:val="00F30DD0"/>
    <w:rsid w:val="00F31C6C"/>
    <w:rsid w:val="00F32BFB"/>
    <w:rsid w:val="00F32CE3"/>
    <w:rsid w:val="00F3357F"/>
    <w:rsid w:val="00F344CF"/>
    <w:rsid w:val="00F34ADF"/>
    <w:rsid w:val="00F35E7A"/>
    <w:rsid w:val="00F3622E"/>
    <w:rsid w:val="00F37A12"/>
    <w:rsid w:val="00F42982"/>
    <w:rsid w:val="00F42A7C"/>
    <w:rsid w:val="00F42BC9"/>
    <w:rsid w:val="00F42BD1"/>
    <w:rsid w:val="00F43107"/>
    <w:rsid w:val="00F43AAE"/>
    <w:rsid w:val="00F44787"/>
    <w:rsid w:val="00F4524E"/>
    <w:rsid w:val="00F4597F"/>
    <w:rsid w:val="00F477B9"/>
    <w:rsid w:val="00F5009E"/>
    <w:rsid w:val="00F508E9"/>
    <w:rsid w:val="00F5108F"/>
    <w:rsid w:val="00F5141D"/>
    <w:rsid w:val="00F521B4"/>
    <w:rsid w:val="00F52618"/>
    <w:rsid w:val="00F52D27"/>
    <w:rsid w:val="00F53887"/>
    <w:rsid w:val="00F53EB3"/>
    <w:rsid w:val="00F5566A"/>
    <w:rsid w:val="00F56CC1"/>
    <w:rsid w:val="00F56F1E"/>
    <w:rsid w:val="00F57319"/>
    <w:rsid w:val="00F57DD5"/>
    <w:rsid w:val="00F6003F"/>
    <w:rsid w:val="00F608BB"/>
    <w:rsid w:val="00F61773"/>
    <w:rsid w:val="00F64351"/>
    <w:rsid w:val="00F64898"/>
    <w:rsid w:val="00F66E20"/>
    <w:rsid w:val="00F67084"/>
    <w:rsid w:val="00F6785A"/>
    <w:rsid w:val="00F678CD"/>
    <w:rsid w:val="00F72353"/>
    <w:rsid w:val="00F72744"/>
    <w:rsid w:val="00F73176"/>
    <w:rsid w:val="00F75C2F"/>
    <w:rsid w:val="00F75CBD"/>
    <w:rsid w:val="00F767B1"/>
    <w:rsid w:val="00F76B9C"/>
    <w:rsid w:val="00F76F97"/>
    <w:rsid w:val="00F7706C"/>
    <w:rsid w:val="00F772A3"/>
    <w:rsid w:val="00F77555"/>
    <w:rsid w:val="00F803AA"/>
    <w:rsid w:val="00F81088"/>
    <w:rsid w:val="00F81D20"/>
    <w:rsid w:val="00F81F7E"/>
    <w:rsid w:val="00F8280E"/>
    <w:rsid w:val="00F8311E"/>
    <w:rsid w:val="00F83527"/>
    <w:rsid w:val="00F8408E"/>
    <w:rsid w:val="00F853E6"/>
    <w:rsid w:val="00F85C44"/>
    <w:rsid w:val="00F867C0"/>
    <w:rsid w:val="00F86DA4"/>
    <w:rsid w:val="00F87A78"/>
    <w:rsid w:val="00F87B65"/>
    <w:rsid w:val="00F906B9"/>
    <w:rsid w:val="00F92D93"/>
    <w:rsid w:val="00F92DBC"/>
    <w:rsid w:val="00F932DD"/>
    <w:rsid w:val="00F93D86"/>
    <w:rsid w:val="00F93E3A"/>
    <w:rsid w:val="00F9428E"/>
    <w:rsid w:val="00F94F4F"/>
    <w:rsid w:val="00F94F8B"/>
    <w:rsid w:val="00F95AF0"/>
    <w:rsid w:val="00F96F42"/>
    <w:rsid w:val="00FA2180"/>
    <w:rsid w:val="00FA375F"/>
    <w:rsid w:val="00FA3C4A"/>
    <w:rsid w:val="00FA426B"/>
    <w:rsid w:val="00FA4518"/>
    <w:rsid w:val="00FA4C1D"/>
    <w:rsid w:val="00FA5F17"/>
    <w:rsid w:val="00FA6522"/>
    <w:rsid w:val="00FA6A2F"/>
    <w:rsid w:val="00FA7912"/>
    <w:rsid w:val="00FB08A5"/>
    <w:rsid w:val="00FB0F3C"/>
    <w:rsid w:val="00FB1170"/>
    <w:rsid w:val="00FB1360"/>
    <w:rsid w:val="00FB1517"/>
    <w:rsid w:val="00FB179A"/>
    <w:rsid w:val="00FB17A2"/>
    <w:rsid w:val="00FB201F"/>
    <w:rsid w:val="00FB2F9B"/>
    <w:rsid w:val="00FB32EF"/>
    <w:rsid w:val="00FB35DF"/>
    <w:rsid w:val="00FB3668"/>
    <w:rsid w:val="00FB4525"/>
    <w:rsid w:val="00FB5D30"/>
    <w:rsid w:val="00FB69F6"/>
    <w:rsid w:val="00FC119D"/>
    <w:rsid w:val="00FC1F55"/>
    <w:rsid w:val="00FC3C19"/>
    <w:rsid w:val="00FC4877"/>
    <w:rsid w:val="00FC594F"/>
    <w:rsid w:val="00FC5CBC"/>
    <w:rsid w:val="00FC618C"/>
    <w:rsid w:val="00FC637D"/>
    <w:rsid w:val="00FC71B3"/>
    <w:rsid w:val="00FC7431"/>
    <w:rsid w:val="00FD0486"/>
    <w:rsid w:val="00FD052B"/>
    <w:rsid w:val="00FD15EC"/>
    <w:rsid w:val="00FD1EC8"/>
    <w:rsid w:val="00FD1FC3"/>
    <w:rsid w:val="00FD2000"/>
    <w:rsid w:val="00FD2E14"/>
    <w:rsid w:val="00FD2FAC"/>
    <w:rsid w:val="00FD3927"/>
    <w:rsid w:val="00FD3B91"/>
    <w:rsid w:val="00FD4227"/>
    <w:rsid w:val="00FD460E"/>
    <w:rsid w:val="00FD49AD"/>
    <w:rsid w:val="00FD583F"/>
    <w:rsid w:val="00FD5966"/>
    <w:rsid w:val="00FD5C2F"/>
    <w:rsid w:val="00FD5D0B"/>
    <w:rsid w:val="00FD5E89"/>
    <w:rsid w:val="00FD6DCB"/>
    <w:rsid w:val="00FD6F18"/>
    <w:rsid w:val="00FD7488"/>
    <w:rsid w:val="00FD7D98"/>
    <w:rsid w:val="00FE1109"/>
    <w:rsid w:val="00FE115C"/>
    <w:rsid w:val="00FE1FD3"/>
    <w:rsid w:val="00FE266C"/>
    <w:rsid w:val="00FE2740"/>
    <w:rsid w:val="00FE2883"/>
    <w:rsid w:val="00FE2C32"/>
    <w:rsid w:val="00FE322B"/>
    <w:rsid w:val="00FE3981"/>
    <w:rsid w:val="00FE3F3B"/>
    <w:rsid w:val="00FE4A21"/>
    <w:rsid w:val="00FE5E07"/>
    <w:rsid w:val="00FE68D1"/>
    <w:rsid w:val="00FE6D27"/>
    <w:rsid w:val="00FE6EFF"/>
    <w:rsid w:val="00FE7129"/>
    <w:rsid w:val="00FF0A6B"/>
    <w:rsid w:val="00FF1447"/>
    <w:rsid w:val="00FF16B4"/>
    <w:rsid w:val="00FF2E53"/>
    <w:rsid w:val="00FF3450"/>
    <w:rsid w:val="00FF492A"/>
    <w:rsid w:val="00FF540D"/>
    <w:rsid w:val="00FF5483"/>
    <w:rsid w:val="00FF5741"/>
    <w:rsid w:val="00FF5F65"/>
    <w:rsid w:val="00FF6771"/>
    <w:rsid w:val="00FF732C"/>
    <w:rsid w:val="00FF7C2B"/>
    <w:rsid w:val="35B29D6B"/>
    <w:rsid w:val="6DB49ED1"/>
    <w:rsid w:val="76877607"/>
    <w:rsid w:val="7EB0803E"/>
  </w:rsids>
  <m:mathPr>
    <m:mathFont m:val="Cambria Math"/>
    <m:brkBin m:val="before"/>
    <m:brkBinSub m:val="--"/>
    <m:smallFrac m:val="0"/>
    <m:dispDef/>
    <m:lMargin m:val="1440"/>
    <m:rMargin m:val="144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9CF8924"/>
  <w15:docId w15:val="{A31F25AD-E708-4343-A89D-326E18F414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it-I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7" w:qFormat="1"/>
    <w:lsdException w:name="heading 2" w:uiPriority="4" w:qFormat="1"/>
    <w:lsdException w:name="heading 3" w:semiHidden="1" w:uiPriority="5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5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3" w:unhideWhenUsed="1" w:qFormat="1"/>
    <w:lsdException w:name="Hyperlink" w:semiHidden="1" w:unhideWhenUsed="1"/>
    <w:lsdException w:name="FollowedHyperlink" w:semiHidden="1" w:unhideWhenUsed="1"/>
    <w:lsdException w:name="Strong" w:semiHidden="1" w:uiPriority="2" w:unhideWhenUsed="1" w:qFormat="1"/>
    <w:lsdException w:name="Emphasis" w:semiHidden="1" w:uiPriority="2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7C25C3"/>
    <w:pPr>
      <w:spacing w:after="0"/>
    </w:pPr>
    <w:rPr>
      <w:rFonts w:eastAsiaTheme="minorEastAsia"/>
      <w:b/>
      <w:color w:val="082A75" w:themeColor="text2"/>
      <w:sz w:val="28"/>
      <w:szCs w:val="22"/>
    </w:rPr>
  </w:style>
  <w:style w:type="paragraph" w:styleId="Titolo1">
    <w:name w:val="heading 1"/>
    <w:basedOn w:val="Titolo2"/>
    <w:next w:val="Contenuto"/>
    <w:link w:val="Titolo1Carattere"/>
    <w:uiPriority w:val="4"/>
    <w:qFormat/>
    <w:rsid w:val="00D077E9"/>
    <w:pPr>
      <w:spacing w:before="240" w:after="60"/>
      <w:outlineLvl w:val="0"/>
    </w:pPr>
    <w:rPr>
      <w:rFonts w:asciiTheme="majorHAnsi" w:hAnsiTheme="majorHAnsi"/>
      <w:color w:val="061F57" w:themeColor="text2" w:themeShade="BF"/>
      <w:kern w:val="28"/>
      <w:sz w:val="52"/>
      <w:szCs w:val="32"/>
    </w:rPr>
  </w:style>
  <w:style w:type="paragraph" w:styleId="Titolo2">
    <w:name w:val="heading 2"/>
    <w:basedOn w:val="Normale"/>
    <w:next w:val="Normale"/>
    <w:link w:val="Titolo2Carattere"/>
    <w:uiPriority w:val="4"/>
    <w:qFormat/>
    <w:rsid w:val="00DF027C"/>
    <w:pPr>
      <w:keepNext/>
      <w:spacing w:after="240" w:line="240" w:lineRule="auto"/>
      <w:outlineLvl w:val="1"/>
    </w:pPr>
    <w:rPr>
      <w:rFonts w:eastAsiaTheme="majorEastAsia" w:cstheme="majorBidi"/>
      <w:b w:val="0"/>
      <w:sz w:val="36"/>
      <w:szCs w:val="26"/>
    </w:rPr>
  </w:style>
  <w:style w:type="paragraph" w:styleId="Titolo3">
    <w:name w:val="heading 3"/>
    <w:basedOn w:val="Normale"/>
    <w:next w:val="Normale"/>
    <w:link w:val="Titolo3Carattere"/>
    <w:uiPriority w:val="5"/>
    <w:unhideWhenUsed/>
    <w:qFormat/>
    <w:rsid w:val="00ED2AC0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012639" w:themeColor="accent1" w:themeShade="7F"/>
      <w:sz w:val="24"/>
      <w:szCs w:val="24"/>
    </w:rPr>
  </w:style>
  <w:style w:type="paragraph" w:styleId="Titolo4">
    <w:name w:val="heading 4"/>
    <w:basedOn w:val="Normale"/>
    <w:next w:val="Normale"/>
    <w:link w:val="Titolo4Carattere"/>
    <w:uiPriority w:val="1"/>
    <w:unhideWhenUsed/>
    <w:qFormat/>
    <w:rsid w:val="001D5114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013A57" w:themeColor="accent1" w:themeShade="BF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Testofumetto">
    <w:name w:val="Balloon Text"/>
    <w:basedOn w:val="Normale"/>
    <w:link w:val="TestofumettoCarattere"/>
    <w:uiPriority w:val="99"/>
    <w:semiHidden/>
    <w:unhideWhenUsed/>
    <w:rPr>
      <w:rFonts w:ascii="Tahoma" w:hAnsi="Tahoma" w:cs="Tahoma"/>
      <w:sz w:val="16"/>
      <w:szCs w:val="16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Pr>
      <w:rFonts w:ascii="Tahoma" w:hAnsi="Tahoma" w:cs="Tahoma"/>
      <w:sz w:val="16"/>
      <w:szCs w:val="16"/>
    </w:rPr>
  </w:style>
  <w:style w:type="paragraph" w:styleId="Titolo">
    <w:name w:val="Title"/>
    <w:basedOn w:val="Titolo1"/>
    <w:next w:val="Titolo2"/>
    <w:link w:val="TitoloCarattere"/>
    <w:uiPriority w:val="1"/>
    <w:qFormat/>
    <w:rsid w:val="00D86945"/>
    <w:pPr>
      <w:keepLines/>
      <w:spacing w:after="200"/>
    </w:pPr>
    <w:rPr>
      <w:b/>
      <w:bCs/>
      <w:sz w:val="72"/>
      <w:szCs w:val="52"/>
    </w:rPr>
  </w:style>
  <w:style w:type="character" w:customStyle="1" w:styleId="TitoloCarattere">
    <w:name w:val="Titolo Carattere"/>
    <w:basedOn w:val="Carpredefinitoparagrafo"/>
    <w:link w:val="Titolo"/>
    <w:uiPriority w:val="1"/>
    <w:rsid w:val="00434B7F"/>
    <w:rPr>
      <w:rFonts w:asciiTheme="majorHAnsi" w:eastAsiaTheme="majorEastAsia" w:hAnsiTheme="majorHAnsi" w:cstheme="majorBidi"/>
      <w:b/>
      <w:bCs/>
      <w:color w:val="061F57" w:themeColor="text2" w:themeShade="BF"/>
      <w:kern w:val="28"/>
      <w:sz w:val="72"/>
      <w:szCs w:val="52"/>
    </w:rPr>
  </w:style>
  <w:style w:type="paragraph" w:styleId="Sottotitolo">
    <w:name w:val="Subtitle"/>
    <w:basedOn w:val="Normale"/>
    <w:link w:val="SottotitoloCarattere"/>
    <w:uiPriority w:val="2"/>
    <w:qFormat/>
    <w:rsid w:val="00D86945"/>
    <w:pPr>
      <w:framePr w:hSpace="180" w:wrap="around" w:vAnchor="text" w:hAnchor="margin" w:y="1167"/>
    </w:pPr>
    <w:rPr>
      <w:b w:val="0"/>
      <w:caps/>
      <w:spacing w:val="20"/>
      <w:sz w:val="32"/>
    </w:rPr>
  </w:style>
  <w:style w:type="character" w:customStyle="1" w:styleId="SottotitoloCarattere">
    <w:name w:val="Sottotitolo Carattere"/>
    <w:basedOn w:val="Carpredefinitoparagrafo"/>
    <w:link w:val="Sottotitolo"/>
    <w:uiPriority w:val="2"/>
    <w:rsid w:val="00D86945"/>
    <w:rPr>
      <w:rFonts w:eastAsiaTheme="minorEastAsia"/>
      <w:caps/>
      <w:color w:val="082A75" w:themeColor="text2"/>
      <w:spacing w:val="20"/>
      <w:sz w:val="32"/>
      <w:szCs w:val="22"/>
    </w:rPr>
  </w:style>
  <w:style w:type="character" w:customStyle="1" w:styleId="Titolo1Carattere">
    <w:name w:val="Titolo 1 Carattere"/>
    <w:basedOn w:val="Carpredefinitoparagrafo"/>
    <w:link w:val="Titolo1"/>
    <w:uiPriority w:val="4"/>
    <w:rsid w:val="00ED2AC0"/>
    <w:rPr>
      <w:rFonts w:asciiTheme="majorHAnsi" w:eastAsiaTheme="majorEastAsia" w:hAnsiTheme="majorHAnsi" w:cstheme="majorBidi"/>
      <w:color w:val="061F57" w:themeColor="text2" w:themeShade="BF"/>
      <w:kern w:val="28"/>
      <w:sz w:val="52"/>
      <w:szCs w:val="32"/>
    </w:rPr>
  </w:style>
  <w:style w:type="paragraph" w:styleId="Intestazione">
    <w:name w:val="header"/>
    <w:basedOn w:val="Normale"/>
    <w:link w:val="IntestazioneCarattere"/>
    <w:uiPriority w:val="8"/>
    <w:unhideWhenUsed/>
    <w:rsid w:val="005037F0"/>
  </w:style>
  <w:style w:type="character" w:customStyle="1" w:styleId="IntestazioneCarattere">
    <w:name w:val="Intestazione Carattere"/>
    <w:basedOn w:val="Carpredefinitoparagrafo"/>
    <w:link w:val="Intestazione"/>
    <w:uiPriority w:val="8"/>
    <w:rsid w:val="0093335D"/>
  </w:style>
  <w:style w:type="paragraph" w:styleId="Pidipagina">
    <w:name w:val="footer"/>
    <w:basedOn w:val="Normale"/>
    <w:link w:val="PidipaginaCarattere"/>
    <w:uiPriority w:val="99"/>
    <w:unhideWhenUsed/>
    <w:rsid w:val="005037F0"/>
  </w:style>
  <w:style w:type="character" w:customStyle="1" w:styleId="PidipaginaCarattere">
    <w:name w:val="Piè di pagina Carattere"/>
    <w:basedOn w:val="Carpredefinitoparagrafo"/>
    <w:link w:val="Pidipagina"/>
    <w:uiPriority w:val="99"/>
    <w:rsid w:val="005037F0"/>
    <w:rPr>
      <w:sz w:val="24"/>
      <w:szCs w:val="24"/>
    </w:rPr>
  </w:style>
  <w:style w:type="paragraph" w:customStyle="1" w:styleId="Nome">
    <w:name w:val="Nome"/>
    <w:basedOn w:val="Normale"/>
    <w:uiPriority w:val="3"/>
    <w:qFormat/>
    <w:rsid w:val="00B231E5"/>
    <w:pPr>
      <w:spacing w:line="240" w:lineRule="auto"/>
      <w:jc w:val="right"/>
    </w:pPr>
  </w:style>
  <w:style w:type="character" w:customStyle="1" w:styleId="Titolo2Carattere">
    <w:name w:val="Titolo 2 Carattere"/>
    <w:basedOn w:val="Carpredefinitoparagrafo"/>
    <w:link w:val="Titolo2"/>
    <w:uiPriority w:val="4"/>
    <w:rsid w:val="00DF027C"/>
    <w:rPr>
      <w:rFonts w:eastAsiaTheme="majorEastAsia" w:cstheme="majorBidi"/>
      <w:color w:val="082A75" w:themeColor="text2"/>
      <w:sz w:val="36"/>
      <w:szCs w:val="26"/>
    </w:rPr>
  </w:style>
  <w:style w:type="table" w:styleId="Grigliatabella">
    <w:name w:val="Table Grid"/>
    <w:basedOn w:val="Tabellanormale"/>
    <w:uiPriority w:val="1"/>
    <w:rsid w:val="00FF16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stosegnaposto">
    <w:name w:val="Placeholder Text"/>
    <w:basedOn w:val="Carpredefinitoparagrafo"/>
    <w:uiPriority w:val="99"/>
    <w:unhideWhenUsed/>
    <w:rsid w:val="00D86945"/>
    <w:rPr>
      <w:color w:val="808080"/>
    </w:rPr>
  </w:style>
  <w:style w:type="paragraph" w:customStyle="1" w:styleId="Contenuto">
    <w:name w:val="Contenuto"/>
    <w:basedOn w:val="Normale"/>
    <w:link w:val="Caratterecontenuto"/>
    <w:qFormat/>
    <w:rsid w:val="00DF027C"/>
    <w:rPr>
      <w:b w:val="0"/>
    </w:rPr>
  </w:style>
  <w:style w:type="paragraph" w:customStyle="1" w:styleId="Testoenfasi">
    <w:name w:val="Testo enfasi"/>
    <w:basedOn w:val="Normale"/>
    <w:link w:val="Caratteretestoenfasi"/>
    <w:qFormat/>
    <w:rsid w:val="00DF027C"/>
  </w:style>
  <w:style w:type="character" w:customStyle="1" w:styleId="Caratterecontenuto">
    <w:name w:val="Carattere contenuto"/>
    <w:basedOn w:val="Carpredefinitoparagrafo"/>
    <w:link w:val="Contenuto"/>
    <w:rsid w:val="00DF027C"/>
    <w:rPr>
      <w:rFonts w:eastAsiaTheme="minorEastAsia"/>
      <w:color w:val="082A75" w:themeColor="text2"/>
      <w:sz w:val="28"/>
      <w:szCs w:val="22"/>
    </w:rPr>
  </w:style>
  <w:style w:type="character" w:customStyle="1" w:styleId="Caratteretestoenfasi">
    <w:name w:val="Carattere testo enfasi"/>
    <w:basedOn w:val="Carpredefinitoparagrafo"/>
    <w:link w:val="Testoenfasi"/>
    <w:rsid w:val="00DF027C"/>
    <w:rPr>
      <w:rFonts w:eastAsiaTheme="minorEastAsia"/>
      <w:b/>
      <w:color w:val="082A75" w:themeColor="text2"/>
      <w:sz w:val="28"/>
      <w:szCs w:val="22"/>
    </w:rPr>
  </w:style>
  <w:style w:type="paragraph" w:styleId="Titolosommario">
    <w:name w:val="TOC Heading"/>
    <w:basedOn w:val="Titolo1"/>
    <w:next w:val="Normale"/>
    <w:uiPriority w:val="39"/>
    <w:unhideWhenUsed/>
    <w:qFormat/>
    <w:rsid w:val="00CE4122"/>
    <w:pPr>
      <w:keepLines/>
      <w:spacing w:after="0" w:line="259" w:lineRule="auto"/>
      <w:outlineLvl w:val="9"/>
    </w:pPr>
    <w:rPr>
      <w:color w:val="013A57" w:themeColor="accent1" w:themeShade="BF"/>
      <w:kern w:val="0"/>
      <w:sz w:val="32"/>
      <w:lang w:eastAsia="it-IT"/>
    </w:rPr>
  </w:style>
  <w:style w:type="paragraph" w:styleId="Sommario2">
    <w:name w:val="toc 2"/>
    <w:basedOn w:val="Normale"/>
    <w:next w:val="Normale"/>
    <w:autoRedefine/>
    <w:uiPriority w:val="39"/>
    <w:unhideWhenUsed/>
    <w:rsid w:val="001258FA"/>
    <w:pPr>
      <w:spacing w:after="100"/>
      <w:ind w:left="280"/>
    </w:pPr>
  </w:style>
  <w:style w:type="character" w:styleId="Collegamentoipertestuale">
    <w:name w:val="Hyperlink"/>
    <w:basedOn w:val="Carpredefinitoparagrafo"/>
    <w:uiPriority w:val="99"/>
    <w:unhideWhenUsed/>
    <w:rsid w:val="001258FA"/>
    <w:rPr>
      <w:color w:val="3592CF" w:themeColor="hyperlink"/>
      <w:u w:val="single"/>
    </w:rPr>
  </w:style>
  <w:style w:type="paragraph" w:styleId="Sommario1">
    <w:name w:val="toc 1"/>
    <w:basedOn w:val="Normale"/>
    <w:next w:val="Normale"/>
    <w:autoRedefine/>
    <w:uiPriority w:val="39"/>
    <w:unhideWhenUsed/>
    <w:rsid w:val="00434B7F"/>
    <w:pPr>
      <w:spacing w:after="100"/>
    </w:pPr>
  </w:style>
  <w:style w:type="character" w:customStyle="1" w:styleId="Titolo3Carattere">
    <w:name w:val="Titolo 3 Carattere"/>
    <w:basedOn w:val="Carpredefinitoparagrafo"/>
    <w:link w:val="Titolo3"/>
    <w:uiPriority w:val="5"/>
    <w:rsid w:val="00ED2AC0"/>
    <w:rPr>
      <w:rFonts w:asciiTheme="majorHAnsi" w:eastAsiaTheme="majorEastAsia" w:hAnsiTheme="majorHAnsi" w:cstheme="majorBidi"/>
      <w:b/>
      <w:color w:val="012639" w:themeColor="accent1" w:themeShade="7F"/>
    </w:rPr>
  </w:style>
  <w:style w:type="paragraph" w:styleId="Didascalia">
    <w:name w:val="caption"/>
    <w:basedOn w:val="Normale"/>
    <w:next w:val="Normale"/>
    <w:uiPriority w:val="99"/>
    <w:unhideWhenUsed/>
    <w:rsid w:val="001124D4"/>
    <w:pPr>
      <w:spacing w:after="200" w:line="240" w:lineRule="auto"/>
    </w:pPr>
    <w:rPr>
      <w:i/>
      <w:iCs/>
      <w:sz w:val="18"/>
      <w:szCs w:val="18"/>
    </w:rPr>
  </w:style>
  <w:style w:type="character" w:styleId="Rimandocommento">
    <w:name w:val="annotation reference"/>
    <w:basedOn w:val="Carpredefinitoparagrafo"/>
    <w:uiPriority w:val="99"/>
    <w:semiHidden/>
    <w:unhideWhenUsed/>
    <w:rsid w:val="001215DD"/>
    <w:rPr>
      <w:sz w:val="16"/>
      <w:szCs w:val="16"/>
    </w:rPr>
  </w:style>
  <w:style w:type="paragraph" w:styleId="Testocommento">
    <w:name w:val="annotation text"/>
    <w:basedOn w:val="Normale"/>
    <w:link w:val="TestocommentoCarattere"/>
    <w:uiPriority w:val="99"/>
    <w:semiHidden/>
    <w:unhideWhenUsed/>
    <w:rsid w:val="001215DD"/>
    <w:pPr>
      <w:spacing w:line="240" w:lineRule="auto"/>
    </w:pPr>
    <w:rPr>
      <w:sz w:val="20"/>
      <w:szCs w:val="20"/>
    </w:rPr>
  </w:style>
  <w:style w:type="character" w:customStyle="1" w:styleId="TestocommentoCarattere">
    <w:name w:val="Testo commento Carattere"/>
    <w:basedOn w:val="Carpredefinitoparagrafo"/>
    <w:link w:val="Testocommento"/>
    <w:uiPriority w:val="99"/>
    <w:semiHidden/>
    <w:rsid w:val="001215DD"/>
    <w:rPr>
      <w:rFonts w:eastAsiaTheme="minorEastAsia"/>
      <w:b/>
      <w:color w:val="082A75" w:themeColor="text2"/>
      <w:sz w:val="20"/>
      <w:szCs w:val="20"/>
    </w:rPr>
  </w:style>
  <w:style w:type="paragraph" w:styleId="Soggettocommento">
    <w:name w:val="annotation subject"/>
    <w:basedOn w:val="Testocommento"/>
    <w:next w:val="Testocommento"/>
    <w:link w:val="SoggettocommentoCarattere"/>
    <w:uiPriority w:val="99"/>
    <w:semiHidden/>
    <w:unhideWhenUsed/>
    <w:rsid w:val="001215DD"/>
    <w:rPr>
      <w:bCs/>
    </w:rPr>
  </w:style>
  <w:style w:type="character" w:customStyle="1" w:styleId="SoggettocommentoCarattere">
    <w:name w:val="Soggetto commento Carattere"/>
    <w:basedOn w:val="TestocommentoCarattere"/>
    <w:link w:val="Soggettocommento"/>
    <w:uiPriority w:val="99"/>
    <w:semiHidden/>
    <w:rsid w:val="001215DD"/>
    <w:rPr>
      <w:rFonts w:eastAsiaTheme="minorEastAsia"/>
      <w:b/>
      <w:bCs/>
      <w:color w:val="082A75" w:themeColor="text2"/>
      <w:sz w:val="20"/>
      <w:szCs w:val="20"/>
    </w:rPr>
  </w:style>
  <w:style w:type="table" w:styleId="Tabellasemplice-3">
    <w:name w:val="Plain Table 3"/>
    <w:basedOn w:val="Tabellanormale"/>
    <w:uiPriority w:val="43"/>
    <w:rsid w:val="00A94887"/>
    <w:pPr>
      <w:spacing w:after="0" w:line="240" w:lineRule="auto"/>
    </w:pPr>
    <w:rPr>
      <w:rFonts w:ascii="Calibri" w:hAnsi="Calibri" w:cs="Times New Roman (Corpo CS)"/>
    </w:r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5951C8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5951C8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character" w:customStyle="1" w:styleId="Titolo4Carattere">
    <w:name w:val="Titolo 4 Carattere"/>
    <w:basedOn w:val="Carpredefinitoparagrafo"/>
    <w:link w:val="Titolo4"/>
    <w:uiPriority w:val="1"/>
    <w:rsid w:val="001D5114"/>
    <w:rPr>
      <w:rFonts w:asciiTheme="majorHAnsi" w:eastAsiaTheme="majorEastAsia" w:hAnsiTheme="majorHAnsi" w:cstheme="majorBidi"/>
      <w:b/>
      <w:i/>
      <w:iCs/>
      <w:color w:val="013A57" w:themeColor="accent1" w:themeShade="BF"/>
      <w:sz w:val="28"/>
      <w:szCs w:val="22"/>
    </w:rPr>
  </w:style>
  <w:style w:type="table" w:styleId="Tabellasemplice-2">
    <w:name w:val="Plain Table 2"/>
    <w:basedOn w:val="Tabellanormale"/>
    <w:uiPriority w:val="42"/>
    <w:rsid w:val="00A94887"/>
    <w:pPr>
      <w:spacing w:after="0" w:line="240" w:lineRule="auto"/>
    </w:pPr>
    <w:tblPr>
      <w:tblStyleRowBandSize w:val="1"/>
      <w:tblStyleColBandSize w:val="1"/>
      <w:tblBorders>
        <w:top w:val="single" w:sz="4" w:space="0" w:color="5951C8" w:themeColor="text1" w:themeTint="80"/>
        <w:bottom w:val="single" w:sz="4" w:space="0" w:color="5951C8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5951C8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5951C8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5951C8" w:themeColor="text1" w:themeTint="80"/>
          <w:right w:val="single" w:sz="4" w:space="0" w:color="5951C8" w:themeColor="text1" w:themeTint="80"/>
        </w:tcBorders>
      </w:tcPr>
    </w:tblStylePr>
    <w:tblStylePr w:type="band2Vert">
      <w:tblPr/>
      <w:tcPr>
        <w:tcBorders>
          <w:left w:val="single" w:sz="4" w:space="0" w:color="5951C8" w:themeColor="text1" w:themeTint="80"/>
          <w:right w:val="single" w:sz="4" w:space="0" w:color="5951C8" w:themeColor="text1" w:themeTint="80"/>
        </w:tcBorders>
      </w:tcPr>
    </w:tblStylePr>
    <w:tblStylePr w:type="band1Horz">
      <w:tblPr/>
      <w:tcPr>
        <w:tcBorders>
          <w:top w:val="single" w:sz="4" w:space="0" w:color="5951C8" w:themeColor="text1" w:themeTint="80"/>
          <w:bottom w:val="single" w:sz="4" w:space="0" w:color="5951C8" w:themeColor="text1" w:themeTint="80"/>
        </w:tcBorders>
      </w:tcPr>
    </w:tblStylePr>
  </w:style>
  <w:style w:type="table" w:styleId="Tabellasemplice4">
    <w:name w:val="Plain Table 4"/>
    <w:basedOn w:val="Tabellanormale"/>
    <w:uiPriority w:val="44"/>
    <w:rsid w:val="00A94887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ellasemplice5">
    <w:name w:val="Plain Table 5"/>
    <w:basedOn w:val="Tabellanormale"/>
    <w:uiPriority w:val="45"/>
    <w:rsid w:val="00A94887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5951C8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5951C8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5951C8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5951C8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lagriglia1chiara">
    <w:name w:val="Grid Table 1 Light"/>
    <w:basedOn w:val="Tabellanormale"/>
    <w:uiPriority w:val="46"/>
    <w:rsid w:val="00854139"/>
    <w:pPr>
      <w:spacing w:after="0" w:line="240" w:lineRule="auto"/>
    </w:pPr>
    <w:tblPr>
      <w:tblStyleRowBandSize w:val="1"/>
      <w:tblStyleColBandSize w:val="1"/>
      <w:tblBorders>
        <w:top w:val="single" w:sz="4" w:space="0" w:color="7A74D3" w:themeColor="text1" w:themeTint="66"/>
        <w:left w:val="single" w:sz="4" w:space="0" w:color="7A74D3" w:themeColor="text1" w:themeTint="66"/>
        <w:bottom w:val="single" w:sz="4" w:space="0" w:color="7A74D3" w:themeColor="text1" w:themeTint="66"/>
        <w:right w:val="single" w:sz="4" w:space="0" w:color="7A74D3" w:themeColor="text1" w:themeTint="66"/>
        <w:insideH w:val="single" w:sz="4" w:space="0" w:color="7A74D3" w:themeColor="text1" w:themeTint="66"/>
        <w:insideV w:val="single" w:sz="4" w:space="0" w:color="7A74D3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4139B3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4139B3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Sommario3">
    <w:name w:val="toc 3"/>
    <w:basedOn w:val="Normale"/>
    <w:next w:val="Normale"/>
    <w:autoRedefine/>
    <w:uiPriority w:val="39"/>
    <w:unhideWhenUsed/>
    <w:rsid w:val="0024244A"/>
    <w:pPr>
      <w:spacing w:after="100"/>
      <w:ind w:left="560"/>
    </w:pPr>
  </w:style>
  <w:style w:type="character" w:styleId="Menzionenonrisolta">
    <w:name w:val="Unresolved Mention"/>
    <w:basedOn w:val="Carpredefinitoparagrafo"/>
    <w:uiPriority w:val="99"/>
    <w:semiHidden/>
    <w:unhideWhenUsed/>
    <w:rsid w:val="00FE266C"/>
    <w:rPr>
      <w:color w:val="605E5C"/>
      <w:shd w:val="clear" w:color="auto" w:fill="E1DFDD"/>
    </w:rPr>
  </w:style>
  <w:style w:type="paragraph" w:styleId="Paragrafoelenco">
    <w:name w:val="List Paragraph"/>
    <w:basedOn w:val="Normale"/>
    <w:uiPriority w:val="34"/>
    <w:unhideWhenUsed/>
    <w:qFormat/>
    <w:rsid w:val="002C47CF"/>
    <w:pPr>
      <w:ind w:left="720"/>
      <w:contextualSpacing/>
    </w:pPr>
  </w:style>
  <w:style w:type="paragraph" w:styleId="NormaleWeb">
    <w:name w:val="Normal (Web)"/>
    <w:basedOn w:val="Normale"/>
    <w:uiPriority w:val="99"/>
    <w:unhideWhenUsed/>
    <w:rsid w:val="002206B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 w:val="0"/>
      <w:color w:val="auto"/>
      <w:sz w:val="24"/>
      <w:szCs w:val="24"/>
      <w:lang w:eastAsia="it-I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10599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4799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37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595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36509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10618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558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685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753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6613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420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46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88475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67889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2170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889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1471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09338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74661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070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8" Type="http://schemas.openxmlformats.org/officeDocument/2006/relationships/image" Target="media/image1.jpg"/><Relationship Id="rId51" Type="http://schemas.openxmlformats.org/officeDocument/2006/relationships/image" Target="media/image44.png"/><Relationship Id="rId72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theme" Target="theme/theme1.xml"/><Relationship Id="rId7" Type="http://schemas.openxmlformats.org/officeDocument/2006/relationships/endnotes" Target="endnotes.xml"/><Relationship Id="rId71" Type="http://schemas.openxmlformats.org/officeDocument/2006/relationships/image" Target="media/image64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less\AppData\Roaming\Microsoft\Templates\Rapporto%20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5E95E8E60474490C8662D5A61A391870"/>
        <w:category>
          <w:name w:val="Generale"/>
          <w:gallery w:val="placeholder"/>
        </w:category>
        <w:types>
          <w:type w:val="bbPlcHdr"/>
        </w:types>
        <w:behaviors>
          <w:behavior w:val="content"/>
        </w:behaviors>
        <w:guid w:val="{0EA594DD-DA28-4F58-AE66-959C5CA09DB5}"/>
      </w:docPartPr>
      <w:docPartBody>
        <w:p w:rsidR="00AB4BF8" w:rsidRDefault="00BD4E1E">
          <w:pPr>
            <w:pStyle w:val="5E95E8E60474490C8662D5A61A391870"/>
          </w:pPr>
          <w:r w:rsidRPr="00D86945">
            <w:rPr>
              <w:rStyle w:val="SottotitoloCarattere"/>
              <w:b/>
              <w:lang w:bidi="it-IT"/>
            </w:rPr>
            <w:fldChar w:fldCharType="begin"/>
          </w:r>
          <w:r w:rsidRPr="00D86945">
            <w:rPr>
              <w:rStyle w:val="SottotitoloCarattere"/>
              <w:lang w:bidi="it-IT"/>
            </w:rPr>
            <w:instrText xml:space="preserve"> DATE  \@ "MMMM d"  \* MERGEFORMAT </w:instrText>
          </w:r>
          <w:r w:rsidRPr="00D86945">
            <w:rPr>
              <w:rStyle w:val="SottotitoloCarattere"/>
              <w:b/>
              <w:lang w:bidi="it-IT"/>
            </w:rPr>
            <w:fldChar w:fldCharType="separate"/>
          </w:r>
          <w:r>
            <w:rPr>
              <w:rStyle w:val="SottotitoloCarattere"/>
              <w:lang w:bidi="it-IT"/>
            </w:rPr>
            <w:t>maggio 2</w:t>
          </w:r>
          <w:r w:rsidRPr="00D86945">
            <w:rPr>
              <w:rStyle w:val="SottotitoloCarattere"/>
              <w:b/>
              <w:lang w:bidi="it-IT"/>
            </w:rPr>
            <w:fldChar w:fldCharType="end"/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 New Roman (Corpo CS)">
    <w:charset w:val="00"/>
    <w:family w:val="roman"/>
    <w:pitch w:val="default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283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4E1E"/>
    <w:rsid w:val="000B582E"/>
    <w:rsid w:val="000D4D89"/>
    <w:rsid w:val="00151BD5"/>
    <w:rsid w:val="001846BA"/>
    <w:rsid w:val="002900C2"/>
    <w:rsid w:val="00291FCA"/>
    <w:rsid w:val="002E0C7E"/>
    <w:rsid w:val="00413EA4"/>
    <w:rsid w:val="00432B5E"/>
    <w:rsid w:val="004C7502"/>
    <w:rsid w:val="00500A71"/>
    <w:rsid w:val="005C4B80"/>
    <w:rsid w:val="00626129"/>
    <w:rsid w:val="006C78F1"/>
    <w:rsid w:val="00742866"/>
    <w:rsid w:val="00780D26"/>
    <w:rsid w:val="00781BFD"/>
    <w:rsid w:val="0090261F"/>
    <w:rsid w:val="00912CA7"/>
    <w:rsid w:val="00912F60"/>
    <w:rsid w:val="00954684"/>
    <w:rsid w:val="009D2121"/>
    <w:rsid w:val="00A13409"/>
    <w:rsid w:val="00AB4BF8"/>
    <w:rsid w:val="00AE0AE0"/>
    <w:rsid w:val="00AE7397"/>
    <w:rsid w:val="00B07970"/>
    <w:rsid w:val="00B26FA3"/>
    <w:rsid w:val="00B35E91"/>
    <w:rsid w:val="00B56F42"/>
    <w:rsid w:val="00BD4E1E"/>
    <w:rsid w:val="00CA14E4"/>
    <w:rsid w:val="00CC1A21"/>
    <w:rsid w:val="00D14C9F"/>
    <w:rsid w:val="00E15323"/>
    <w:rsid w:val="00E56391"/>
    <w:rsid w:val="00F64E23"/>
    <w:rsid w:val="00FE74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it-IT" w:eastAsia="it-IT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Sottotitolo">
    <w:name w:val="Subtitle"/>
    <w:basedOn w:val="Normale"/>
    <w:link w:val="SottotitoloCarattere"/>
    <w:uiPriority w:val="2"/>
    <w:qFormat/>
    <w:pPr>
      <w:framePr w:hSpace="180" w:wrap="around" w:vAnchor="text" w:hAnchor="margin" w:y="1167"/>
      <w:spacing w:after="0" w:line="276" w:lineRule="auto"/>
    </w:pPr>
    <w:rPr>
      <w:caps/>
      <w:color w:val="44546A" w:themeColor="text2"/>
      <w:spacing w:val="20"/>
      <w:sz w:val="32"/>
      <w:lang w:eastAsia="en-US"/>
    </w:rPr>
  </w:style>
  <w:style w:type="character" w:customStyle="1" w:styleId="SottotitoloCarattere">
    <w:name w:val="Sottotitolo Carattere"/>
    <w:basedOn w:val="Carpredefinitoparagrafo"/>
    <w:link w:val="Sottotitolo"/>
    <w:uiPriority w:val="2"/>
    <w:rPr>
      <w:caps/>
      <w:color w:val="44546A" w:themeColor="text2"/>
      <w:spacing w:val="20"/>
      <w:sz w:val="32"/>
      <w:lang w:eastAsia="en-US"/>
    </w:rPr>
  </w:style>
  <w:style w:type="paragraph" w:customStyle="1" w:styleId="5E95E8E60474490C8662D5A61A391870">
    <w:name w:val="5E95E8E60474490C8662D5A61A39187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Custom Theme">
  <a:themeElements>
    <a:clrScheme name="Custom 29">
      <a:dk1>
        <a:srgbClr val="0F0D29"/>
      </a:dk1>
      <a:lt1>
        <a:srgbClr val="FFFFFF"/>
      </a:lt1>
      <a:dk2>
        <a:srgbClr val="082A75"/>
      </a:dk2>
      <a:lt2>
        <a:srgbClr val="E7E6E6"/>
      </a:lt2>
      <a:accent1>
        <a:srgbClr val="024F75"/>
      </a:accent1>
      <a:accent2>
        <a:srgbClr val="3592CF"/>
      </a:accent2>
      <a:accent3>
        <a:srgbClr val="34ABA2"/>
      </a:accent3>
      <a:accent4>
        <a:srgbClr val="66B2CA"/>
      </a:accent4>
      <a:accent5>
        <a:srgbClr val="C1D9CB"/>
      </a:accent5>
      <a:accent6>
        <a:srgbClr val="34ABA2"/>
      </a:accent6>
      <a:hlink>
        <a:srgbClr val="3592CF"/>
      </a:hlink>
      <a:folHlink>
        <a:srgbClr val="3592CF"/>
      </a:folHlink>
    </a:clrScheme>
    <a:fontScheme name="Custom 20">
      <a:majorFont>
        <a:latin typeface="Arial"/>
        <a:ea typeface=""/>
        <a:cs typeface=""/>
      </a:majorFont>
      <a:minorFont>
        <a:latin typeface="Calibri"/>
        <a:ea typeface=""/>
        <a:cs typeface=""/>
      </a:minorFont>
    </a:fontScheme>
    <a:fmtScheme name="Office Effects">
      <a: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65000"/>
                <a:shade val="100000"/>
                <a:satMod val="133000"/>
              </a:schemeClr>
            </a:gs>
            <a:gs pos="15000">
              <a:schemeClr val="phClr">
                <a:tint val="50000"/>
                <a:shade val="100000"/>
                <a:satMod val="140000"/>
              </a:schemeClr>
            </a:gs>
            <a:gs pos="100000">
              <a:schemeClr val="phClr">
                <a:tint val="10000"/>
                <a:shade val="100000"/>
                <a:satMod val="13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75000"/>
                <a:satMod val="160000"/>
              </a:schemeClr>
            </a:gs>
            <a:gs pos="62000">
              <a:schemeClr val="phClr">
                <a:tint val="100000"/>
                <a:shade val="100000"/>
                <a:satMod val="125000"/>
              </a:schemeClr>
            </a:gs>
            <a:gs pos="100000">
              <a:schemeClr val="phClr">
                <a:tint val="80000"/>
                <a:shade val="100000"/>
                <a:satMod val="140000"/>
              </a:schemeClr>
            </a:gs>
          </a:gsLst>
          <a:lin ang="16200000" scaled="1"/>
        </a:gradFill>
      </a:fillStyleLst>
      <a:lnStyleLst>
        <a:ln w="12700">
          <a:solidFill>
            <a:schemeClr val="phClr"/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25400" dir="540000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>
              <a:srgbClr val="000000">
                <a:alpha val="61176"/>
              </a:srgb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6500000"/>
            </a:lightRig>
          </a:scene3d>
          <a:sp3d contourW="12700" prstMaterial="powder">
            <a:bevelT h="508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  <a:effectStyle>
          <a:effectLst>
            <a:reflection blurRad="12700" stA="25000" endPos="28000" dist="38100" dir="5400000" sy="-100000"/>
          </a:effectLst>
          <a:scene3d>
            <a:camera prst="orthographicFront" fov="0">
              <a:rot lat="0" lon="0" rev="0"/>
            </a:camera>
            <a:lightRig rig="threePt" dir="t">
              <a:rot lat="0" lon="0" rev="0"/>
            </a:lightRig>
          </a:scene3d>
          <a:sp3d>
            <a:bevelT w="139700" h="381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</a:effectStyleLst>
      <a:bg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40000">
              <a:schemeClr val="phClr">
                <a:tint val="100000"/>
                <a:shade val="70000"/>
                <a:satMod val="145000"/>
              </a:schemeClr>
            </a:gs>
            <a:gs pos="100000">
              <a:schemeClr val="phClr">
                <a:tint val="85000"/>
                <a:shade val="100000"/>
                <a:satMod val="15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30000">
              <a:schemeClr val="phClr">
                <a:tint val="100000"/>
                <a:shade val="65000"/>
                <a:satMod val="155000"/>
              </a:schemeClr>
            </a:gs>
            <a:gs pos="100000">
              <a:schemeClr val="phClr">
                <a:tint val="60000"/>
                <a:shade val="100000"/>
                <a:satMod val="170000"/>
              </a:schemeClr>
            </a:gs>
          </a:gsLst>
          <a:lin ang="16200000" scaled="1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74091249-AFA8-A949-8D31-9BC589AC9D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Rapporto .dotx</Template>
  <TotalTime>1841</TotalTime>
  <Pages>25</Pages>
  <Words>3222</Words>
  <Characters>18368</Characters>
  <Application>Microsoft Office Word</Application>
  <DocSecurity>0</DocSecurity>
  <Lines>153</Lines>
  <Paragraphs>43</Paragraphs>
  <ScaleCrop>false</ScaleCrop>
  <HeadingPairs>
    <vt:vector size="4" baseType="variant">
      <vt:variant>
        <vt:lpstr>Titolo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21547</CharactersWithSpaces>
  <SharedDoc>false</SharedDoc>
  <HLinks>
    <vt:vector size="150" baseType="variant">
      <vt:variant>
        <vt:i4>1245241</vt:i4>
      </vt:variant>
      <vt:variant>
        <vt:i4>149</vt:i4>
      </vt:variant>
      <vt:variant>
        <vt:i4>0</vt:i4>
      </vt:variant>
      <vt:variant>
        <vt:i4>5</vt:i4>
      </vt:variant>
      <vt:variant>
        <vt:lpwstr/>
      </vt:variant>
      <vt:variant>
        <vt:lpwstr>_Toc108647454</vt:lpwstr>
      </vt:variant>
      <vt:variant>
        <vt:i4>1245241</vt:i4>
      </vt:variant>
      <vt:variant>
        <vt:i4>143</vt:i4>
      </vt:variant>
      <vt:variant>
        <vt:i4>0</vt:i4>
      </vt:variant>
      <vt:variant>
        <vt:i4>5</vt:i4>
      </vt:variant>
      <vt:variant>
        <vt:lpwstr/>
      </vt:variant>
      <vt:variant>
        <vt:lpwstr>_Toc108647453</vt:lpwstr>
      </vt:variant>
      <vt:variant>
        <vt:i4>1245241</vt:i4>
      </vt:variant>
      <vt:variant>
        <vt:i4>137</vt:i4>
      </vt:variant>
      <vt:variant>
        <vt:i4>0</vt:i4>
      </vt:variant>
      <vt:variant>
        <vt:i4>5</vt:i4>
      </vt:variant>
      <vt:variant>
        <vt:lpwstr/>
      </vt:variant>
      <vt:variant>
        <vt:lpwstr>_Toc108647452</vt:lpwstr>
      </vt:variant>
      <vt:variant>
        <vt:i4>1245241</vt:i4>
      </vt:variant>
      <vt:variant>
        <vt:i4>131</vt:i4>
      </vt:variant>
      <vt:variant>
        <vt:i4>0</vt:i4>
      </vt:variant>
      <vt:variant>
        <vt:i4>5</vt:i4>
      </vt:variant>
      <vt:variant>
        <vt:lpwstr/>
      </vt:variant>
      <vt:variant>
        <vt:lpwstr>_Toc108647451</vt:lpwstr>
      </vt:variant>
      <vt:variant>
        <vt:i4>1245241</vt:i4>
      </vt:variant>
      <vt:variant>
        <vt:i4>125</vt:i4>
      </vt:variant>
      <vt:variant>
        <vt:i4>0</vt:i4>
      </vt:variant>
      <vt:variant>
        <vt:i4>5</vt:i4>
      </vt:variant>
      <vt:variant>
        <vt:lpwstr/>
      </vt:variant>
      <vt:variant>
        <vt:lpwstr>_Toc108647450</vt:lpwstr>
      </vt:variant>
      <vt:variant>
        <vt:i4>1179705</vt:i4>
      </vt:variant>
      <vt:variant>
        <vt:i4>119</vt:i4>
      </vt:variant>
      <vt:variant>
        <vt:i4>0</vt:i4>
      </vt:variant>
      <vt:variant>
        <vt:i4>5</vt:i4>
      </vt:variant>
      <vt:variant>
        <vt:lpwstr/>
      </vt:variant>
      <vt:variant>
        <vt:lpwstr>_Toc108647449</vt:lpwstr>
      </vt:variant>
      <vt:variant>
        <vt:i4>1179705</vt:i4>
      </vt:variant>
      <vt:variant>
        <vt:i4>113</vt:i4>
      </vt:variant>
      <vt:variant>
        <vt:i4>0</vt:i4>
      </vt:variant>
      <vt:variant>
        <vt:i4>5</vt:i4>
      </vt:variant>
      <vt:variant>
        <vt:lpwstr/>
      </vt:variant>
      <vt:variant>
        <vt:lpwstr>_Toc108647448</vt:lpwstr>
      </vt:variant>
      <vt:variant>
        <vt:i4>1179705</vt:i4>
      </vt:variant>
      <vt:variant>
        <vt:i4>107</vt:i4>
      </vt:variant>
      <vt:variant>
        <vt:i4>0</vt:i4>
      </vt:variant>
      <vt:variant>
        <vt:i4>5</vt:i4>
      </vt:variant>
      <vt:variant>
        <vt:lpwstr/>
      </vt:variant>
      <vt:variant>
        <vt:lpwstr>_Toc108647447</vt:lpwstr>
      </vt:variant>
      <vt:variant>
        <vt:i4>1179705</vt:i4>
      </vt:variant>
      <vt:variant>
        <vt:i4>101</vt:i4>
      </vt:variant>
      <vt:variant>
        <vt:i4>0</vt:i4>
      </vt:variant>
      <vt:variant>
        <vt:i4>5</vt:i4>
      </vt:variant>
      <vt:variant>
        <vt:lpwstr/>
      </vt:variant>
      <vt:variant>
        <vt:lpwstr>_Toc108647446</vt:lpwstr>
      </vt:variant>
      <vt:variant>
        <vt:i4>1179705</vt:i4>
      </vt:variant>
      <vt:variant>
        <vt:i4>95</vt:i4>
      </vt:variant>
      <vt:variant>
        <vt:i4>0</vt:i4>
      </vt:variant>
      <vt:variant>
        <vt:i4>5</vt:i4>
      </vt:variant>
      <vt:variant>
        <vt:lpwstr/>
      </vt:variant>
      <vt:variant>
        <vt:lpwstr>_Toc108647445</vt:lpwstr>
      </vt:variant>
      <vt:variant>
        <vt:i4>1179705</vt:i4>
      </vt:variant>
      <vt:variant>
        <vt:i4>89</vt:i4>
      </vt:variant>
      <vt:variant>
        <vt:i4>0</vt:i4>
      </vt:variant>
      <vt:variant>
        <vt:i4>5</vt:i4>
      </vt:variant>
      <vt:variant>
        <vt:lpwstr/>
      </vt:variant>
      <vt:variant>
        <vt:lpwstr>_Toc108647444</vt:lpwstr>
      </vt:variant>
      <vt:variant>
        <vt:i4>1179705</vt:i4>
      </vt:variant>
      <vt:variant>
        <vt:i4>83</vt:i4>
      </vt:variant>
      <vt:variant>
        <vt:i4>0</vt:i4>
      </vt:variant>
      <vt:variant>
        <vt:i4>5</vt:i4>
      </vt:variant>
      <vt:variant>
        <vt:lpwstr/>
      </vt:variant>
      <vt:variant>
        <vt:lpwstr>_Toc108647443</vt:lpwstr>
      </vt:variant>
      <vt:variant>
        <vt:i4>1179705</vt:i4>
      </vt:variant>
      <vt:variant>
        <vt:i4>77</vt:i4>
      </vt:variant>
      <vt:variant>
        <vt:i4>0</vt:i4>
      </vt:variant>
      <vt:variant>
        <vt:i4>5</vt:i4>
      </vt:variant>
      <vt:variant>
        <vt:lpwstr/>
      </vt:variant>
      <vt:variant>
        <vt:lpwstr>_Toc108647442</vt:lpwstr>
      </vt:variant>
      <vt:variant>
        <vt:i4>1179705</vt:i4>
      </vt:variant>
      <vt:variant>
        <vt:i4>71</vt:i4>
      </vt:variant>
      <vt:variant>
        <vt:i4>0</vt:i4>
      </vt:variant>
      <vt:variant>
        <vt:i4>5</vt:i4>
      </vt:variant>
      <vt:variant>
        <vt:lpwstr/>
      </vt:variant>
      <vt:variant>
        <vt:lpwstr>_Toc108647441</vt:lpwstr>
      </vt:variant>
      <vt:variant>
        <vt:i4>1179705</vt:i4>
      </vt:variant>
      <vt:variant>
        <vt:i4>65</vt:i4>
      </vt:variant>
      <vt:variant>
        <vt:i4>0</vt:i4>
      </vt:variant>
      <vt:variant>
        <vt:i4>5</vt:i4>
      </vt:variant>
      <vt:variant>
        <vt:lpwstr/>
      </vt:variant>
      <vt:variant>
        <vt:lpwstr>_Toc108647440</vt:lpwstr>
      </vt:variant>
      <vt:variant>
        <vt:i4>1376313</vt:i4>
      </vt:variant>
      <vt:variant>
        <vt:i4>59</vt:i4>
      </vt:variant>
      <vt:variant>
        <vt:i4>0</vt:i4>
      </vt:variant>
      <vt:variant>
        <vt:i4>5</vt:i4>
      </vt:variant>
      <vt:variant>
        <vt:lpwstr/>
      </vt:variant>
      <vt:variant>
        <vt:lpwstr>_Toc108647439</vt:lpwstr>
      </vt:variant>
      <vt:variant>
        <vt:i4>1376313</vt:i4>
      </vt:variant>
      <vt:variant>
        <vt:i4>53</vt:i4>
      </vt:variant>
      <vt:variant>
        <vt:i4>0</vt:i4>
      </vt:variant>
      <vt:variant>
        <vt:i4>5</vt:i4>
      </vt:variant>
      <vt:variant>
        <vt:lpwstr/>
      </vt:variant>
      <vt:variant>
        <vt:lpwstr>_Toc108647438</vt:lpwstr>
      </vt:variant>
      <vt:variant>
        <vt:i4>1376313</vt:i4>
      </vt:variant>
      <vt:variant>
        <vt:i4>47</vt:i4>
      </vt:variant>
      <vt:variant>
        <vt:i4>0</vt:i4>
      </vt:variant>
      <vt:variant>
        <vt:i4>5</vt:i4>
      </vt:variant>
      <vt:variant>
        <vt:lpwstr/>
      </vt:variant>
      <vt:variant>
        <vt:lpwstr>_Toc108647437</vt:lpwstr>
      </vt:variant>
      <vt:variant>
        <vt:i4>1376313</vt:i4>
      </vt:variant>
      <vt:variant>
        <vt:i4>41</vt:i4>
      </vt:variant>
      <vt:variant>
        <vt:i4>0</vt:i4>
      </vt:variant>
      <vt:variant>
        <vt:i4>5</vt:i4>
      </vt:variant>
      <vt:variant>
        <vt:lpwstr/>
      </vt:variant>
      <vt:variant>
        <vt:lpwstr>_Toc108647436</vt:lpwstr>
      </vt:variant>
      <vt:variant>
        <vt:i4>1376313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_Toc108647435</vt:lpwstr>
      </vt:variant>
      <vt:variant>
        <vt:i4>1376313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_Toc108647434</vt:lpwstr>
      </vt:variant>
      <vt:variant>
        <vt:i4>1376313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_Toc108647433</vt:lpwstr>
      </vt:variant>
      <vt:variant>
        <vt:i4>1376313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_Toc108647432</vt:lpwstr>
      </vt:variant>
      <vt:variant>
        <vt:i4>1376313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_Toc108647431</vt:lpwstr>
      </vt:variant>
      <vt:variant>
        <vt:i4>1376313</vt:i4>
      </vt:variant>
      <vt:variant>
        <vt:i4>5</vt:i4>
      </vt:variant>
      <vt:variant>
        <vt:i4>0</vt:i4>
      </vt:variant>
      <vt:variant>
        <vt:i4>5</vt:i4>
      </vt:variant>
      <vt:variant>
        <vt:lpwstr/>
      </vt:variant>
      <vt:variant>
        <vt:lpwstr>_Toc108647430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Alessio Carachino</dc:creator>
  <cp:keywords/>
  <cp:lastModifiedBy>Alessio Carachino</cp:lastModifiedBy>
  <cp:revision>975</cp:revision>
  <cp:lastPrinted>2006-08-01T17:47:00Z</cp:lastPrinted>
  <dcterms:created xsi:type="dcterms:W3CDTF">2022-07-12T13:14:00Z</dcterms:created>
  <dcterms:modified xsi:type="dcterms:W3CDTF">2022-08-18T15:20:00Z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TC100670409990</vt:lpwstr>
  </property>
</Properties>
</file>