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4A232" id="Rettangolo 3" o:spid="_x0000_s1026" alt="rettangolo bianco per il testo sul frontespizio" style="position:absolute;margin-left:-15.6pt;margin-top:0;width:310.15pt;height:756.0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D07989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3F152529" w:rsidR="00D077E9" w:rsidRDefault="00F92DBC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lang w:bidi="it-IT"/>
                  </w:rPr>
                  <w:t>2</w:t>
                </w:r>
                <w:r>
                  <w:rPr>
                    <w:rStyle w:val="SottotitoloCarattere"/>
                    <w:lang w:bidi="it-IT"/>
                  </w:rPr>
                  <w:t>022-07-13</w:t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2B91181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58243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19493" id="Rettangolo 2" o:spid="_x0000_s1026" alt="rettangolo colorato" style="position:absolute;margin-left:-58.7pt;margin-top:525pt;width:611.1pt;height:316.5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01C937AD" w14:textId="1CB9D4FD" w:rsidR="0097644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47430" w:history="1">
            <w:r w:rsidR="00976443" w:rsidRPr="000D4769">
              <w:rPr>
                <w:rStyle w:val="Collegamentoipertestuale"/>
                <w:noProof/>
                <w:lang w:val="en-GB"/>
              </w:rPr>
              <w:t>Premises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_Toc108647430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F698F0A" w14:textId="68E87975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1" w:history="1">
            <w:r w:rsidR="00976443" w:rsidRPr="000D4769">
              <w:rPr>
                <w:rStyle w:val="Collegamentoipertestuale"/>
                <w:noProof/>
                <w:lang w:val="en-GB"/>
              </w:rPr>
              <w:t>Task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_Toc108647431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FA1260A" w14:textId="6D3E9C97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2" w:history="1">
            <w:r w:rsidR="00976443" w:rsidRPr="000D4769">
              <w:rPr>
                <w:rStyle w:val="Collegamentoipertestuale"/>
                <w:noProof/>
                <w:lang w:val="en-GB"/>
              </w:rPr>
              <w:t>Dataset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_Toc108647432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43D08FA" w14:textId="2A5183F3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3" w:history="1">
            <w:r w:rsidR="00976443" w:rsidRPr="000D4769">
              <w:rPr>
                <w:rStyle w:val="Collegamentoipertestuale"/>
                <w:noProof/>
                <w:lang w:val="en-GB"/>
              </w:rPr>
              <w:t>Features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_Toc108647433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448E3344" w14:textId="75A79002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4" w:history="1">
            <w:r w:rsidR="00976443" w:rsidRPr="000D4769">
              <w:rPr>
                <w:rStyle w:val="Collegamentoipertestuale"/>
                <w:noProof/>
                <w:lang w:val="en-GB"/>
              </w:rPr>
              <w:t>Histograms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_Toc108647434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E518661" w14:textId="6033C4BF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5" w:history="1">
            <w:r w:rsidR="00976443" w:rsidRPr="000D4769">
              <w:rPr>
                <w:rStyle w:val="Collegamentoipertestuale"/>
                <w:noProof/>
                <w:lang w:val="en-GB"/>
              </w:rPr>
              <w:t>Dimensionality Reduction Techniques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_Toc108647435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7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389D0670" w14:textId="371B6AC9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6" w:history="1">
            <w:r w:rsidR="00976443" w:rsidRPr="000D4769">
              <w:rPr>
                <w:rStyle w:val="Collegamentoipertestuale"/>
                <w:noProof/>
                <w:lang w:val="en-GB"/>
              </w:rPr>
              <w:t>PCA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_Toc108647436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7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7B0CD04C" w14:textId="207ACAA0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7" w:history="1">
            <w:r w:rsidR="00976443" w:rsidRPr="000D4769">
              <w:rPr>
                <w:rStyle w:val="Collegamentoipertestuale"/>
                <w:noProof/>
                <w:lang w:val="en-US"/>
              </w:rPr>
              <w:t>LDA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_Toc108647437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7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359FFD1B" w14:textId="379D169B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8" w:history="1">
            <w:r w:rsidR="00976443" w:rsidRPr="000D4769">
              <w:rPr>
                <w:rStyle w:val="Collegamentoipertestuale"/>
                <w:noProof/>
                <w:lang w:val="en-GB"/>
              </w:rPr>
              <w:t>Classification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_Toc108647438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9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5BDB446" w14:textId="4A371B76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39" w:history="1">
            <w:r w:rsidR="00976443" w:rsidRPr="000D4769">
              <w:rPr>
                <w:rStyle w:val="Collegamentoipertestuale"/>
                <w:noProof/>
                <w:lang w:val="en-GB"/>
              </w:rPr>
              <w:t>What we use…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_Toc108647439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9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69B9B57F" w14:textId="182EE559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0" w:history="1">
            <w:r w:rsidR="00976443" w:rsidRPr="000D4769">
              <w:rPr>
                <w:rStyle w:val="Collegamentoipertestuale"/>
                <w:noProof/>
                <w:lang w:val="en-GB"/>
              </w:rPr>
              <w:t>Validation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_Toc108647440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9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474C1B3" w14:textId="38302588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1" w:history="1">
            <w:r w:rsidR="00976443" w:rsidRPr="000D4769">
              <w:rPr>
                <w:rStyle w:val="Collegamentoipertestuale"/>
                <w:noProof/>
                <w:lang w:val="en-GB"/>
              </w:rPr>
              <w:t>Generative models - Multivariate Gaussian Classifier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_Toc108647441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10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E37AD78" w14:textId="5FF121FF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2" w:history="1">
            <w:r w:rsidR="00976443" w:rsidRPr="000D4769">
              <w:rPr>
                <w:rStyle w:val="Collegamentoipertestuale"/>
                <w:noProof/>
                <w:lang w:val="en-GB"/>
              </w:rPr>
              <w:t>Logistic Regression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_Toc108647442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906AC56" w14:textId="35B5D2FB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3" w:history="1">
            <w:r w:rsidR="00976443" w:rsidRPr="000D4769">
              <w:rPr>
                <w:rStyle w:val="Collegamentoipertestuale"/>
                <w:noProof/>
                <w:lang w:val="en-GB"/>
              </w:rPr>
              <w:t>Support Vector Machine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_Toc108647443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300E2D9E" w14:textId="141328F8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4" w:history="1">
            <w:r w:rsidR="00976443" w:rsidRPr="000D4769">
              <w:rPr>
                <w:rStyle w:val="Collegamentoipertestuale"/>
                <w:noProof/>
                <w:lang w:val="en-GB"/>
              </w:rPr>
              <w:t>Gaussian Mixture Models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_Toc108647444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16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AF8E017" w14:textId="26E8539E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5" w:history="1">
            <w:r w:rsidR="00976443" w:rsidRPr="000D4769">
              <w:rPr>
                <w:rStyle w:val="Collegamentoipertestuale"/>
                <w:noProof/>
                <w:lang w:val="en-US"/>
              </w:rPr>
              <w:t>The wrap up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_Toc108647445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18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8B99618" w14:textId="48D395BA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6" w:history="1">
            <w:r w:rsidR="00976443" w:rsidRPr="000D4769">
              <w:rPr>
                <w:rStyle w:val="Collegamentoipertestuale"/>
                <w:noProof/>
                <w:lang w:val="en-GB"/>
              </w:rPr>
              <w:t>Final picks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_Toc108647446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20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72BFD1FC" w14:textId="11D87D25" w:rsidR="0097644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7" w:history="1">
            <w:r w:rsidR="00976443" w:rsidRPr="000D4769">
              <w:rPr>
                <w:rStyle w:val="Collegamentoipertestuale"/>
                <w:noProof/>
                <w:lang w:val="en-GB"/>
              </w:rPr>
              <w:t>Experimental Results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_Toc108647447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43E7A463" w14:textId="04EA1C6C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8" w:history="1">
            <w:r w:rsidR="00976443" w:rsidRPr="000D4769">
              <w:rPr>
                <w:rStyle w:val="Collegamentoipertestuale"/>
                <w:noProof/>
                <w:lang w:val="en-US"/>
              </w:rPr>
              <w:t>Generative models – Multivariate Gaussian Classifiers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_Toc108647448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89A3CEA" w14:textId="76C6A7B3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49" w:history="1">
            <w:r w:rsidR="00976443" w:rsidRPr="000D4769">
              <w:rPr>
                <w:rStyle w:val="Collegamentoipertestuale"/>
                <w:noProof/>
                <w:lang w:val="en-US"/>
              </w:rPr>
              <w:t>Logistic Regression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_Toc108647449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21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401F9368" w14:textId="430A4C6B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0" w:history="1">
            <w:r w:rsidR="00976443" w:rsidRPr="000D4769">
              <w:rPr>
                <w:rStyle w:val="Collegamentoipertestuale"/>
                <w:noProof/>
                <w:lang w:val="en-US"/>
              </w:rPr>
              <w:t>Support Vector Machine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_Toc108647450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23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666D1AE" w14:textId="793BB6C9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1" w:history="1">
            <w:r w:rsidR="00976443" w:rsidRPr="000D4769">
              <w:rPr>
                <w:rStyle w:val="Collegamentoipertestuale"/>
                <w:noProof/>
                <w:lang w:val="en-US"/>
              </w:rPr>
              <w:t>Gaussian Mixture Model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_Toc108647451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24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0186ABF9" w14:textId="46308612" w:rsidR="00976443" w:rsidRDefault="00000000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2" w:history="1">
            <w:r w:rsidR="00976443" w:rsidRPr="000D4769">
              <w:rPr>
                <w:rStyle w:val="Collegamentoipertestuale"/>
                <w:noProof/>
                <w:lang w:val="en-GB"/>
              </w:rPr>
              <w:t>Final considerations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_Toc108647452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25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268025EF" w14:textId="7F74FEE3" w:rsidR="00976443" w:rsidRDefault="00000000">
          <w:pPr>
            <w:pStyle w:val="Sommario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3" w:history="1">
            <w:r w:rsidR="00976443" w:rsidRPr="000D4769">
              <w:rPr>
                <w:rStyle w:val="Collegamentoipertestuale"/>
                <w:noProof/>
                <w:lang w:val="en-GB"/>
              </w:rPr>
              <w:t>SVM RBF vs 4-D GMM tied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_Toc108647453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25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1D3BF754" w14:textId="79AC0E71" w:rsidR="00976443" w:rsidRDefault="00000000">
          <w:pPr>
            <w:pStyle w:val="Sommario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647454" w:history="1">
            <w:r w:rsidR="00976443" w:rsidRPr="000D4769">
              <w:rPr>
                <w:rStyle w:val="Collegamentoipertestuale"/>
                <w:noProof/>
                <w:lang w:val="en-GB"/>
              </w:rPr>
              <w:t>Weighted Logistic Regression vs 4-D GMM tied</w:t>
            </w:r>
            <w:r w:rsidR="00976443">
              <w:rPr>
                <w:noProof/>
                <w:webHidden/>
              </w:rPr>
              <w:tab/>
            </w:r>
            <w:r w:rsidR="00976443">
              <w:rPr>
                <w:noProof/>
                <w:webHidden/>
              </w:rPr>
              <w:fldChar w:fldCharType="begin"/>
            </w:r>
            <w:r w:rsidR="00976443">
              <w:rPr>
                <w:noProof/>
                <w:webHidden/>
              </w:rPr>
              <w:instrText xml:space="preserve"> PAGEREF _Toc108647454 \h </w:instrText>
            </w:r>
            <w:r w:rsidR="00976443">
              <w:rPr>
                <w:noProof/>
                <w:webHidden/>
              </w:rPr>
            </w:r>
            <w:r w:rsidR="00976443">
              <w:rPr>
                <w:noProof/>
                <w:webHidden/>
              </w:rPr>
              <w:fldChar w:fldCharType="separate"/>
            </w:r>
            <w:r w:rsidR="00976443">
              <w:rPr>
                <w:noProof/>
                <w:webHidden/>
              </w:rPr>
              <w:t>26</w:t>
            </w:r>
            <w:r w:rsidR="00976443">
              <w:rPr>
                <w:noProof/>
                <w:webHidden/>
              </w:rPr>
              <w:fldChar w:fldCharType="end"/>
            </w:r>
          </w:hyperlink>
        </w:p>
        <w:p w14:paraId="509D5EEE" w14:textId="208C04A8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647430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647431"/>
      <w:r w:rsidRPr="00F87A78">
        <w:rPr>
          <w:lang w:val="en-GB"/>
        </w:rPr>
        <w:t>Task</w:t>
      </w:r>
      <w:bookmarkEnd w:id="2"/>
    </w:p>
    <w:p w14:paraId="19B968F0" w14:textId="0E0649A1" w:rsidR="007D774E" w:rsidRPr="0033621D" w:rsidRDefault="00316783" w:rsidP="00313291">
      <w:pPr>
        <w:pStyle w:val="Contenuto"/>
        <w:rPr>
          <w:sz w:val="22"/>
          <w:lang w:val="en-GB"/>
        </w:rPr>
      </w:pPr>
      <w:r w:rsidRPr="0033621D">
        <w:rPr>
          <w:sz w:val="22"/>
          <w:lang w:val="en-GB"/>
        </w:rPr>
        <w:t>The goal</w:t>
      </w:r>
      <w:r w:rsidR="00313291" w:rsidRPr="0033621D">
        <w:rPr>
          <w:sz w:val="22"/>
          <w:lang w:val="en-GB"/>
        </w:rPr>
        <w:t xml:space="preserve"> of the application is to </w:t>
      </w:r>
      <w:r w:rsidR="00A917F6" w:rsidRPr="0033621D">
        <w:rPr>
          <w:sz w:val="22"/>
          <w:lang w:val="en-GB"/>
        </w:rPr>
        <w:t>build</w:t>
      </w:r>
      <w:r w:rsidR="00313291" w:rsidRPr="0033621D">
        <w:rPr>
          <w:sz w:val="22"/>
          <w:lang w:val="en-GB"/>
        </w:rPr>
        <w:t xml:space="preserve"> </w:t>
      </w:r>
      <w:r w:rsidR="0033541C" w:rsidRPr="0033621D">
        <w:rPr>
          <w:sz w:val="22"/>
          <w:lang w:val="en-GB"/>
        </w:rPr>
        <w:t>a</w:t>
      </w:r>
      <w:r w:rsidR="00313291" w:rsidRPr="0033621D">
        <w:rPr>
          <w:sz w:val="22"/>
          <w:lang w:val="en-GB"/>
        </w:rPr>
        <w:t xml:space="preserve"> model that best fits </w:t>
      </w:r>
      <w:r w:rsidR="00FC618C" w:rsidRPr="0033621D">
        <w:rPr>
          <w:sz w:val="22"/>
          <w:lang w:val="en-GB"/>
        </w:rPr>
        <w:t>for the gender classification.</w:t>
      </w:r>
      <w:r w:rsidR="00110773" w:rsidRPr="0033621D">
        <w:rPr>
          <w:sz w:val="22"/>
          <w:lang w:val="en-GB"/>
        </w:rPr>
        <w:t xml:space="preserve"> We</w:t>
      </w:r>
      <w:r w:rsidR="00471DC0" w:rsidRPr="0033621D">
        <w:rPr>
          <w:sz w:val="22"/>
          <w:lang w:val="en-GB"/>
        </w:rPr>
        <w:t xml:space="preserve"> will </w:t>
      </w:r>
      <w:r w:rsidR="00110773" w:rsidRPr="0033621D">
        <w:rPr>
          <w:sz w:val="22"/>
          <w:lang w:val="en-GB"/>
        </w:rPr>
        <w:t xml:space="preserve">discuss </w:t>
      </w:r>
      <w:r w:rsidR="004A4BEE" w:rsidRPr="0033621D">
        <w:rPr>
          <w:sz w:val="22"/>
          <w:lang w:val="en-GB"/>
        </w:rPr>
        <w:t>how they perform</w:t>
      </w:r>
      <w:r w:rsidR="00AF4B13" w:rsidRPr="0033621D">
        <w:rPr>
          <w:sz w:val="22"/>
          <w:lang w:val="en-GB"/>
        </w:rPr>
        <w:t xml:space="preserve"> for the </w:t>
      </w:r>
      <w:r w:rsidR="00830D8A" w:rsidRPr="0033621D">
        <w:rPr>
          <w:sz w:val="22"/>
          <w:lang w:val="en-GB"/>
        </w:rPr>
        <w:t>problem</w:t>
      </w:r>
      <w:r w:rsidR="00166840" w:rsidRPr="0033621D">
        <w:rPr>
          <w:sz w:val="22"/>
          <w:lang w:val="en-GB"/>
        </w:rPr>
        <w:t xml:space="preserve"> we have chosen</w:t>
      </w:r>
      <w:r w:rsidR="000C15FD" w:rsidRPr="0033621D">
        <w:rPr>
          <w:sz w:val="22"/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63786E14" w:rsidR="00316783" w:rsidRPr="00922BC8" w:rsidRDefault="00316783" w:rsidP="00B77F7A">
      <w:pPr>
        <w:pStyle w:val="Titolo1"/>
        <w:rPr>
          <w:u w:val="single"/>
          <w:lang w:val="en-GB"/>
        </w:rPr>
      </w:pPr>
      <w:bookmarkStart w:id="3" w:name="_Toc108647432"/>
      <w:r w:rsidRPr="00F87A78">
        <w:rPr>
          <w:lang w:val="en-GB"/>
        </w:rPr>
        <w:t>Dataset</w:t>
      </w:r>
      <w:bookmarkEnd w:id="3"/>
    </w:p>
    <w:p w14:paraId="075A99C7" w14:textId="10BE4E26" w:rsidR="00316783" w:rsidRPr="0033621D" w:rsidRDefault="00316783" w:rsidP="00316783">
      <w:pPr>
        <w:pStyle w:val="Contenuto"/>
        <w:rPr>
          <w:sz w:val="22"/>
          <w:lang w:val="en-GB"/>
        </w:rPr>
      </w:pPr>
      <w:r w:rsidRPr="0033621D">
        <w:rPr>
          <w:sz w:val="22"/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33621D">
        <w:rPr>
          <w:sz w:val="22"/>
          <w:lang w:val="en-GB"/>
        </w:rPr>
        <w:t>speaker and</w:t>
      </w:r>
      <w:r w:rsidRPr="0033621D">
        <w:rPr>
          <w:sz w:val="22"/>
          <w:lang w:val="en-GB"/>
        </w:rPr>
        <w:t xml:space="preserve"> contains 12 features followed by the gender label (1 for female, 0 for male). The features do not have any </w:t>
      </w:r>
      <w:proofErr w:type="gramStart"/>
      <w:r w:rsidRPr="0033621D">
        <w:rPr>
          <w:sz w:val="22"/>
          <w:lang w:val="en-GB"/>
        </w:rPr>
        <w:t>particular interpretation</w:t>
      </w:r>
      <w:proofErr w:type="gramEnd"/>
      <w:r w:rsidRPr="0033621D">
        <w:rPr>
          <w:sz w:val="22"/>
          <w:lang w:val="en-GB"/>
        </w:rPr>
        <w:t>. Speakers belong to four different age groups. The age information, however, is not available.</w:t>
      </w:r>
    </w:p>
    <w:p w14:paraId="39CA2602" w14:textId="77777777" w:rsidR="00316783" w:rsidRPr="0033621D" w:rsidRDefault="00316783" w:rsidP="00316783">
      <w:pPr>
        <w:pStyle w:val="Contenuto"/>
        <w:rPr>
          <w:sz w:val="22"/>
          <w:lang w:val="en-GB"/>
        </w:rPr>
      </w:pPr>
    </w:p>
    <w:p w14:paraId="605D3DFB" w14:textId="5D2A99EF" w:rsidR="00C613F3" w:rsidRPr="0033621D" w:rsidRDefault="00316783" w:rsidP="00594CE0">
      <w:pPr>
        <w:pStyle w:val="Contenuto"/>
        <w:rPr>
          <w:sz w:val="22"/>
          <w:lang w:val="en-GB"/>
        </w:rPr>
      </w:pPr>
      <w:r w:rsidRPr="0033621D">
        <w:rPr>
          <w:sz w:val="22"/>
          <w:lang w:val="en-GB"/>
        </w:rPr>
        <w:t xml:space="preserve">The training set consists of 3000 samples </w:t>
      </w:r>
      <w:r w:rsidR="00F75CBD" w:rsidRPr="0033621D">
        <w:rPr>
          <w:sz w:val="22"/>
          <w:lang w:val="en-GB"/>
        </w:rPr>
        <w:t>for each</w:t>
      </w:r>
      <w:r w:rsidRPr="0033621D">
        <w:rPr>
          <w:sz w:val="22"/>
          <w:lang w:val="en-GB"/>
        </w:rPr>
        <w:t xml:space="preserve"> class, whereas the test set contains 2000 samples </w:t>
      </w:r>
      <w:r w:rsidR="00CA6C80" w:rsidRPr="0033621D">
        <w:rPr>
          <w:sz w:val="22"/>
          <w:lang w:val="en-GB"/>
        </w:rPr>
        <w:t>for each</w:t>
      </w:r>
      <w:r w:rsidRPr="0033621D">
        <w:rPr>
          <w:sz w:val="22"/>
          <w:lang w:val="en-GB"/>
        </w:rPr>
        <w:t xml:space="preserve"> class.</w:t>
      </w:r>
    </w:p>
    <w:p w14:paraId="46DE5066" w14:textId="4E0C6D4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4DCA5514" w14:textId="662EB0E3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2844DF64" w14:textId="753ABA85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69126D2F" w14:textId="02F3A16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5784CE61" w14:textId="1CEE3BC8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7A781848" w14:textId="6C487DE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34143CBA" w14:textId="076A6BA3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18B00B4F" w14:textId="34AE86EE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267B18E7" w14:textId="5B77117C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01E6AB66" w14:textId="094A2A5F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7D482878" w14:textId="54459000" w:rsidR="008A1F27" w:rsidRPr="009A7856" w:rsidRDefault="008A1F27" w:rsidP="00594CE0">
      <w:pPr>
        <w:pStyle w:val="Contenuto"/>
        <w:rPr>
          <w:sz w:val="22"/>
          <w:lang w:val="en-GB"/>
        </w:rPr>
      </w:pPr>
    </w:p>
    <w:p w14:paraId="0BB229D8" w14:textId="77777777" w:rsidR="008A1F27" w:rsidRDefault="008A1F27" w:rsidP="00594CE0">
      <w:pPr>
        <w:pStyle w:val="Contenuto"/>
        <w:rPr>
          <w:sz w:val="22"/>
          <w:lang w:val="en-GB"/>
        </w:rPr>
      </w:pPr>
    </w:p>
    <w:p w14:paraId="4D69E07F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7261A44D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41914F3F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6FEC3057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2F487103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696040B2" w14:textId="77777777" w:rsidR="009A7856" w:rsidRDefault="009A7856" w:rsidP="00594CE0">
      <w:pPr>
        <w:pStyle w:val="Contenuto"/>
        <w:rPr>
          <w:sz w:val="22"/>
          <w:lang w:val="en-GB"/>
        </w:rPr>
      </w:pPr>
    </w:p>
    <w:p w14:paraId="6602CBD3" w14:textId="77777777" w:rsidR="009A7856" w:rsidRPr="009A7856" w:rsidRDefault="009A7856" w:rsidP="00594CE0">
      <w:pPr>
        <w:pStyle w:val="Contenuto"/>
        <w:rPr>
          <w:sz w:val="22"/>
          <w:lang w:val="en-GB"/>
        </w:rPr>
      </w:pPr>
    </w:p>
    <w:p w14:paraId="7E7EED60" w14:textId="6EDE9B74" w:rsidR="0034288B" w:rsidRDefault="0034288B" w:rsidP="0034288B">
      <w:pPr>
        <w:pStyle w:val="Titolo"/>
        <w:rPr>
          <w:lang w:val="en-GB"/>
        </w:rPr>
      </w:pPr>
      <w:bookmarkStart w:id="4" w:name="_Toc108647433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647434"/>
      <w:r>
        <w:rPr>
          <w:lang w:val="en-GB"/>
        </w:rPr>
        <w:t>Histograms</w:t>
      </w:r>
      <w:bookmarkEnd w:id="5"/>
    </w:p>
    <w:p w14:paraId="25F27614" w14:textId="00C81856" w:rsidR="00594CE0" w:rsidRPr="00DD0857" w:rsidRDefault="00237B88" w:rsidP="00EC7CAE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t>Here are histograms for each of the 12 features.</w:t>
      </w:r>
      <w:r w:rsidR="00D160A8" w:rsidRPr="00DD0857">
        <w:rPr>
          <w:sz w:val="22"/>
          <w:lang w:val="en-GB"/>
        </w:rPr>
        <w:t xml:space="preserve"> We can see that</w:t>
      </w:r>
      <w:r w:rsidR="00DF72FD" w:rsidRPr="00DD0857">
        <w:rPr>
          <w:sz w:val="22"/>
          <w:lang w:val="en-GB"/>
        </w:rPr>
        <w:t xml:space="preserve"> the </w:t>
      </w:r>
      <w:r w:rsidR="00DF5796" w:rsidRPr="00DD0857">
        <w:rPr>
          <w:sz w:val="22"/>
          <w:lang w:val="en-GB"/>
        </w:rPr>
        <w:t>raw</w:t>
      </w:r>
      <w:r w:rsidR="00D160A8" w:rsidRPr="00DD0857">
        <w:rPr>
          <w:sz w:val="22"/>
          <w:lang w:val="en-GB"/>
        </w:rPr>
        <w:t xml:space="preserve"> features </w:t>
      </w:r>
      <w:r w:rsidR="00DF72FD" w:rsidRPr="00DD0857">
        <w:rPr>
          <w:sz w:val="22"/>
          <w:lang w:val="en-GB"/>
        </w:rPr>
        <w:t>have an approximated gaussian distribution</w:t>
      </w:r>
      <w:r w:rsidR="00D160A8" w:rsidRPr="00DD0857">
        <w:rPr>
          <w:sz w:val="22"/>
          <w:lang w:val="en-GB"/>
        </w:rPr>
        <w:t>, but</w:t>
      </w:r>
      <w:r w:rsidR="00AF346E" w:rsidRPr="00DD0857">
        <w:rPr>
          <w:sz w:val="22"/>
          <w:lang w:val="en-GB"/>
        </w:rPr>
        <w:t>,</w:t>
      </w:r>
      <w:r w:rsidR="00D160A8" w:rsidRPr="00DD0857">
        <w:rPr>
          <w:sz w:val="22"/>
          <w:lang w:val="en-GB"/>
        </w:rPr>
        <w:t xml:space="preserve"> </w:t>
      </w:r>
      <w:r w:rsidR="00DF72FD" w:rsidRPr="00DD0857">
        <w:rPr>
          <w:sz w:val="22"/>
          <w:lang w:val="en-GB"/>
        </w:rPr>
        <w:t>in the next page</w:t>
      </w:r>
      <w:r w:rsidR="00AF346E" w:rsidRPr="00DD0857">
        <w:rPr>
          <w:sz w:val="22"/>
          <w:lang w:val="en-GB"/>
        </w:rPr>
        <w:t>, the features’ distributions are plotted after they have been pre-processed</w:t>
      </w:r>
      <w:r w:rsidR="004602BB" w:rsidRPr="00DD0857">
        <w:rPr>
          <w:sz w:val="22"/>
          <w:lang w:val="en-GB"/>
        </w:rPr>
        <w:t xml:space="preserve"> </w:t>
      </w:r>
      <w:r w:rsidR="00AF346E" w:rsidRPr="00DD0857">
        <w:rPr>
          <w:sz w:val="22"/>
          <w:lang w:val="en-GB"/>
        </w:rPr>
        <w:t>(</w:t>
      </w:r>
      <w:proofErr w:type="spellStart"/>
      <w:r w:rsidR="00AF346E" w:rsidRPr="00DD0857">
        <w:rPr>
          <w:sz w:val="22"/>
          <w:lang w:val="en-GB"/>
        </w:rPr>
        <w:t>Gaussianized</w:t>
      </w:r>
      <w:proofErr w:type="spellEnd"/>
      <w:r w:rsidR="00AF346E" w:rsidRPr="00DD0857">
        <w:rPr>
          <w:sz w:val="22"/>
          <w:lang w:val="en-GB"/>
        </w:rPr>
        <w:t>)</w:t>
      </w:r>
      <w:r w:rsidR="00DF72FD" w:rsidRPr="00DD0857">
        <w:rPr>
          <w:sz w:val="22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BE7C0" w14:textId="0D74618F" w:rsidR="00AF346E" w:rsidRPr="00BB20DC" w:rsidRDefault="00CC6A75" w:rsidP="00E20B99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t xml:space="preserve">RAW </w:t>
      </w:r>
      <w:r w:rsidR="00AF346E" w:rsidRPr="00BB20DC">
        <w:rPr>
          <w:b/>
          <w:bCs/>
          <w:noProof/>
          <w:sz w:val="24"/>
          <w:szCs w:val="24"/>
          <w:lang w:val="en-GB"/>
        </w:rPr>
        <w:t>FEATURES CORRELATION HEATMAP</w:t>
      </w:r>
    </w:p>
    <w:p w14:paraId="0E0383D7" w14:textId="7A0FB0BB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77DBFBB4">
            <wp:extent cx="2163142" cy="2286000"/>
            <wp:effectExtent l="0" t="0" r="889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1" t="11337" r="23883"/>
                    <a:stretch/>
                  </pic:blipFill>
                  <pic:spPr bwMode="auto">
                    <a:xfrm>
                      <a:off x="0" y="0"/>
                      <a:ext cx="2187726" cy="23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C2C6A" w14:textId="5C569547" w:rsidR="00C613F3" w:rsidRPr="00DD0857" w:rsidRDefault="006539FB" w:rsidP="00D30257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lastRenderedPageBreak/>
        <w:t xml:space="preserve">Feature 3 is highly correlated to the </w:t>
      </w:r>
      <w:r w:rsidR="00612AB8" w:rsidRPr="00DD0857">
        <w:rPr>
          <w:sz w:val="22"/>
          <w:lang w:val="en-GB"/>
        </w:rPr>
        <w:t xml:space="preserve">0, 2, </w:t>
      </w:r>
      <w:r w:rsidRPr="00DD0857">
        <w:rPr>
          <w:sz w:val="22"/>
          <w:lang w:val="en-GB"/>
        </w:rPr>
        <w:t>7</w:t>
      </w:r>
      <w:r w:rsidR="00612AB8" w:rsidRPr="00DD0857">
        <w:rPr>
          <w:sz w:val="22"/>
          <w:lang w:val="en-GB"/>
        </w:rPr>
        <w:t xml:space="preserve"> and </w:t>
      </w:r>
      <w:r w:rsidRPr="00DD0857">
        <w:rPr>
          <w:sz w:val="22"/>
          <w:lang w:val="en-GB"/>
        </w:rPr>
        <w:t>9 ones.</w:t>
      </w:r>
    </w:p>
    <w:p w14:paraId="1F09761C" w14:textId="2A0360D6" w:rsidR="0018408A" w:rsidRPr="00DD0857" w:rsidRDefault="00612AB8" w:rsidP="00D30257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t>This suggests we may benefit from using PCA to map data to less correlated features</w:t>
      </w:r>
      <w:r w:rsidR="00E6471A" w:rsidRPr="00DD0857">
        <w:rPr>
          <w:sz w:val="22"/>
          <w:lang w:val="en-GB"/>
        </w:rPr>
        <w:t>, but we will check later this assumption.</w:t>
      </w:r>
    </w:p>
    <w:p w14:paraId="7AEBF033" w14:textId="173FFFFB" w:rsidR="0018408A" w:rsidRPr="00DD0857" w:rsidRDefault="00DC238F" w:rsidP="00D30257">
      <w:pPr>
        <w:pStyle w:val="Contenuto"/>
        <w:rPr>
          <w:sz w:val="22"/>
          <w:lang w:val="en-GB"/>
        </w:rPr>
      </w:pPr>
      <w:r w:rsidRPr="00DD0857">
        <w:rPr>
          <w:sz w:val="22"/>
          <w:lang w:val="en-GB"/>
        </w:rPr>
        <w:t>Here are the</w:t>
      </w:r>
      <w:r w:rsidR="00AF346E" w:rsidRPr="00DD0857">
        <w:rPr>
          <w:sz w:val="22"/>
          <w:lang w:val="en-GB"/>
        </w:rPr>
        <w:t xml:space="preserve"> histograms of the</w:t>
      </w:r>
      <w:r w:rsidRPr="00DD0857">
        <w:rPr>
          <w:sz w:val="22"/>
          <w:lang w:val="en-GB"/>
        </w:rPr>
        <w:t xml:space="preserve"> </w:t>
      </w:r>
      <w:proofErr w:type="spellStart"/>
      <w:r w:rsidRPr="00DD0857">
        <w:rPr>
          <w:sz w:val="22"/>
          <w:lang w:val="en-GB"/>
        </w:rPr>
        <w:t>gaussianized</w:t>
      </w:r>
      <w:proofErr w:type="spellEnd"/>
      <w:r w:rsidRPr="00DD0857">
        <w:rPr>
          <w:sz w:val="22"/>
          <w:lang w:val="en-GB"/>
        </w:rPr>
        <w:t xml:space="preserve"> features</w:t>
      </w:r>
      <w:r w:rsidR="0045550A" w:rsidRPr="00DD0857">
        <w:rPr>
          <w:sz w:val="22"/>
          <w:lang w:val="en-GB"/>
        </w:rPr>
        <w:t xml:space="preserve">. As we expected, the </w:t>
      </w:r>
      <w:proofErr w:type="spellStart"/>
      <w:r w:rsidR="0045550A" w:rsidRPr="00DD0857">
        <w:rPr>
          <w:sz w:val="22"/>
          <w:lang w:val="en-GB"/>
        </w:rPr>
        <w:t>gaussianization</w:t>
      </w:r>
      <w:proofErr w:type="spellEnd"/>
      <w:r w:rsidR="0045550A" w:rsidRPr="00DD0857">
        <w:rPr>
          <w:sz w:val="22"/>
          <w:lang w:val="en-GB"/>
        </w:rPr>
        <w:t xml:space="preserve"> has</w:t>
      </w:r>
      <w:r w:rsidR="00AF346E" w:rsidRPr="00DD0857">
        <w:rPr>
          <w:sz w:val="22"/>
          <w:lang w:val="en-GB"/>
        </w:rPr>
        <w:t xml:space="preserve"> not</w:t>
      </w:r>
      <w:r w:rsidR="0045550A" w:rsidRPr="00DD0857">
        <w:rPr>
          <w:sz w:val="22"/>
          <w:lang w:val="en-GB"/>
        </w:rPr>
        <w:t xml:space="preserve"> brought so much improvement at all. Instead, gaussians in </w:t>
      </w:r>
      <w:proofErr w:type="gramStart"/>
      <w:r w:rsidR="0045550A" w:rsidRPr="00DD0857">
        <w:rPr>
          <w:sz w:val="22"/>
          <w:lang w:val="en-GB"/>
        </w:rPr>
        <w:t>feature</w:t>
      </w:r>
      <w:proofErr w:type="gramEnd"/>
      <w:r w:rsidR="0045550A" w:rsidRPr="00DD0857">
        <w:rPr>
          <w:sz w:val="22"/>
          <w:lang w:val="en-GB"/>
        </w:rPr>
        <w:t xml:space="preserve"> 3 and 9 </w:t>
      </w:r>
      <w:r w:rsidR="00E6241A" w:rsidRPr="00DD0857">
        <w:rPr>
          <w:sz w:val="22"/>
          <w:lang w:val="en-GB"/>
        </w:rPr>
        <w:t>were</w:t>
      </w:r>
      <w:r w:rsidR="0045550A" w:rsidRPr="00DD0857">
        <w:rPr>
          <w:sz w:val="22"/>
          <w:lang w:val="en-GB"/>
        </w:rPr>
        <w:t xml:space="preserve"> better in the previous </w:t>
      </w:r>
      <w:r w:rsidR="00BB20DC" w:rsidRPr="00DD0857">
        <w:rPr>
          <w:sz w:val="22"/>
          <w:lang w:val="en-GB"/>
        </w:rPr>
        <w:t>un-pre-processed</w:t>
      </w:r>
      <w:r w:rsidR="0045550A" w:rsidRPr="00DD0857">
        <w:rPr>
          <w:sz w:val="22"/>
          <w:lang w:val="en-GB"/>
        </w:rPr>
        <w:t xml:space="preserve">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86089" w14:textId="77777777" w:rsidR="00E34F9A" w:rsidRPr="00AD4341" w:rsidRDefault="00E34F9A" w:rsidP="00E34F9A">
      <w:pPr>
        <w:pStyle w:val="Contenuto"/>
        <w:rPr>
          <w:sz w:val="22"/>
          <w:lang w:val="en-GB"/>
        </w:rPr>
      </w:pPr>
    </w:p>
    <w:p w14:paraId="24260D12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6792D37B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442D8073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09D17270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3B321AE5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57326390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1AFF4A4A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5E2CC750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211FB223" w14:textId="77777777" w:rsidR="00AD4341" w:rsidRDefault="00AD4341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</w:p>
    <w:p w14:paraId="25AAC840" w14:textId="6EDAADF0" w:rsidR="00BB20DC" w:rsidRPr="00BB20DC" w:rsidRDefault="00CC6A75" w:rsidP="00BB20DC">
      <w:pPr>
        <w:pStyle w:val="Contenuto"/>
        <w:jc w:val="center"/>
        <w:rPr>
          <w:b/>
          <w:bCs/>
          <w:noProof/>
          <w:sz w:val="24"/>
          <w:szCs w:val="24"/>
          <w:lang w:val="en-GB"/>
        </w:rPr>
      </w:pPr>
      <w:r>
        <w:rPr>
          <w:b/>
          <w:bCs/>
          <w:noProof/>
          <w:sz w:val="24"/>
          <w:szCs w:val="24"/>
          <w:lang w:val="en-GB"/>
        </w:rPr>
        <w:lastRenderedPageBreak/>
        <w:t xml:space="preserve">GAUSSIANIZED </w:t>
      </w:r>
      <w:r w:rsidR="00BB20DC" w:rsidRPr="00BB20DC">
        <w:rPr>
          <w:b/>
          <w:bCs/>
          <w:noProof/>
          <w:sz w:val="24"/>
          <w:szCs w:val="24"/>
          <w:lang w:val="en-GB"/>
        </w:rPr>
        <w:t>FEATURES CORRELATION HEATMAP</w:t>
      </w:r>
    </w:p>
    <w:p w14:paraId="542C1491" w14:textId="19A8EA4A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5C84FD81">
            <wp:extent cx="1794866" cy="1881202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2" t="9448" r="22900"/>
                    <a:stretch/>
                  </pic:blipFill>
                  <pic:spPr bwMode="auto">
                    <a:xfrm>
                      <a:off x="0" y="0"/>
                      <a:ext cx="1794866" cy="188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F315" w14:textId="411E52B9" w:rsidR="00BB20DC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47F034F1" w14:textId="540E11F6" w:rsidR="008E6646" w:rsidRPr="00BB20DC" w:rsidRDefault="00BB20DC" w:rsidP="00BB20DC">
      <w:pPr>
        <w:spacing w:after="200"/>
        <w:rPr>
          <w:b w:val="0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647435"/>
      <w:r w:rsidRPr="00F87A78">
        <w:rPr>
          <w:lang w:val="en-GB"/>
        </w:rPr>
        <w:lastRenderedPageBreak/>
        <w:t>Dimensionality Reduction Techniques</w:t>
      </w:r>
      <w:bookmarkEnd w:id="6"/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647436"/>
      <w:r w:rsidRPr="00F87A78">
        <w:rPr>
          <w:lang w:val="en-GB"/>
        </w:rPr>
        <w:t>PCA</w:t>
      </w:r>
      <w:bookmarkEnd w:id="7"/>
    </w:p>
    <w:p w14:paraId="73FB3442" w14:textId="0D991E37" w:rsidR="00840D9E" w:rsidRPr="00AD4341" w:rsidRDefault="00FE266C" w:rsidP="00840D9E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>PCA is the process of computing the principal components and using them to perform a change of basis on the data</w:t>
      </w:r>
      <w:r w:rsidR="00BE7355" w:rsidRPr="00AD4341">
        <w:rPr>
          <w:sz w:val="22"/>
          <w:lang w:val="en-GB"/>
        </w:rPr>
        <w:t xml:space="preserve">. This means that it </w:t>
      </w:r>
      <w:r w:rsidR="00AD2568" w:rsidRPr="00AD4341">
        <w:rPr>
          <w:sz w:val="22"/>
          <w:lang w:val="en-GB"/>
        </w:rPr>
        <w:t>make</w:t>
      </w:r>
      <w:r w:rsidR="00922277" w:rsidRPr="00AD4341">
        <w:rPr>
          <w:sz w:val="22"/>
          <w:lang w:val="en-GB"/>
        </w:rPr>
        <w:t>s</w:t>
      </w:r>
      <w:r w:rsidR="00AD2568" w:rsidRPr="00AD4341">
        <w:rPr>
          <w:sz w:val="22"/>
          <w:lang w:val="en-GB"/>
        </w:rPr>
        <w:t xml:space="preserve"> it possible to map in another feature space t</w:t>
      </w:r>
      <w:r w:rsidR="00305220" w:rsidRPr="00AD4341">
        <w:rPr>
          <w:sz w:val="22"/>
          <w:lang w:val="en-GB"/>
        </w:rPr>
        <w:t xml:space="preserve">he analysis and even to reduce the number of features of the dataset, reducing </w:t>
      </w:r>
      <w:r w:rsidR="00302B80" w:rsidRPr="00AD4341">
        <w:rPr>
          <w:sz w:val="22"/>
          <w:lang w:val="en-GB"/>
        </w:rPr>
        <w:t>for example the training overlay</w:t>
      </w:r>
      <w:r w:rsidR="00F867C0" w:rsidRPr="00AD4341">
        <w:rPr>
          <w:sz w:val="22"/>
          <w:lang w:val="en-GB"/>
        </w:rPr>
        <w:t xml:space="preserve"> and the risk </w:t>
      </w:r>
      <w:r w:rsidR="0056450E" w:rsidRPr="00AD4341">
        <w:rPr>
          <w:sz w:val="22"/>
          <w:lang w:val="en-GB"/>
        </w:rPr>
        <w:t>introduced by the curse of dimensionality</w:t>
      </w:r>
      <w:r w:rsidR="00302B80" w:rsidRPr="00AD4341">
        <w:rPr>
          <w:sz w:val="22"/>
          <w:lang w:val="en-GB"/>
        </w:rPr>
        <w:t>.</w:t>
      </w:r>
    </w:p>
    <w:p w14:paraId="4A3ABBEA" w14:textId="7AF62874" w:rsidR="004656D0" w:rsidRPr="00AD4341" w:rsidRDefault="00302B80" w:rsidP="0057369D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>The</w:t>
      </w:r>
      <w:r w:rsidR="00DF1B3F" w:rsidRPr="00AD4341">
        <w:rPr>
          <w:sz w:val="22"/>
          <w:lang w:val="en-GB"/>
        </w:rPr>
        <w:t xml:space="preserve"> follo</w:t>
      </w:r>
      <w:r w:rsidR="003A2C9E" w:rsidRPr="00AD4341">
        <w:rPr>
          <w:sz w:val="22"/>
          <w:lang w:val="en-GB"/>
        </w:rPr>
        <w:t>wing images</w:t>
      </w:r>
      <w:r w:rsidR="009E7F53" w:rsidRPr="00AD4341">
        <w:rPr>
          <w:sz w:val="22"/>
          <w:lang w:val="en-GB"/>
        </w:rPr>
        <w:t>, which</w:t>
      </w:r>
      <w:r w:rsidRPr="00AD4341">
        <w:rPr>
          <w:sz w:val="22"/>
          <w:lang w:val="en-GB"/>
        </w:rPr>
        <w:t xml:space="preserve"> are </w:t>
      </w:r>
      <w:r w:rsidR="004656D0" w:rsidRPr="00AD4341">
        <w:rPr>
          <w:sz w:val="22"/>
          <w:lang w:val="en-GB"/>
        </w:rPr>
        <w:t>for demo</w:t>
      </w:r>
      <w:r w:rsidR="000E4D35" w:rsidRPr="00AD4341">
        <w:rPr>
          <w:sz w:val="22"/>
          <w:lang w:val="en-GB"/>
        </w:rPr>
        <w:t>nstration purposes</w:t>
      </w:r>
      <w:r w:rsidR="004656D0" w:rsidRPr="00AD4341">
        <w:rPr>
          <w:sz w:val="22"/>
          <w:lang w:val="en-GB"/>
        </w:rPr>
        <w:t xml:space="preserve"> only</w:t>
      </w:r>
      <w:r w:rsidR="009E7F53" w:rsidRPr="00AD4341">
        <w:rPr>
          <w:sz w:val="22"/>
          <w:lang w:val="en-GB"/>
        </w:rPr>
        <w:t>, show the training set</w:t>
      </w:r>
      <w:r w:rsidR="0057369D" w:rsidRPr="00AD4341">
        <w:rPr>
          <w:sz w:val="22"/>
          <w:lang w:val="en-GB"/>
        </w:rPr>
        <w:t xml:space="preserve"> after that PCA has been applied</w:t>
      </w:r>
      <w:r w:rsidR="00DF1B3F" w:rsidRPr="00AD4341">
        <w:rPr>
          <w:sz w:val="22"/>
          <w:lang w:val="en-GB"/>
        </w:rPr>
        <w:t>.</w:t>
      </w:r>
    </w:p>
    <w:p w14:paraId="2BAC7EEA" w14:textId="77777777" w:rsidR="00745974" w:rsidRPr="00F040FC" w:rsidRDefault="00745974" w:rsidP="00745974">
      <w:pPr>
        <w:pStyle w:val="Contenuto"/>
        <w:keepNext/>
        <w:rPr>
          <w:sz w:val="24"/>
          <w:szCs w:val="24"/>
          <w:lang w:val="en-US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6BE05E7A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67F2163B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7975" cy="29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F040FC" w:rsidRDefault="00745974" w:rsidP="00745974">
      <w:pPr>
        <w:pStyle w:val="Contenuto"/>
        <w:keepNext/>
        <w:rPr>
          <w:sz w:val="24"/>
          <w:szCs w:val="24"/>
          <w:lang w:val="en-US"/>
        </w:rPr>
      </w:pPr>
    </w:p>
    <w:p w14:paraId="72F00BFF" w14:textId="6FB467F0" w:rsidR="00745974" w:rsidRPr="0034288B" w:rsidRDefault="00745974" w:rsidP="00D73FDF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3E4FD9B9" w14:textId="77777777" w:rsidR="00745974" w:rsidRPr="00F92DBC" w:rsidRDefault="00745974" w:rsidP="00745974">
      <w:pPr>
        <w:pStyle w:val="Titolo1"/>
        <w:rPr>
          <w:lang w:val="en-GB"/>
        </w:rPr>
      </w:pPr>
      <w:bookmarkStart w:id="8" w:name="_Toc108647437"/>
      <w:r w:rsidRPr="0034288B">
        <w:rPr>
          <w:lang w:val="en-US"/>
        </w:rPr>
        <w:t>LDA</w:t>
      </w:r>
      <w:bookmarkEnd w:id="8"/>
    </w:p>
    <w:p w14:paraId="18606773" w14:textId="235D1912" w:rsidR="00745974" w:rsidRPr="00AD4341" w:rsidRDefault="00C80E86" w:rsidP="00745974">
      <w:pPr>
        <w:pStyle w:val="Contenuto"/>
        <w:rPr>
          <w:sz w:val="22"/>
          <w:lang w:val="en-US"/>
        </w:rPr>
      </w:pPr>
      <w:r w:rsidRPr="00AD4341">
        <w:rPr>
          <w:sz w:val="22"/>
          <w:lang w:val="en-GB"/>
        </w:rPr>
        <w:t xml:space="preserve">While PCA does not </w:t>
      </w:r>
      <w:r w:rsidR="006C7105" w:rsidRPr="00AD4341">
        <w:rPr>
          <w:sz w:val="22"/>
          <w:lang w:val="en-GB"/>
        </w:rPr>
        <w:t>provide any guarantee about obtaining</w:t>
      </w:r>
      <w:r w:rsidR="009D2354" w:rsidRPr="00AD4341">
        <w:rPr>
          <w:sz w:val="22"/>
          <w:lang w:val="en-GB"/>
        </w:rPr>
        <w:t xml:space="preserve"> discriminant </w:t>
      </w:r>
      <w:r w:rsidR="008F6784" w:rsidRPr="00AD4341">
        <w:rPr>
          <w:sz w:val="22"/>
          <w:lang w:val="en-GB"/>
        </w:rPr>
        <w:t>directions</w:t>
      </w:r>
      <w:r w:rsidR="009D2354" w:rsidRPr="00AD4341">
        <w:rPr>
          <w:sz w:val="22"/>
          <w:lang w:val="en-GB"/>
        </w:rPr>
        <w:t>,</w:t>
      </w:r>
      <w:r w:rsidR="008F6784" w:rsidRPr="00AD4341">
        <w:rPr>
          <w:sz w:val="22"/>
          <w:lang w:val="en-GB"/>
        </w:rPr>
        <w:t xml:space="preserve"> Linear Discriminant Analysis</w:t>
      </w:r>
      <w:r w:rsidR="007C0F6E" w:rsidRPr="00AD4341">
        <w:rPr>
          <w:sz w:val="22"/>
          <w:lang w:val="en-GB"/>
        </w:rPr>
        <w:t xml:space="preserve"> </w:t>
      </w:r>
      <w:r w:rsidR="00641CC0" w:rsidRPr="00AD4341">
        <w:rPr>
          <w:sz w:val="22"/>
          <w:lang w:val="en-GB"/>
        </w:rPr>
        <w:t xml:space="preserve">is defined as a criterion of </w:t>
      </w:r>
      <w:r w:rsidR="00A004EA" w:rsidRPr="00AD4341">
        <w:rPr>
          <w:sz w:val="22"/>
          <w:lang w:val="en-GB"/>
        </w:rPr>
        <w:t>optimality</w:t>
      </w:r>
      <w:r w:rsidR="00A714E1" w:rsidRPr="00AD4341">
        <w:rPr>
          <w:sz w:val="22"/>
          <w:lang w:val="en-GB"/>
        </w:rPr>
        <w:t xml:space="preserve"> find</w:t>
      </w:r>
      <w:r w:rsidR="00F34ADF" w:rsidRPr="00AD4341">
        <w:rPr>
          <w:sz w:val="22"/>
          <w:lang w:val="en-GB"/>
        </w:rPr>
        <w:t>s</w:t>
      </w:r>
      <w:r w:rsidR="00A714E1" w:rsidRPr="00AD4341">
        <w:rPr>
          <w:sz w:val="22"/>
          <w:lang w:val="en-GB"/>
        </w:rPr>
        <w:t xml:space="preserve"> a direction that has a large separation</w:t>
      </w:r>
      <w:r w:rsidR="00CD3EAD" w:rsidRPr="00AD4341">
        <w:rPr>
          <w:sz w:val="22"/>
          <w:lang w:val="en-GB"/>
        </w:rPr>
        <w:t xml:space="preserve"> </w:t>
      </w:r>
      <w:r w:rsidR="009A7917" w:rsidRPr="00AD4341">
        <w:rPr>
          <w:sz w:val="22"/>
          <w:lang w:val="en-GB"/>
        </w:rPr>
        <w:t>between the classes and small spread inside each class.</w:t>
      </w:r>
    </w:p>
    <w:p w14:paraId="38D26BAB" w14:textId="31B750C1" w:rsidR="00A132DB" w:rsidRPr="00AD4341" w:rsidRDefault="00281CCC" w:rsidP="00745974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 xml:space="preserve">Also in this case, </w:t>
      </w:r>
      <w:proofErr w:type="gramStart"/>
      <w:r w:rsidRPr="00AD4341">
        <w:rPr>
          <w:sz w:val="22"/>
          <w:lang w:val="en-GB"/>
        </w:rPr>
        <w:t>The</w:t>
      </w:r>
      <w:proofErr w:type="gramEnd"/>
      <w:r w:rsidRPr="00AD4341">
        <w:rPr>
          <w:sz w:val="22"/>
          <w:lang w:val="en-GB"/>
        </w:rPr>
        <w:t xml:space="preserve"> following images, which are for demonstration purposes only, show</w:t>
      </w:r>
      <w:r w:rsidR="00A130D3" w:rsidRPr="00AD4341">
        <w:rPr>
          <w:sz w:val="22"/>
          <w:lang w:val="en-GB"/>
        </w:rPr>
        <w:t xml:space="preserve"> </w:t>
      </w:r>
      <w:r w:rsidRPr="00AD4341">
        <w:rPr>
          <w:sz w:val="22"/>
          <w:lang w:val="en-GB"/>
        </w:rPr>
        <w:t>the training set after that LDA</w:t>
      </w:r>
      <w:r w:rsidR="00952BB4" w:rsidRPr="00AD4341">
        <w:rPr>
          <w:sz w:val="22"/>
          <w:lang w:val="en-GB"/>
        </w:rPr>
        <w:t xml:space="preserve"> has been applied</w:t>
      </w:r>
      <w:r w:rsidR="00A130D3" w:rsidRPr="00AD4341">
        <w:rPr>
          <w:sz w:val="22"/>
          <w:lang w:val="en-GB"/>
        </w:rPr>
        <w:t xml:space="preserve">, or PCA followed by LDA, as these two techniques can be used </w:t>
      </w:r>
      <w:r w:rsidR="008A50E6" w:rsidRPr="00AD4341">
        <w:rPr>
          <w:sz w:val="22"/>
          <w:lang w:val="en-GB"/>
        </w:rPr>
        <w:t>simultaneously</w:t>
      </w:r>
      <w:r w:rsidR="00380445" w:rsidRPr="00AD4341">
        <w:rPr>
          <w:sz w:val="22"/>
          <w:lang w:val="en-GB"/>
        </w:rPr>
        <w:t xml:space="preserve"> (in this strict order)</w:t>
      </w:r>
      <w:r w:rsidR="008A50E6" w:rsidRPr="00AD4341">
        <w:rPr>
          <w:sz w:val="22"/>
          <w:lang w:val="en-GB"/>
        </w:rPr>
        <w:t>.</w:t>
      </w:r>
    </w:p>
    <w:p w14:paraId="7851882F" w14:textId="09510071" w:rsidR="00A132DB" w:rsidRPr="00EC7CAE" w:rsidRDefault="00A132DB" w:rsidP="00745974">
      <w:pPr>
        <w:pStyle w:val="Contenuto"/>
        <w:rPr>
          <w:sz w:val="24"/>
          <w:szCs w:val="24"/>
          <w:lang w:val="en-GB"/>
        </w:rPr>
      </w:pPr>
    </w:p>
    <w:p w14:paraId="456D6711" w14:textId="77777777" w:rsidR="00745974" w:rsidRPr="00E914B3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92FC" w14:textId="72B7C65F" w:rsidR="00745974" w:rsidRPr="001F2795" w:rsidRDefault="00745974" w:rsidP="001F2795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24244A">
      <w:pPr>
        <w:pStyle w:val="Titolo1"/>
        <w:rPr>
          <w:lang w:val="en-GB"/>
        </w:rPr>
      </w:pPr>
      <w:bookmarkStart w:id="9" w:name="_Toc108647438"/>
      <w:r w:rsidRPr="00F87A78">
        <w:rPr>
          <w:lang w:val="en-GB"/>
        </w:rPr>
        <w:lastRenderedPageBreak/>
        <w:t>Classification</w:t>
      </w:r>
      <w:bookmarkEnd w:id="9"/>
    </w:p>
    <w:p w14:paraId="3808610F" w14:textId="77777777" w:rsidR="0088295C" w:rsidRPr="00F87A78" w:rsidRDefault="0088295C" w:rsidP="0024244A">
      <w:pPr>
        <w:pStyle w:val="Titolo2"/>
        <w:rPr>
          <w:lang w:val="en-GB"/>
        </w:rPr>
      </w:pPr>
      <w:bookmarkStart w:id="10" w:name="_Toc108647439"/>
      <w:r w:rsidRPr="00F87A78">
        <w:rPr>
          <w:lang w:val="en-GB"/>
        </w:rPr>
        <w:t>What we use…</w:t>
      </w:r>
      <w:bookmarkEnd w:id="10"/>
    </w:p>
    <w:p w14:paraId="34805BFC" w14:textId="77777777" w:rsidR="0088295C" w:rsidRPr="00AD4341" w:rsidRDefault="0088295C" w:rsidP="0088295C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Generative models – Linear and Quadratic Classifiers</w:t>
      </w:r>
    </w:p>
    <w:p w14:paraId="3B559CBA" w14:textId="0010CD45" w:rsidR="0088295C" w:rsidRPr="00AD4341" w:rsidRDefault="0088295C" w:rsidP="0088295C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</w:rPr>
        <w:t xml:space="preserve">Multivariate </w:t>
      </w:r>
      <w:proofErr w:type="spellStart"/>
      <w:r w:rsidRPr="00AD4341">
        <w:rPr>
          <w:sz w:val="22"/>
        </w:rPr>
        <w:t>Gaussian</w:t>
      </w:r>
      <w:proofErr w:type="spellEnd"/>
      <w:r w:rsidRPr="00AD4341">
        <w:rPr>
          <w:sz w:val="22"/>
        </w:rPr>
        <w:t xml:space="preserve"> </w:t>
      </w:r>
      <w:proofErr w:type="spellStart"/>
      <w:r w:rsidRPr="00AD4341">
        <w:rPr>
          <w:sz w:val="22"/>
        </w:rPr>
        <w:t>Classifier</w:t>
      </w:r>
      <w:proofErr w:type="spellEnd"/>
      <w:r w:rsidRPr="00AD4341">
        <w:rPr>
          <w:sz w:val="22"/>
        </w:rPr>
        <w:t xml:space="preserve"> (</w:t>
      </w:r>
      <w:r w:rsidR="002C47CF" w:rsidRPr="00AD4341">
        <w:rPr>
          <w:b/>
          <w:sz w:val="22"/>
        </w:rPr>
        <w:t>MVG</w:t>
      </w:r>
      <w:r w:rsidRPr="00AD4341">
        <w:rPr>
          <w:sz w:val="22"/>
        </w:rPr>
        <w:t>)</w:t>
      </w:r>
    </w:p>
    <w:p w14:paraId="5E6A5EAA" w14:textId="7B2827ED" w:rsidR="0088295C" w:rsidRPr="00AD4341" w:rsidRDefault="002C47CF" w:rsidP="0088295C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MVG</w:t>
      </w:r>
      <w:r w:rsidR="0088295C" w:rsidRPr="00AD4341">
        <w:rPr>
          <w:sz w:val="22"/>
          <w:lang w:val="en-GB"/>
        </w:rPr>
        <w:t xml:space="preserve"> + </w:t>
      </w:r>
      <w:r w:rsidR="008B7B1E" w:rsidRPr="00AD4341">
        <w:rPr>
          <w:sz w:val="22"/>
          <w:lang w:val="en-GB"/>
        </w:rPr>
        <w:t>Diag</w:t>
      </w:r>
      <w:r w:rsidR="00C342D6" w:rsidRPr="00AD4341">
        <w:rPr>
          <w:sz w:val="22"/>
          <w:lang w:val="en-GB"/>
        </w:rPr>
        <w:t>onal Covariance</w:t>
      </w:r>
    </w:p>
    <w:p w14:paraId="31BE8A75" w14:textId="37395F9F" w:rsidR="0088295C" w:rsidRPr="00AD4341" w:rsidRDefault="002C47CF" w:rsidP="0088295C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MVG</w:t>
      </w:r>
      <w:r w:rsidR="0088295C" w:rsidRPr="00AD4341">
        <w:rPr>
          <w:sz w:val="22"/>
          <w:lang w:val="en-GB"/>
        </w:rPr>
        <w:t xml:space="preserve"> + Tied Covariance</w:t>
      </w:r>
    </w:p>
    <w:p w14:paraId="75D27727" w14:textId="4E0A3E9E" w:rsidR="0088295C" w:rsidRPr="00AD4341" w:rsidRDefault="002C47CF" w:rsidP="0088295C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MVG</w:t>
      </w:r>
      <w:r w:rsidR="0088295C" w:rsidRPr="00AD4341">
        <w:rPr>
          <w:sz w:val="22"/>
          <w:lang w:val="en-GB"/>
        </w:rPr>
        <w:t xml:space="preserve"> + </w:t>
      </w:r>
      <w:r w:rsidR="00C342D6" w:rsidRPr="00AD4341">
        <w:rPr>
          <w:sz w:val="22"/>
          <w:lang w:val="en-GB"/>
        </w:rPr>
        <w:t>Diagonal Covariance</w:t>
      </w:r>
      <w:r w:rsidR="0088295C" w:rsidRPr="00AD4341">
        <w:rPr>
          <w:sz w:val="22"/>
          <w:lang w:val="en-GB"/>
        </w:rPr>
        <w:t xml:space="preserve"> with Tied Covariance</w:t>
      </w:r>
    </w:p>
    <w:p w14:paraId="65D09C08" w14:textId="4C9A1AB4" w:rsidR="000B4A29" w:rsidRPr="00AD4341" w:rsidRDefault="007306F3" w:rsidP="000B4A29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Logistic</w:t>
      </w:r>
      <w:r w:rsidR="0088295C" w:rsidRPr="00AD4341">
        <w:rPr>
          <w:sz w:val="22"/>
          <w:lang w:val="en-GB"/>
        </w:rPr>
        <w:t xml:space="preserve"> regression</w:t>
      </w:r>
    </w:p>
    <w:p w14:paraId="0086AFF5" w14:textId="2FD5FAD2" w:rsidR="0088295C" w:rsidRPr="00AD4341" w:rsidRDefault="0088295C" w:rsidP="0088295C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</w:rPr>
        <w:t>Quad</w:t>
      </w:r>
      <w:r w:rsidR="00237B16" w:rsidRPr="00AD4341">
        <w:rPr>
          <w:sz w:val="22"/>
        </w:rPr>
        <w:t xml:space="preserve">ratic </w:t>
      </w:r>
      <w:proofErr w:type="spellStart"/>
      <w:r w:rsidR="00237B16" w:rsidRPr="00AD4341">
        <w:rPr>
          <w:sz w:val="22"/>
        </w:rPr>
        <w:t>Logistic</w:t>
      </w:r>
      <w:proofErr w:type="spellEnd"/>
      <w:r w:rsidR="00237B16" w:rsidRPr="00AD4341">
        <w:rPr>
          <w:sz w:val="22"/>
        </w:rPr>
        <w:t xml:space="preserve"> </w:t>
      </w:r>
      <w:proofErr w:type="spellStart"/>
      <w:r w:rsidR="00237B16" w:rsidRPr="00AD4341">
        <w:rPr>
          <w:sz w:val="22"/>
        </w:rPr>
        <w:t>Regression</w:t>
      </w:r>
      <w:proofErr w:type="spellEnd"/>
    </w:p>
    <w:p w14:paraId="338B2909" w14:textId="0624DAB0" w:rsidR="000B4A29" w:rsidRPr="00AD4341" w:rsidRDefault="000B4A29" w:rsidP="0088295C">
      <w:pPr>
        <w:pStyle w:val="Contenuto"/>
        <w:numPr>
          <w:ilvl w:val="1"/>
          <w:numId w:val="1"/>
        </w:numPr>
        <w:rPr>
          <w:sz w:val="22"/>
        </w:rPr>
      </w:pPr>
      <w:proofErr w:type="spellStart"/>
      <w:r w:rsidRPr="00AD4341">
        <w:rPr>
          <w:sz w:val="22"/>
        </w:rPr>
        <w:t>Weighted</w:t>
      </w:r>
      <w:proofErr w:type="spellEnd"/>
      <w:r w:rsidRPr="00AD4341">
        <w:rPr>
          <w:sz w:val="22"/>
        </w:rPr>
        <w:t xml:space="preserve"> </w:t>
      </w:r>
      <w:proofErr w:type="spellStart"/>
      <w:r w:rsidRPr="00AD4341">
        <w:rPr>
          <w:sz w:val="22"/>
        </w:rPr>
        <w:t>Logistic</w:t>
      </w:r>
      <w:proofErr w:type="spellEnd"/>
      <w:r w:rsidRPr="00AD4341">
        <w:rPr>
          <w:sz w:val="22"/>
        </w:rPr>
        <w:t xml:space="preserve"> </w:t>
      </w:r>
      <w:proofErr w:type="spellStart"/>
      <w:r w:rsidRPr="00AD4341">
        <w:rPr>
          <w:sz w:val="22"/>
        </w:rPr>
        <w:t>Regression</w:t>
      </w:r>
      <w:proofErr w:type="spellEnd"/>
    </w:p>
    <w:p w14:paraId="747BE02C" w14:textId="39682748" w:rsidR="0088295C" w:rsidRPr="00AD4341" w:rsidRDefault="0088295C" w:rsidP="0088295C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Support Vector Machines (SVM)</w:t>
      </w:r>
    </w:p>
    <w:p w14:paraId="035BBFAE" w14:textId="0D1E79A4" w:rsidR="00111A5E" w:rsidRPr="00AD4341" w:rsidRDefault="00111A5E" w:rsidP="00111A5E">
      <w:pPr>
        <w:pStyle w:val="Contenuto"/>
        <w:numPr>
          <w:ilvl w:val="1"/>
          <w:numId w:val="1"/>
        </w:numPr>
        <w:rPr>
          <w:sz w:val="22"/>
        </w:rPr>
      </w:pPr>
      <w:proofErr w:type="spellStart"/>
      <w:r w:rsidRPr="00AD4341">
        <w:rPr>
          <w:sz w:val="22"/>
        </w:rPr>
        <w:t>Primal</w:t>
      </w:r>
      <w:proofErr w:type="spellEnd"/>
      <w:r w:rsidRPr="00AD4341">
        <w:rPr>
          <w:sz w:val="22"/>
        </w:rPr>
        <w:t xml:space="preserve"> </w:t>
      </w:r>
      <w:proofErr w:type="spellStart"/>
      <w:r w:rsidRPr="00AD4341">
        <w:rPr>
          <w:sz w:val="22"/>
        </w:rPr>
        <w:t>implementation</w:t>
      </w:r>
      <w:proofErr w:type="spellEnd"/>
    </w:p>
    <w:p w14:paraId="13F5704B" w14:textId="52B6D641" w:rsidR="00111A5E" w:rsidRPr="00AD4341" w:rsidRDefault="008D4B2F" w:rsidP="00111A5E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Kernel SVM with polynomial kernel with degree=4</w:t>
      </w:r>
    </w:p>
    <w:p w14:paraId="018FC3EB" w14:textId="3076934A" w:rsidR="00111A5E" w:rsidRPr="00AD4341" w:rsidRDefault="00DD3409" w:rsidP="00111A5E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</w:rPr>
        <w:t>Kernel SVM with RFB</w:t>
      </w:r>
    </w:p>
    <w:p w14:paraId="6BB7D510" w14:textId="63195634" w:rsidR="00745974" w:rsidRPr="00AD4341" w:rsidRDefault="00745974" w:rsidP="0088295C">
      <w:pPr>
        <w:pStyle w:val="Contenuto"/>
        <w:numPr>
          <w:ilvl w:val="0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Gaussian Mixture Models (GMM)</w:t>
      </w:r>
    </w:p>
    <w:p w14:paraId="20255185" w14:textId="3C468C68" w:rsidR="00BE5A84" w:rsidRPr="00AD4341" w:rsidRDefault="00D61170" w:rsidP="00BE5A84">
      <w:pPr>
        <w:pStyle w:val="Contenuto"/>
        <w:numPr>
          <w:ilvl w:val="1"/>
          <w:numId w:val="1"/>
        </w:numPr>
        <w:rPr>
          <w:sz w:val="22"/>
        </w:rPr>
      </w:pPr>
      <w:r w:rsidRPr="00AD4341">
        <w:rPr>
          <w:sz w:val="22"/>
          <w:lang w:val="en-GB"/>
        </w:rPr>
        <w:t>Gaussian Mixture Models</w:t>
      </w:r>
      <w:r w:rsidR="00BE5A84" w:rsidRPr="00AD4341">
        <w:rPr>
          <w:sz w:val="22"/>
        </w:rPr>
        <w:t xml:space="preserve"> (</w:t>
      </w:r>
      <w:r w:rsidRPr="00AD4341">
        <w:rPr>
          <w:b/>
          <w:sz w:val="22"/>
        </w:rPr>
        <w:t>GMM</w:t>
      </w:r>
      <w:r w:rsidR="00BE5A84" w:rsidRPr="00AD4341">
        <w:rPr>
          <w:sz w:val="22"/>
        </w:rPr>
        <w:t>)</w:t>
      </w:r>
    </w:p>
    <w:p w14:paraId="52B51A2E" w14:textId="2942CB90" w:rsidR="00BE5A84" w:rsidRPr="00AD4341" w:rsidRDefault="00D61170" w:rsidP="00BE5A84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GMM</w:t>
      </w:r>
      <w:r w:rsidR="00BE5A84" w:rsidRPr="00AD4341">
        <w:rPr>
          <w:sz w:val="22"/>
          <w:lang w:val="en-GB"/>
        </w:rPr>
        <w:t xml:space="preserve"> + </w:t>
      </w:r>
      <w:r w:rsidR="00C342D6" w:rsidRPr="00AD4341">
        <w:rPr>
          <w:sz w:val="22"/>
          <w:lang w:val="en-GB"/>
        </w:rPr>
        <w:t>Diagonal Covariance</w:t>
      </w:r>
    </w:p>
    <w:p w14:paraId="08BA3FC4" w14:textId="5A76275D" w:rsidR="00BE5A84" w:rsidRPr="00AD4341" w:rsidRDefault="00D61170" w:rsidP="00BE5A84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GMM</w:t>
      </w:r>
      <w:r w:rsidR="00BE5A84" w:rsidRPr="00AD4341">
        <w:rPr>
          <w:sz w:val="22"/>
          <w:lang w:val="en-GB"/>
        </w:rPr>
        <w:t xml:space="preserve"> + Tied Covariance</w:t>
      </w:r>
    </w:p>
    <w:p w14:paraId="32800E7C" w14:textId="2F363B5F" w:rsidR="00111A5E" w:rsidRPr="00AD4341" w:rsidRDefault="00D61170" w:rsidP="00BE5A84">
      <w:pPr>
        <w:pStyle w:val="Contenuto"/>
        <w:numPr>
          <w:ilvl w:val="1"/>
          <w:numId w:val="1"/>
        </w:numPr>
        <w:rPr>
          <w:sz w:val="22"/>
          <w:lang w:val="en-GB"/>
        </w:rPr>
      </w:pPr>
      <w:r w:rsidRPr="00AD4341">
        <w:rPr>
          <w:sz w:val="22"/>
          <w:lang w:val="en-GB"/>
        </w:rPr>
        <w:t>GMM</w:t>
      </w:r>
      <w:r w:rsidR="00BE5A84" w:rsidRPr="00AD4341">
        <w:rPr>
          <w:sz w:val="22"/>
          <w:lang w:val="en-GB"/>
        </w:rPr>
        <w:t xml:space="preserve"> + </w:t>
      </w:r>
      <w:r w:rsidR="00C342D6" w:rsidRPr="00AD4341">
        <w:rPr>
          <w:sz w:val="22"/>
          <w:lang w:val="en-GB"/>
        </w:rPr>
        <w:t xml:space="preserve">Diagonal Covariance </w:t>
      </w:r>
      <w:r w:rsidR="00BE5A84" w:rsidRPr="00AD4341">
        <w:rPr>
          <w:sz w:val="22"/>
          <w:lang w:val="en-GB"/>
        </w:rPr>
        <w:t>with Tied Covariance</w:t>
      </w:r>
      <w:r w:rsidR="00084BE8" w:rsidRPr="00AD4341">
        <w:rPr>
          <w:sz w:val="22"/>
          <w:lang w:val="en-GB"/>
        </w:rPr>
        <w:tab/>
      </w:r>
    </w:p>
    <w:p w14:paraId="134E00C4" w14:textId="77777777" w:rsidR="00111A5E" w:rsidRDefault="00111A5E" w:rsidP="00111A5E">
      <w:pPr>
        <w:pStyle w:val="Contenuto"/>
        <w:ind w:left="720"/>
        <w:rPr>
          <w:sz w:val="24"/>
          <w:szCs w:val="24"/>
          <w:lang w:val="en-GB"/>
        </w:rPr>
      </w:pPr>
    </w:p>
    <w:p w14:paraId="204EDCA8" w14:textId="2EA3D175" w:rsidR="00E27945" w:rsidRDefault="00E27945" w:rsidP="00165A70">
      <w:pPr>
        <w:pStyle w:val="Titolo1"/>
        <w:rPr>
          <w:lang w:val="en-GB"/>
        </w:rPr>
      </w:pPr>
      <w:bookmarkStart w:id="11" w:name="_Toc108647440"/>
      <w:r>
        <w:rPr>
          <w:lang w:val="en-GB"/>
        </w:rPr>
        <w:t>Validation</w:t>
      </w:r>
      <w:bookmarkEnd w:id="11"/>
    </w:p>
    <w:p w14:paraId="3DABF59F" w14:textId="7C37691D" w:rsidR="00430496" w:rsidRPr="00AD4341" w:rsidRDefault="00862FE9" w:rsidP="00430496">
      <w:pPr>
        <w:pStyle w:val="Contenuto"/>
        <w:numPr>
          <w:ilvl w:val="0"/>
          <w:numId w:val="4"/>
        </w:numPr>
        <w:rPr>
          <w:sz w:val="22"/>
          <w:lang w:val="en-GB"/>
        </w:rPr>
      </w:pPr>
      <w:r w:rsidRPr="00AD4341">
        <w:rPr>
          <w:sz w:val="22"/>
          <w:lang w:val="en-GB"/>
        </w:rPr>
        <w:t>To understand which model is most promising, and to assess the effects of using PCA,</w:t>
      </w:r>
      <w:r w:rsidR="000E03F4" w:rsidRPr="00AD4341">
        <w:rPr>
          <w:sz w:val="22"/>
          <w:lang w:val="en-GB"/>
        </w:rPr>
        <w:t xml:space="preserve"> we have </w:t>
      </w:r>
      <w:r w:rsidR="00095C38" w:rsidRPr="00AD4341">
        <w:rPr>
          <w:sz w:val="22"/>
          <w:lang w:val="en-GB"/>
        </w:rPr>
        <w:t xml:space="preserve">employed </w:t>
      </w:r>
      <w:r w:rsidR="00B356D5" w:rsidRPr="00AD4341">
        <w:rPr>
          <w:sz w:val="22"/>
          <w:lang w:val="en-GB"/>
        </w:rPr>
        <w:t>K-Fold cross validation. In facts,</w:t>
      </w:r>
      <w:r w:rsidRPr="00AD4341">
        <w:rPr>
          <w:sz w:val="22"/>
          <w:lang w:val="en-GB"/>
        </w:rPr>
        <w:t xml:space="preserve"> </w:t>
      </w:r>
      <w:proofErr w:type="gramStart"/>
      <w:r w:rsidR="000E03F4" w:rsidRPr="00AD4341">
        <w:rPr>
          <w:sz w:val="22"/>
          <w:lang w:val="en-GB"/>
        </w:rPr>
        <w:t>a</w:t>
      </w:r>
      <w:r w:rsidR="00237B16" w:rsidRPr="00AD4341">
        <w:rPr>
          <w:sz w:val="22"/>
          <w:lang w:val="en-GB"/>
        </w:rPr>
        <w:t>ll of</w:t>
      </w:r>
      <w:proofErr w:type="gramEnd"/>
      <w:r w:rsidR="00237B16" w:rsidRPr="00AD4341">
        <w:rPr>
          <w:sz w:val="22"/>
          <w:lang w:val="en-GB"/>
        </w:rPr>
        <w:t xml:space="preserve"> the following result</w:t>
      </w:r>
      <w:r w:rsidR="00ED1092" w:rsidRPr="00AD4341">
        <w:rPr>
          <w:sz w:val="22"/>
          <w:lang w:val="en-GB"/>
        </w:rPr>
        <w:t>s</w:t>
      </w:r>
      <w:r w:rsidR="00237B16" w:rsidRPr="00AD4341">
        <w:rPr>
          <w:sz w:val="22"/>
          <w:lang w:val="en-GB"/>
        </w:rPr>
        <w:t xml:space="preserve"> have been obtained with K-Fold Validation with K = 5</w:t>
      </w:r>
      <w:r w:rsidR="00B356D5" w:rsidRPr="00AD4341">
        <w:rPr>
          <w:sz w:val="22"/>
          <w:lang w:val="en-GB"/>
        </w:rPr>
        <w:t>.</w:t>
      </w:r>
    </w:p>
    <w:p w14:paraId="2EAF3DEF" w14:textId="77777777" w:rsidR="006B546C" w:rsidRPr="00AD4341" w:rsidRDefault="00430496" w:rsidP="00430496">
      <w:pPr>
        <w:pStyle w:val="Contenuto"/>
        <w:numPr>
          <w:ilvl w:val="0"/>
          <w:numId w:val="4"/>
        </w:numPr>
        <w:rPr>
          <w:sz w:val="22"/>
          <w:lang w:val="en-GB"/>
        </w:rPr>
      </w:pPr>
      <w:r w:rsidRPr="00AD4341">
        <w:rPr>
          <w:sz w:val="22"/>
          <w:lang w:val="en-GB"/>
        </w:rPr>
        <w:t xml:space="preserve">Inside each cell of the following tables, we have reported the </w:t>
      </w:r>
      <w:proofErr w:type="spellStart"/>
      <w:r w:rsidRPr="00AD4341">
        <w:rPr>
          <w:sz w:val="22"/>
          <w:lang w:val="en-GB"/>
        </w:rPr>
        <w:t>minDCF</w:t>
      </w:r>
      <w:proofErr w:type="spellEnd"/>
      <w:r w:rsidR="000C1291" w:rsidRPr="00AD4341">
        <w:rPr>
          <w:sz w:val="22"/>
          <w:lang w:val="en-GB"/>
        </w:rPr>
        <w:t xml:space="preserve">. We do not care about </w:t>
      </w:r>
      <w:proofErr w:type="spellStart"/>
      <w:r w:rsidR="000C1291" w:rsidRPr="00AD4341">
        <w:rPr>
          <w:sz w:val="22"/>
          <w:lang w:val="en-GB"/>
        </w:rPr>
        <w:t>actDCF</w:t>
      </w:r>
      <w:proofErr w:type="spellEnd"/>
      <w:r w:rsidR="000C1291" w:rsidRPr="00AD4341">
        <w:rPr>
          <w:sz w:val="22"/>
          <w:lang w:val="en-GB"/>
        </w:rPr>
        <w:t xml:space="preserve"> in this initial phase.</w:t>
      </w:r>
    </w:p>
    <w:p w14:paraId="75F14125" w14:textId="71045629" w:rsidR="00430496" w:rsidRPr="00AD4341" w:rsidRDefault="0093259B" w:rsidP="00430496">
      <w:pPr>
        <w:pStyle w:val="Contenuto"/>
        <w:numPr>
          <w:ilvl w:val="0"/>
          <w:numId w:val="4"/>
        </w:numPr>
        <w:rPr>
          <w:sz w:val="22"/>
          <w:lang w:val="en-GB"/>
        </w:rPr>
      </w:pPr>
      <w:r w:rsidRPr="00AD4341">
        <w:rPr>
          <w:sz w:val="22"/>
          <w:lang w:val="en-GB"/>
        </w:rPr>
        <w:t>‘</w:t>
      </w:r>
      <w:proofErr w:type="spellStart"/>
      <w:r w:rsidRPr="00AD4341">
        <w:rPr>
          <w:sz w:val="22"/>
          <w:lang w:val="en-GB"/>
        </w:rPr>
        <w:t>MinDCF</w:t>
      </w:r>
      <w:proofErr w:type="spellEnd"/>
      <w:r w:rsidRPr="00AD4341">
        <w:rPr>
          <w:sz w:val="22"/>
          <w:lang w:val="en-GB"/>
        </w:rPr>
        <w:t xml:space="preserve">’ has been computed with </w:t>
      </w:r>
      <w:proofErr w:type="spellStart"/>
      <w:r w:rsidRPr="00AD4341">
        <w:rPr>
          <w:sz w:val="22"/>
          <w:lang w:val="en-GB"/>
        </w:rPr>
        <w:t>Cfp</w:t>
      </w:r>
      <w:proofErr w:type="spellEnd"/>
      <w:r w:rsidR="003A438C" w:rsidRPr="00AD4341">
        <w:rPr>
          <w:sz w:val="22"/>
          <w:lang w:val="en-GB"/>
        </w:rPr>
        <w:t xml:space="preserve"> and </w:t>
      </w:r>
      <w:proofErr w:type="spellStart"/>
      <w:r w:rsidR="003A438C" w:rsidRPr="00AD4341">
        <w:rPr>
          <w:sz w:val="22"/>
          <w:lang w:val="en-GB"/>
        </w:rPr>
        <w:t>Cfn</w:t>
      </w:r>
      <w:proofErr w:type="spellEnd"/>
      <w:r w:rsidR="003A438C" w:rsidRPr="00AD4341">
        <w:rPr>
          <w:sz w:val="22"/>
          <w:lang w:val="en-GB"/>
        </w:rPr>
        <w:t xml:space="preserve"> both equal to one, as </w:t>
      </w:r>
      <w:r w:rsidR="00E329FF" w:rsidRPr="00AD4341">
        <w:rPr>
          <w:sz w:val="22"/>
          <w:lang w:val="en-GB"/>
        </w:rPr>
        <w:t>we do not have any specif</w:t>
      </w:r>
      <w:r w:rsidR="006B546C" w:rsidRPr="00AD4341">
        <w:rPr>
          <w:sz w:val="22"/>
          <w:lang w:val="en-GB"/>
        </w:rPr>
        <w:t>ic requirements</w:t>
      </w:r>
      <w:r w:rsidR="006D2463" w:rsidRPr="00AD4341">
        <w:rPr>
          <w:sz w:val="22"/>
          <w:lang w:val="en-GB"/>
        </w:rPr>
        <w:t xml:space="preserve"> regarding the miss-classification costs.</w:t>
      </w:r>
    </w:p>
    <w:p w14:paraId="26B16387" w14:textId="77777777" w:rsidR="00237B16" w:rsidRPr="00E27945" w:rsidRDefault="00237B16" w:rsidP="00237B16">
      <w:pPr>
        <w:pStyle w:val="Contenuto"/>
        <w:ind w:left="360"/>
        <w:rPr>
          <w:lang w:val="en-GB"/>
        </w:rPr>
      </w:pPr>
    </w:p>
    <w:p w14:paraId="760C088D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10BACCA9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0E10F233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23044179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5F97CBF8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10125C44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3B4420EC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4D1315A3" w14:textId="77777777" w:rsidR="00FD7D98" w:rsidRDefault="00FD7D98" w:rsidP="00237B16">
      <w:pPr>
        <w:pStyle w:val="Contenuto"/>
        <w:ind w:left="360"/>
        <w:rPr>
          <w:lang w:val="en-GB"/>
        </w:rPr>
      </w:pPr>
    </w:p>
    <w:p w14:paraId="31ED650B" w14:textId="030855B6" w:rsidR="00CE76EB" w:rsidRPr="00123DAB" w:rsidRDefault="00745974" w:rsidP="00123DAB">
      <w:pPr>
        <w:pStyle w:val="Titolo2"/>
        <w:rPr>
          <w:lang w:val="en-GB"/>
        </w:rPr>
      </w:pPr>
      <w:bookmarkStart w:id="12" w:name="_Toc108647441"/>
      <w:r>
        <w:rPr>
          <w:lang w:val="en-GB"/>
        </w:rPr>
        <w:lastRenderedPageBreak/>
        <w:t>Generative models</w:t>
      </w:r>
      <w:r w:rsidR="0016646F">
        <w:rPr>
          <w:lang w:val="en-GB"/>
        </w:rPr>
        <w:t xml:space="preserve"> - Multivariate Gaussian Classifier</w:t>
      </w:r>
      <w:bookmarkEnd w:id="12"/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2868CE76" w:rsidR="00B85885" w:rsidRPr="00AD4341" w:rsidRDefault="00237B16" w:rsidP="001D5114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 xml:space="preserve">Since histograms have shown that features approximately have a gaussian distribution, </w:t>
      </w:r>
      <w:r w:rsidR="00F76F97" w:rsidRPr="00AD4341">
        <w:rPr>
          <w:sz w:val="22"/>
          <w:lang w:val="en-GB"/>
        </w:rPr>
        <w:t xml:space="preserve">it is expected that the Generative Models work well for this dataset. Furthermore, heatmaps showed that correlation is significantly </w:t>
      </w:r>
      <w:proofErr w:type="spellStart"/>
      <w:r w:rsidR="00F76F97" w:rsidRPr="00AD4341">
        <w:rPr>
          <w:sz w:val="22"/>
          <w:lang w:val="en-GB"/>
        </w:rPr>
        <w:t>spreaded</w:t>
      </w:r>
      <w:proofErr w:type="spellEnd"/>
      <w:r w:rsidR="00F76F97" w:rsidRPr="00AD4341">
        <w:rPr>
          <w:sz w:val="22"/>
          <w:lang w:val="en-GB"/>
        </w:rPr>
        <w:t xml:space="preserve"> along the features. Therefore, it is expected that the models based on the Naïve Bayes assumptions</w:t>
      </w:r>
      <w:r w:rsidR="004002A4" w:rsidRPr="00AD4341">
        <w:rPr>
          <w:sz w:val="22"/>
          <w:lang w:val="en-GB"/>
        </w:rPr>
        <w:t xml:space="preserve"> will perform badly.</w:t>
      </w:r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64E0B7A8" w14:textId="061C5309" w:rsidR="00B85885" w:rsidRPr="004002A4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768E1EB1" w14:textId="24FA7F83" w:rsidR="00C40F1C" w:rsidRPr="00AD4341" w:rsidRDefault="00A37D5A" w:rsidP="001D5114">
      <w:pPr>
        <w:pStyle w:val="Contenuto"/>
        <w:rPr>
          <w:sz w:val="22"/>
          <w:lang w:val="en-GB"/>
        </w:rPr>
      </w:pPr>
      <w:r w:rsidRPr="00AD4341">
        <w:rPr>
          <w:sz w:val="22"/>
          <w:lang w:val="en-GB"/>
        </w:rPr>
        <w:t>Here are the result</w:t>
      </w:r>
      <w:r w:rsidR="00F6785A" w:rsidRPr="00AD4341">
        <w:rPr>
          <w:sz w:val="22"/>
          <w:lang w:val="en-GB"/>
        </w:rPr>
        <w:t>s</w:t>
      </w:r>
      <w:r w:rsidRPr="00AD4341">
        <w:rPr>
          <w:sz w:val="22"/>
          <w:lang w:val="en-GB"/>
        </w:rPr>
        <w:t xml:space="preserve"> of Multivariate Gaussian Classifiers in three different applications (ours </w:t>
      </w:r>
      <w:r w:rsidR="00745974" w:rsidRPr="00AD4341">
        <w:rPr>
          <w:sz w:val="22"/>
          <w:lang w:val="en-GB"/>
        </w:rPr>
        <w:t>ha</w:t>
      </w:r>
      <w:r w:rsidRPr="00AD4341">
        <w:rPr>
          <w:sz w:val="22"/>
          <w:lang w:val="en-GB"/>
        </w:rPr>
        <w:t xml:space="preserve">s </w:t>
      </w:r>
      <w:r w:rsidRPr="00AD4341">
        <w:rPr>
          <w:color w:val="FF0000"/>
          <w:sz w:val="22"/>
          <w:lang w:val="en-GB"/>
        </w:rPr>
        <w:t>π=0.5</w:t>
      </w:r>
      <w:r w:rsidRPr="00AD4341">
        <w:rPr>
          <w:sz w:val="22"/>
          <w:lang w:val="en-GB"/>
        </w:rPr>
        <w:t>).</w:t>
      </w:r>
    </w:p>
    <w:tbl>
      <w:tblPr>
        <w:tblStyle w:val="Tabellasemplice-3"/>
        <w:tblW w:w="10349" w:type="dxa"/>
        <w:tblInd w:w="-284" w:type="dxa"/>
        <w:tblLayout w:type="fixed"/>
        <w:tblLook w:val="04A0" w:firstRow="1" w:lastRow="0" w:firstColumn="1" w:lastColumn="0" w:noHBand="0" w:noVBand="1"/>
      </w:tblPr>
      <w:tblGrid>
        <w:gridCol w:w="1600"/>
        <w:gridCol w:w="811"/>
        <w:gridCol w:w="850"/>
        <w:gridCol w:w="851"/>
        <w:gridCol w:w="283"/>
        <w:gridCol w:w="833"/>
        <w:gridCol w:w="921"/>
        <w:gridCol w:w="921"/>
        <w:gridCol w:w="266"/>
        <w:gridCol w:w="994"/>
        <w:gridCol w:w="994"/>
        <w:gridCol w:w="1025"/>
      </w:tblGrid>
      <w:tr w:rsidR="00492C16" w14:paraId="52FDAF3C" w14:textId="79103A42" w:rsidTr="00AD43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00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1" w:type="dxa"/>
          </w:tcPr>
          <w:p w14:paraId="670C0644" w14:textId="3CF85E57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850" w:type="dxa"/>
          </w:tcPr>
          <w:p w14:paraId="535941FB" w14:textId="797F8C5C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851" w:type="dxa"/>
          </w:tcPr>
          <w:p w14:paraId="22452DE0" w14:textId="642810C4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283" w:type="dxa"/>
          </w:tcPr>
          <w:p w14:paraId="6B0B5262" w14:textId="77777777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9DD0EC6" w14:textId="35D43AC7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921" w:type="dxa"/>
          </w:tcPr>
          <w:p w14:paraId="09517825" w14:textId="29DFAA21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921" w:type="dxa"/>
          </w:tcPr>
          <w:p w14:paraId="641FC2CB" w14:textId="048E728F" w:rsidR="00492C16" w:rsidRPr="00F2525C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266" w:type="dxa"/>
          </w:tcPr>
          <w:p w14:paraId="520D01C8" w14:textId="77777777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566FDB69" w14:textId="3E9CE3DB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994" w:type="dxa"/>
          </w:tcPr>
          <w:p w14:paraId="4DEDCDCB" w14:textId="23DE0E18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025" w:type="dxa"/>
          </w:tcPr>
          <w:p w14:paraId="1ABF51F0" w14:textId="18CF77C7" w:rsidR="00F2525C" w:rsidRPr="00F2525C" w:rsidRDefault="00F2525C" w:rsidP="00F2525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F2525C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2370EF" w:rsidRPr="00377F5E" w14:paraId="40A6630F" w14:textId="7FCFFF50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5A4953AB" w14:textId="77777777" w:rsidR="00492C16" w:rsidRPr="003F2925" w:rsidRDefault="00492C16" w:rsidP="00492C16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2512" w:type="dxa"/>
            <w:gridSpan w:val="3"/>
          </w:tcPr>
          <w:p w14:paraId="723399F6" w14:textId="6E717D52" w:rsidR="00492C16" w:rsidRPr="003F292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3F2925">
              <w:rPr>
                <w:b/>
                <w:sz w:val="20"/>
                <w:szCs w:val="20"/>
                <w:lang w:val="en-GB"/>
              </w:rPr>
              <w:t>RAW features</w:t>
            </w:r>
          </w:p>
        </w:tc>
        <w:tc>
          <w:tcPr>
            <w:tcW w:w="283" w:type="dxa"/>
          </w:tcPr>
          <w:p w14:paraId="257F2723" w14:textId="77777777" w:rsidR="00492C16" w:rsidRPr="003F292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2675" w:type="dxa"/>
            <w:gridSpan w:val="3"/>
          </w:tcPr>
          <w:p w14:paraId="38D74EE4" w14:textId="070A5542" w:rsidR="00492C16" w:rsidRPr="003F292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proofErr w:type="spellStart"/>
            <w:r w:rsidRPr="003F2925">
              <w:rPr>
                <w:b/>
                <w:sz w:val="20"/>
                <w:szCs w:val="20"/>
                <w:lang w:val="en-GB"/>
              </w:rPr>
              <w:t>Gaussianization</w:t>
            </w:r>
            <w:proofErr w:type="spellEnd"/>
          </w:p>
        </w:tc>
        <w:tc>
          <w:tcPr>
            <w:tcW w:w="266" w:type="dxa"/>
          </w:tcPr>
          <w:p w14:paraId="1F0908CE" w14:textId="77777777" w:rsidR="00F2525C" w:rsidRPr="003F2925" w:rsidRDefault="00F2525C" w:rsidP="00F2525C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GB"/>
              </w:rPr>
            </w:pPr>
          </w:p>
        </w:tc>
        <w:tc>
          <w:tcPr>
            <w:tcW w:w="3013" w:type="dxa"/>
            <w:gridSpan w:val="3"/>
          </w:tcPr>
          <w:p w14:paraId="1FE5233B" w14:textId="3E0955C9" w:rsidR="00F2525C" w:rsidRPr="00407A93" w:rsidRDefault="00F2525C" w:rsidP="00F2525C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GB"/>
              </w:rPr>
            </w:pPr>
            <w:r w:rsidRPr="00407A93">
              <w:rPr>
                <w:b/>
                <w:bCs/>
                <w:sz w:val="20"/>
                <w:szCs w:val="20"/>
                <w:lang w:val="en-GB"/>
              </w:rPr>
              <w:t>Z NORM</w:t>
            </w:r>
          </w:p>
        </w:tc>
      </w:tr>
      <w:tr w:rsidR="00C87487" w:rsidRPr="00377F5E" w14:paraId="07840400" w14:textId="3BC1C286" w:rsidTr="00F61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ABB7A86" w14:textId="77777777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749" w:type="dxa"/>
            <w:gridSpan w:val="11"/>
          </w:tcPr>
          <w:p w14:paraId="23D072AB" w14:textId="61EA2A50" w:rsidR="00F2525C" w:rsidRPr="003F2925" w:rsidRDefault="00BC0E80" w:rsidP="00F2525C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GB"/>
              </w:rPr>
            </w:pPr>
            <w:r w:rsidRPr="003F2925">
              <w:rPr>
                <w:b/>
                <w:bCs/>
                <w:sz w:val="20"/>
                <w:szCs w:val="20"/>
                <w:lang w:val="en-GB"/>
              </w:rPr>
              <w:t>no PCA</w:t>
            </w:r>
          </w:p>
        </w:tc>
      </w:tr>
      <w:tr w:rsidR="00CE7806" w14:paraId="32EBD21F" w14:textId="77752CD4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693867DD" w14:textId="23D151A9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11" w:type="dxa"/>
          </w:tcPr>
          <w:p w14:paraId="33F565AC" w14:textId="41CF0F5F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684A4FE6" w14:textId="7FAF3AF0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0.125</w:t>
            </w:r>
          </w:p>
        </w:tc>
        <w:tc>
          <w:tcPr>
            <w:tcW w:w="851" w:type="dxa"/>
          </w:tcPr>
          <w:p w14:paraId="05E81149" w14:textId="4644EFB3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0.128</w:t>
            </w:r>
          </w:p>
        </w:tc>
        <w:tc>
          <w:tcPr>
            <w:tcW w:w="283" w:type="dxa"/>
          </w:tcPr>
          <w:p w14:paraId="06C93416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6382EC0D" w14:textId="0BC9FA7C" w:rsidR="00C87487" w:rsidRPr="003F2925" w:rsidRDefault="00C40F1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062</w:t>
            </w:r>
          </w:p>
        </w:tc>
        <w:tc>
          <w:tcPr>
            <w:tcW w:w="921" w:type="dxa"/>
          </w:tcPr>
          <w:p w14:paraId="455DDC17" w14:textId="49B6DC53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171</w:t>
            </w:r>
          </w:p>
        </w:tc>
        <w:tc>
          <w:tcPr>
            <w:tcW w:w="921" w:type="dxa"/>
          </w:tcPr>
          <w:p w14:paraId="3B27DE4E" w14:textId="336DBF20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181</w:t>
            </w:r>
          </w:p>
        </w:tc>
        <w:tc>
          <w:tcPr>
            <w:tcW w:w="266" w:type="dxa"/>
          </w:tcPr>
          <w:p w14:paraId="7658266F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2FA433FC" w14:textId="15F0289B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994" w:type="dxa"/>
          </w:tcPr>
          <w:p w14:paraId="7BC4816A" w14:textId="7B1D1460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color w:val="FF0000"/>
                <w:sz w:val="20"/>
                <w:szCs w:val="20"/>
                <w:lang w:val="en-GB"/>
              </w:rPr>
              <w:t>0.12</w:t>
            </w:r>
            <w:r w:rsidR="0091359F">
              <w:rPr>
                <w:color w:val="FF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025" w:type="dxa"/>
          </w:tcPr>
          <w:p w14:paraId="0BBE8BE3" w14:textId="011DF9A8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0.12</w:t>
            </w:r>
            <w:r w:rsidR="00C249DE">
              <w:rPr>
                <w:sz w:val="20"/>
                <w:szCs w:val="20"/>
                <w:lang w:val="en-GB"/>
              </w:rPr>
              <w:t>6</w:t>
            </w:r>
          </w:p>
        </w:tc>
      </w:tr>
      <w:tr w:rsidR="00C87487" w14:paraId="3977A0D3" w14:textId="705CC6DD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1BE8B65F" w14:textId="605D8F1E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11" w:type="dxa"/>
          </w:tcPr>
          <w:p w14:paraId="49A91C73" w14:textId="7959E1F1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0.563</w:t>
            </w:r>
          </w:p>
        </w:tc>
        <w:tc>
          <w:tcPr>
            <w:tcW w:w="850" w:type="dxa"/>
          </w:tcPr>
          <w:p w14:paraId="77B53B9E" w14:textId="6A532C3A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0.856</w:t>
            </w:r>
          </w:p>
        </w:tc>
        <w:tc>
          <w:tcPr>
            <w:tcW w:w="851" w:type="dxa"/>
          </w:tcPr>
          <w:p w14:paraId="7EBD266A" w14:textId="6FAFCB81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0.825</w:t>
            </w:r>
          </w:p>
        </w:tc>
        <w:tc>
          <w:tcPr>
            <w:tcW w:w="283" w:type="dxa"/>
          </w:tcPr>
          <w:p w14:paraId="79ADB534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012ABE78" w14:textId="6C5AE88A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541</w:t>
            </w:r>
          </w:p>
        </w:tc>
        <w:tc>
          <w:tcPr>
            <w:tcW w:w="921" w:type="dxa"/>
          </w:tcPr>
          <w:p w14:paraId="3FC7BA76" w14:textId="59904B49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824</w:t>
            </w:r>
          </w:p>
        </w:tc>
        <w:tc>
          <w:tcPr>
            <w:tcW w:w="921" w:type="dxa"/>
          </w:tcPr>
          <w:p w14:paraId="1ABB5F60" w14:textId="424B3ECE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81</w:t>
            </w:r>
          </w:p>
        </w:tc>
        <w:tc>
          <w:tcPr>
            <w:tcW w:w="266" w:type="dxa"/>
          </w:tcPr>
          <w:p w14:paraId="3419534C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2ECB642C" w14:textId="1FDFB48A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0.56</w:t>
            </w:r>
            <w:r w:rsidR="00D0447D">
              <w:rPr>
                <w:sz w:val="20"/>
                <w:szCs w:val="20"/>
                <w:lang w:val="en-GB"/>
              </w:rPr>
              <w:t>5</w:t>
            </w:r>
          </w:p>
        </w:tc>
        <w:tc>
          <w:tcPr>
            <w:tcW w:w="994" w:type="dxa"/>
          </w:tcPr>
          <w:p w14:paraId="08949DB5" w14:textId="53E8CE85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</w:t>
            </w:r>
            <w:r w:rsidR="0091359F">
              <w:rPr>
                <w:sz w:val="20"/>
                <w:szCs w:val="20"/>
                <w:lang w:val="en-GB"/>
              </w:rPr>
              <w:t>48</w:t>
            </w:r>
          </w:p>
        </w:tc>
        <w:tc>
          <w:tcPr>
            <w:tcW w:w="1025" w:type="dxa"/>
          </w:tcPr>
          <w:p w14:paraId="3CEB2B65" w14:textId="21483AEE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</w:t>
            </w:r>
            <w:r w:rsidR="00C249DE">
              <w:rPr>
                <w:sz w:val="20"/>
                <w:szCs w:val="20"/>
                <w:lang w:val="en-GB"/>
              </w:rPr>
              <w:t>18</w:t>
            </w:r>
          </w:p>
        </w:tc>
      </w:tr>
      <w:tr w:rsidR="00CE7806" w14:paraId="5A95A4B3" w14:textId="69E67168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3D61A348" w14:textId="72C5DD52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11" w:type="dxa"/>
          </w:tcPr>
          <w:p w14:paraId="65C1D8D2" w14:textId="7135AC0C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58A7DE0F" w14:textId="580EB585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0.128</w:t>
            </w:r>
          </w:p>
        </w:tc>
        <w:tc>
          <w:tcPr>
            <w:tcW w:w="851" w:type="dxa"/>
          </w:tcPr>
          <w:p w14:paraId="3AFEC343" w14:textId="770395B2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0.118</w:t>
            </w:r>
          </w:p>
        </w:tc>
        <w:tc>
          <w:tcPr>
            <w:tcW w:w="283" w:type="dxa"/>
          </w:tcPr>
          <w:p w14:paraId="5B204253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E93FEBF" w14:textId="2CD5D2C2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06</w:t>
            </w:r>
          </w:p>
        </w:tc>
        <w:tc>
          <w:tcPr>
            <w:tcW w:w="921" w:type="dxa"/>
          </w:tcPr>
          <w:p w14:paraId="48734761" w14:textId="658D1CAE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color w:val="FF0000"/>
                <w:sz w:val="20"/>
                <w:szCs w:val="20"/>
                <w:lang w:val="en-GB"/>
              </w:rPr>
              <w:t>167</w:t>
            </w:r>
          </w:p>
        </w:tc>
        <w:tc>
          <w:tcPr>
            <w:tcW w:w="921" w:type="dxa"/>
          </w:tcPr>
          <w:p w14:paraId="2F0DE57F" w14:textId="36F72856" w:rsidR="00C87487" w:rsidRPr="003F2925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color w:val="FF0000"/>
                <w:sz w:val="20"/>
                <w:szCs w:val="20"/>
                <w:lang w:val="en-GB"/>
              </w:rPr>
              <w:t>18</w:t>
            </w:r>
          </w:p>
        </w:tc>
        <w:tc>
          <w:tcPr>
            <w:tcW w:w="266" w:type="dxa"/>
          </w:tcPr>
          <w:p w14:paraId="233C2CB5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0BAD55E7" w14:textId="696B92B7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color w:val="FF0000"/>
                <w:sz w:val="20"/>
                <w:szCs w:val="20"/>
                <w:lang w:val="en-GB"/>
              </w:rPr>
              <w:t>0.04</w:t>
            </w:r>
            <w:r w:rsidR="00D0447D">
              <w:rPr>
                <w:color w:val="FF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994" w:type="dxa"/>
          </w:tcPr>
          <w:p w14:paraId="64AA1A60" w14:textId="0C0AFE33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0.12</w:t>
            </w:r>
            <w:r w:rsidR="0091359F">
              <w:rPr>
                <w:sz w:val="20"/>
                <w:szCs w:val="20"/>
                <w:lang w:val="en-GB"/>
              </w:rPr>
              <w:t>7</w:t>
            </w:r>
          </w:p>
        </w:tc>
        <w:tc>
          <w:tcPr>
            <w:tcW w:w="1025" w:type="dxa"/>
          </w:tcPr>
          <w:p w14:paraId="0A844E2F" w14:textId="2373A406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color w:val="FF0000"/>
                <w:sz w:val="20"/>
                <w:szCs w:val="20"/>
                <w:lang w:val="en-GB"/>
              </w:rPr>
              <w:t>0.1</w:t>
            </w:r>
            <w:r w:rsidR="00C249DE">
              <w:rPr>
                <w:color w:val="FF0000"/>
                <w:sz w:val="20"/>
                <w:szCs w:val="20"/>
                <w:lang w:val="en-GB"/>
              </w:rPr>
              <w:t>25</w:t>
            </w:r>
          </w:p>
        </w:tc>
      </w:tr>
      <w:tr w:rsidR="00C87487" w14:paraId="3EDD9EA9" w14:textId="4E7DF5A8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39DC4C2E" w14:textId="3B64EA3B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11" w:type="dxa"/>
          </w:tcPr>
          <w:p w14:paraId="536362CB" w14:textId="2BF59B2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0.564</w:t>
            </w:r>
          </w:p>
        </w:tc>
        <w:tc>
          <w:tcPr>
            <w:tcW w:w="850" w:type="dxa"/>
          </w:tcPr>
          <w:p w14:paraId="26D1D6AC" w14:textId="67B0441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0.85</w:t>
            </w:r>
          </w:p>
        </w:tc>
        <w:tc>
          <w:tcPr>
            <w:tcW w:w="851" w:type="dxa"/>
          </w:tcPr>
          <w:p w14:paraId="5B253E8D" w14:textId="7B1E40BB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0.829</w:t>
            </w:r>
          </w:p>
        </w:tc>
        <w:tc>
          <w:tcPr>
            <w:tcW w:w="283" w:type="dxa"/>
          </w:tcPr>
          <w:p w14:paraId="537C2872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07594B4F" w14:textId="7583EF98" w:rsidR="00C87487" w:rsidRPr="00E8381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</w:t>
            </w:r>
            <w:r w:rsidR="00341F19" w:rsidRPr="00E83817">
              <w:rPr>
                <w:sz w:val="20"/>
                <w:szCs w:val="20"/>
                <w:lang w:val="en-GB"/>
              </w:rPr>
              <w:t>538</w:t>
            </w:r>
          </w:p>
        </w:tc>
        <w:tc>
          <w:tcPr>
            <w:tcW w:w="921" w:type="dxa"/>
          </w:tcPr>
          <w:p w14:paraId="7AC810C3" w14:textId="38AC54B1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816</w:t>
            </w:r>
          </w:p>
        </w:tc>
        <w:tc>
          <w:tcPr>
            <w:tcW w:w="921" w:type="dxa"/>
          </w:tcPr>
          <w:p w14:paraId="3B66E933" w14:textId="19606BE8" w:rsidR="00C87487" w:rsidRPr="003F2925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341F19" w:rsidRPr="003F2925">
              <w:rPr>
                <w:sz w:val="20"/>
                <w:szCs w:val="20"/>
                <w:lang w:val="en-GB"/>
              </w:rPr>
              <w:t>804</w:t>
            </w:r>
          </w:p>
        </w:tc>
        <w:tc>
          <w:tcPr>
            <w:tcW w:w="266" w:type="dxa"/>
          </w:tcPr>
          <w:p w14:paraId="740AB9AF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63DA4416" w14:textId="754A9430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0.56</w:t>
            </w:r>
            <w:r w:rsidR="00C249DE">
              <w:rPr>
                <w:sz w:val="20"/>
                <w:szCs w:val="20"/>
                <w:lang w:val="en-GB"/>
              </w:rPr>
              <w:t>6</w:t>
            </w:r>
          </w:p>
        </w:tc>
        <w:tc>
          <w:tcPr>
            <w:tcW w:w="994" w:type="dxa"/>
          </w:tcPr>
          <w:p w14:paraId="462D46CC" w14:textId="600367B7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</w:t>
            </w:r>
            <w:r w:rsidR="0091359F">
              <w:rPr>
                <w:sz w:val="20"/>
                <w:szCs w:val="20"/>
                <w:lang w:val="en-GB"/>
              </w:rPr>
              <w:t>45</w:t>
            </w:r>
          </w:p>
        </w:tc>
        <w:tc>
          <w:tcPr>
            <w:tcW w:w="1025" w:type="dxa"/>
          </w:tcPr>
          <w:p w14:paraId="5809A041" w14:textId="6805C884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0.82</w:t>
            </w:r>
            <w:r w:rsidR="0091359F">
              <w:rPr>
                <w:sz w:val="20"/>
                <w:szCs w:val="20"/>
                <w:lang w:val="en-GB"/>
              </w:rPr>
              <w:t>1</w:t>
            </w:r>
          </w:p>
        </w:tc>
      </w:tr>
      <w:tr w:rsidR="00C87487" w:rsidRPr="00382C77" w14:paraId="445E819E" w14:textId="760D0D69" w:rsidTr="00F61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270CDDB2" w14:textId="6027AEEC" w:rsidR="00C87487" w:rsidRPr="003F2925" w:rsidRDefault="00C87487" w:rsidP="00C87487">
            <w:pPr>
              <w:pStyle w:val="Contenuto"/>
              <w:rPr>
                <w:sz w:val="20"/>
                <w:szCs w:val="20"/>
              </w:rPr>
            </w:pPr>
          </w:p>
        </w:tc>
        <w:tc>
          <w:tcPr>
            <w:tcW w:w="8749" w:type="dxa"/>
            <w:gridSpan w:val="11"/>
          </w:tcPr>
          <w:p w14:paraId="6CC5B755" w14:textId="08128791" w:rsidR="00F2525C" w:rsidRPr="003F2925" w:rsidRDefault="00F2525C" w:rsidP="00F2525C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F2925">
              <w:rPr>
                <w:b/>
                <w:bCs/>
                <w:sz w:val="20"/>
                <w:szCs w:val="20"/>
                <w:lang w:val="en-US"/>
              </w:rPr>
              <w:t>PCA (m=10)</w:t>
            </w:r>
          </w:p>
        </w:tc>
      </w:tr>
      <w:tr w:rsidR="00C87487" w14:paraId="4C17BBAB" w14:textId="6E002F9B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89F5F37" w14:textId="23DB9CBF" w:rsidR="00C87487" w:rsidRPr="003F2925" w:rsidRDefault="00C87487" w:rsidP="00C87487">
            <w:pPr>
              <w:pStyle w:val="Contenuto"/>
              <w:rPr>
                <w:sz w:val="20"/>
                <w:szCs w:val="20"/>
              </w:rPr>
            </w:pPr>
            <w:r w:rsidRPr="003F2925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11" w:type="dxa"/>
          </w:tcPr>
          <w:p w14:paraId="1514B280" w14:textId="35EED6AF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5610932B" w14:textId="70859FAA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0.124</w:t>
            </w:r>
          </w:p>
        </w:tc>
        <w:tc>
          <w:tcPr>
            <w:tcW w:w="851" w:type="dxa"/>
          </w:tcPr>
          <w:p w14:paraId="54EABB13" w14:textId="2635C2B9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0.14</w:t>
            </w:r>
          </w:p>
        </w:tc>
        <w:tc>
          <w:tcPr>
            <w:tcW w:w="283" w:type="dxa"/>
          </w:tcPr>
          <w:p w14:paraId="459EC159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EDA58B9" w14:textId="65C78344" w:rsidR="00C87487" w:rsidRPr="00E83817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E83817">
              <w:rPr>
                <w:color w:val="FF0000"/>
                <w:sz w:val="20"/>
                <w:szCs w:val="20"/>
                <w:lang w:val="en-GB"/>
              </w:rPr>
              <w:t>0.071</w:t>
            </w:r>
          </w:p>
        </w:tc>
        <w:tc>
          <w:tcPr>
            <w:tcW w:w="921" w:type="dxa"/>
          </w:tcPr>
          <w:p w14:paraId="0DEDDA86" w14:textId="43B6C004" w:rsidR="00C87487" w:rsidRPr="003F2925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</w:t>
            </w:r>
            <w:r w:rsidR="00FC1F55" w:rsidRPr="003F2925">
              <w:rPr>
                <w:sz w:val="20"/>
                <w:szCs w:val="20"/>
                <w:lang w:val="en-GB"/>
              </w:rPr>
              <w:t>204</w:t>
            </w:r>
          </w:p>
        </w:tc>
        <w:tc>
          <w:tcPr>
            <w:tcW w:w="921" w:type="dxa"/>
          </w:tcPr>
          <w:p w14:paraId="303570F9" w14:textId="166A3374" w:rsidR="00C87487" w:rsidRPr="003F2925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0.206</w:t>
            </w:r>
          </w:p>
        </w:tc>
        <w:tc>
          <w:tcPr>
            <w:tcW w:w="266" w:type="dxa"/>
          </w:tcPr>
          <w:p w14:paraId="07D898A1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66F6501E" w14:textId="347BC9F1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0.11</w:t>
            </w:r>
            <w:r w:rsidR="0091359F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994" w:type="dxa"/>
          </w:tcPr>
          <w:p w14:paraId="1AAF1C92" w14:textId="52D2C9F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0.26</w:t>
            </w:r>
            <w:r w:rsidR="00226210">
              <w:rPr>
                <w:sz w:val="20"/>
                <w:szCs w:val="20"/>
                <w:lang w:val="en-GB"/>
              </w:rPr>
              <w:t>3</w:t>
            </w:r>
          </w:p>
        </w:tc>
        <w:tc>
          <w:tcPr>
            <w:tcW w:w="1025" w:type="dxa"/>
          </w:tcPr>
          <w:p w14:paraId="2EB72668" w14:textId="7C7A37B4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0.30</w:t>
            </w:r>
            <w:r w:rsidR="002E4207">
              <w:rPr>
                <w:sz w:val="20"/>
                <w:szCs w:val="20"/>
                <w:lang w:val="en-GB"/>
              </w:rPr>
              <w:t>4</w:t>
            </w:r>
          </w:p>
        </w:tc>
      </w:tr>
      <w:tr w:rsidR="00CE7806" w14:paraId="31646759" w14:textId="7D80E575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45875AF3" w14:textId="4BFE530A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11" w:type="dxa"/>
          </w:tcPr>
          <w:p w14:paraId="74B8EF38" w14:textId="1F668A8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0.067</w:t>
            </w:r>
          </w:p>
        </w:tc>
        <w:tc>
          <w:tcPr>
            <w:tcW w:w="850" w:type="dxa"/>
          </w:tcPr>
          <w:p w14:paraId="75BE3A77" w14:textId="1118515A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0.156</w:t>
            </w:r>
          </w:p>
        </w:tc>
        <w:tc>
          <w:tcPr>
            <w:tcW w:w="851" w:type="dxa"/>
          </w:tcPr>
          <w:p w14:paraId="1DD5E2A4" w14:textId="7426C140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0.162</w:t>
            </w:r>
          </w:p>
        </w:tc>
        <w:tc>
          <w:tcPr>
            <w:tcW w:w="283" w:type="dxa"/>
          </w:tcPr>
          <w:p w14:paraId="31751E34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380B779" w14:textId="771EF689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0.085</w:t>
            </w:r>
          </w:p>
        </w:tc>
        <w:tc>
          <w:tcPr>
            <w:tcW w:w="921" w:type="dxa"/>
          </w:tcPr>
          <w:p w14:paraId="0623A243" w14:textId="4A04FEAD" w:rsidR="00C87487" w:rsidRPr="003F2925" w:rsidRDefault="00FC1F5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0.223</w:t>
            </w:r>
          </w:p>
        </w:tc>
        <w:tc>
          <w:tcPr>
            <w:tcW w:w="921" w:type="dxa"/>
          </w:tcPr>
          <w:p w14:paraId="49EAE189" w14:textId="01C0E201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0.228</w:t>
            </w:r>
          </w:p>
        </w:tc>
        <w:tc>
          <w:tcPr>
            <w:tcW w:w="266" w:type="dxa"/>
          </w:tcPr>
          <w:p w14:paraId="3EC70301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42FC509F" w14:textId="015E6F83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</w:t>
            </w:r>
            <w:r w:rsidR="0091359F">
              <w:rPr>
                <w:sz w:val="20"/>
                <w:szCs w:val="20"/>
                <w:lang w:val="en-GB"/>
              </w:rPr>
              <w:t>19</w:t>
            </w:r>
          </w:p>
        </w:tc>
        <w:tc>
          <w:tcPr>
            <w:tcW w:w="994" w:type="dxa"/>
          </w:tcPr>
          <w:p w14:paraId="116892E7" w14:textId="1C3E86D0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0.27</w:t>
            </w:r>
            <w:r w:rsidR="00226210">
              <w:rPr>
                <w:sz w:val="20"/>
                <w:szCs w:val="20"/>
                <w:lang w:val="en-GB"/>
              </w:rPr>
              <w:t>5</w:t>
            </w:r>
          </w:p>
        </w:tc>
        <w:tc>
          <w:tcPr>
            <w:tcW w:w="1025" w:type="dxa"/>
          </w:tcPr>
          <w:p w14:paraId="23654830" w14:textId="00466CB1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2E4207">
              <w:rPr>
                <w:sz w:val="20"/>
                <w:szCs w:val="20"/>
                <w:lang w:val="en-GB"/>
              </w:rPr>
              <w:t>294</w:t>
            </w:r>
          </w:p>
        </w:tc>
      </w:tr>
      <w:tr w:rsidR="00C87487" w14:paraId="03E87500" w14:textId="70DF2EE9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3DD9CE4" w14:textId="6B6A74A9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11" w:type="dxa"/>
          </w:tcPr>
          <w:p w14:paraId="17D8D5AF" w14:textId="4DA92E9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748A61FA" w14:textId="4758FF04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0.125</w:t>
            </w:r>
          </w:p>
        </w:tc>
        <w:tc>
          <w:tcPr>
            <w:tcW w:w="851" w:type="dxa"/>
          </w:tcPr>
          <w:p w14:paraId="7BDDB7FE" w14:textId="27BB4A23" w:rsidR="00C87487" w:rsidRPr="00E8381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0.13</w:t>
            </w:r>
          </w:p>
        </w:tc>
        <w:tc>
          <w:tcPr>
            <w:tcW w:w="283" w:type="dxa"/>
          </w:tcPr>
          <w:p w14:paraId="2F5D4224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0B38CB8F" w14:textId="26022268" w:rsidR="00C87487" w:rsidRPr="003F2925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0.071</w:t>
            </w:r>
          </w:p>
        </w:tc>
        <w:tc>
          <w:tcPr>
            <w:tcW w:w="921" w:type="dxa"/>
          </w:tcPr>
          <w:p w14:paraId="53B1A056" w14:textId="6533572D" w:rsidR="00C87487" w:rsidRPr="008A28E6" w:rsidRDefault="00FC1F5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0.206</w:t>
            </w:r>
          </w:p>
        </w:tc>
        <w:tc>
          <w:tcPr>
            <w:tcW w:w="921" w:type="dxa"/>
          </w:tcPr>
          <w:p w14:paraId="3A0445EC" w14:textId="4F611342" w:rsidR="00C87487" w:rsidRPr="008A28E6" w:rsidRDefault="00BF3E45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0.199</w:t>
            </w:r>
          </w:p>
        </w:tc>
        <w:tc>
          <w:tcPr>
            <w:tcW w:w="266" w:type="dxa"/>
          </w:tcPr>
          <w:p w14:paraId="0387AB61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320B5313" w14:textId="1EE8A43F" w:rsidR="00F2525C" w:rsidRPr="007C6756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7C6756">
              <w:rPr>
                <w:sz w:val="20"/>
                <w:szCs w:val="20"/>
                <w:lang w:val="en-GB"/>
              </w:rPr>
              <w:t>0.11</w:t>
            </w:r>
            <w:r w:rsidR="0091359F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4" w:type="dxa"/>
          </w:tcPr>
          <w:p w14:paraId="254D13FC" w14:textId="4EC6F72A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0.25</w:t>
            </w:r>
            <w:r w:rsidR="00226210">
              <w:rPr>
                <w:sz w:val="20"/>
                <w:szCs w:val="20"/>
                <w:lang w:val="en-GB"/>
              </w:rPr>
              <w:t>9</w:t>
            </w:r>
          </w:p>
        </w:tc>
        <w:tc>
          <w:tcPr>
            <w:tcW w:w="1025" w:type="dxa"/>
          </w:tcPr>
          <w:p w14:paraId="5C395D89" w14:textId="3FD0ACB0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45454B">
              <w:rPr>
                <w:sz w:val="20"/>
                <w:szCs w:val="20"/>
                <w:lang w:val="en-GB"/>
              </w:rPr>
              <w:t>298</w:t>
            </w:r>
          </w:p>
        </w:tc>
      </w:tr>
      <w:tr w:rsidR="00CE7806" w14:paraId="091CF044" w14:textId="7D0914FE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6EF0CC73" w14:textId="6E0A71E6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11" w:type="dxa"/>
          </w:tcPr>
          <w:p w14:paraId="26E04C84" w14:textId="7EEE17D4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0.063</w:t>
            </w:r>
          </w:p>
        </w:tc>
        <w:tc>
          <w:tcPr>
            <w:tcW w:w="850" w:type="dxa"/>
          </w:tcPr>
          <w:p w14:paraId="05E43DCC" w14:textId="245AFA19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0.149</w:t>
            </w:r>
          </w:p>
        </w:tc>
        <w:tc>
          <w:tcPr>
            <w:tcW w:w="851" w:type="dxa"/>
          </w:tcPr>
          <w:p w14:paraId="2023666C" w14:textId="070A9FEC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0.153</w:t>
            </w:r>
          </w:p>
        </w:tc>
        <w:tc>
          <w:tcPr>
            <w:tcW w:w="283" w:type="dxa"/>
          </w:tcPr>
          <w:p w14:paraId="6E6A5BDE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38139BF6" w14:textId="3FC7B548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0.083</w:t>
            </w:r>
          </w:p>
        </w:tc>
        <w:tc>
          <w:tcPr>
            <w:tcW w:w="921" w:type="dxa"/>
          </w:tcPr>
          <w:p w14:paraId="7E33CA20" w14:textId="1FE4A809" w:rsidR="00C87487" w:rsidRPr="003F2925" w:rsidRDefault="00FC1F5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0.225</w:t>
            </w:r>
          </w:p>
        </w:tc>
        <w:tc>
          <w:tcPr>
            <w:tcW w:w="921" w:type="dxa"/>
          </w:tcPr>
          <w:p w14:paraId="54A5CF5B" w14:textId="03DEF85A" w:rsidR="00C87487" w:rsidRPr="003F2925" w:rsidRDefault="00BF3E45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0.227</w:t>
            </w:r>
          </w:p>
        </w:tc>
        <w:tc>
          <w:tcPr>
            <w:tcW w:w="266" w:type="dxa"/>
          </w:tcPr>
          <w:p w14:paraId="616BCA57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35DE5D32" w14:textId="203D024D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0.11</w:t>
            </w:r>
            <w:r w:rsidR="0091359F">
              <w:rPr>
                <w:sz w:val="20"/>
                <w:szCs w:val="20"/>
                <w:lang w:val="en-GB"/>
              </w:rPr>
              <w:t>8</w:t>
            </w:r>
          </w:p>
        </w:tc>
        <w:tc>
          <w:tcPr>
            <w:tcW w:w="994" w:type="dxa"/>
          </w:tcPr>
          <w:p w14:paraId="666FEF23" w14:textId="2E2F1F5A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0.2</w:t>
            </w:r>
            <w:r w:rsidR="001800DE">
              <w:rPr>
                <w:sz w:val="20"/>
                <w:szCs w:val="20"/>
                <w:lang w:val="en-GB"/>
              </w:rPr>
              <w:t>72</w:t>
            </w:r>
          </w:p>
        </w:tc>
        <w:tc>
          <w:tcPr>
            <w:tcW w:w="1025" w:type="dxa"/>
          </w:tcPr>
          <w:p w14:paraId="61D5E3AB" w14:textId="40320088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5455FE">
              <w:rPr>
                <w:sz w:val="20"/>
                <w:szCs w:val="20"/>
                <w:lang w:val="en-GB"/>
              </w:rPr>
              <w:t>293</w:t>
            </w:r>
          </w:p>
        </w:tc>
      </w:tr>
      <w:tr w:rsidR="00C87487" w14:paraId="247E66DB" w14:textId="3C3151B8" w:rsidTr="00F617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375FA697" w14:textId="77777777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749" w:type="dxa"/>
            <w:gridSpan w:val="11"/>
          </w:tcPr>
          <w:p w14:paraId="226C9520" w14:textId="607ADB9C" w:rsidR="00F2525C" w:rsidRPr="003F2925" w:rsidRDefault="00BC0E80" w:rsidP="00F2525C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F2925">
              <w:rPr>
                <w:b/>
                <w:bCs/>
                <w:sz w:val="20"/>
                <w:szCs w:val="20"/>
                <w:lang w:val="en-US"/>
              </w:rPr>
              <w:t>PCA (m=9)</w:t>
            </w:r>
          </w:p>
        </w:tc>
      </w:tr>
      <w:tr w:rsidR="00CE7806" w14:paraId="696028E8" w14:textId="0B594678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4E7C875D" w14:textId="0462889C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11" w:type="dxa"/>
          </w:tcPr>
          <w:p w14:paraId="1A61DE25" w14:textId="2487E14E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3793F660" w14:textId="18B7E84B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0.125</w:t>
            </w:r>
          </w:p>
        </w:tc>
        <w:tc>
          <w:tcPr>
            <w:tcW w:w="851" w:type="dxa"/>
          </w:tcPr>
          <w:p w14:paraId="425F9EE9" w14:textId="5A56ADE5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0.139</w:t>
            </w:r>
          </w:p>
        </w:tc>
        <w:tc>
          <w:tcPr>
            <w:tcW w:w="283" w:type="dxa"/>
          </w:tcPr>
          <w:p w14:paraId="302B2440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6628F4E2" w14:textId="0D208BCA" w:rsidR="00C87487" w:rsidRPr="003F2925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0.091</w:t>
            </w:r>
          </w:p>
        </w:tc>
        <w:tc>
          <w:tcPr>
            <w:tcW w:w="921" w:type="dxa"/>
          </w:tcPr>
          <w:p w14:paraId="42949A73" w14:textId="55F22D96" w:rsidR="00C87487" w:rsidRPr="003F2925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0.238</w:t>
            </w:r>
          </w:p>
        </w:tc>
        <w:tc>
          <w:tcPr>
            <w:tcW w:w="921" w:type="dxa"/>
          </w:tcPr>
          <w:p w14:paraId="44F0C726" w14:textId="3A3C9412" w:rsidR="00C87487" w:rsidRPr="008A28E6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0.242</w:t>
            </w:r>
          </w:p>
        </w:tc>
        <w:tc>
          <w:tcPr>
            <w:tcW w:w="266" w:type="dxa"/>
          </w:tcPr>
          <w:p w14:paraId="5131CEA6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4FA928DF" w14:textId="3AD82CF9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</w:t>
            </w:r>
            <w:r w:rsidR="00716A34">
              <w:rPr>
                <w:sz w:val="20"/>
                <w:szCs w:val="20"/>
                <w:lang w:val="en-GB"/>
              </w:rPr>
              <w:t>58</w:t>
            </w:r>
          </w:p>
        </w:tc>
        <w:tc>
          <w:tcPr>
            <w:tcW w:w="994" w:type="dxa"/>
          </w:tcPr>
          <w:p w14:paraId="38DEA78D" w14:textId="3769A568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B74A07">
              <w:rPr>
                <w:sz w:val="20"/>
                <w:szCs w:val="20"/>
                <w:lang w:val="en-GB"/>
              </w:rPr>
              <w:t>76</w:t>
            </w:r>
          </w:p>
        </w:tc>
        <w:tc>
          <w:tcPr>
            <w:tcW w:w="1025" w:type="dxa"/>
          </w:tcPr>
          <w:p w14:paraId="7AB27B97" w14:textId="5915CF63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0.4</w:t>
            </w:r>
            <w:r w:rsidR="00B74A07">
              <w:rPr>
                <w:sz w:val="20"/>
                <w:szCs w:val="20"/>
                <w:lang w:val="en-GB"/>
              </w:rPr>
              <w:t>03</w:t>
            </w:r>
          </w:p>
        </w:tc>
      </w:tr>
      <w:tr w:rsidR="00C87487" w14:paraId="082BA756" w14:textId="78838793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767ADCC3" w14:textId="531F8703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11" w:type="dxa"/>
          </w:tcPr>
          <w:p w14:paraId="62742B2F" w14:textId="3598F83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0.065</w:t>
            </w:r>
          </w:p>
        </w:tc>
        <w:tc>
          <w:tcPr>
            <w:tcW w:w="850" w:type="dxa"/>
          </w:tcPr>
          <w:p w14:paraId="1DA99E24" w14:textId="46E8A5B9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0.153</w:t>
            </w:r>
          </w:p>
        </w:tc>
        <w:tc>
          <w:tcPr>
            <w:tcW w:w="851" w:type="dxa"/>
          </w:tcPr>
          <w:p w14:paraId="0F248C6B" w14:textId="700879E0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0.164</w:t>
            </w:r>
          </w:p>
        </w:tc>
        <w:tc>
          <w:tcPr>
            <w:tcW w:w="283" w:type="dxa"/>
          </w:tcPr>
          <w:p w14:paraId="4F1FED23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6AC125A6" w14:textId="626FA893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0.095</w:t>
            </w:r>
          </w:p>
        </w:tc>
        <w:tc>
          <w:tcPr>
            <w:tcW w:w="921" w:type="dxa"/>
          </w:tcPr>
          <w:p w14:paraId="4B982C36" w14:textId="476E2D1F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0.258</w:t>
            </w:r>
          </w:p>
        </w:tc>
        <w:tc>
          <w:tcPr>
            <w:tcW w:w="921" w:type="dxa"/>
          </w:tcPr>
          <w:p w14:paraId="0D225923" w14:textId="50AC98AA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0.26</w:t>
            </w:r>
          </w:p>
        </w:tc>
        <w:tc>
          <w:tcPr>
            <w:tcW w:w="266" w:type="dxa"/>
          </w:tcPr>
          <w:p w14:paraId="5949803B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6A93E848" w14:textId="7AA9BFCB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0.16</w:t>
            </w:r>
            <w:r w:rsidR="005357F4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4" w:type="dxa"/>
          </w:tcPr>
          <w:p w14:paraId="36809D90" w14:textId="0968C92E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B74A07">
              <w:rPr>
                <w:sz w:val="20"/>
                <w:szCs w:val="20"/>
                <w:lang w:val="en-GB"/>
              </w:rPr>
              <w:t>77</w:t>
            </w:r>
          </w:p>
        </w:tc>
        <w:tc>
          <w:tcPr>
            <w:tcW w:w="1025" w:type="dxa"/>
          </w:tcPr>
          <w:p w14:paraId="6F0C1BD4" w14:textId="3368BD50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0.4</w:t>
            </w:r>
            <w:r w:rsidR="00B74A07">
              <w:rPr>
                <w:sz w:val="20"/>
                <w:szCs w:val="20"/>
                <w:lang w:val="en-GB"/>
              </w:rPr>
              <w:t>17</w:t>
            </w:r>
          </w:p>
        </w:tc>
      </w:tr>
      <w:tr w:rsidR="00CE7806" w14:paraId="31274F37" w14:textId="085AE89B" w:rsidTr="00AD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26FBA0B0" w14:textId="7B8B5CB9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11" w:type="dxa"/>
          </w:tcPr>
          <w:p w14:paraId="1E5057D5" w14:textId="299891DF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850" w:type="dxa"/>
          </w:tcPr>
          <w:p w14:paraId="0B463C55" w14:textId="43B79455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3F2925">
              <w:rPr>
                <w:color w:val="FF0000"/>
                <w:sz w:val="20"/>
                <w:szCs w:val="20"/>
                <w:lang w:val="en-GB"/>
              </w:rPr>
              <w:t>0.123</w:t>
            </w:r>
          </w:p>
        </w:tc>
        <w:tc>
          <w:tcPr>
            <w:tcW w:w="851" w:type="dxa"/>
          </w:tcPr>
          <w:p w14:paraId="208533F7" w14:textId="10386B88" w:rsidR="00C87487" w:rsidRPr="00E8381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0.131</w:t>
            </w:r>
          </w:p>
        </w:tc>
        <w:tc>
          <w:tcPr>
            <w:tcW w:w="283" w:type="dxa"/>
          </w:tcPr>
          <w:p w14:paraId="27D0006C" w14:textId="77777777" w:rsidR="00C87487" w:rsidRPr="003F2925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19ACD5D6" w14:textId="35450C06" w:rsidR="00C87487" w:rsidRPr="00E83817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E83817">
              <w:rPr>
                <w:sz w:val="20"/>
                <w:szCs w:val="20"/>
                <w:lang w:val="en-GB"/>
              </w:rPr>
              <w:t>0.09</w:t>
            </w:r>
          </w:p>
        </w:tc>
        <w:tc>
          <w:tcPr>
            <w:tcW w:w="921" w:type="dxa"/>
          </w:tcPr>
          <w:p w14:paraId="16761C29" w14:textId="4A55265A" w:rsidR="00C87487" w:rsidRPr="008A28E6" w:rsidRDefault="00054C28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8A28E6">
              <w:rPr>
                <w:sz w:val="20"/>
                <w:szCs w:val="20"/>
                <w:lang w:val="en-GB"/>
              </w:rPr>
              <w:t>0.233</w:t>
            </w:r>
          </w:p>
        </w:tc>
        <w:tc>
          <w:tcPr>
            <w:tcW w:w="921" w:type="dxa"/>
          </w:tcPr>
          <w:p w14:paraId="2C7FBC7E" w14:textId="5493DE14" w:rsidR="00C87487" w:rsidRPr="003F2925" w:rsidRDefault="002B799C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0.236</w:t>
            </w:r>
          </w:p>
        </w:tc>
        <w:tc>
          <w:tcPr>
            <w:tcW w:w="266" w:type="dxa"/>
          </w:tcPr>
          <w:p w14:paraId="149578A5" w14:textId="77777777" w:rsidR="00F2525C" w:rsidRPr="003F2925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0CCD88F6" w14:textId="0E231207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0.15</w:t>
            </w:r>
            <w:r w:rsidR="005357F4">
              <w:rPr>
                <w:sz w:val="20"/>
                <w:szCs w:val="20"/>
                <w:lang w:val="en-GB"/>
              </w:rPr>
              <w:t>5</w:t>
            </w:r>
          </w:p>
        </w:tc>
        <w:tc>
          <w:tcPr>
            <w:tcW w:w="994" w:type="dxa"/>
          </w:tcPr>
          <w:p w14:paraId="1F3CE569" w14:textId="154C0207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F37A12">
              <w:rPr>
                <w:sz w:val="20"/>
                <w:szCs w:val="20"/>
                <w:lang w:val="en-GB"/>
              </w:rPr>
              <w:t>67</w:t>
            </w:r>
          </w:p>
        </w:tc>
        <w:tc>
          <w:tcPr>
            <w:tcW w:w="1025" w:type="dxa"/>
          </w:tcPr>
          <w:p w14:paraId="35810CAE" w14:textId="6DEAF6EF" w:rsidR="00F2525C" w:rsidRPr="00407A93" w:rsidRDefault="00F2525C" w:rsidP="00F2525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B74A07">
              <w:rPr>
                <w:sz w:val="20"/>
                <w:szCs w:val="20"/>
                <w:lang w:val="en-GB"/>
              </w:rPr>
              <w:t>398</w:t>
            </w:r>
          </w:p>
        </w:tc>
      </w:tr>
      <w:tr w:rsidR="00C87487" w14:paraId="68247C79" w14:textId="541A8B73" w:rsidTr="00AD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0" w:type="dxa"/>
          </w:tcPr>
          <w:p w14:paraId="2012CBD6" w14:textId="2C710EDC" w:rsidR="00C87487" w:rsidRPr="003F2925" w:rsidRDefault="00C87487" w:rsidP="00C87487">
            <w:pPr>
              <w:pStyle w:val="Contenuto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11" w:type="dxa"/>
          </w:tcPr>
          <w:p w14:paraId="0C228E7D" w14:textId="40A35EAD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0.062</w:t>
            </w:r>
          </w:p>
        </w:tc>
        <w:tc>
          <w:tcPr>
            <w:tcW w:w="850" w:type="dxa"/>
          </w:tcPr>
          <w:p w14:paraId="24C0F84D" w14:textId="5FC00F46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0.146</w:t>
            </w:r>
          </w:p>
        </w:tc>
        <w:tc>
          <w:tcPr>
            <w:tcW w:w="851" w:type="dxa"/>
          </w:tcPr>
          <w:p w14:paraId="1A025FDE" w14:textId="7FB0A1AC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0.153</w:t>
            </w:r>
          </w:p>
        </w:tc>
        <w:tc>
          <w:tcPr>
            <w:tcW w:w="283" w:type="dxa"/>
          </w:tcPr>
          <w:p w14:paraId="1516FD07" w14:textId="77777777" w:rsidR="00C87487" w:rsidRPr="003F2925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833" w:type="dxa"/>
          </w:tcPr>
          <w:p w14:paraId="4DA4B757" w14:textId="74EDE084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0.096</w:t>
            </w:r>
          </w:p>
        </w:tc>
        <w:tc>
          <w:tcPr>
            <w:tcW w:w="921" w:type="dxa"/>
          </w:tcPr>
          <w:p w14:paraId="75A80AFA" w14:textId="0AD94252" w:rsidR="00C87487" w:rsidRPr="003F2925" w:rsidRDefault="00054C28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0.261</w:t>
            </w:r>
          </w:p>
        </w:tc>
        <w:tc>
          <w:tcPr>
            <w:tcW w:w="921" w:type="dxa"/>
          </w:tcPr>
          <w:p w14:paraId="2B7E7AFD" w14:textId="3554A5DC" w:rsidR="00C87487" w:rsidRPr="003F2925" w:rsidRDefault="002B799C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3F2925">
              <w:rPr>
                <w:sz w:val="20"/>
                <w:szCs w:val="20"/>
                <w:lang w:val="en-GB"/>
              </w:rPr>
              <w:t>0.26</w:t>
            </w:r>
          </w:p>
        </w:tc>
        <w:tc>
          <w:tcPr>
            <w:tcW w:w="266" w:type="dxa"/>
          </w:tcPr>
          <w:p w14:paraId="4BD4BFAF" w14:textId="77777777" w:rsidR="00F2525C" w:rsidRPr="003F2925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994" w:type="dxa"/>
          </w:tcPr>
          <w:p w14:paraId="7CE393C3" w14:textId="6659883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0.16</w:t>
            </w:r>
            <w:r w:rsidR="005357F4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4" w:type="dxa"/>
          </w:tcPr>
          <w:p w14:paraId="7EA2F29C" w14:textId="26F991E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0.3</w:t>
            </w:r>
            <w:r w:rsidR="00F37A12">
              <w:rPr>
                <w:sz w:val="20"/>
                <w:szCs w:val="20"/>
                <w:lang w:val="en-GB"/>
              </w:rPr>
              <w:t>76</w:t>
            </w:r>
          </w:p>
        </w:tc>
        <w:tc>
          <w:tcPr>
            <w:tcW w:w="1025" w:type="dxa"/>
          </w:tcPr>
          <w:p w14:paraId="6A83A2C1" w14:textId="58B81FFC" w:rsidR="00F2525C" w:rsidRPr="00407A93" w:rsidRDefault="00F2525C" w:rsidP="00F2525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407A93">
              <w:rPr>
                <w:sz w:val="20"/>
                <w:szCs w:val="20"/>
                <w:lang w:val="en-GB"/>
              </w:rPr>
              <w:t>0.</w:t>
            </w:r>
            <w:r w:rsidR="00B74A07">
              <w:rPr>
                <w:sz w:val="20"/>
                <w:szCs w:val="20"/>
                <w:lang w:val="en-GB"/>
              </w:rPr>
              <w:t>415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74606844" w14:textId="07A29ED3" w:rsidR="00737FB8" w:rsidRPr="00A872AB" w:rsidRDefault="00430496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As it was expected, PCA brings good results even with 9 features</w:t>
      </w:r>
      <w:r w:rsidR="00F678CD" w:rsidRPr="00A872AB">
        <w:rPr>
          <w:sz w:val="22"/>
          <w:lang w:val="en-GB"/>
        </w:rPr>
        <w:t xml:space="preserve"> and improves </w:t>
      </w:r>
      <w:r w:rsidR="00D43D9F" w:rsidRPr="00A872AB">
        <w:rPr>
          <w:sz w:val="22"/>
          <w:lang w:val="en-GB"/>
        </w:rPr>
        <w:t>models based on Naïve assumption</w:t>
      </w:r>
      <w:r w:rsidR="0037606B" w:rsidRPr="00A872AB">
        <w:rPr>
          <w:sz w:val="22"/>
          <w:lang w:val="en-GB"/>
        </w:rPr>
        <w:t xml:space="preserve">, but </w:t>
      </w:r>
      <w:r w:rsidR="00FB69F6" w:rsidRPr="00A872AB">
        <w:rPr>
          <w:sz w:val="22"/>
          <w:lang w:val="en-GB"/>
        </w:rPr>
        <w:t>they aren’t</w:t>
      </w:r>
      <w:r w:rsidR="00B16F76" w:rsidRPr="00A872AB">
        <w:rPr>
          <w:sz w:val="22"/>
          <w:lang w:val="en-GB"/>
        </w:rPr>
        <w:t xml:space="preserve"> remarkable with respect to the </w:t>
      </w:r>
      <w:r w:rsidR="00724CC8" w:rsidRPr="00A872AB">
        <w:rPr>
          <w:sz w:val="22"/>
          <w:lang w:val="en-GB"/>
        </w:rPr>
        <w:t xml:space="preserve">full and tied </w:t>
      </w:r>
      <w:r w:rsidR="00B16F76" w:rsidRPr="00A872AB">
        <w:rPr>
          <w:sz w:val="22"/>
          <w:lang w:val="en-GB"/>
        </w:rPr>
        <w:t>RAW features</w:t>
      </w:r>
      <w:r w:rsidRPr="00A872AB">
        <w:rPr>
          <w:sz w:val="22"/>
          <w:lang w:val="en-GB"/>
        </w:rPr>
        <w:t xml:space="preserve">. </w:t>
      </w:r>
      <w:r w:rsidR="00430D8A" w:rsidRPr="00A872AB">
        <w:rPr>
          <w:sz w:val="22"/>
          <w:lang w:val="en-GB"/>
        </w:rPr>
        <w:t xml:space="preserve">So, for the </w:t>
      </w:r>
      <w:r w:rsidR="000E2363" w:rsidRPr="00A872AB">
        <w:rPr>
          <w:sz w:val="22"/>
          <w:lang w:val="en-GB"/>
        </w:rPr>
        <w:t xml:space="preserve">discriminative approaches, </w:t>
      </w:r>
      <w:r w:rsidR="0044138E" w:rsidRPr="00A872AB">
        <w:rPr>
          <w:sz w:val="22"/>
          <w:lang w:val="en-GB"/>
        </w:rPr>
        <w:t>it’s not expected that PCA works well; however, we reported the results anyway.</w:t>
      </w:r>
    </w:p>
    <w:p w14:paraId="0791D57A" w14:textId="77777777" w:rsidR="00737FB8" w:rsidRPr="00A872AB" w:rsidRDefault="00430496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Tied Models works well</w:t>
      </w:r>
      <w:r w:rsidR="005E42C9" w:rsidRPr="00A872AB">
        <w:rPr>
          <w:sz w:val="22"/>
          <w:lang w:val="en-GB"/>
        </w:rPr>
        <w:t>, and t</w:t>
      </w:r>
      <w:r w:rsidRPr="00A872AB">
        <w:rPr>
          <w:sz w:val="22"/>
          <w:lang w:val="en-GB"/>
        </w:rPr>
        <w:t>his suggests that models which exploits linear separation rules should work well. This will be confirmed later.</w:t>
      </w:r>
      <w:r w:rsidR="000C1291" w:rsidRPr="00A872AB">
        <w:rPr>
          <w:sz w:val="22"/>
          <w:lang w:val="en-GB"/>
        </w:rPr>
        <w:t xml:space="preserve"> </w:t>
      </w:r>
    </w:p>
    <w:p w14:paraId="04A7F6D0" w14:textId="57A5F975" w:rsidR="00CE76EB" w:rsidRPr="00A872AB" w:rsidRDefault="000C1291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Lastly, Z-Normalized features does not bring remarkable results</w:t>
      </w:r>
      <w:r w:rsidR="00034433" w:rsidRPr="00A872AB">
        <w:rPr>
          <w:sz w:val="22"/>
          <w:lang w:val="en-GB"/>
        </w:rPr>
        <w:t>.</w:t>
      </w:r>
    </w:p>
    <w:p w14:paraId="12DE9206" w14:textId="7E2A654D" w:rsidR="00A96932" w:rsidRPr="00A872AB" w:rsidRDefault="0037606B" w:rsidP="00CE76EB">
      <w:pPr>
        <w:pStyle w:val="Contenuto"/>
        <w:rPr>
          <w:sz w:val="22"/>
          <w:lang w:val="en-GB"/>
        </w:rPr>
      </w:pPr>
      <w:r w:rsidRPr="00A872AB">
        <w:rPr>
          <w:sz w:val="22"/>
          <w:lang w:val="en-GB"/>
        </w:rPr>
        <w:t>We can notice that the ones with diagonal covariance matri</w:t>
      </w:r>
      <w:r w:rsidR="000C6787" w:rsidRPr="00A872AB">
        <w:rPr>
          <w:sz w:val="22"/>
          <w:lang w:val="en-GB"/>
        </w:rPr>
        <w:t>ces</w:t>
      </w:r>
      <w:r w:rsidRPr="00A872AB">
        <w:rPr>
          <w:sz w:val="22"/>
          <w:lang w:val="en-GB"/>
        </w:rPr>
        <w:t xml:space="preserve"> perform worse than full covariance </w:t>
      </w:r>
      <w:r w:rsidR="000C6787" w:rsidRPr="00A872AB">
        <w:rPr>
          <w:sz w:val="22"/>
          <w:lang w:val="en-GB"/>
        </w:rPr>
        <w:t>ones</w:t>
      </w:r>
      <w:r w:rsidRPr="00A872AB">
        <w:rPr>
          <w:sz w:val="22"/>
          <w:lang w:val="en-GB"/>
        </w:rPr>
        <w:t>, and this is due to the highly correlation between features, as we have assumed above with the expectations.</w:t>
      </w:r>
    </w:p>
    <w:p w14:paraId="50146AEB" w14:textId="77777777" w:rsidR="00D74948" w:rsidRPr="0090534C" w:rsidRDefault="00D74948" w:rsidP="00CE76EB">
      <w:pPr>
        <w:pStyle w:val="Contenuto"/>
        <w:rPr>
          <w:sz w:val="22"/>
          <w:lang w:val="en-GB"/>
        </w:rPr>
      </w:pPr>
    </w:p>
    <w:p w14:paraId="25E662E7" w14:textId="77777777" w:rsidR="00FA2180" w:rsidRPr="0090534C" w:rsidRDefault="00FA2180" w:rsidP="00CE76EB">
      <w:pPr>
        <w:pStyle w:val="Contenuto"/>
        <w:rPr>
          <w:sz w:val="22"/>
          <w:lang w:val="en-GB"/>
        </w:rPr>
      </w:pPr>
    </w:p>
    <w:p w14:paraId="7C15F1BA" w14:textId="77777777" w:rsidR="00FA2180" w:rsidRPr="0090534C" w:rsidRDefault="00FA2180" w:rsidP="00CE76EB">
      <w:pPr>
        <w:pStyle w:val="Contenuto"/>
        <w:rPr>
          <w:sz w:val="22"/>
          <w:lang w:val="en-GB"/>
        </w:rPr>
      </w:pPr>
    </w:p>
    <w:p w14:paraId="7A37FAD7" w14:textId="77777777" w:rsidR="002725D6" w:rsidRPr="0090534C" w:rsidRDefault="002725D6" w:rsidP="00165A70">
      <w:pPr>
        <w:pStyle w:val="Titolo2"/>
        <w:rPr>
          <w:sz w:val="22"/>
          <w:szCs w:val="22"/>
          <w:lang w:val="en-GB"/>
        </w:rPr>
      </w:pPr>
    </w:p>
    <w:p w14:paraId="53FE49E2" w14:textId="77777777" w:rsidR="002725D6" w:rsidRDefault="002725D6" w:rsidP="00165A70">
      <w:pPr>
        <w:pStyle w:val="Titolo2"/>
        <w:rPr>
          <w:sz w:val="22"/>
          <w:szCs w:val="22"/>
          <w:lang w:val="en-GB"/>
        </w:rPr>
      </w:pPr>
    </w:p>
    <w:p w14:paraId="7BDC8A7B" w14:textId="77777777" w:rsidR="0090534C" w:rsidRDefault="0090534C" w:rsidP="0090534C">
      <w:pPr>
        <w:rPr>
          <w:lang w:val="en-GB"/>
        </w:rPr>
      </w:pPr>
    </w:p>
    <w:p w14:paraId="292BB873" w14:textId="77777777" w:rsidR="0090534C" w:rsidRPr="0090534C" w:rsidRDefault="0090534C" w:rsidP="0090534C">
      <w:pPr>
        <w:rPr>
          <w:lang w:val="en-GB"/>
        </w:rPr>
      </w:pPr>
    </w:p>
    <w:p w14:paraId="1C1BBEB9" w14:textId="475CF3B5" w:rsidR="00745974" w:rsidRPr="00745974" w:rsidRDefault="007306F3" w:rsidP="00165A70">
      <w:pPr>
        <w:pStyle w:val="Titolo2"/>
        <w:rPr>
          <w:lang w:val="en-GB"/>
        </w:rPr>
      </w:pPr>
      <w:bookmarkStart w:id="13" w:name="_Toc108647442"/>
      <w:r>
        <w:rPr>
          <w:lang w:val="en-GB"/>
        </w:rPr>
        <w:lastRenderedPageBreak/>
        <w:t>Logistic</w:t>
      </w:r>
      <w:r w:rsidR="00745974">
        <w:rPr>
          <w:lang w:val="en-GB"/>
        </w:rPr>
        <w:t xml:space="preserve"> Regression</w:t>
      </w:r>
      <w:bookmarkEnd w:id="13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3F8E7580" w:rsidR="00CE76EB" w:rsidRPr="00A872AB" w:rsidRDefault="00470628" w:rsidP="00CE76EB">
      <w:pPr>
        <w:pStyle w:val="Contenuto"/>
        <w:rPr>
          <w:sz w:val="22"/>
          <w:lang w:val="en-GB"/>
        </w:rPr>
      </w:pPr>
      <w:bookmarkStart w:id="14" w:name="_Hlk108624542"/>
      <w:r w:rsidRPr="00A872AB">
        <w:rPr>
          <w:sz w:val="22"/>
          <w:lang w:val="en-GB"/>
        </w:rPr>
        <w:t xml:space="preserve">Since </w:t>
      </w:r>
      <w:bookmarkEnd w:id="14"/>
      <w:r w:rsidRPr="00A872AB">
        <w:rPr>
          <w:sz w:val="22"/>
          <w:lang w:val="en-GB"/>
        </w:rPr>
        <w:t>‘TIED FULL-COV’ introduces linear separation rules</w:t>
      </w:r>
      <w:r w:rsidR="00430496" w:rsidRPr="00A872AB">
        <w:rPr>
          <w:sz w:val="22"/>
          <w:lang w:val="en-GB"/>
        </w:rPr>
        <w:t xml:space="preserve"> and have good results</w:t>
      </w:r>
      <w:r w:rsidRPr="00A872AB">
        <w:rPr>
          <w:sz w:val="22"/>
          <w:lang w:val="en-GB"/>
        </w:rPr>
        <w:t xml:space="preserve">, it is expected that </w:t>
      </w:r>
      <w:r w:rsidR="007306F3" w:rsidRPr="00A872AB">
        <w:rPr>
          <w:sz w:val="22"/>
          <w:lang w:val="en-GB"/>
        </w:rPr>
        <w:t>Logistic</w:t>
      </w:r>
      <w:r w:rsidRPr="00A872AB">
        <w:rPr>
          <w:sz w:val="22"/>
          <w:lang w:val="en-GB"/>
        </w:rPr>
        <w:t xml:space="preserve"> Regression will perform well.</w:t>
      </w:r>
      <w:r w:rsidR="00EB00F7" w:rsidRPr="00A872AB">
        <w:rPr>
          <w:sz w:val="22"/>
          <w:lang w:val="en-GB"/>
        </w:rPr>
        <w:t xml:space="preserve"> </w:t>
      </w:r>
      <w:r w:rsidR="005B58DA" w:rsidRPr="00A872AB">
        <w:rPr>
          <w:sz w:val="22"/>
          <w:lang w:val="en-GB"/>
        </w:rPr>
        <w:t>Furthermore, we do not expect that</w:t>
      </w:r>
      <w:r w:rsidR="00FE2C32" w:rsidRPr="00A872AB">
        <w:rPr>
          <w:sz w:val="22"/>
          <w:lang w:val="en-GB"/>
        </w:rPr>
        <w:t xml:space="preserve"> with</w:t>
      </w:r>
      <w:r w:rsidR="005B58DA" w:rsidRPr="00A872AB">
        <w:rPr>
          <w:sz w:val="22"/>
          <w:lang w:val="en-GB"/>
        </w:rPr>
        <w:t xml:space="preserve"> ‘</w:t>
      </w:r>
      <w:proofErr w:type="spellStart"/>
      <w:r w:rsidR="005B58DA" w:rsidRPr="00A872AB">
        <w:rPr>
          <w:sz w:val="22"/>
          <w:lang w:val="en-GB"/>
        </w:rPr>
        <w:t>Gaussianization</w:t>
      </w:r>
      <w:proofErr w:type="spellEnd"/>
      <w:r w:rsidR="005B58DA" w:rsidRPr="00A872AB">
        <w:rPr>
          <w:sz w:val="22"/>
          <w:lang w:val="en-GB"/>
        </w:rPr>
        <w:t>’</w:t>
      </w:r>
      <w:r w:rsidR="00EE4D3A" w:rsidRPr="00A872AB">
        <w:rPr>
          <w:sz w:val="22"/>
          <w:lang w:val="en-GB"/>
        </w:rPr>
        <w:t xml:space="preserve"> or ‘Z</w:t>
      </w:r>
      <w:r w:rsidR="00BD100F" w:rsidRPr="00A872AB">
        <w:rPr>
          <w:sz w:val="22"/>
          <w:lang w:val="en-GB"/>
        </w:rPr>
        <w:t>-score</w:t>
      </w:r>
      <w:r w:rsidR="00EE4D3A" w:rsidRPr="00A872AB">
        <w:rPr>
          <w:sz w:val="22"/>
          <w:lang w:val="en-GB"/>
        </w:rPr>
        <w:t xml:space="preserve"> Normalization’</w:t>
      </w:r>
      <w:r w:rsidR="005B58DA" w:rsidRPr="00A872AB">
        <w:rPr>
          <w:sz w:val="22"/>
          <w:lang w:val="en-GB"/>
        </w:rPr>
        <w:t xml:space="preserve"> </w:t>
      </w:r>
      <w:r w:rsidR="00FE2C32" w:rsidRPr="00A872AB">
        <w:rPr>
          <w:sz w:val="22"/>
          <w:lang w:val="en-GB"/>
        </w:rPr>
        <w:t xml:space="preserve">we </w:t>
      </w:r>
      <w:r w:rsidR="005B58DA" w:rsidRPr="00A872AB">
        <w:rPr>
          <w:sz w:val="22"/>
          <w:lang w:val="en-GB"/>
        </w:rPr>
        <w:t xml:space="preserve">will </w:t>
      </w:r>
      <w:r w:rsidR="00FE2C32" w:rsidRPr="00A872AB">
        <w:rPr>
          <w:sz w:val="22"/>
          <w:lang w:val="en-GB"/>
        </w:rPr>
        <w:t>obtain significantly better results</w:t>
      </w:r>
      <w:r w:rsidR="00EE715C" w:rsidRPr="00A872AB">
        <w:rPr>
          <w:sz w:val="22"/>
          <w:lang w:val="en-GB"/>
        </w:rPr>
        <w:t xml:space="preserve"> as Logistic Regression does not </w:t>
      </w:r>
      <w:r w:rsidR="00EE4D3A" w:rsidRPr="00A872AB">
        <w:rPr>
          <w:sz w:val="22"/>
          <w:lang w:val="en-GB"/>
        </w:rPr>
        <w:t>require specific assumptions on the data distribution.</w:t>
      </w:r>
    </w:p>
    <w:p w14:paraId="5CF96DCC" w14:textId="77777777" w:rsidR="004963BE" w:rsidRDefault="004963BE" w:rsidP="00CE76EB">
      <w:pPr>
        <w:pStyle w:val="Contenuto"/>
        <w:rPr>
          <w:sz w:val="24"/>
          <w:szCs w:val="24"/>
          <w:lang w:val="en-GB"/>
        </w:rPr>
      </w:pPr>
    </w:p>
    <w:p w14:paraId="0A6DBF60" w14:textId="6B35065E" w:rsidR="006B5814" w:rsidRDefault="00CE76EB" w:rsidP="008E6646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516AA38" w14:textId="4D062ECB" w:rsidR="000E522D" w:rsidRPr="004A1550" w:rsidRDefault="00031486" w:rsidP="00031486">
      <w:pPr>
        <w:pStyle w:val="Contenuto"/>
        <w:rPr>
          <w:b/>
          <w:sz w:val="22"/>
          <w:lang w:val="en-GB"/>
        </w:rPr>
      </w:pPr>
      <w:r w:rsidRPr="00A872AB">
        <w:rPr>
          <w:sz w:val="22"/>
          <w:lang w:val="en-GB"/>
        </w:rPr>
        <w:t>The plots show</w:t>
      </w:r>
      <w:r w:rsidR="008510AB" w:rsidRPr="00A872AB">
        <w:rPr>
          <w:sz w:val="22"/>
          <w:lang w:val="en-GB"/>
        </w:rPr>
        <w:t xml:space="preserve"> how </w:t>
      </w:r>
      <w:proofErr w:type="spellStart"/>
      <w:r w:rsidR="00097DBA" w:rsidRPr="00A872AB">
        <w:rPr>
          <w:sz w:val="22"/>
          <w:lang w:val="en-GB"/>
        </w:rPr>
        <w:t>minDCF</w:t>
      </w:r>
      <w:proofErr w:type="spellEnd"/>
      <w:r w:rsidR="00097DBA" w:rsidRPr="00A872AB">
        <w:rPr>
          <w:sz w:val="22"/>
          <w:lang w:val="en-GB"/>
        </w:rPr>
        <w:t xml:space="preserve"> </w:t>
      </w:r>
      <w:r w:rsidR="00D07404" w:rsidRPr="00A872AB">
        <w:rPr>
          <w:sz w:val="22"/>
          <w:lang w:val="en-GB"/>
        </w:rPr>
        <w:t xml:space="preserve">is affected by different values of </w:t>
      </w:r>
      <w:r w:rsidR="000D39E6" w:rsidRPr="00A872AB">
        <w:rPr>
          <w:sz w:val="22"/>
          <w:lang w:val="en-GB"/>
        </w:rPr>
        <w:t>λ. The</w:t>
      </w:r>
      <w:r w:rsidR="006E190D" w:rsidRPr="00A872AB">
        <w:rPr>
          <w:sz w:val="22"/>
          <w:lang w:val="en-GB"/>
        </w:rPr>
        <w:t xml:space="preserve">y are exploited to </w:t>
      </w:r>
      <w:r w:rsidR="00816E90" w:rsidRPr="00A872AB">
        <w:rPr>
          <w:sz w:val="22"/>
          <w:lang w:val="en-GB"/>
        </w:rPr>
        <w:t xml:space="preserve">calibrate </w:t>
      </w:r>
      <w:r w:rsidR="00A5670F" w:rsidRPr="00A872AB">
        <w:rPr>
          <w:sz w:val="22"/>
          <w:lang w:val="en-GB"/>
        </w:rPr>
        <w:t>λ, which is the regularization term.</w:t>
      </w: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2CE08BEE" w14:textId="77777777" w:rsidR="00755E35" w:rsidRDefault="00755E35" w:rsidP="006B5814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7B235F9C" w14:textId="62267B06" w:rsidR="00D81632" w:rsidRDefault="00755E35" w:rsidP="00C24C9B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73E3F6" wp14:editId="29215AC3">
            <wp:extent cx="2919600" cy="1929600"/>
            <wp:effectExtent l="0" t="0" r="1905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6"/>
                    <a:stretch/>
                  </pic:blipFill>
                  <pic:spPr bwMode="auto">
                    <a:xfrm>
                      <a:off x="0" y="0"/>
                      <a:ext cx="29196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2A756" w14:textId="77777777" w:rsidR="00C24C9B" w:rsidRDefault="00C24C9B" w:rsidP="00C24C9B">
      <w:pPr>
        <w:pStyle w:val="Contenuto"/>
        <w:jc w:val="center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851"/>
        <w:gridCol w:w="850"/>
        <w:gridCol w:w="851"/>
      </w:tblGrid>
      <w:tr w:rsidR="00F6785A" w14:paraId="1B719351" w14:textId="77777777" w:rsidTr="00F92D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0E77D86D" w14:textId="77777777" w:rsidR="00F6785A" w:rsidRPr="009F4497" w:rsidRDefault="00F6785A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51" w:type="dxa"/>
          </w:tcPr>
          <w:p w14:paraId="26B684E6" w14:textId="77777777" w:rsidR="00F6785A" w:rsidRPr="009F4497" w:rsidRDefault="00F6785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850" w:type="dxa"/>
          </w:tcPr>
          <w:p w14:paraId="431520FB" w14:textId="77777777" w:rsidR="00F6785A" w:rsidRPr="009F4497" w:rsidRDefault="00F6785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851" w:type="dxa"/>
          </w:tcPr>
          <w:p w14:paraId="1C9F0438" w14:textId="77777777" w:rsidR="00F6785A" w:rsidRPr="009F4497" w:rsidRDefault="00F6785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3B5B28" w14:paraId="14CE4F0C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B90482C" w14:textId="77777777" w:rsidR="003B5B28" w:rsidRPr="009F4497" w:rsidRDefault="003B5B28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2552" w:type="dxa"/>
            <w:gridSpan w:val="3"/>
          </w:tcPr>
          <w:p w14:paraId="28EC859B" w14:textId="60258A46" w:rsidR="003B5B28" w:rsidRPr="009F4497" w:rsidRDefault="009F4497" w:rsidP="009F449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b/>
                <w:bCs/>
                <w:sz w:val="20"/>
                <w:szCs w:val="20"/>
                <w:lang w:val="en-GB"/>
              </w:rPr>
              <w:t>NO PCA</w:t>
            </w:r>
          </w:p>
        </w:tc>
      </w:tr>
      <w:tr w:rsidR="00F6785A" w14:paraId="391D2AF4" w14:textId="77777777" w:rsidTr="00F92D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F2D3C07" w14:textId="313EA058" w:rsidR="00F6785A" w:rsidRPr="009F4497" w:rsidRDefault="00F6785A">
            <w:pPr>
              <w:pStyle w:val="Contenuto"/>
              <w:rPr>
                <w:sz w:val="20"/>
                <w:szCs w:val="20"/>
              </w:rPr>
            </w:pPr>
            <w:r w:rsidRPr="009F4497">
              <w:rPr>
                <w:sz w:val="20"/>
                <w:szCs w:val="20"/>
                <w:lang w:val="en-GB"/>
              </w:rPr>
              <w:t xml:space="preserve">LR, </w:t>
            </w:r>
            <w:r w:rsidR="006F4FA6" w:rsidRPr="009F4497">
              <w:rPr>
                <w:sz w:val="20"/>
                <w:szCs w:val="20"/>
                <w:lang w:val="en-GB"/>
              </w:rPr>
              <w:t>lambda=1e-6</w:t>
            </w:r>
          </w:p>
        </w:tc>
        <w:tc>
          <w:tcPr>
            <w:tcW w:w="851" w:type="dxa"/>
          </w:tcPr>
          <w:p w14:paraId="3564BBD3" w14:textId="1AE250F0" w:rsidR="00F6785A" w:rsidRPr="009F4497" w:rsidRDefault="009A216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74865B0D" w14:textId="5921EF54" w:rsidR="00F6785A" w:rsidRPr="009F4497" w:rsidRDefault="003C467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0.126</w:t>
            </w:r>
          </w:p>
        </w:tc>
        <w:tc>
          <w:tcPr>
            <w:tcW w:w="851" w:type="dxa"/>
          </w:tcPr>
          <w:p w14:paraId="615FF3E9" w14:textId="63203E57" w:rsidR="00F6785A" w:rsidRPr="009F4497" w:rsidRDefault="000C166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0.131</w:t>
            </w:r>
          </w:p>
        </w:tc>
      </w:tr>
      <w:tr w:rsidR="00F6785A" w14:paraId="23BC6B82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05AF67" w14:textId="77C7A594" w:rsidR="00F6785A" w:rsidRPr="009F4497" w:rsidRDefault="006F4FA6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lambda=1e-4</w:t>
            </w:r>
          </w:p>
        </w:tc>
        <w:tc>
          <w:tcPr>
            <w:tcW w:w="851" w:type="dxa"/>
          </w:tcPr>
          <w:p w14:paraId="0826D751" w14:textId="18C3B618" w:rsidR="00F6785A" w:rsidRPr="009F4497" w:rsidRDefault="00207491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551EEA2F" w14:textId="44910D71" w:rsidR="00F6785A" w:rsidRPr="009F4497" w:rsidRDefault="004A73F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0.126</w:t>
            </w:r>
          </w:p>
        </w:tc>
        <w:tc>
          <w:tcPr>
            <w:tcW w:w="851" w:type="dxa"/>
          </w:tcPr>
          <w:p w14:paraId="1E0AE9EA" w14:textId="57F0434E" w:rsidR="00F6785A" w:rsidRPr="009F4497" w:rsidRDefault="001D237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0.131</w:t>
            </w:r>
          </w:p>
        </w:tc>
      </w:tr>
      <w:tr w:rsidR="00F6785A" w14:paraId="2151BB47" w14:textId="77777777" w:rsidTr="00F92D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E75283B" w14:textId="45783175" w:rsidR="00F6785A" w:rsidRPr="009F4497" w:rsidRDefault="006F4FA6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lambda=1e-2</w:t>
            </w:r>
          </w:p>
        </w:tc>
        <w:tc>
          <w:tcPr>
            <w:tcW w:w="851" w:type="dxa"/>
          </w:tcPr>
          <w:p w14:paraId="3F951648" w14:textId="59560D78" w:rsidR="00F6785A" w:rsidRPr="009F4497" w:rsidRDefault="00F2564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5584A07F" w14:textId="2AA8D2FC" w:rsidR="00F6785A" w:rsidRPr="009F4497" w:rsidRDefault="005D5ED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0.126</w:t>
            </w:r>
          </w:p>
        </w:tc>
        <w:tc>
          <w:tcPr>
            <w:tcW w:w="851" w:type="dxa"/>
          </w:tcPr>
          <w:p w14:paraId="5C0E07E5" w14:textId="55BAD854" w:rsidR="00F6785A" w:rsidRPr="009F4497" w:rsidRDefault="005D5ED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0.132</w:t>
            </w:r>
          </w:p>
        </w:tc>
      </w:tr>
      <w:tr w:rsidR="00F6785A" w14:paraId="451B659A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78A5986" w14:textId="66ED2007" w:rsidR="00F6785A" w:rsidRPr="009F4497" w:rsidRDefault="006F4FA6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lambda=1.0</w:t>
            </w:r>
          </w:p>
        </w:tc>
        <w:tc>
          <w:tcPr>
            <w:tcW w:w="851" w:type="dxa"/>
          </w:tcPr>
          <w:p w14:paraId="71995580" w14:textId="53FC9629" w:rsidR="00F6785A" w:rsidRPr="009F4497" w:rsidRDefault="006E683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850" w:type="dxa"/>
          </w:tcPr>
          <w:p w14:paraId="2271F7F4" w14:textId="1327B7A6" w:rsidR="00F6785A" w:rsidRPr="009F4497" w:rsidRDefault="002E166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0.157</w:t>
            </w:r>
          </w:p>
        </w:tc>
        <w:tc>
          <w:tcPr>
            <w:tcW w:w="851" w:type="dxa"/>
          </w:tcPr>
          <w:p w14:paraId="09420736" w14:textId="475AE12C" w:rsidR="00F6785A" w:rsidRPr="009F4497" w:rsidRDefault="0093542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0.176</w:t>
            </w:r>
          </w:p>
        </w:tc>
      </w:tr>
      <w:tr w:rsidR="00052C42" w14:paraId="4F144AB6" w14:textId="77777777" w:rsidTr="00F92D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49EA620" w14:textId="77777777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2552" w:type="dxa"/>
            <w:gridSpan w:val="3"/>
          </w:tcPr>
          <w:p w14:paraId="66BF2C53" w14:textId="74F23CB1" w:rsidR="00052C42" w:rsidRPr="009F4497" w:rsidRDefault="009F4497" w:rsidP="009F449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b/>
                <w:bCs/>
                <w:sz w:val="20"/>
                <w:szCs w:val="20"/>
                <w:lang w:val="en-GB"/>
              </w:rPr>
              <w:t>PCA m=10</w:t>
            </w:r>
          </w:p>
        </w:tc>
      </w:tr>
      <w:tr w:rsidR="00052C42" w14:paraId="01376886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54C3E2" w14:textId="7E3B399B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lambda=1e-6</w:t>
            </w:r>
          </w:p>
        </w:tc>
        <w:tc>
          <w:tcPr>
            <w:tcW w:w="851" w:type="dxa"/>
          </w:tcPr>
          <w:p w14:paraId="65EB6C2C" w14:textId="7AF5F387" w:rsidR="00052C42" w:rsidRPr="009F4497" w:rsidRDefault="00E41805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F4497">
              <w:rPr>
                <w:color w:val="1B174A" w:themeColor="text1" w:themeTint="E6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13A1C13C" w14:textId="60C0F4E3" w:rsidR="00052C42" w:rsidRPr="009F4497" w:rsidRDefault="00D92706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F4497">
              <w:rPr>
                <w:color w:val="1B174A" w:themeColor="text1" w:themeTint="E6"/>
                <w:sz w:val="20"/>
                <w:szCs w:val="20"/>
                <w:lang w:val="en-GB"/>
              </w:rPr>
              <w:t>0.122</w:t>
            </w:r>
          </w:p>
        </w:tc>
        <w:tc>
          <w:tcPr>
            <w:tcW w:w="851" w:type="dxa"/>
          </w:tcPr>
          <w:p w14:paraId="3F7EDED5" w14:textId="20514F09" w:rsidR="00052C42" w:rsidRPr="009F4497" w:rsidRDefault="00561DDC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F4497">
              <w:rPr>
                <w:color w:val="1B174A" w:themeColor="text1" w:themeTint="E6"/>
                <w:sz w:val="20"/>
                <w:szCs w:val="20"/>
                <w:lang w:val="en-GB"/>
              </w:rPr>
              <w:t>0.139</w:t>
            </w:r>
          </w:p>
        </w:tc>
      </w:tr>
      <w:tr w:rsidR="00052C42" w14:paraId="6019DFEC" w14:textId="77777777" w:rsidTr="00F92D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C1FBCD2" w14:textId="5BB0443D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lambda=1e-4</w:t>
            </w:r>
          </w:p>
        </w:tc>
        <w:tc>
          <w:tcPr>
            <w:tcW w:w="851" w:type="dxa"/>
          </w:tcPr>
          <w:p w14:paraId="289B888D" w14:textId="4DD726D5" w:rsidR="00052C42" w:rsidRPr="009F4497" w:rsidRDefault="008A7576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71D24EE7" w14:textId="30B4670A" w:rsidR="00052C42" w:rsidRPr="009F4497" w:rsidRDefault="008A7576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0.122</w:t>
            </w:r>
          </w:p>
        </w:tc>
        <w:tc>
          <w:tcPr>
            <w:tcW w:w="851" w:type="dxa"/>
          </w:tcPr>
          <w:p w14:paraId="2C29F146" w14:textId="49CD385F" w:rsidR="00052C42" w:rsidRPr="009F4497" w:rsidRDefault="008A7576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0.139</w:t>
            </w:r>
          </w:p>
        </w:tc>
      </w:tr>
      <w:tr w:rsidR="00052C42" w14:paraId="746820E2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A366ECB" w14:textId="59C26AD2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lambda=1e-2</w:t>
            </w:r>
          </w:p>
        </w:tc>
        <w:tc>
          <w:tcPr>
            <w:tcW w:w="851" w:type="dxa"/>
          </w:tcPr>
          <w:p w14:paraId="55453FC8" w14:textId="3B06F91A" w:rsidR="00052C42" w:rsidRPr="009F4497" w:rsidRDefault="00AE4404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5CACB3EC" w14:textId="5082C0B0" w:rsidR="00052C42" w:rsidRPr="009F4497" w:rsidRDefault="00181DBA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0.12</w:t>
            </w:r>
          </w:p>
        </w:tc>
        <w:tc>
          <w:tcPr>
            <w:tcW w:w="851" w:type="dxa"/>
          </w:tcPr>
          <w:p w14:paraId="687F3D86" w14:textId="622453B1" w:rsidR="00052C42" w:rsidRPr="009F4497" w:rsidRDefault="00181DBA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0.136</w:t>
            </w:r>
          </w:p>
        </w:tc>
      </w:tr>
      <w:tr w:rsidR="00052C42" w14:paraId="76BFE04E" w14:textId="77777777" w:rsidTr="00F92D93">
        <w:trPr>
          <w:trHeight w:val="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C80CB5" w14:textId="3A0CFACF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lambda=1.0</w:t>
            </w:r>
          </w:p>
        </w:tc>
        <w:tc>
          <w:tcPr>
            <w:tcW w:w="851" w:type="dxa"/>
          </w:tcPr>
          <w:p w14:paraId="0C9C5EBD" w14:textId="072E32D7" w:rsidR="00052C42" w:rsidRPr="009F4497" w:rsidRDefault="00155422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0.07</w:t>
            </w:r>
          </w:p>
        </w:tc>
        <w:tc>
          <w:tcPr>
            <w:tcW w:w="850" w:type="dxa"/>
          </w:tcPr>
          <w:p w14:paraId="65EB2A1C" w14:textId="48DF290B" w:rsidR="00052C42" w:rsidRPr="009F4497" w:rsidRDefault="00757BD1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0.159</w:t>
            </w:r>
          </w:p>
        </w:tc>
        <w:tc>
          <w:tcPr>
            <w:tcW w:w="851" w:type="dxa"/>
          </w:tcPr>
          <w:p w14:paraId="09BB6FE2" w14:textId="3571C7E2" w:rsidR="00052C42" w:rsidRPr="009F4497" w:rsidRDefault="0095078D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0.174</w:t>
            </w:r>
          </w:p>
        </w:tc>
      </w:tr>
      <w:tr w:rsidR="00052C42" w14:paraId="06B12539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E74BF9" w14:textId="77777777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2552" w:type="dxa"/>
            <w:gridSpan w:val="3"/>
          </w:tcPr>
          <w:p w14:paraId="7BA8682B" w14:textId="2585A676" w:rsidR="00052C42" w:rsidRPr="009F4497" w:rsidRDefault="009F4497" w:rsidP="009F449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b/>
                <w:bCs/>
                <w:sz w:val="20"/>
                <w:szCs w:val="20"/>
                <w:lang w:val="en-GB"/>
              </w:rPr>
              <w:t>PCA m=9</w:t>
            </w:r>
          </w:p>
        </w:tc>
      </w:tr>
      <w:tr w:rsidR="00052C42" w14:paraId="156E8DFF" w14:textId="77777777" w:rsidTr="00F92D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9AB210C" w14:textId="4971B360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lambda=1e-6</w:t>
            </w:r>
          </w:p>
        </w:tc>
        <w:tc>
          <w:tcPr>
            <w:tcW w:w="851" w:type="dxa"/>
          </w:tcPr>
          <w:p w14:paraId="051F77BE" w14:textId="1CAA28A3" w:rsidR="00052C42" w:rsidRPr="009F4497" w:rsidRDefault="00E72767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F4497">
              <w:rPr>
                <w:color w:val="1B174A" w:themeColor="text1" w:themeTint="E6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23417836" w14:textId="61959E0F" w:rsidR="00052C42" w:rsidRPr="009F4497" w:rsidRDefault="003B4C89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F4497">
              <w:rPr>
                <w:color w:val="1B174A" w:themeColor="text1" w:themeTint="E6"/>
                <w:sz w:val="20"/>
                <w:szCs w:val="20"/>
                <w:lang w:val="en-GB"/>
              </w:rPr>
              <w:t>0.124</w:t>
            </w:r>
          </w:p>
        </w:tc>
        <w:tc>
          <w:tcPr>
            <w:tcW w:w="851" w:type="dxa"/>
          </w:tcPr>
          <w:p w14:paraId="21AD6E56" w14:textId="778F392C" w:rsidR="00052C42" w:rsidRPr="009F4497" w:rsidRDefault="00B330E7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F4497">
              <w:rPr>
                <w:color w:val="1B174A" w:themeColor="text1" w:themeTint="E6"/>
                <w:sz w:val="20"/>
                <w:szCs w:val="20"/>
                <w:lang w:val="en-GB"/>
              </w:rPr>
              <w:t>0.137</w:t>
            </w:r>
          </w:p>
        </w:tc>
      </w:tr>
      <w:tr w:rsidR="00052C42" w14:paraId="544DF2F8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71D3398" w14:textId="4D6F07B6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lambda=1e-4</w:t>
            </w:r>
          </w:p>
        </w:tc>
        <w:tc>
          <w:tcPr>
            <w:tcW w:w="851" w:type="dxa"/>
          </w:tcPr>
          <w:p w14:paraId="165124C4" w14:textId="3D3016CC" w:rsidR="00052C42" w:rsidRPr="009F4497" w:rsidRDefault="00A46391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41FC1ED0" w14:textId="6FAD7401" w:rsidR="00052C42" w:rsidRPr="009F4497" w:rsidRDefault="00FD2FAC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0.124</w:t>
            </w:r>
          </w:p>
        </w:tc>
        <w:tc>
          <w:tcPr>
            <w:tcW w:w="851" w:type="dxa"/>
          </w:tcPr>
          <w:p w14:paraId="0036E077" w14:textId="04983E6C" w:rsidR="00052C42" w:rsidRPr="009F4497" w:rsidRDefault="00815D1C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0.137</w:t>
            </w:r>
          </w:p>
        </w:tc>
      </w:tr>
      <w:tr w:rsidR="00052C42" w14:paraId="36EE1690" w14:textId="77777777" w:rsidTr="00F92D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CD04584" w14:textId="66E46DDF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lambda=1e-2</w:t>
            </w:r>
          </w:p>
        </w:tc>
        <w:tc>
          <w:tcPr>
            <w:tcW w:w="851" w:type="dxa"/>
          </w:tcPr>
          <w:p w14:paraId="3D07AEAC" w14:textId="6EF253B9" w:rsidR="00052C42" w:rsidRPr="009F4497" w:rsidRDefault="000127E4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850" w:type="dxa"/>
          </w:tcPr>
          <w:p w14:paraId="6AC4CE87" w14:textId="08B3D90C" w:rsidR="00052C42" w:rsidRPr="009F4497" w:rsidRDefault="000F736B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0.122</w:t>
            </w:r>
          </w:p>
        </w:tc>
        <w:tc>
          <w:tcPr>
            <w:tcW w:w="851" w:type="dxa"/>
          </w:tcPr>
          <w:p w14:paraId="1B340D47" w14:textId="25B8E0BB" w:rsidR="00052C42" w:rsidRPr="009F4497" w:rsidRDefault="000F736B" w:rsidP="00052C4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9F4497">
              <w:rPr>
                <w:color w:val="FF0000"/>
                <w:sz w:val="20"/>
                <w:szCs w:val="20"/>
                <w:lang w:val="en-GB"/>
              </w:rPr>
              <w:t>0.134</w:t>
            </w:r>
          </w:p>
        </w:tc>
      </w:tr>
      <w:tr w:rsidR="00052C42" w14:paraId="58E9DC97" w14:textId="77777777" w:rsidTr="00F92D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1DB564D" w14:textId="1EC06A8E" w:rsidR="00052C42" w:rsidRPr="009F4497" w:rsidRDefault="00052C42" w:rsidP="00052C42">
            <w:pPr>
              <w:pStyle w:val="Contenuto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lr, lambda=1.0</w:t>
            </w:r>
          </w:p>
        </w:tc>
        <w:tc>
          <w:tcPr>
            <w:tcW w:w="851" w:type="dxa"/>
          </w:tcPr>
          <w:p w14:paraId="368AAAA7" w14:textId="6FC97CC7" w:rsidR="00052C42" w:rsidRPr="009F4497" w:rsidRDefault="00CA4C44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0.07</w:t>
            </w:r>
          </w:p>
        </w:tc>
        <w:tc>
          <w:tcPr>
            <w:tcW w:w="850" w:type="dxa"/>
          </w:tcPr>
          <w:p w14:paraId="00C1AAFA" w14:textId="4071F1B5" w:rsidR="00052C42" w:rsidRPr="009F4497" w:rsidRDefault="0026466A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0.158</w:t>
            </w:r>
          </w:p>
        </w:tc>
        <w:tc>
          <w:tcPr>
            <w:tcW w:w="851" w:type="dxa"/>
          </w:tcPr>
          <w:p w14:paraId="20C8F849" w14:textId="38319745" w:rsidR="00052C42" w:rsidRPr="009F4497" w:rsidRDefault="00EF67C4" w:rsidP="00052C4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9F4497">
              <w:rPr>
                <w:sz w:val="20"/>
                <w:szCs w:val="20"/>
                <w:lang w:val="en-GB"/>
              </w:rPr>
              <w:t>0.174</w:t>
            </w:r>
          </w:p>
        </w:tc>
      </w:tr>
    </w:tbl>
    <w:p w14:paraId="1CFA2368" w14:textId="77777777" w:rsidR="007925C3" w:rsidRDefault="007925C3" w:rsidP="008E6646">
      <w:pPr>
        <w:pStyle w:val="Contenuto"/>
        <w:rPr>
          <w:sz w:val="24"/>
          <w:szCs w:val="24"/>
          <w:lang w:val="en-GB"/>
        </w:rPr>
      </w:pPr>
    </w:p>
    <w:p w14:paraId="766D03E1" w14:textId="77777777" w:rsidR="00DC71D6" w:rsidRDefault="00DC71D6" w:rsidP="008E6646">
      <w:pPr>
        <w:pStyle w:val="Contenuto"/>
        <w:rPr>
          <w:sz w:val="24"/>
          <w:szCs w:val="24"/>
          <w:lang w:val="en-GB"/>
        </w:rPr>
      </w:pPr>
    </w:p>
    <w:p w14:paraId="1C2D9BCE" w14:textId="77777777" w:rsidR="00DC71D6" w:rsidRDefault="00DC71D6" w:rsidP="008E6646">
      <w:pPr>
        <w:pStyle w:val="Contenuto"/>
        <w:rPr>
          <w:sz w:val="24"/>
          <w:szCs w:val="24"/>
          <w:lang w:val="en-GB"/>
        </w:rPr>
      </w:pPr>
    </w:p>
    <w:p w14:paraId="610A74EA" w14:textId="77777777" w:rsidR="00DC71D6" w:rsidRDefault="00DC71D6" w:rsidP="008E6646">
      <w:pPr>
        <w:pStyle w:val="Contenuto"/>
        <w:rPr>
          <w:sz w:val="24"/>
          <w:szCs w:val="24"/>
          <w:lang w:val="en-GB"/>
        </w:rPr>
      </w:pPr>
    </w:p>
    <w:p w14:paraId="10B3E3C5" w14:textId="77777777" w:rsidR="00DC71D6" w:rsidRDefault="00DC71D6" w:rsidP="008E6646">
      <w:pPr>
        <w:pStyle w:val="Contenuto"/>
        <w:rPr>
          <w:sz w:val="24"/>
          <w:szCs w:val="24"/>
          <w:lang w:val="en-GB"/>
        </w:rPr>
      </w:pPr>
    </w:p>
    <w:p w14:paraId="078CBDB7" w14:textId="77777777" w:rsidR="00DC71D6" w:rsidRDefault="00DC71D6" w:rsidP="008E6646">
      <w:pPr>
        <w:pStyle w:val="Contenuto"/>
        <w:rPr>
          <w:sz w:val="24"/>
          <w:szCs w:val="24"/>
          <w:lang w:val="en-GB"/>
        </w:rPr>
      </w:pPr>
    </w:p>
    <w:p w14:paraId="5DB43286" w14:textId="77777777" w:rsidR="00DC71D6" w:rsidRDefault="00DC71D6" w:rsidP="008E6646">
      <w:pPr>
        <w:pStyle w:val="Contenuto"/>
        <w:rPr>
          <w:sz w:val="24"/>
          <w:szCs w:val="24"/>
          <w:lang w:val="en-GB"/>
        </w:rPr>
      </w:pPr>
    </w:p>
    <w:p w14:paraId="440EE0F1" w14:textId="77777777" w:rsidR="0059169B" w:rsidRDefault="0059169B" w:rsidP="00675EE8">
      <w:pPr>
        <w:pStyle w:val="Contenuto"/>
        <w:rPr>
          <w:b/>
          <w:bCs/>
          <w:sz w:val="24"/>
          <w:szCs w:val="24"/>
          <w:lang w:val="en-GB"/>
        </w:rPr>
      </w:pPr>
    </w:p>
    <w:p w14:paraId="65F6C1D1" w14:textId="330566BD" w:rsidR="00181E66" w:rsidRDefault="00C605A0" w:rsidP="00C605A0">
      <w:pPr>
        <w:pStyle w:val="Contenuto"/>
        <w:jc w:val="center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lastRenderedPageBreak/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  <w:r>
        <w:rPr>
          <w:b/>
          <w:bCs/>
          <w:sz w:val="24"/>
          <w:szCs w:val="24"/>
          <w:lang w:val="en-GB"/>
        </w:rPr>
        <w:t xml:space="preserve">                         </w:t>
      </w:r>
      <w:r w:rsidR="00181E66" w:rsidRPr="00181E66">
        <w:rPr>
          <w:b/>
          <w:bCs/>
          <w:sz w:val="24"/>
          <w:szCs w:val="24"/>
          <w:lang w:val="en-GB"/>
        </w:rPr>
        <w:t xml:space="preserve">LR </w:t>
      </w:r>
      <w:r w:rsidR="00181E66"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="00181E66" w:rsidRPr="00181E66">
        <w:rPr>
          <w:b/>
          <w:bCs/>
          <w:sz w:val="24"/>
          <w:szCs w:val="24"/>
          <w:lang w:val="en-GB"/>
        </w:rPr>
        <w:t>FEATURES – Results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7129E" w14:paraId="632FA46A" w14:textId="77777777" w:rsidTr="00C605A0">
        <w:trPr>
          <w:jc w:val="center"/>
        </w:trPr>
        <w:tc>
          <w:tcPr>
            <w:tcW w:w="5012" w:type="dxa"/>
            <w:vAlign w:val="center"/>
          </w:tcPr>
          <w:p w14:paraId="1013D9DC" w14:textId="77777777" w:rsidR="002672E2" w:rsidRDefault="002672E2" w:rsidP="0027129E">
            <w:pPr>
              <w:pStyle w:val="Contenuto"/>
              <w:jc w:val="center"/>
              <w:rPr>
                <w:noProof/>
                <w:sz w:val="24"/>
                <w:szCs w:val="24"/>
                <w:lang w:val="en-GB"/>
              </w:rPr>
            </w:pPr>
          </w:p>
          <w:p w14:paraId="720C1206" w14:textId="43899487" w:rsidR="0027129E" w:rsidRDefault="0027129E" w:rsidP="0027129E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  <w:lang w:val="en-GB"/>
              </w:rPr>
              <w:drawing>
                <wp:inline distT="0" distB="0" distL="0" distR="0" wp14:anchorId="57959A45" wp14:editId="53356C53">
                  <wp:extent cx="2661007" cy="1925806"/>
                  <wp:effectExtent l="0" t="0" r="6350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62" r="8960"/>
                          <a:stretch/>
                        </pic:blipFill>
                        <pic:spPr bwMode="auto">
                          <a:xfrm>
                            <a:off x="0" y="0"/>
                            <a:ext cx="2661276" cy="19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4B9B0ED6" w14:textId="77777777" w:rsidR="006460C8" w:rsidRDefault="006460C8" w:rsidP="0027129E">
            <w:pPr>
              <w:pStyle w:val="Contenuto"/>
              <w:jc w:val="center"/>
              <w:rPr>
                <w:noProof/>
                <w:sz w:val="24"/>
                <w:szCs w:val="24"/>
                <w:lang w:val="en-GB"/>
              </w:rPr>
            </w:pPr>
          </w:p>
          <w:p w14:paraId="541C77E0" w14:textId="14EC62E8" w:rsidR="0027129E" w:rsidRDefault="0027129E" w:rsidP="0027129E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  <w:lang w:val="en-GB"/>
              </w:rPr>
              <w:drawing>
                <wp:inline distT="0" distB="0" distL="0" distR="0" wp14:anchorId="53B72DAC" wp14:editId="6003A1D8">
                  <wp:extent cx="2702103" cy="1954530"/>
                  <wp:effectExtent l="0" t="0" r="3175" b="7620"/>
                  <wp:docPr id="52" name="Immagin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10" r="7551"/>
                          <a:stretch/>
                        </pic:blipFill>
                        <pic:spPr bwMode="auto">
                          <a:xfrm>
                            <a:off x="0" y="0"/>
                            <a:ext cx="2702476" cy="195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129E" w14:paraId="4423EDCF" w14:textId="77777777" w:rsidTr="00C605A0">
        <w:trPr>
          <w:jc w:val="center"/>
        </w:trPr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tblLook w:val="04A0" w:firstRow="1" w:lastRow="0" w:firstColumn="1" w:lastColumn="0" w:noHBand="0" w:noVBand="1"/>
            </w:tblPr>
            <w:tblGrid>
              <w:gridCol w:w="1730"/>
              <w:gridCol w:w="866"/>
              <w:gridCol w:w="806"/>
              <w:gridCol w:w="851"/>
            </w:tblGrid>
            <w:tr w:rsidR="0027129E" w14:paraId="37578768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730" w:type="dxa"/>
                </w:tcPr>
                <w:p w14:paraId="21A96D67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66" w:type="dxa"/>
                </w:tcPr>
                <w:p w14:paraId="7BD6D6A4" w14:textId="77777777" w:rsidR="0027129E" w:rsidRPr="00C11283" w:rsidRDefault="0027129E" w:rsidP="0027129E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06" w:type="dxa"/>
                </w:tcPr>
                <w:p w14:paraId="7BF543B1" w14:textId="77777777" w:rsidR="0027129E" w:rsidRPr="00C11283" w:rsidRDefault="0027129E" w:rsidP="0027129E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851" w:type="dxa"/>
                </w:tcPr>
                <w:p w14:paraId="0B32CFB8" w14:textId="77777777" w:rsidR="0027129E" w:rsidRPr="00C11283" w:rsidRDefault="0027129E" w:rsidP="0027129E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27129E" w14:paraId="044B9053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33F27826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23" w:type="dxa"/>
                  <w:gridSpan w:val="3"/>
                </w:tcPr>
                <w:p w14:paraId="77F81BB3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27129E" w14:paraId="0A2602FD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61EC8203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lambda=1e-6</w:t>
                  </w:r>
                </w:p>
              </w:tc>
              <w:tc>
                <w:tcPr>
                  <w:tcW w:w="866" w:type="dxa"/>
                </w:tcPr>
                <w:p w14:paraId="4944A054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06" w:type="dxa"/>
                </w:tcPr>
                <w:p w14:paraId="68C79E4A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0.126</w:t>
                  </w:r>
                </w:p>
              </w:tc>
              <w:tc>
                <w:tcPr>
                  <w:tcW w:w="851" w:type="dxa"/>
                </w:tcPr>
                <w:p w14:paraId="4D106CAD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0.131</w:t>
                  </w:r>
                </w:p>
              </w:tc>
            </w:tr>
            <w:tr w:rsidR="0027129E" w14:paraId="40052775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6F4D6B17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lambda=1e-4</w:t>
                  </w:r>
                </w:p>
              </w:tc>
              <w:tc>
                <w:tcPr>
                  <w:tcW w:w="866" w:type="dxa"/>
                </w:tcPr>
                <w:p w14:paraId="081240A1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0.047</w:t>
                  </w:r>
                </w:p>
              </w:tc>
              <w:tc>
                <w:tcPr>
                  <w:tcW w:w="806" w:type="dxa"/>
                </w:tcPr>
                <w:p w14:paraId="3F4609ED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0.13</w:t>
                  </w:r>
                </w:p>
              </w:tc>
              <w:tc>
                <w:tcPr>
                  <w:tcW w:w="851" w:type="dxa"/>
                </w:tcPr>
                <w:p w14:paraId="7CF78DBB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0.134</w:t>
                  </w:r>
                </w:p>
              </w:tc>
            </w:tr>
            <w:tr w:rsidR="0027129E" w14:paraId="71C55D57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20C79C55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lambda=1e-2</w:t>
                  </w:r>
                </w:p>
              </w:tc>
              <w:tc>
                <w:tcPr>
                  <w:tcW w:w="866" w:type="dxa"/>
                </w:tcPr>
                <w:p w14:paraId="24C520C7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0.101</w:t>
                  </w:r>
                </w:p>
              </w:tc>
              <w:tc>
                <w:tcPr>
                  <w:tcW w:w="806" w:type="dxa"/>
                </w:tcPr>
                <w:p w14:paraId="3987391A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0.239</w:t>
                  </w:r>
                </w:p>
              </w:tc>
              <w:tc>
                <w:tcPr>
                  <w:tcW w:w="851" w:type="dxa"/>
                </w:tcPr>
                <w:p w14:paraId="13A666E0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0.273</w:t>
                  </w:r>
                </w:p>
              </w:tc>
            </w:tr>
            <w:tr w:rsidR="0027129E" w14:paraId="0731C5FE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3B9AB4C3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23" w:type="dxa"/>
                  <w:gridSpan w:val="3"/>
                </w:tcPr>
                <w:p w14:paraId="391574E2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27129E" w14:paraId="75CCFB87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1B85441E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lambda=1e-6</w:t>
                  </w:r>
                </w:p>
              </w:tc>
              <w:tc>
                <w:tcPr>
                  <w:tcW w:w="866" w:type="dxa"/>
                </w:tcPr>
                <w:p w14:paraId="6292F821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0.112</w:t>
                  </w:r>
                </w:p>
              </w:tc>
              <w:tc>
                <w:tcPr>
                  <w:tcW w:w="806" w:type="dxa"/>
                </w:tcPr>
                <w:p w14:paraId="3B4603E6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0.26</w:t>
                  </w:r>
                </w:p>
              </w:tc>
              <w:tc>
                <w:tcPr>
                  <w:tcW w:w="851" w:type="dxa"/>
                </w:tcPr>
                <w:p w14:paraId="08105657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0.296</w:t>
                  </w:r>
                </w:p>
              </w:tc>
            </w:tr>
            <w:tr w:rsidR="0027129E" w14:paraId="243524A1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53DA6586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lambda=1e-4</w:t>
                  </w:r>
                </w:p>
              </w:tc>
              <w:tc>
                <w:tcPr>
                  <w:tcW w:w="866" w:type="dxa"/>
                </w:tcPr>
                <w:p w14:paraId="7C75ACB4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0.114</w:t>
                  </w:r>
                </w:p>
              </w:tc>
              <w:tc>
                <w:tcPr>
                  <w:tcW w:w="806" w:type="dxa"/>
                </w:tcPr>
                <w:p w14:paraId="496F6C3A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0.261</w:t>
                  </w:r>
                </w:p>
              </w:tc>
              <w:tc>
                <w:tcPr>
                  <w:tcW w:w="851" w:type="dxa"/>
                </w:tcPr>
                <w:p w14:paraId="5297CA35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0.301</w:t>
                  </w:r>
                </w:p>
              </w:tc>
            </w:tr>
            <w:tr w:rsidR="0027129E" w14:paraId="38E3ABBE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25CAF202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lambda=1e-2</w:t>
                  </w:r>
                </w:p>
              </w:tc>
              <w:tc>
                <w:tcPr>
                  <w:tcW w:w="866" w:type="dxa"/>
                </w:tcPr>
                <w:p w14:paraId="75B2EF12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0.131</w:t>
                  </w:r>
                </w:p>
              </w:tc>
              <w:tc>
                <w:tcPr>
                  <w:tcW w:w="806" w:type="dxa"/>
                </w:tcPr>
                <w:p w14:paraId="6C8A7627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0.317</w:t>
                  </w:r>
                </w:p>
              </w:tc>
              <w:tc>
                <w:tcPr>
                  <w:tcW w:w="851" w:type="dxa"/>
                </w:tcPr>
                <w:p w14:paraId="16E3B6AC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0.342</w:t>
                  </w:r>
                </w:p>
              </w:tc>
            </w:tr>
            <w:tr w:rsidR="0027129E" w14:paraId="6FCC18EF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114067E6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23" w:type="dxa"/>
                  <w:gridSpan w:val="3"/>
                </w:tcPr>
                <w:p w14:paraId="6EDEAE28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m=9</w:t>
                  </w:r>
                </w:p>
              </w:tc>
            </w:tr>
            <w:tr w:rsidR="0027129E" w14:paraId="7F0430F6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03E571F4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lambda=1e-6</w:t>
                  </w:r>
                </w:p>
              </w:tc>
              <w:tc>
                <w:tcPr>
                  <w:tcW w:w="866" w:type="dxa"/>
                </w:tcPr>
                <w:p w14:paraId="14514B20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0.158</w:t>
                  </w:r>
                </w:p>
              </w:tc>
              <w:tc>
                <w:tcPr>
                  <w:tcW w:w="806" w:type="dxa"/>
                </w:tcPr>
                <w:p w14:paraId="0DBBC7EB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0.359</w:t>
                  </w:r>
                </w:p>
              </w:tc>
              <w:tc>
                <w:tcPr>
                  <w:tcW w:w="851" w:type="dxa"/>
                </w:tcPr>
                <w:p w14:paraId="77F14C2C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0.405</w:t>
                  </w:r>
                </w:p>
              </w:tc>
            </w:tr>
            <w:tr w:rsidR="0027129E" w14:paraId="0D5298AC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5ED74CAB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lambda=1e-4</w:t>
                  </w:r>
                </w:p>
              </w:tc>
              <w:tc>
                <w:tcPr>
                  <w:tcW w:w="866" w:type="dxa"/>
                </w:tcPr>
                <w:p w14:paraId="04A52D57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0.158</w:t>
                  </w:r>
                </w:p>
              </w:tc>
              <w:tc>
                <w:tcPr>
                  <w:tcW w:w="806" w:type="dxa"/>
                </w:tcPr>
                <w:p w14:paraId="4FC927B0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0.358</w:t>
                  </w:r>
                </w:p>
              </w:tc>
              <w:tc>
                <w:tcPr>
                  <w:tcW w:w="851" w:type="dxa"/>
                </w:tcPr>
                <w:p w14:paraId="730476E8" w14:textId="77777777" w:rsidR="0027129E" w:rsidRPr="00C11283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color w:val="FF0000"/>
                      <w:sz w:val="20"/>
                      <w:szCs w:val="20"/>
                      <w:lang w:val="en-GB"/>
                    </w:rPr>
                    <w:t>0.404</w:t>
                  </w:r>
                </w:p>
              </w:tc>
            </w:tr>
            <w:tr w:rsidR="0027129E" w14:paraId="4223350F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30" w:type="dxa"/>
                </w:tcPr>
                <w:p w14:paraId="34B7B1A9" w14:textId="77777777" w:rsidR="0027129E" w:rsidRPr="00C11283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lr, lambda=1e-2</w:t>
                  </w:r>
                </w:p>
              </w:tc>
              <w:tc>
                <w:tcPr>
                  <w:tcW w:w="866" w:type="dxa"/>
                </w:tcPr>
                <w:p w14:paraId="06277C8F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0.164</w:t>
                  </w:r>
                </w:p>
              </w:tc>
              <w:tc>
                <w:tcPr>
                  <w:tcW w:w="806" w:type="dxa"/>
                </w:tcPr>
                <w:p w14:paraId="33E23D76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0.397</w:t>
                  </w:r>
                </w:p>
              </w:tc>
              <w:tc>
                <w:tcPr>
                  <w:tcW w:w="851" w:type="dxa"/>
                </w:tcPr>
                <w:p w14:paraId="095CA499" w14:textId="77777777" w:rsidR="0027129E" w:rsidRPr="00C11283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C11283">
                    <w:rPr>
                      <w:sz w:val="20"/>
                      <w:szCs w:val="20"/>
                      <w:lang w:val="en-GB"/>
                    </w:rPr>
                    <w:t>0.432</w:t>
                  </w:r>
                </w:p>
              </w:tc>
            </w:tr>
          </w:tbl>
          <w:p w14:paraId="35C360C2" w14:textId="77777777" w:rsidR="0027129E" w:rsidRDefault="0027129E" w:rsidP="0027129E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jc w:val="right"/>
              <w:tblLook w:val="04A0" w:firstRow="1" w:lastRow="0" w:firstColumn="1" w:lastColumn="0" w:noHBand="0" w:noVBand="1"/>
            </w:tblPr>
            <w:tblGrid>
              <w:gridCol w:w="1802"/>
              <w:gridCol w:w="891"/>
              <w:gridCol w:w="851"/>
              <w:gridCol w:w="850"/>
            </w:tblGrid>
            <w:tr w:rsidR="0027129E" w14:paraId="4B4CE72E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right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802" w:type="dxa"/>
                </w:tcPr>
                <w:p w14:paraId="04A16C07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91" w:type="dxa"/>
                </w:tcPr>
                <w:p w14:paraId="3FB9F8DF" w14:textId="77777777" w:rsidR="0027129E" w:rsidRPr="000B054F" w:rsidRDefault="0027129E" w:rsidP="0027129E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51" w:type="dxa"/>
                </w:tcPr>
                <w:p w14:paraId="5C8D62EB" w14:textId="77777777" w:rsidR="0027129E" w:rsidRPr="000B054F" w:rsidRDefault="0027129E" w:rsidP="0027129E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850" w:type="dxa"/>
                </w:tcPr>
                <w:p w14:paraId="3718BE65" w14:textId="77777777" w:rsidR="0027129E" w:rsidRPr="000B054F" w:rsidRDefault="0027129E" w:rsidP="0027129E">
                  <w:pPr>
                    <w:pStyle w:val="Conten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27129E" w14:paraId="3AF22E3F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604DBC48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213CF791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27129E" w14:paraId="4EB6E1A3" w14:textId="77777777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77E5060B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lambda=1e-6</w:t>
                  </w:r>
                </w:p>
              </w:tc>
              <w:tc>
                <w:tcPr>
                  <w:tcW w:w="891" w:type="dxa"/>
                </w:tcPr>
                <w:p w14:paraId="2825C810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0.056</w:t>
                  </w:r>
                </w:p>
              </w:tc>
              <w:tc>
                <w:tcPr>
                  <w:tcW w:w="851" w:type="dxa"/>
                </w:tcPr>
                <w:p w14:paraId="4C78CF39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0.159</w:t>
                  </w:r>
                </w:p>
              </w:tc>
              <w:tc>
                <w:tcPr>
                  <w:tcW w:w="850" w:type="dxa"/>
                </w:tcPr>
                <w:p w14:paraId="51B2AD80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0.163</w:t>
                  </w:r>
                </w:p>
              </w:tc>
            </w:tr>
            <w:tr w:rsidR="0027129E" w14:paraId="6BE1822C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8FB17C2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lambda=1e-4</w:t>
                  </w:r>
                </w:p>
              </w:tc>
              <w:tc>
                <w:tcPr>
                  <w:tcW w:w="891" w:type="dxa"/>
                </w:tcPr>
                <w:p w14:paraId="33CB5CBF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0.056</w:t>
                  </w:r>
                </w:p>
              </w:tc>
              <w:tc>
                <w:tcPr>
                  <w:tcW w:w="851" w:type="dxa"/>
                </w:tcPr>
                <w:p w14:paraId="1BB1DB1D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0.158</w:t>
                  </w:r>
                </w:p>
              </w:tc>
              <w:tc>
                <w:tcPr>
                  <w:tcW w:w="850" w:type="dxa"/>
                </w:tcPr>
                <w:p w14:paraId="112FA534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0.165</w:t>
                  </w:r>
                </w:p>
              </w:tc>
            </w:tr>
            <w:tr w:rsidR="0027129E" w14:paraId="5A4D00D2" w14:textId="77777777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454BBA5C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lambda=1e-2</w:t>
                  </w:r>
                </w:p>
              </w:tc>
              <w:tc>
                <w:tcPr>
                  <w:tcW w:w="891" w:type="dxa"/>
                </w:tcPr>
                <w:p w14:paraId="05393650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0.08</w:t>
                  </w:r>
                </w:p>
              </w:tc>
              <w:tc>
                <w:tcPr>
                  <w:tcW w:w="851" w:type="dxa"/>
                </w:tcPr>
                <w:p w14:paraId="7EE55B33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0.203</w:t>
                  </w:r>
                </w:p>
              </w:tc>
              <w:tc>
                <w:tcPr>
                  <w:tcW w:w="850" w:type="dxa"/>
                </w:tcPr>
                <w:p w14:paraId="3FE89FF3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0.226</w:t>
                  </w:r>
                </w:p>
              </w:tc>
            </w:tr>
            <w:tr w:rsidR="0027129E" w14:paraId="77ED7E27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725666F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50D78A9D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27129E" w14:paraId="4502E15E" w14:textId="77777777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6D0D8531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lambda=1e-6</w:t>
                  </w:r>
                </w:p>
              </w:tc>
              <w:tc>
                <w:tcPr>
                  <w:tcW w:w="891" w:type="dxa"/>
                </w:tcPr>
                <w:p w14:paraId="3ABB9FB6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0.068</w:t>
                  </w:r>
                </w:p>
              </w:tc>
              <w:tc>
                <w:tcPr>
                  <w:tcW w:w="851" w:type="dxa"/>
                </w:tcPr>
                <w:p w14:paraId="4AEAED25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0.198</w:t>
                  </w:r>
                </w:p>
              </w:tc>
              <w:tc>
                <w:tcPr>
                  <w:tcW w:w="850" w:type="dxa"/>
                </w:tcPr>
                <w:p w14:paraId="31989117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0.194</w:t>
                  </w:r>
                </w:p>
              </w:tc>
            </w:tr>
            <w:tr w:rsidR="0027129E" w14:paraId="1312440C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1A8CADF7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lambda=1e-4</w:t>
                  </w:r>
                </w:p>
              </w:tc>
              <w:tc>
                <w:tcPr>
                  <w:tcW w:w="891" w:type="dxa"/>
                </w:tcPr>
                <w:p w14:paraId="21FA95E7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0.068</w:t>
                  </w:r>
                </w:p>
              </w:tc>
              <w:tc>
                <w:tcPr>
                  <w:tcW w:w="851" w:type="dxa"/>
                </w:tcPr>
                <w:p w14:paraId="25558919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0.202</w:t>
                  </w:r>
                </w:p>
              </w:tc>
              <w:tc>
                <w:tcPr>
                  <w:tcW w:w="850" w:type="dxa"/>
                </w:tcPr>
                <w:p w14:paraId="5D79572D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0.192</w:t>
                  </w:r>
                </w:p>
              </w:tc>
            </w:tr>
            <w:tr w:rsidR="0027129E" w14:paraId="7F4D6663" w14:textId="77777777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3EC94D03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lambda=1e-2</w:t>
                  </w:r>
                </w:p>
              </w:tc>
              <w:tc>
                <w:tcPr>
                  <w:tcW w:w="891" w:type="dxa"/>
                </w:tcPr>
                <w:p w14:paraId="4B9C3EF6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0.088</w:t>
                  </w:r>
                </w:p>
              </w:tc>
              <w:tc>
                <w:tcPr>
                  <w:tcW w:w="851" w:type="dxa"/>
                </w:tcPr>
                <w:p w14:paraId="44283929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0.23</w:t>
                  </w:r>
                </w:p>
              </w:tc>
              <w:tc>
                <w:tcPr>
                  <w:tcW w:w="850" w:type="dxa"/>
                </w:tcPr>
                <w:p w14:paraId="5625B2E9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0.234</w:t>
                  </w:r>
                </w:p>
              </w:tc>
            </w:tr>
            <w:tr w:rsidR="0027129E" w14:paraId="4D092DDD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75DEAAF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49012C31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m=9</w:t>
                  </w:r>
                </w:p>
              </w:tc>
            </w:tr>
            <w:tr w:rsidR="0027129E" w14:paraId="6F0A6E8D" w14:textId="77777777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74315DDC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lambda=1e-6</w:t>
                  </w:r>
                </w:p>
              </w:tc>
              <w:tc>
                <w:tcPr>
                  <w:tcW w:w="891" w:type="dxa"/>
                </w:tcPr>
                <w:p w14:paraId="24EAB450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0.089</w:t>
                  </w:r>
                </w:p>
              </w:tc>
              <w:tc>
                <w:tcPr>
                  <w:tcW w:w="851" w:type="dxa"/>
                </w:tcPr>
                <w:p w14:paraId="5B143069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0.237</w:t>
                  </w:r>
                </w:p>
              </w:tc>
              <w:tc>
                <w:tcPr>
                  <w:tcW w:w="850" w:type="dxa"/>
                </w:tcPr>
                <w:p w14:paraId="309213B2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FF0000"/>
                      <w:sz w:val="20"/>
                      <w:szCs w:val="20"/>
                      <w:lang w:val="en-GB"/>
                    </w:rPr>
                    <w:t>0.232</w:t>
                  </w:r>
                </w:p>
              </w:tc>
            </w:tr>
            <w:tr w:rsidR="0027129E" w14:paraId="64FD03E1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7E3FFDB9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lambda=1e-4</w:t>
                  </w:r>
                </w:p>
              </w:tc>
              <w:tc>
                <w:tcPr>
                  <w:tcW w:w="891" w:type="dxa"/>
                </w:tcPr>
                <w:p w14:paraId="77F58EA0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0.089</w:t>
                  </w:r>
                </w:p>
              </w:tc>
              <w:tc>
                <w:tcPr>
                  <w:tcW w:w="851" w:type="dxa"/>
                </w:tcPr>
                <w:p w14:paraId="226D8A09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0.238</w:t>
                  </w:r>
                </w:p>
              </w:tc>
              <w:tc>
                <w:tcPr>
                  <w:tcW w:w="850" w:type="dxa"/>
                </w:tcPr>
                <w:p w14:paraId="5F554320" w14:textId="77777777" w:rsidR="0027129E" w:rsidRPr="000B054F" w:rsidRDefault="0027129E" w:rsidP="0027129E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0.233</w:t>
                  </w:r>
                </w:p>
              </w:tc>
            </w:tr>
            <w:tr w:rsidR="0027129E" w14:paraId="7466F2E8" w14:textId="77777777">
              <w:trPr>
                <w:jc w:val="righ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2" w:type="dxa"/>
                </w:tcPr>
                <w:p w14:paraId="598AC619" w14:textId="77777777" w:rsidR="0027129E" w:rsidRPr="000B054F" w:rsidRDefault="0027129E" w:rsidP="0027129E">
                  <w:pPr>
                    <w:pStyle w:val="Contenuto"/>
                    <w:jc w:val="center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lr, lambda=1e-2</w:t>
                  </w:r>
                </w:p>
              </w:tc>
              <w:tc>
                <w:tcPr>
                  <w:tcW w:w="891" w:type="dxa"/>
                </w:tcPr>
                <w:p w14:paraId="3BDE947C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0.099</w:t>
                  </w:r>
                </w:p>
              </w:tc>
              <w:tc>
                <w:tcPr>
                  <w:tcW w:w="851" w:type="dxa"/>
                </w:tcPr>
                <w:p w14:paraId="64F325FF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0.255</w:t>
                  </w:r>
                </w:p>
              </w:tc>
              <w:tc>
                <w:tcPr>
                  <w:tcW w:w="850" w:type="dxa"/>
                </w:tcPr>
                <w:p w14:paraId="5F059661" w14:textId="77777777" w:rsidR="0027129E" w:rsidRPr="000B054F" w:rsidRDefault="0027129E" w:rsidP="0027129E">
                  <w:pPr>
                    <w:pStyle w:val="Conten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B054F">
                    <w:rPr>
                      <w:sz w:val="20"/>
                      <w:szCs w:val="20"/>
                      <w:lang w:val="en-GB"/>
                    </w:rPr>
                    <w:t>0.276</w:t>
                  </w:r>
                </w:p>
              </w:tc>
            </w:tr>
          </w:tbl>
          <w:p w14:paraId="2363BBAF" w14:textId="77777777" w:rsidR="0027129E" w:rsidRDefault="0027129E" w:rsidP="0027129E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</w:tbl>
    <w:p w14:paraId="38FB9709" w14:textId="77777777" w:rsidR="006C07C7" w:rsidRDefault="006C07C7" w:rsidP="006C07C7">
      <w:pPr>
        <w:pStyle w:val="Contenuto"/>
        <w:jc w:val="center"/>
        <w:rPr>
          <w:b/>
          <w:bCs/>
          <w:sz w:val="24"/>
          <w:szCs w:val="24"/>
          <w:lang w:val="en-GB"/>
        </w:rPr>
      </w:pPr>
    </w:p>
    <w:p w14:paraId="4E7ACE55" w14:textId="3EED1EAC" w:rsidR="00524C52" w:rsidRPr="006C07C7" w:rsidRDefault="006C07C7" w:rsidP="006C07C7">
      <w:pPr>
        <w:pStyle w:val="Contenuto"/>
        <w:jc w:val="center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  <w:r>
        <w:rPr>
          <w:b/>
          <w:bCs/>
          <w:sz w:val="24"/>
          <w:szCs w:val="24"/>
          <w:lang w:val="en-GB"/>
        </w:rPr>
        <w:t xml:space="preserve">                         </w:t>
      </w:r>
      <w:r>
        <w:rPr>
          <w:b/>
          <w:bCs/>
          <w:color w:val="34ABA2" w:themeColor="accent6"/>
          <w:sz w:val="24"/>
          <w:szCs w:val="24"/>
          <w:lang w:val="en-GB"/>
        </w:rPr>
        <w:t>QUADRATIC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6C07C7" w14:paraId="2EFADAE4" w14:textId="77777777" w:rsidTr="0076116D">
        <w:trPr>
          <w:jc w:val="center"/>
        </w:trPr>
        <w:tc>
          <w:tcPr>
            <w:tcW w:w="5012" w:type="dxa"/>
            <w:vAlign w:val="center"/>
          </w:tcPr>
          <w:p w14:paraId="75B6C8E9" w14:textId="544E42B4" w:rsidR="006C07C7" w:rsidRDefault="006C07C7" w:rsidP="006460C8">
            <w:pPr>
              <w:pStyle w:val="Conten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  <w:lang w:val="en-GB"/>
              </w:rPr>
              <w:drawing>
                <wp:inline distT="0" distB="0" distL="0" distR="0" wp14:anchorId="6816700F" wp14:editId="5DF729CF">
                  <wp:extent cx="2669557" cy="1942882"/>
                  <wp:effectExtent l="0" t="0" r="0" b="63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83" r="8960"/>
                          <a:stretch/>
                        </pic:blipFill>
                        <pic:spPr bwMode="auto">
                          <a:xfrm>
                            <a:off x="0" y="0"/>
                            <a:ext cx="2694901" cy="196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00469626" w14:textId="1296403A" w:rsidR="006C07C7" w:rsidRDefault="006C07C7" w:rsidP="006460C8">
            <w:pPr>
              <w:pStyle w:val="Conten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noProof/>
                <w:sz w:val="24"/>
                <w:szCs w:val="24"/>
                <w:lang w:val="en-GB"/>
              </w:rPr>
              <w:drawing>
                <wp:inline distT="0" distB="0" distL="0" distR="0" wp14:anchorId="1EA46EBA" wp14:editId="07BA5687">
                  <wp:extent cx="2794571" cy="2030095"/>
                  <wp:effectExtent l="0" t="0" r="6350" b="8255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 r="8397"/>
                          <a:stretch/>
                        </pic:blipFill>
                        <pic:spPr bwMode="auto">
                          <a:xfrm>
                            <a:off x="0" y="0"/>
                            <a:ext cx="2796194" cy="2031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7C7" w14:paraId="5D8EE568" w14:textId="77777777" w:rsidTr="0076116D">
        <w:trPr>
          <w:jc w:val="center"/>
        </w:trPr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944"/>
              <w:gridCol w:w="891"/>
              <w:gridCol w:w="851"/>
              <w:gridCol w:w="850"/>
            </w:tblGrid>
            <w:tr w:rsidR="000D65F1" w14:paraId="14A0CBE4" w14:textId="77777777" w:rsidTr="007611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944" w:type="dxa"/>
                </w:tcPr>
                <w:p w14:paraId="4D6634BF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91" w:type="dxa"/>
                </w:tcPr>
                <w:p w14:paraId="650256A1" w14:textId="77777777" w:rsidR="000D65F1" w:rsidRPr="008C62A2" w:rsidRDefault="000D65F1" w:rsidP="000D65F1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51" w:type="dxa"/>
                </w:tcPr>
                <w:p w14:paraId="25C25720" w14:textId="77777777" w:rsidR="000D65F1" w:rsidRPr="008C62A2" w:rsidRDefault="000D65F1" w:rsidP="000D65F1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850" w:type="dxa"/>
                </w:tcPr>
                <w:p w14:paraId="2B952B09" w14:textId="77777777" w:rsidR="000D65F1" w:rsidRPr="008C62A2" w:rsidRDefault="000D65F1" w:rsidP="000D65F1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0D65F1" w14:paraId="4CCD3578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7BAB893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5147DBEF" w14:textId="77777777" w:rsidR="000D65F1" w:rsidRPr="00646A0F" w:rsidRDefault="000D65F1" w:rsidP="000D65F1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0D65F1" w14:paraId="2126F685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78907AB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lambda=1e-4</w:t>
                  </w:r>
                </w:p>
              </w:tc>
              <w:tc>
                <w:tcPr>
                  <w:tcW w:w="891" w:type="dxa"/>
                </w:tcPr>
                <w:p w14:paraId="5EF82B79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0.047</w:t>
                  </w:r>
                </w:p>
              </w:tc>
              <w:tc>
                <w:tcPr>
                  <w:tcW w:w="851" w:type="dxa"/>
                </w:tcPr>
                <w:p w14:paraId="71A8A0A3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0.126</w:t>
                  </w:r>
                </w:p>
              </w:tc>
              <w:tc>
                <w:tcPr>
                  <w:tcW w:w="850" w:type="dxa"/>
                </w:tcPr>
                <w:p w14:paraId="6D278BB1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0.131</w:t>
                  </w:r>
                </w:p>
              </w:tc>
            </w:tr>
            <w:tr w:rsidR="000D65F1" w14:paraId="087E2F4C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6ECC1179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lambda=1e-2</w:t>
                  </w:r>
                </w:p>
              </w:tc>
              <w:tc>
                <w:tcPr>
                  <w:tcW w:w="891" w:type="dxa"/>
                </w:tcPr>
                <w:p w14:paraId="25C741E6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6837E09B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0.125</w:t>
                  </w:r>
                </w:p>
              </w:tc>
              <w:tc>
                <w:tcPr>
                  <w:tcW w:w="850" w:type="dxa"/>
                </w:tcPr>
                <w:p w14:paraId="42B08229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0.132</w:t>
                  </w:r>
                </w:p>
              </w:tc>
            </w:tr>
            <w:tr w:rsidR="000D65F1" w14:paraId="039A06BC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6BE92643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lambda=1E-1</w:t>
                  </w:r>
                </w:p>
              </w:tc>
              <w:tc>
                <w:tcPr>
                  <w:tcW w:w="891" w:type="dxa"/>
                </w:tcPr>
                <w:p w14:paraId="6A6DC642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105BBDCD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0.127</w:t>
                  </w:r>
                </w:p>
              </w:tc>
              <w:tc>
                <w:tcPr>
                  <w:tcW w:w="850" w:type="dxa"/>
                </w:tcPr>
                <w:p w14:paraId="2A8D2390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0.13</w:t>
                  </w:r>
                </w:p>
              </w:tc>
            </w:tr>
            <w:tr w:rsidR="000D65F1" w14:paraId="418F982F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26A9A58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7EB003D2" w14:textId="77777777" w:rsidR="000D65F1" w:rsidRPr="008C62A2" w:rsidRDefault="000D65F1" w:rsidP="000D65F1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6460C8" w14:paraId="573F7D2B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3CCE1785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lambda=1e-4</w:t>
                  </w:r>
                </w:p>
              </w:tc>
              <w:tc>
                <w:tcPr>
                  <w:tcW w:w="891" w:type="dxa"/>
                </w:tcPr>
                <w:p w14:paraId="496917FE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5FCA3A79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850" w:type="dxa"/>
                </w:tcPr>
                <w:p w14:paraId="6C320D92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0.139</w:t>
                  </w:r>
                </w:p>
              </w:tc>
            </w:tr>
            <w:tr w:rsidR="000D65F1" w14:paraId="384D97F2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39B1C073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lambda=1e-2</w:t>
                  </w:r>
                </w:p>
              </w:tc>
              <w:tc>
                <w:tcPr>
                  <w:tcW w:w="891" w:type="dxa"/>
                </w:tcPr>
                <w:p w14:paraId="7330CFD8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32A28A08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0.12</w:t>
                  </w:r>
                </w:p>
              </w:tc>
              <w:tc>
                <w:tcPr>
                  <w:tcW w:w="850" w:type="dxa"/>
                </w:tcPr>
                <w:p w14:paraId="2096126D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0.137</w:t>
                  </w:r>
                </w:p>
              </w:tc>
            </w:tr>
            <w:tr w:rsidR="006460C8" w14:paraId="21100E84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13CAE92C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lambda=1E-1</w:t>
                  </w:r>
                </w:p>
              </w:tc>
              <w:tc>
                <w:tcPr>
                  <w:tcW w:w="891" w:type="dxa"/>
                </w:tcPr>
                <w:p w14:paraId="6A5FF0AF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7DA15026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0.125</w:t>
                  </w:r>
                </w:p>
              </w:tc>
              <w:tc>
                <w:tcPr>
                  <w:tcW w:w="850" w:type="dxa"/>
                </w:tcPr>
                <w:p w14:paraId="308CB532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0.134</w:t>
                  </w:r>
                </w:p>
              </w:tc>
            </w:tr>
            <w:tr w:rsidR="006460C8" w14:paraId="2302A920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6825E52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592" w:type="dxa"/>
                  <w:gridSpan w:val="3"/>
                </w:tcPr>
                <w:p w14:paraId="026976E4" w14:textId="77777777" w:rsidR="000D65F1" w:rsidRPr="008C62A2" w:rsidRDefault="000D65F1" w:rsidP="000D65F1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m=9</w:t>
                  </w:r>
                </w:p>
              </w:tc>
            </w:tr>
            <w:tr w:rsidR="000D65F1" w14:paraId="2272D76B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381EEF1E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lambda=1e-4</w:t>
                  </w:r>
                </w:p>
              </w:tc>
              <w:tc>
                <w:tcPr>
                  <w:tcW w:w="891" w:type="dxa"/>
                </w:tcPr>
                <w:p w14:paraId="15C82F1D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3BC41D83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850" w:type="dxa"/>
                </w:tcPr>
                <w:p w14:paraId="6DAD0A59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1B174A" w:themeColor="text1" w:themeTint="E6"/>
                      <w:sz w:val="20"/>
                      <w:szCs w:val="20"/>
                      <w:lang w:val="en-GB"/>
                    </w:rPr>
                    <w:t>0.137</w:t>
                  </w:r>
                </w:p>
              </w:tc>
            </w:tr>
            <w:tr w:rsidR="006460C8" w14:paraId="6C82DA6D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2ABEEAAE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lambda=1e-2</w:t>
                  </w:r>
                </w:p>
              </w:tc>
              <w:tc>
                <w:tcPr>
                  <w:tcW w:w="891" w:type="dxa"/>
                </w:tcPr>
                <w:p w14:paraId="793DE1A2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56060E8B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850" w:type="dxa"/>
                </w:tcPr>
                <w:p w14:paraId="4168CCBA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0.136</w:t>
                  </w:r>
                </w:p>
              </w:tc>
            </w:tr>
            <w:tr w:rsidR="000D65F1" w14:paraId="01E8E00A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4" w:type="dxa"/>
                </w:tcPr>
                <w:p w14:paraId="73028626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Wlr, lambda=1E-1</w:t>
                  </w:r>
                </w:p>
              </w:tc>
              <w:tc>
                <w:tcPr>
                  <w:tcW w:w="891" w:type="dxa"/>
                </w:tcPr>
                <w:p w14:paraId="42E15811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59FC4C2E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850" w:type="dxa"/>
                </w:tcPr>
                <w:p w14:paraId="3F036FE8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0.135</w:t>
                  </w:r>
                </w:p>
              </w:tc>
            </w:tr>
          </w:tbl>
          <w:p w14:paraId="7BF9D949" w14:textId="77777777" w:rsidR="006C07C7" w:rsidRDefault="006C07C7" w:rsidP="0076116D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5012" w:type="dxa"/>
            <w:vAlign w:val="center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943"/>
              <w:gridCol w:w="892"/>
              <w:gridCol w:w="851"/>
              <w:gridCol w:w="992"/>
            </w:tblGrid>
            <w:tr w:rsidR="000D65F1" w14:paraId="42AEAFE8" w14:textId="77777777" w:rsidTr="007611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943" w:type="dxa"/>
                </w:tcPr>
                <w:p w14:paraId="20A952E1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92" w:type="dxa"/>
                </w:tcPr>
                <w:p w14:paraId="1ADD360A" w14:textId="77777777" w:rsidR="000D65F1" w:rsidRPr="008C62A2" w:rsidRDefault="000D65F1" w:rsidP="000D65F1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0.5</w:t>
                  </w:r>
                </w:p>
              </w:tc>
              <w:tc>
                <w:tcPr>
                  <w:tcW w:w="851" w:type="dxa"/>
                </w:tcPr>
                <w:p w14:paraId="336EEF3B" w14:textId="77777777" w:rsidR="000D65F1" w:rsidRPr="008C62A2" w:rsidRDefault="000D65F1" w:rsidP="000D65F1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0.9</w:t>
                  </w:r>
                </w:p>
              </w:tc>
              <w:tc>
                <w:tcPr>
                  <w:tcW w:w="992" w:type="dxa"/>
                </w:tcPr>
                <w:p w14:paraId="41DC7CDB" w14:textId="77777777" w:rsidR="000D65F1" w:rsidRPr="008C62A2" w:rsidRDefault="000D65F1" w:rsidP="000D65F1">
                  <w:pPr>
                    <w:pStyle w:val="Conten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π = 0.1</w:t>
                  </w:r>
                </w:p>
              </w:tc>
            </w:tr>
            <w:tr w:rsidR="006460C8" w14:paraId="4A212C51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429F22A9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735" w:type="dxa"/>
                  <w:gridSpan w:val="3"/>
                </w:tcPr>
                <w:p w14:paraId="6E017CE4" w14:textId="77777777" w:rsidR="000D65F1" w:rsidRPr="008F400F" w:rsidRDefault="000D65F1" w:rsidP="000D65F1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8F400F">
                    <w:rPr>
                      <w:b/>
                      <w:bCs/>
                      <w:sz w:val="20"/>
                      <w:szCs w:val="20"/>
                      <w:lang w:val="en-GB"/>
                    </w:rPr>
                    <w:t>NO PCA</w:t>
                  </w:r>
                </w:p>
              </w:tc>
            </w:tr>
            <w:tr w:rsidR="000D65F1" w14:paraId="3D633B92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75ADF212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lambda=1e-4</w:t>
                  </w:r>
                </w:p>
              </w:tc>
              <w:tc>
                <w:tcPr>
                  <w:tcW w:w="892" w:type="dxa"/>
                </w:tcPr>
                <w:p w14:paraId="2D2C83CB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0.117</w:t>
                  </w:r>
                </w:p>
              </w:tc>
              <w:tc>
                <w:tcPr>
                  <w:tcW w:w="851" w:type="dxa"/>
                </w:tcPr>
                <w:p w14:paraId="1FC8C1EA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0.299</w:t>
                  </w:r>
                </w:p>
              </w:tc>
              <w:tc>
                <w:tcPr>
                  <w:tcW w:w="992" w:type="dxa"/>
                </w:tcPr>
                <w:p w14:paraId="73C3E634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0.322</w:t>
                  </w:r>
                </w:p>
              </w:tc>
            </w:tr>
            <w:tr w:rsidR="000D65F1" w14:paraId="6750EE74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22F1326C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lambda=1e-2</w:t>
                  </w:r>
                </w:p>
              </w:tc>
              <w:tc>
                <w:tcPr>
                  <w:tcW w:w="892" w:type="dxa"/>
                </w:tcPr>
                <w:p w14:paraId="1A281FAB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color w:val="FF0000"/>
                      <w:sz w:val="20"/>
                      <w:szCs w:val="20"/>
                      <w:lang w:val="en-GB"/>
                    </w:rPr>
                    <w:t>0.112</w:t>
                  </w:r>
                </w:p>
              </w:tc>
              <w:tc>
                <w:tcPr>
                  <w:tcW w:w="851" w:type="dxa"/>
                </w:tcPr>
                <w:p w14:paraId="1053B313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0.309</w:t>
                  </w:r>
                </w:p>
              </w:tc>
              <w:tc>
                <w:tcPr>
                  <w:tcW w:w="992" w:type="dxa"/>
                </w:tcPr>
                <w:p w14:paraId="76098C1B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0.351</w:t>
                  </w:r>
                </w:p>
              </w:tc>
            </w:tr>
            <w:tr w:rsidR="000D65F1" w14:paraId="3BAA4541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26D8C1B7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lambda=1E-1</w:t>
                  </w:r>
                </w:p>
              </w:tc>
              <w:tc>
                <w:tcPr>
                  <w:tcW w:w="892" w:type="dxa"/>
                </w:tcPr>
                <w:p w14:paraId="648C60B2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0.107</w:t>
                  </w:r>
                </w:p>
              </w:tc>
              <w:tc>
                <w:tcPr>
                  <w:tcW w:w="851" w:type="dxa"/>
                </w:tcPr>
                <w:p w14:paraId="786676FC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0.302</w:t>
                  </w:r>
                </w:p>
              </w:tc>
              <w:tc>
                <w:tcPr>
                  <w:tcW w:w="992" w:type="dxa"/>
                </w:tcPr>
                <w:p w14:paraId="0DEF9816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0.345</w:t>
                  </w:r>
                </w:p>
              </w:tc>
            </w:tr>
            <w:tr w:rsidR="006460C8" w14:paraId="3297B641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0E2FB079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735" w:type="dxa"/>
                  <w:gridSpan w:val="3"/>
                </w:tcPr>
                <w:p w14:paraId="5691CDF9" w14:textId="77777777" w:rsidR="000D65F1" w:rsidRPr="008C62A2" w:rsidRDefault="000D65F1" w:rsidP="000D65F1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m=10</w:t>
                  </w:r>
                </w:p>
              </w:tc>
            </w:tr>
            <w:tr w:rsidR="000D65F1" w14:paraId="6819DDE8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0137AB91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lambda=1e-4</w:t>
                  </w:r>
                </w:p>
              </w:tc>
              <w:tc>
                <w:tcPr>
                  <w:tcW w:w="892" w:type="dxa"/>
                </w:tcPr>
                <w:p w14:paraId="4FBD85E2" w14:textId="77777777" w:rsidR="000D65F1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531560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34C60F63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436C6C">
                    <w:rPr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992" w:type="dxa"/>
                </w:tcPr>
                <w:p w14:paraId="2D491791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436C6C">
                    <w:rPr>
                      <w:sz w:val="20"/>
                      <w:szCs w:val="20"/>
                      <w:lang w:val="en-GB"/>
                    </w:rPr>
                    <w:t>0.139</w:t>
                  </w:r>
                </w:p>
              </w:tc>
            </w:tr>
            <w:tr w:rsidR="000D65F1" w14:paraId="231C3732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4362EB04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lambda=1e-2</w:t>
                  </w:r>
                </w:p>
              </w:tc>
              <w:tc>
                <w:tcPr>
                  <w:tcW w:w="892" w:type="dxa"/>
                </w:tcPr>
                <w:p w14:paraId="44DEDB35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DB4BE4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348C6987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607880">
                    <w:rPr>
                      <w:color w:val="FF0000"/>
                      <w:sz w:val="20"/>
                      <w:szCs w:val="20"/>
                      <w:lang w:val="en-GB"/>
                    </w:rPr>
                    <w:t>0.12</w:t>
                  </w:r>
                </w:p>
              </w:tc>
              <w:tc>
                <w:tcPr>
                  <w:tcW w:w="992" w:type="dxa"/>
                </w:tcPr>
                <w:p w14:paraId="09B941C1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376D48">
                    <w:rPr>
                      <w:color w:val="FF0000"/>
                      <w:sz w:val="20"/>
                      <w:szCs w:val="20"/>
                      <w:lang w:val="en-GB"/>
                    </w:rPr>
                    <w:t>0.136</w:t>
                  </w:r>
                </w:p>
              </w:tc>
            </w:tr>
            <w:tr w:rsidR="000D65F1" w14:paraId="43DE1F89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0C7E47D8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lambda=1E-1</w:t>
                  </w:r>
                </w:p>
              </w:tc>
              <w:tc>
                <w:tcPr>
                  <w:tcW w:w="892" w:type="dxa"/>
                </w:tcPr>
                <w:p w14:paraId="6396D24E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2D6AC9">
                    <w:rPr>
                      <w:color w:val="FF0000"/>
                      <w:sz w:val="20"/>
                      <w:szCs w:val="20"/>
                      <w:lang w:val="en-GB"/>
                    </w:rPr>
                    <w:t>0.049</w:t>
                  </w:r>
                </w:p>
              </w:tc>
              <w:tc>
                <w:tcPr>
                  <w:tcW w:w="851" w:type="dxa"/>
                </w:tcPr>
                <w:p w14:paraId="2C0ED3F4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2A1ACB">
                    <w:rPr>
                      <w:sz w:val="20"/>
                      <w:szCs w:val="20"/>
                      <w:lang w:val="en-GB"/>
                    </w:rPr>
                    <w:t>0.13</w:t>
                  </w:r>
                </w:p>
              </w:tc>
              <w:tc>
                <w:tcPr>
                  <w:tcW w:w="992" w:type="dxa"/>
                </w:tcPr>
                <w:p w14:paraId="4FE5F468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6E797E">
                    <w:rPr>
                      <w:sz w:val="20"/>
                      <w:szCs w:val="20"/>
                      <w:lang w:val="en-GB"/>
                    </w:rPr>
                    <w:t>0.133</w:t>
                  </w:r>
                </w:p>
              </w:tc>
            </w:tr>
            <w:tr w:rsidR="006460C8" w14:paraId="554AA5F2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3B6C97DF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2735" w:type="dxa"/>
                  <w:gridSpan w:val="3"/>
                </w:tcPr>
                <w:p w14:paraId="500B1C54" w14:textId="77777777" w:rsidR="000D65F1" w:rsidRPr="008F400F" w:rsidRDefault="000D65F1" w:rsidP="000D65F1">
                  <w:pPr>
                    <w:pStyle w:val="Conten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8F400F">
                    <w:rPr>
                      <w:b/>
                      <w:bCs/>
                      <w:sz w:val="20"/>
                      <w:szCs w:val="20"/>
                      <w:lang w:val="en-GB"/>
                    </w:rPr>
                    <w:t>PCA M=9</w:t>
                  </w:r>
                </w:p>
              </w:tc>
            </w:tr>
            <w:tr w:rsidR="000D65F1" w14:paraId="323CFD47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2BCD102E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lambda=1e-4</w:t>
                  </w:r>
                </w:p>
              </w:tc>
              <w:tc>
                <w:tcPr>
                  <w:tcW w:w="892" w:type="dxa"/>
                </w:tcPr>
                <w:p w14:paraId="74F27153" w14:textId="77777777" w:rsidR="000D65F1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436C6C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13F27B56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436C6C">
                    <w:rPr>
                      <w:sz w:val="20"/>
                      <w:szCs w:val="20"/>
                      <w:lang w:val="en-GB"/>
                    </w:rPr>
                    <w:t>0.124</w:t>
                  </w:r>
                </w:p>
              </w:tc>
              <w:tc>
                <w:tcPr>
                  <w:tcW w:w="992" w:type="dxa"/>
                </w:tcPr>
                <w:p w14:paraId="58724139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436C6C">
                    <w:rPr>
                      <w:sz w:val="20"/>
                      <w:szCs w:val="20"/>
                      <w:lang w:val="en-GB"/>
                    </w:rPr>
                    <w:t>0.137</w:t>
                  </w:r>
                </w:p>
              </w:tc>
            </w:tr>
            <w:tr w:rsidR="000D65F1" w14:paraId="275C4DF3" w14:textId="77777777" w:rsidTr="007611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68CD50E7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lambda=1e-2</w:t>
                  </w:r>
                </w:p>
              </w:tc>
              <w:tc>
                <w:tcPr>
                  <w:tcW w:w="892" w:type="dxa"/>
                </w:tcPr>
                <w:p w14:paraId="27A58C08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607880">
                    <w:rPr>
                      <w:sz w:val="20"/>
                      <w:szCs w:val="20"/>
                      <w:lang w:val="en-GB"/>
                    </w:rPr>
                    <w:t>0.048</w:t>
                  </w:r>
                </w:p>
              </w:tc>
              <w:tc>
                <w:tcPr>
                  <w:tcW w:w="851" w:type="dxa"/>
                </w:tcPr>
                <w:p w14:paraId="14F9C7C8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0B1DE7">
                    <w:rPr>
                      <w:color w:val="FF0000"/>
                      <w:sz w:val="20"/>
                      <w:szCs w:val="20"/>
                      <w:lang w:val="en-GB"/>
                    </w:rPr>
                    <w:t>0.122</w:t>
                  </w:r>
                </w:p>
              </w:tc>
              <w:tc>
                <w:tcPr>
                  <w:tcW w:w="992" w:type="dxa"/>
                </w:tcPr>
                <w:p w14:paraId="4D71F1F6" w14:textId="77777777" w:rsidR="000D65F1" w:rsidRPr="008C62A2" w:rsidRDefault="000D65F1" w:rsidP="000D65F1">
                  <w:pPr>
                    <w:pStyle w:val="Conten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581B96">
                    <w:rPr>
                      <w:color w:val="FF0000"/>
                      <w:sz w:val="20"/>
                      <w:szCs w:val="20"/>
                      <w:lang w:val="en-GB"/>
                    </w:rPr>
                    <w:t>0.134</w:t>
                  </w:r>
                </w:p>
              </w:tc>
            </w:tr>
            <w:tr w:rsidR="000D65F1" w14:paraId="24D1FFE9" w14:textId="77777777" w:rsidTr="0076116D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43" w:type="dxa"/>
                </w:tcPr>
                <w:p w14:paraId="1B27261E" w14:textId="77777777" w:rsidR="000D65F1" w:rsidRPr="008C62A2" w:rsidRDefault="000D65F1" w:rsidP="000D65F1">
                  <w:pPr>
                    <w:pStyle w:val="Contenuto"/>
                    <w:rPr>
                      <w:sz w:val="20"/>
                      <w:szCs w:val="20"/>
                      <w:lang w:val="en-GB"/>
                    </w:rPr>
                  </w:pPr>
                  <w:r w:rsidRPr="008C62A2">
                    <w:rPr>
                      <w:sz w:val="20"/>
                      <w:szCs w:val="20"/>
                      <w:lang w:val="en-GB"/>
                    </w:rPr>
                    <w:t>Qlr, lambda=1E-1</w:t>
                  </w:r>
                </w:p>
              </w:tc>
              <w:tc>
                <w:tcPr>
                  <w:tcW w:w="892" w:type="dxa"/>
                </w:tcPr>
                <w:p w14:paraId="47EE0146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0000"/>
                      <w:sz w:val="20"/>
                      <w:szCs w:val="20"/>
                      <w:lang w:val="en-GB"/>
                    </w:rPr>
                  </w:pPr>
                  <w:r w:rsidRPr="002A1ACB">
                    <w:rPr>
                      <w:color w:val="FF0000"/>
                      <w:sz w:val="20"/>
                      <w:szCs w:val="20"/>
                      <w:lang w:val="en-GB"/>
                    </w:rPr>
                    <w:t>0.049</w:t>
                  </w:r>
                </w:p>
              </w:tc>
              <w:tc>
                <w:tcPr>
                  <w:tcW w:w="851" w:type="dxa"/>
                </w:tcPr>
                <w:p w14:paraId="10B3B300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0F7BBB">
                    <w:rPr>
                      <w:sz w:val="20"/>
                      <w:szCs w:val="20"/>
                      <w:lang w:val="en-GB"/>
                    </w:rPr>
                    <w:t>0.127</w:t>
                  </w:r>
                </w:p>
              </w:tc>
              <w:tc>
                <w:tcPr>
                  <w:tcW w:w="992" w:type="dxa"/>
                </w:tcPr>
                <w:p w14:paraId="58E6AEF0" w14:textId="77777777" w:rsidR="000D65F1" w:rsidRPr="008C62A2" w:rsidRDefault="000D65F1" w:rsidP="000D65F1">
                  <w:pPr>
                    <w:pStyle w:val="Conten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val="en-GB"/>
                    </w:rPr>
                  </w:pPr>
                  <w:r w:rsidRPr="002A1ACB">
                    <w:rPr>
                      <w:sz w:val="20"/>
                      <w:szCs w:val="20"/>
                      <w:lang w:val="en-GB"/>
                    </w:rPr>
                    <w:t>0.134</w:t>
                  </w:r>
                </w:p>
              </w:tc>
            </w:tr>
          </w:tbl>
          <w:p w14:paraId="12302F2F" w14:textId="77777777" w:rsidR="006C07C7" w:rsidRDefault="006C07C7" w:rsidP="0076116D">
            <w:pPr>
              <w:pStyle w:val="Contenuto"/>
              <w:jc w:val="center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</w:tbl>
    <w:p w14:paraId="7FFF2617" w14:textId="77777777" w:rsidR="009A3252" w:rsidRDefault="009A3252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280D97EA" w14:textId="43F782C3" w:rsidR="00C24C9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lastRenderedPageBreak/>
        <w:t>CONSIDERATIONS</w:t>
      </w:r>
    </w:p>
    <w:p w14:paraId="621172CF" w14:textId="5F5CB6D4" w:rsidR="00C24C9B" w:rsidRPr="003F2B53" w:rsidRDefault="00C24C9B" w:rsidP="00C24C9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>The calibration of the hyperparameter λ shows that regularization is not required</w:t>
      </w:r>
      <w:r w:rsidR="00B10B62" w:rsidRPr="003F2B53">
        <w:rPr>
          <w:sz w:val="22"/>
          <w:lang w:val="en-GB"/>
        </w:rPr>
        <w:t xml:space="preserve"> </w:t>
      </w:r>
      <w:r w:rsidR="00DC4070" w:rsidRPr="003F2B53">
        <w:rPr>
          <w:sz w:val="22"/>
          <w:lang w:val="en-GB"/>
        </w:rPr>
        <w:t>in none of the above cases</w:t>
      </w:r>
      <w:r w:rsidRPr="003F2B53">
        <w:rPr>
          <w:sz w:val="22"/>
          <w:lang w:val="en-GB"/>
        </w:rPr>
        <w:t xml:space="preserve">. However, we decided to show the </w:t>
      </w:r>
      <w:proofErr w:type="spellStart"/>
      <w:r w:rsidRPr="003F2B53">
        <w:rPr>
          <w:sz w:val="22"/>
          <w:lang w:val="en-GB"/>
        </w:rPr>
        <w:t>minDCF</w:t>
      </w:r>
      <w:proofErr w:type="spellEnd"/>
      <w:r w:rsidRPr="003F2B53">
        <w:rPr>
          <w:sz w:val="22"/>
          <w:lang w:val="en-GB"/>
        </w:rPr>
        <w:t xml:space="preserve"> </w:t>
      </w:r>
      <w:r w:rsidR="006D3D17" w:rsidRPr="003F2B53">
        <w:rPr>
          <w:sz w:val="22"/>
          <w:lang w:val="en-GB"/>
        </w:rPr>
        <w:t xml:space="preserve">value </w:t>
      </w:r>
      <w:r w:rsidRPr="003F2B53">
        <w:rPr>
          <w:sz w:val="22"/>
          <w:lang w:val="en-GB"/>
        </w:rPr>
        <w:t xml:space="preserve">for different λ values. Results for λ=0 are not reported since they are </w:t>
      </w:r>
      <w:proofErr w:type="gramStart"/>
      <w:r w:rsidRPr="003F2B53">
        <w:rPr>
          <w:sz w:val="22"/>
          <w:lang w:val="en-GB"/>
        </w:rPr>
        <w:t>similar</w:t>
      </w:r>
      <w:r w:rsidR="003008D9" w:rsidRPr="003F2B53">
        <w:rPr>
          <w:sz w:val="22"/>
          <w:lang w:val="en-GB"/>
        </w:rPr>
        <w:t xml:space="preserve"> to</w:t>
      </w:r>
      <w:proofErr w:type="gramEnd"/>
      <w:r w:rsidR="003008D9" w:rsidRPr="003F2B53">
        <w:rPr>
          <w:sz w:val="22"/>
          <w:lang w:val="en-GB"/>
        </w:rPr>
        <w:t xml:space="preserve"> </w:t>
      </w:r>
      <w:r w:rsidR="00201933" w:rsidRPr="003F2B53">
        <w:rPr>
          <w:sz w:val="22"/>
          <w:lang w:val="en-GB"/>
        </w:rPr>
        <w:t>λ=</w:t>
      </w:r>
      <w:r w:rsidR="0018568E" w:rsidRPr="003F2B53">
        <w:rPr>
          <w:sz w:val="22"/>
          <w:lang w:val="en-GB"/>
        </w:rPr>
        <w:t>1e-6 or λ=1e-4</w:t>
      </w:r>
      <w:r w:rsidRPr="003F2B53">
        <w:rPr>
          <w:sz w:val="22"/>
          <w:lang w:val="en-GB"/>
        </w:rPr>
        <w:t>. PCA does not bring remarkable improvements</w:t>
      </w:r>
      <w:r w:rsidR="0018568E" w:rsidRPr="003F2B53">
        <w:rPr>
          <w:sz w:val="22"/>
          <w:lang w:val="en-GB"/>
        </w:rPr>
        <w:t xml:space="preserve">, except for the </w:t>
      </w:r>
      <w:r w:rsidR="002662B2" w:rsidRPr="003F2B53">
        <w:rPr>
          <w:sz w:val="22"/>
          <w:lang w:val="en-GB"/>
        </w:rPr>
        <w:t>Quadratic Logistic Regression</w:t>
      </w:r>
      <w:r w:rsidRPr="003F2B53">
        <w:rPr>
          <w:sz w:val="22"/>
          <w:lang w:val="en-GB"/>
        </w:rPr>
        <w:t>.</w:t>
      </w:r>
    </w:p>
    <w:p w14:paraId="4FED6A3C" w14:textId="77777777" w:rsidR="00C24C9B" w:rsidRPr="003F2B53" w:rsidRDefault="00C24C9B" w:rsidP="00CE76EB">
      <w:pPr>
        <w:pStyle w:val="Contenuto"/>
        <w:rPr>
          <w:b/>
          <w:i/>
          <w:sz w:val="22"/>
          <w:lang w:val="en-GB"/>
        </w:rPr>
      </w:pPr>
    </w:p>
    <w:p w14:paraId="01216542" w14:textId="6F307C4D" w:rsidR="00CE76EB" w:rsidRPr="003F2B53" w:rsidRDefault="00EB5E45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>The best performing model</w:t>
      </w:r>
      <w:r w:rsidR="00B33534" w:rsidRPr="003F2B53">
        <w:rPr>
          <w:sz w:val="22"/>
          <w:lang w:val="en-GB"/>
        </w:rPr>
        <w:t xml:space="preserve"> of Log-Reg family</w:t>
      </w:r>
      <w:r w:rsidRPr="003F2B53">
        <w:rPr>
          <w:sz w:val="22"/>
          <w:lang w:val="en-GB"/>
        </w:rPr>
        <w:t xml:space="preserve"> on the validation set is the Weighted Logistic Regression with no regularization (or λ close to zero). </w:t>
      </w:r>
    </w:p>
    <w:p w14:paraId="321D8192" w14:textId="34427E91" w:rsidR="00B33534" w:rsidRPr="003F2B53" w:rsidRDefault="00B33534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 xml:space="preserve">Up to now, </w:t>
      </w:r>
      <w:r w:rsidR="002C1A89" w:rsidRPr="003F2B53">
        <w:rPr>
          <w:sz w:val="22"/>
          <w:lang w:val="en-GB"/>
        </w:rPr>
        <w:t>the top 2 performing models are Weighted Log-Reg and MVG with same covariance matrixes</w:t>
      </w:r>
      <w:r w:rsidR="00340D1A" w:rsidRPr="003F2B53">
        <w:rPr>
          <w:sz w:val="22"/>
          <w:lang w:val="en-GB"/>
        </w:rPr>
        <w:t xml:space="preserve"> (Tied).</w:t>
      </w:r>
    </w:p>
    <w:p w14:paraId="0FF981AF" w14:textId="24205BF0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65A70">
      <w:pPr>
        <w:pStyle w:val="Titolo2"/>
        <w:rPr>
          <w:lang w:val="en-GB"/>
        </w:rPr>
      </w:pPr>
      <w:bookmarkStart w:id="15" w:name="_Toc10864744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4D04E9CD" w:rsidR="00CE76EB" w:rsidRPr="003F2B53" w:rsidRDefault="00CB59E7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 xml:space="preserve">Up to now, </w:t>
      </w:r>
      <w:r w:rsidR="008B43D7" w:rsidRPr="003F2B53">
        <w:rPr>
          <w:sz w:val="22"/>
          <w:lang w:val="en-GB"/>
        </w:rPr>
        <w:t>model whic</w:t>
      </w:r>
      <w:r w:rsidR="00584F27" w:rsidRPr="003F2B53">
        <w:rPr>
          <w:sz w:val="22"/>
          <w:lang w:val="en-GB"/>
        </w:rPr>
        <w:t xml:space="preserve">h exploit linear separation rules have </w:t>
      </w:r>
      <w:r w:rsidR="00DA4691" w:rsidRPr="003F2B53">
        <w:rPr>
          <w:sz w:val="22"/>
          <w:lang w:val="en-GB"/>
        </w:rPr>
        <w:t xml:space="preserve">performed very well. </w:t>
      </w:r>
      <w:proofErr w:type="gramStart"/>
      <w:r w:rsidR="00FB1360" w:rsidRPr="003F2B53">
        <w:rPr>
          <w:sz w:val="22"/>
          <w:lang w:val="en-GB"/>
        </w:rPr>
        <w:t>So</w:t>
      </w:r>
      <w:proofErr w:type="gramEnd"/>
      <w:r w:rsidR="00FB1360" w:rsidRPr="003F2B53">
        <w:rPr>
          <w:sz w:val="22"/>
          <w:lang w:val="en-GB"/>
        </w:rPr>
        <w:t xml:space="preserve"> it is expected that </w:t>
      </w:r>
      <w:r w:rsidR="00A80A42" w:rsidRPr="003F2B53">
        <w:rPr>
          <w:sz w:val="22"/>
          <w:lang w:val="en-GB"/>
        </w:rPr>
        <w:t>Linear SVM (the primal implementation) will provide good results as well.</w:t>
      </w:r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0162D0DB" w14:textId="614B37AD" w:rsidR="004A1550" w:rsidRPr="004A1550" w:rsidRDefault="004A1550" w:rsidP="004A1550">
      <w:pPr>
        <w:pStyle w:val="Contenuto"/>
        <w:rPr>
          <w:b/>
          <w:sz w:val="22"/>
          <w:lang w:val="en-GB"/>
        </w:rPr>
      </w:pPr>
      <w:r w:rsidRPr="003F2B53">
        <w:rPr>
          <w:sz w:val="22"/>
          <w:lang w:val="en-GB"/>
        </w:rPr>
        <w:t xml:space="preserve">The plots show how </w:t>
      </w:r>
      <w:proofErr w:type="spellStart"/>
      <w:r w:rsidRPr="003F2B53">
        <w:rPr>
          <w:sz w:val="22"/>
          <w:lang w:val="en-GB"/>
        </w:rPr>
        <w:t>minDCF</w:t>
      </w:r>
      <w:proofErr w:type="spellEnd"/>
      <w:r w:rsidRPr="003F2B53">
        <w:rPr>
          <w:sz w:val="22"/>
          <w:lang w:val="en-GB"/>
        </w:rPr>
        <w:t xml:space="preserve"> is affected by different values of </w:t>
      </w:r>
      <w:r w:rsidR="00C50A71" w:rsidRPr="003F2B53">
        <w:rPr>
          <w:sz w:val="22"/>
          <w:lang w:val="en-GB"/>
        </w:rPr>
        <w:t>the hyper</w:t>
      </w:r>
      <w:r w:rsidR="001A63CE" w:rsidRPr="003F2B53">
        <w:rPr>
          <w:sz w:val="22"/>
          <w:lang w:val="en-GB"/>
        </w:rPr>
        <w:t>-</w:t>
      </w:r>
      <w:r w:rsidR="00C50A71" w:rsidRPr="003F2B53">
        <w:rPr>
          <w:sz w:val="22"/>
          <w:lang w:val="en-GB"/>
        </w:rPr>
        <w:t xml:space="preserve">parameter of </w:t>
      </w:r>
      <w:r w:rsidRPr="003F2B53">
        <w:rPr>
          <w:sz w:val="22"/>
          <w:lang w:val="en-GB"/>
        </w:rPr>
        <w:t xml:space="preserve">C. They are exploited to </w:t>
      </w:r>
      <w:r w:rsidR="00563C6A" w:rsidRPr="003F2B53">
        <w:rPr>
          <w:sz w:val="22"/>
          <w:lang w:val="en-GB"/>
        </w:rPr>
        <w:t>tune</w:t>
      </w:r>
      <w:r w:rsidRPr="003F2B53">
        <w:rPr>
          <w:sz w:val="22"/>
          <w:lang w:val="en-GB"/>
        </w:rPr>
        <w:t xml:space="preserve"> </w:t>
      </w:r>
      <w:r w:rsidR="00563C6A" w:rsidRPr="003F2B53">
        <w:rPr>
          <w:sz w:val="22"/>
          <w:lang w:val="en-GB"/>
        </w:rPr>
        <w:t>C.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F01AFF">
      <w:pPr>
        <w:pStyle w:val="Contenuto"/>
        <w:jc w:val="center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31CC9586" w14:textId="77777777" w:rsidR="00887B90" w:rsidRDefault="00887B90" w:rsidP="00181E66">
      <w:pPr>
        <w:pStyle w:val="Contenuto"/>
        <w:rPr>
          <w:b/>
          <w:bCs/>
          <w:lang w:val="en-GB"/>
        </w:rPr>
      </w:pPr>
    </w:p>
    <w:p w14:paraId="00CCB7EE" w14:textId="3C61FB57" w:rsidR="00832F5E" w:rsidRDefault="000B7A1A" w:rsidP="000B7A1A">
      <w:pPr>
        <w:pStyle w:val="Contenuto"/>
        <w:jc w:val="center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t xml:space="preserve">C </w:t>
      </w:r>
      <w:r w:rsidR="007257D3">
        <w:rPr>
          <w:b/>
          <w:bCs/>
          <w:noProof/>
          <w:lang w:val="en-GB"/>
        </w:rPr>
        <w:t>TUNING</w:t>
      </w:r>
      <w:r>
        <w:rPr>
          <w:b/>
          <w:bCs/>
          <w:noProof/>
          <w:lang w:val="en-GB"/>
        </w:rPr>
        <w:t xml:space="preserve"> WITH K=1.0</w:t>
      </w:r>
    </w:p>
    <w:p w14:paraId="2BCB516D" w14:textId="69085C60" w:rsidR="00181E66" w:rsidRDefault="00832F5E" w:rsidP="000B7A1A">
      <w:pPr>
        <w:pStyle w:val="Contenuto"/>
        <w:jc w:val="center"/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6AC044A" wp14:editId="6CE672AE">
            <wp:extent cx="2923200" cy="19368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3"/>
                    <a:stretch/>
                  </pic:blipFill>
                  <pic:spPr bwMode="auto">
                    <a:xfrm>
                      <a:off x="0" y="0"/>
                      <a:ext cx="292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6E79" w14:textId="77777777" w:rsidR="004B2C1E" w:rsidRPr="00181E66" w:rsidRDefault="004B2C1E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134"/>
        <w:gridCol w:w="1134"/>
        <w:gridCol w:w="1135"/>
      </w:tblGrid>
      <w:tr w:rsidR="00E65AB5" w:rsidRPr="00A468B1" w14:paraId="0A4429FD" w14:textId="77777777" w:rsidTr="000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02DFCA11" w14:textId="20C79EE1" w:rsidR="00E65AB5" w:rsidRPr="00A468B1" w:rsidRDefault="00E65AB5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color w:val="34ABA2" w:themeColor="accent6"/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134" w:type="dxa"/>
          </w:tcPr>
          <w:p w14:paraId="5E579211" w14:textId="525E11A6" w:rsidR="00E65AB5" w:rsidRPr="00A468B1" w:rsidRDefault="00E65A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 xml:space="preserve">K = </w:t>
            </w:r>
            <w:r w:rsidR="0031456B" w:rsidRPr="00A468B1">
              <w:rPr>
                <w:sz w:val="20"/>
                <w:szCs w:val="20"/>
                <w:lang w:val="en-GB"/>
              </w:rPr>
              <w:t>0.1</w:t>
            </w:r>
          </w:p>
        </w:tc>
        <w:tc>
          <w:tcPr>
            <w:tcW w:w="1134" w:type="dxa"/>
          </w:tcPr>
          <w:p w14:paraId="608B703E" w14:textId="11C1CDC3" w:rsidR="00E65AB5" w:rsidRPr="00A468B1" w:rsidRDefault="00E65A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9923B5" w:rsidRPr="00A468B1">
              <w:rPr>
                <w:sz w:val="20"/>
                <w:szCs w:val="20"/>
                <w:lang w:val="en-GB"/>
              </w:rPr>
              <w:t xml:space="preserve"> 1.0</w:t>
            </w:r>
          </w:p>
        </w:tc>
        <w:tc>
          <w:tcPr>
            <w:tcW w:w="1135" w:type="dxa"/>
          </w:tcPr>
          <w:p w14:paraId="605DD1BD" w14:textId="0D733718" w:rsidR="00E65AB5" w:rsidRPr="00A468B1" w:rsidRDefault="00E65A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5C7306" w:rsidRPr="00A468B1">
              <w:rPr>
                <w:sz w:val="20"/>
                <w:szCs w:val="20"/>
                <w:lang w:val="en-GB"/>
              </w:rPr>
              <w:t xml:space="preserve"> 10.0</w:t>
            </w:r>
          </w:p>
        </w:tc>
      </w:tr>
      <w:tr w:rsidR="000D7C8C" w:rsidRPr="00A468B1" w14:paraId="5C4C59AE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40B78B8" w14:textId="12754653" w:rsidR="000D7C8C" w:rsidRPr="00A468B1" w:rsidRDefault="000D7C8C" w:rsidP="000D7C8C">
            <w:pPr>
              <w:pStyle w:val="Contenuto"/>
              <w:rPr>
                <w:sz w:val="20"/>
                <w:szCs w:val="20"/>
              </w:rPr>
            </w:pPr>
            <w:r w:rsidRPr="00A468B1">
              <w:rPr>
                <w:sz w:val="20"/>
                <w:szCs w:val="20"/>
                <w:lang w:val="en-GB"/>
              </w:rPr>
              <w:t>SVM, C=0.01</w:t>
            </w:r>
          </w:p>
        </w:tc>
        <w:tc>
          <w:tcPr>
            <w:tcW w:w="1134" w:type="dxa"/>
          </w:tcPr>
          <w:p w14:paraId="77231251" w14:textId="39D460FB" w:rsidR="000D7C8C" w:rsidRPr="00A468B1" w:rsidRDefault="000E6426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0.06</w:t>
            </w:r>
          </w:p>
        </w:tc>
        <w:tc>
          <w:tcPr>
            <w:tcW w:w="1134" w:type="dxa"/>
          </w:tcPr>
          <w:p w14:paraId="1782A7C9" w14:textId="2BCA4AA2" w:rsidR="000D7C8C" w:rsidRPr="00A468B1" w:rsidRDefault="00E51A37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35" w:type="dxa"/>
          </w:tcPr>
          <w:p w14:paraId="0A6B9553" w14:textId="709E0E0D" w:rsidR="000D7C8C" w:rsidRPr="00A468B1" w:rsidRDefault="00FE115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0.048</w:t>
            </w:r>
          </w:p>
        </w:tc>
      </w:tr>
      <w:tr w:rsidR="000D7C8C" w:rsidRPr="00A468B1" w14:paraId="2D980A16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81961D1" w14:textId="77413C51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C=0.1</w:t>
            </w:r>
          </w:p>
        </w:tc>
        <w:tc>
          <w:tcPr>
            <w:tcW w:w="1134" w:type="dxa"/>
          </w:tcPr>
          <w:p w14:paraId="00CA8791" w14:textId="0B3C1A84" w:rsidR="000D7C8C" w:rsidRPr="00A468B1" w:rsidRDefault="00776F77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0.057</w:t>
            </w:r>
          </w:p>
        </w:tc>
        <w:tc>
          <w:tcPr>
            <w:tcW w:w="1134" w:type="dxa"/>
          </w:tcPr>
          <w:p w14:paraId="74BF63DE" w14:textId="3D34BB25" w:rsidR="000D7C8C" w:rsidRPr="00A468B1" w:rsidRDefault="00E84FF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5" w:type="dxa"/>
          </w:tcPr>
          <w:p w14:paraId="6D674391" w14:textId="73741EF0" w:rsidR="000D7C8C" w:rsidRPr="00A468B1" w:rsidRDefault="000C5B37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0.048</w:t>
            </w:r>
          </w:p>
        </w:tc>
      </w:tr>
      <w:tr w:rsidR="000D7C8C" w:rsidRPr="00A468B1" w14:paraId="25496768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CC7C3EF" w14:textId="1219EE38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134" w:type="dxa"/>
          </w:tcPr>
          <w:p w14:paraId="56B48EC6" w14:textId="5FA761DE" w:rsidR="000D7C8C" w:rsidRPr="00A468B1" w:rsidRDefault="00730CAD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34" w:type="dxa"/>
          </w:tcPr>
          <w:p w14:paraId="67D631CC" w14:textId="67CFABC1" w:rsidR="000D7C8C" w:rsidRPr="00A468B1" w:rsidRDefault="00A66DB4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5" w:type="dxa"/>
          </w:tcPr>
          <w:p w14:paraId="1F414038" w14:textId="6A15CF9E" w:rsidR="000D7C8C" w:rsidRPr="00A468B1" w:rsidRDefault="000354D0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</w:tr>
      <w:tr w:rsidR="000D7C8C" w:rsidRPr="00A468B1" w14:paraId="1492D6F6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C10CA11" w14:textId="2282F5FF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C=10.0</w:t>
            </w:r>
          </w:p>
        </w:tc>
        <w:tc>
          <w:tcPr>
            <w:tcW w:w="1134" w:type="dxa"/>
          </w:tcPr>
          <w:p w14:paraId="7B249403" w14:textId="6E83A755" w:rsidR="000D7C8C" w:rsidRPr="00A468B1" w:rsidRDefault="00BB36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0.093</w:t>
            </w:r>
          </w:p>
        </w:tc>
        <w:tc>
          <w:tcPr>
            <w:tcW w:w="1134" w:type="dxa"/>
          </w:tcPr>
          <w:p w14:paraId="454F2CE1" w14:textId="1A80C378" w:rsidR="000D7C8C" w:rsidRPr="00A468B1" w:rsidRDefault="00F43107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0.096</w:t>
            </w:r>
          </w:p>
        </w:tc>
        <w:tc>
          <w:tcPr>
            <w:tcW w:w="1135" w:type="dxa"/>
          </w:tcPr>
          <w:p w14:paraId="09797BE6" w14:textId="3A8047BE" w:rsidR="000D7C8C" w:rsidRPr="00A468B1" w:rsidRDefault="00082D9E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0.065</w:t>
            </w:r>
          </w:p>
        </w:tc>
      </w:tr>
    </w:tbl>
    <w:p w14:paraId="05EA72E5" w14:textId="47FB4B3B" w:rsidR="00E65AB5" w:rsidRPr="00A468B1" w:rsidRDefault="00E65AB5" w:rsidP="008E6646">
      <w:pPr>
        <w:pStyle w:val="Contenuto"/>
        <w:rPr>
          <w:sz w:val="20"/>
          <w:szCs w:val="20"/>
          <w:lang w:val="en-GB"/>
        </w:rPr>
      </w:pP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134"/>
        <w:gridCol w:w="1134"/>
        <w:gridCol w:w="1134"/>
      </w:tblGrid>
      <w:tr w:rsidR="009923B5" w:rsidRPr="00A468B1" w14:paraId="5412FC50" w14:textId="77777777" w:rsidTr="000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</w:tcPr>
          <w:p w14:paraId="2A197D09" w14:textId="4062F228" w:rsidR="009923B5" w:rsidRPr="00A468B1" w:rsidRDefault="009923B5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color w:val="34ABA2" w:themeColor="accent6"/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1134" w:type="dxa"/>
          </w:tcPr>
          <w:p w14:paraId="2EDE8016" w14:textId="77777777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0.1</w:t>
            </w:r>
          </w:p>
        </w:tc>
        <w:tc>
          <w:tcPr>
            <w:tcW w:w="1134" w:type="dxa"/>
          </w:tcPr>
          <w:p w14:paraId="28E4A037" w14:textId="25D9E5C3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1134" w:type="dxa"/>
          </w:tcPr>
          <w:p w14:paraId="65E317C0" w14:textId="181A90AB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5C7306" w:rsidRPr="00A468B1">
              <w:rPr>
                <w:sz w:val="20"/>
                <w:szCs w:val="20"/>
                <w:lang w:val="en-GB"/>
              </w:rPr>
              <w:t xml:space="preserve"> 10.0</w:t>
            </w:r>
          </w:p>
        </w:tc>
      </w:tr>
      <w:tr w:rsidR="000D7C8C" w:rsidRPr="00A468B1" w14:paraId="4DC6D9A5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766618D" w14:textId="6345E8D6" w:rsidR="000D7C8C" w:rsidRPr="00A468B1" w:rsidRDefault="000D7C8C" w:rsidP="000D7C8C">
            <w:pPr>
              <w:pStyle w:val="Contenuto"/>
              <w:rPr>
                <w:sz w:val="20"/>
                <w:szCs w:val="20"/>
              </w:rPr>
            </w:pPr>
            <w:r w:rsidRPr="00A468B1">
              <w:rPr>
                <w:sz w:val="20"/>
                <w:szCs w:val="20"/>
                <w:lang w:val="en-GB"/>
              </w:rPr>
              <w:t>SVM, C=0.01</w:t>
            </w:r>
          </w:p>
        </w:tc>
        <w:tc>
          <w:tcPr>
            <w:tcW w:w="1134" w:type="dxa"/>
          </w:tcPr>
          <w:p w14:paraId="2DB94BEB" w14:textId="3E3F2149" w:rsidR="000D7C8C" w:rsidRPr="00A468B1" w:rsidRDefault="000A068A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0.163</w:t>
            </w:r>
          </w:p>
        </w:tc>
        <w:tc>
          <w:tcPr>
            <w:tcW w:w="1134" w:type="dxa"/>
          </w:tcPr>
          <w:p w14:paraId="38A24D37" w14:textId="37F2B20B" w:rsidR="000D7C8C" w:rsidRPr="00A468B1" w:rsidRDefault="004420F9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0.135</w:t>
            </w:r>
          </w:p>
        </w:tc>
        <w:tc>
          <w:tcPr>
            <w:tcW w:w="1134" w:type="dxa"/>
          </w:tcPr>
          <w:p w14:paraId="4578FE76" w14:textId="730F57EE" w:rsidR="000D7C8C" w:rsidRPr="00A468B1" w:rsidRDefault="00A22240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0.132</w:t>
            </w:r>
          </w:p>
        </w:tc>
      </w:tr>
      <w:tr w:rsidR="000D7C8C" w:rsidRPr="00A468B1" w14:paraId="1C8E66EA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098748B" w14:textId="2EFA7AA8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C=0.1</w:t>
            </w:r>
          </w:p>
        </w:tc>
        <w:tc>
          <w:tcPr>
            <w:tcW w:w="1134" w:type="dxa"/>
          </w:tcPr>
          <w:p w14:paraId="53BBDE06" w14:textId="25D23427" w:rsidR="000D7C8C" w:rsidRPr="00A468B1" w:rsidRDefault="002D04A6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0.161</w:t>
            </w:r>
          </w:p>
        </w:tc>
        <w:tc>
          <w:tcPr>
            <w:tcW w:w="1134" w:type="dxa"/>
          </w:tcPr>
          <w:p w14:paraId="69416ABD" w14:textId="591464FB" w:rsidR="000D7C8C" w:rsidRPr="00A468B1" w:rsidRDefault="00E07A06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0.13</w:t>
            </w:r>
          </w:p>
        </w:tc>
        <w:tc>
          <w:tcPr>
            <w:tcW w:w="1134" w:type="dxa"/>
          </w:tcPr>
          <w:p w14:paraId="0DA8B758" w14:textId="51C15E65" w:rsidR="000D7C8C" w:rsidRPr="00A468B1" w:rsidRDefault="00A14A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0.13</w:t>
            </w:r>
          </w:p>
        </w:tc>
      </w:tr>
      <w:tr w:rsidR="000D7C8C" w:rsidRPr="00A468B1" w14:paraId="7324A4F8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E0EDE79" w14:textId="276ABA8F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134" w:type="dxa"/>
          </w:tcPr>
          <w:p w14:paraId="3B799C07" w14:textId="29454B94" w:rsidR="000D7C8C" w:rsidRPr="00A468B1" w:rsidRDefault="0039684E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0.14</w:t>
            </w:r>
          </w:p>
        </w:tc>
        <w:tc>
          <w:tcPr>
            <w:tcW w:w="1134" w:type="dxa"/>
          </w:tcPr>
          <w:p w14:paraId="43638ABD" w14:textId="19042FB4" w:rsidR="000D7C8C" w:rsidRPr="00A468B1" w:rsidRDefault="00A66DB4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0.133</w:t>
            </w:r>
          </w:p>
        </w:tc>
        <w:tc>
          <w:tcPr>
            <w:tcW w:w="1134" w:type="dxa"/>
          </w:tcPr>
          <w:p w14:paraId="5CCE5877" w14:textId="06A032C6" w:rsidR="000D7C8C" w:rsidRPr="00A468B1" w:rsidRDefault="00057503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0.138</w:t>
            </w:r>
          </w:p>
        </w:tc>
      </w:tr>
      <w:tr w:rsidR="000D7C8C" w:rsidRPr="00A468B1" w14:paraId="1CA127B2" w14:textId="77777777" w:rsidTr="000F76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FD9B2D5" w14:textId="3E6546D0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C=10.0</w:t>
            </w:r>
          </w:p>
        </w:tc>
        <w:tc>
          <w:tcPr>
            <w:tcW w:w="1134" w:type="dxa"/>
          </w:tcPr>
          <w:p w14:paraId="3DAE6F38" w14:textId="0C4F0881" w:rsidR="000D7C8C" w:rsidRPr="00A468B1" w:rsidRDefault="00BB36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0.252</w:t>
            </w:r>
          </w:p>
        </w:tc>
        <w:tc>
          <w:tcPr>
            <w:tcW w:w="1134" w:type="dxa"/>
          </w:tcPr>
          <w:p w14:paraId="67ED8903" w14:textId="7999C143" w:rsidR="000D7C8C" w:rsidRPr="00A468B1" w:rsidRDefault="00363770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0.232</w:t>
            </w:r>
          </w:p>
        </w:tc>
        <w:tc>
          <w:tcPr>
            <w:tcW w:w="1134" w:type="dxa"/>
          </w:tcPr>
          <w:p w14:paraId="1EAE37D8" w14:textId="4C851BAD" w:rsidR="000D7C8C" w:rsidRPr="00A468B1" w:rsidRDefault="00082D9E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0.165</w:t>
            </w:r>
          </w:p>
        </w:tc>
      </w:tr>
    </w:tbl>
    <w:p w14:paraId="0E81F17A" w14:textId="77777777" w:rsidR="009923B5" w:rsidRPr="00A468B1" w:rsidRDefault="009923B5" w:rsidP="008E6646">
      <w:pPr>
        <w:pStyle w:val="Contenuto"/>
        <w:rPr>
          <w:sz w:val="20"/>
          <w:szCs w:val="20"/>
          <w:lang w:val="en-GB"/>
        </w:rPr>
      </w:pPr>
    </w:p>
    <w:tbl>
      <w:tblPr>
        <w:tblStyle w:val="Tabellasemplice-3"/>
        <w:tblW w:w="0" w:type="auto"/>
        <w:tblInd w:w="2694" w:type="dxa"/>
        <w:tblLook w:val="04A0" w:firstRow="1" w:lastRow="0" w:firstColumn="1" w:lastColumn="0" w:noHBand="0" w:noVBand="1"/>
      </w:tblPr>
      <w:tblGrid>
        <w:gridCol w:w="1275"/>
        <w:gridCol w:w="1134"/>
        <w:gridCol w:w="1134"/>
        <w:gridCol w:w="1134"/>
      </w:tblGrid>
      <w:tr w:rsidR="009923B5" w:rsidRPr="00A468B1" w14:paraId="71E3242E" w14:textId="77777777" w:rsidTr="000F7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5" w:type="dxa"/>
          </w:tcPr>
          <w:p w14:paraId="09AF3954" w14:textId="4BC66BDA" w:rsidR="009923B5" w:rsidRPr="00A468B1" w:rsidRDefault="009923B5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color w:val="34ABA2" w:themeColor="accent6"/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134" w:type="dxa"/>
          </w:tcPr>
          <w:p w14:paraId="22370FDA" w14:textId="77777777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0.1</w:t>
            </w:r>
          </w:p>
        </w:tc>
        <w:tc>
          <w:tcPr>
            <w:tcW w:w="1134" w:type="dxa"/>
          </w:tcPr>
          <w:p w14:paraId="3567EAD9" w14:textId="0C85204E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1134" w:type="dxa"/>
          </w:tcPr>
          <w:p w14:paraId="6EA959B3" w14:textId="654444BB" w:rsidR="009923B5" w:rsidRPr="00A468B1" w:rsidRDefault="009923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K =</w:t>
            </w:r>
            <w:r w:rsidR="005C7306" w:rsidRPr="00A468B1">
              <w:rPr>
                <w:sz w:val="20"/>
                <w:szCs w:val="20"/>
                <w:lang w:val="en-GB"/>
              </w:rPr>
              <w:t xml:space="preserve"> 10.0</w:t>
            </w:r>
          </w:p>
        </w:tc>
      </w:tr>
      <w:tr w:rsidR="000D7C8C" w:rsidRPr="00A468B1" w14:paraId="35A89240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31EFF82A" w14:textId="3C51493C" w:rsidR="000D7C8C" w:rsidRPr="00A468B1" w:rsidRDefault="000D7C8C" w:rsidP="000D7C8C">
            <w:pPr>
              <w:pStyle w:val="Contenuto"/>
              <w:rPr>
                <w:sz w:val="20"/>
                <w:szCs w:val="20"/>
              </w:rPr>
            </w:pPr>
            <w:r w:rsidRPr="00A468B1">
              <w:rPr>
                <w:sz w:val="20"/>
                <w:szCs w:val="20"/>
                <w:lang w:val="en-GB"/>
              </w:rPr>
              <w:t>SVM, C=0.01</w:t>
            </w:r>
          </w:p>
        </w:tc>
        <w:tc>
          <w:tcPr>
            <w:tcW w:w="1134" w:type="dxa"/>
          </w:tcPr>
          <w:p w14:paraId="5E103C0C" w14:textId="28B51BC4" w:rsidR="000D7C8C" w:rsidRPr="00A468B1" w:rsidRDefault="00410B50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0.151</w:t>
            </w:r>
          </w:p>
        </w:tc>
        <w:tc>
          <w:tcPr>
            <w:tcW w:w="1134" w:type="dxa"/>
          </w:tcPr>
          <w:p w14:paraId="2FDC7B91" w14:textId="3E7313A5" w:rsidR="000D7C8C" w:rsidRPr="00A468B1" w:rsidRDefault="00A73771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0.13</w:t>
            </w:r>
          </w:p>
        </w:tc>
        <w:tc>
          <w:tcPr>
            <w:tcW w:w="1134" w:type="dxa"/>
          </w:tcPr>
          <w:p w14:paraId="387D3009" w14:textId="05401EC7" w:rsidR="000D7C8C" w:rsidRPr="00A468B1" w:rsidRDefault="00160FC8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0.124</w:t>
            </w:r>
          </w:p>
        </w:tc>
      </w:tr>
      <w:tr w:rsidR="000D7C8C" w:rsidRPr="00A468B1" w14:paraId="396AB821" w14:textId="77777777" w:rsidTr="000F7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1EFF77F2" w14:textId="06A4EE12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C=0.1</w:t>
            </w:r>
          </w:p>
        </w:tc>
        <w:tc>
          <w:tcPr>
            <w:tcW w:w="1134" w:type="dxa"/>
          </w:tcPr>
          <w:p w14:paraId="49A93875" w14:textId="20C8BCD2" w:rsidR="000D7C8C" w:rsidRPr="00A468B1" w:rsidRDefault="003268CB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0.146</w:t>
            </w:r>
          </w:p>
        </w:tc>
        <w:tc>
          <w:tcPr>
            <w:tcW w:w="1134" w:type="dxa"/>
          </w:tcPr>
          <w:p w14:paraId="7BE7CD85" w14:textId="1CB65E13" w:rsidR="000D7C8C" w:rsidRPr="00A468B1" w:rsidRDefault="00232EFA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0.12</w:t>
            </w:r>
          </w:p>
        </w:tc>
        <w:tc>
          <w:tcPr>
            <w:tcW w:w="1134" w:type="dxa"/>
          </w:tcPr>
          <w:p w14:paraId="06C47289" w14:textId="12CE875C" w:rsidR="000D7C8C" w:rsidRPr="00A468B1" w:rsidRDefault="004F5640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0.118</w:t>
            </w:r>
          </w:p>
        </w:tc>
      </w:tr>
      <w:tr w:rsidR="000D7C8C" w:rsidRPr="00A468B1" w14:paraId="6AED10C0" w14:textId="77777777" w:rsidTr="000F7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4E2692F8" w14:textId="5B15B067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134" w:type="dxa"/>
          </w:tcPr>
          <w:p w14:paraId="38E10AC9" w14:textId="6B31795D" w:rsidR="000D7C8C" w:rsidRPr="00A468B1" w:rsidRDefault="00F81F7E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0.129</w:t>
            </w:r>
          </w:p>
        </w:tc>
        <w:tc>
          <w:tcPr>
            <w:tcW w:w="1134" w:type="dxa"/>
          </w:tcPr>
          <w:p w14:paraId="2C67A0EE" w14:textId="79A74B4F" w:rsidR="000D7C8C" w:rsidRPr="00A468B1" w:rsidRDefault="00A66DB4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color w:val="FF0000"/>
                <w:sz w:val="20"/>
                <w:szCs w:val="20"/>
                <w:lang w:val="en-GB"/>
              </w:rPr>
              <w:t>0.119</w:t>
            </w:r>
          </w:p>
        </w:tc>
        <w:tc>
          <w:tcPr>
            <w:tcW w:w="1134" w:type="dxa"/>
          </w:tcPr>
          <w:p w14:paraId="1E95911F" w14:textId="2713FD51" w:rsidR="000D7C8C" w:rsidRPr="00A468B1" w:rsidRDefault="00057503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0.127</w:t>
            </w:r>
          </w:p>
        </w:tc>
      </w:tr>
      <w:tr w:rsidR="000D7C8C" w:rsidRPr="00A468B1" w14:paraId="647BCC6D" w14:textId="77777777" w:rsidTr="000F7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23A88253" w14:textId="79F96FA9" w:rsidR="000D7C8C" w:rsidRPr="00A468B1" w:rsidRDefault="000D7C8C" w:rsidP="000D7C8C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C=10.0</w:t>
            </w:r>
          </w:p>
        </w:tc>
        <w:tc>
          <w:tcPr>
            <w:tcW w:w="1134" w:type="dxa"/>
          </w:tcPr>
          <w:p w14:paraId="129C6546" w14:textId="27F3DDE1" w:rsidR="000D7C8C" w:rsidRPr="00A468B1" w:rsidRDefault="00BB3643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0.291</w:t>
            </w:r>
          </w:p>
        </w:tc>
        <w:tc>
          <w:tcPr>
            <w:tcW w:w="1134" w:type="dxa"/>
          </w:tcPr>
          <w:p w14:paraId="14E5EDF9" w14:textId="0281880D" w:rsidR="000D7C8C" w:rsidRPr="00A468B1" w:rsidRDefault="00CB0AC8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0.291</w:t>
            </w:r>
          </w:p>
        </w:tc>
        <w:tc>
          <w:tcPr>
            <w:tcW w:w="1134" w:type="dxa"/>
          </w:tcPr>
          <w:p w14:paraId="53E71E21" w14:textId="4032B53E" w:rsidR="000D7C8C" w:rsidRPr="00A468B1" w:rsidRDefault="00F00211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0.157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639E08B4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4164E3DC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76468DAB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57C434E7" w14:textId="77777777" w:rsidR="00B34AE8" w:rsidRDefault="00B34AE8" w:rsidP="00E24E26">
      <w:pPr>
        <w:pStyle w:val="Contenuto"/>
        <w:rPr>
          <w:b/>
          <w:bCs/>
          <w:color w:val="34ABA2" w:themeColor="accent6"/>
          <w:lang w:val="en-GB"/>
        </w:rPr>
      </w:pPr>
    </w:p>
    <w:p w14:paraId="0B4806E2" w14:textId="0BB5C7F2" w:rsidR="00E24E26" w:rsidRDefault="00E24E26" w:rsidP="006F5CAA">
      <w:pPr>
        <w:pStyle w:val="Contenuto"/>
        <w:jc w:val="center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lastRenderedPageBreak/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410"/>
        <w:gridCol w:w="992"/>
        <w:gridCol w:w="1134"/>
      </w:tblGrid>
      <w:tr w:rsidR="00CD6694" w14:paraId="20A49FBA" w14:textId="77777777" w:rsidTr="00A30F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10" w:type="dxa"/>
          </w:tcPr>
          <w:p w14:paraId="196187E0" w14:textId="658657E5" w:rsidR="00CD6694" w:rsidRPr="00C232F3" w:rsidRDefault="004974B9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color w:val="34ABA2" w:themeColor="accent6"/>
                <w:sz w:val="20"/>
                <w:szCs w:val="20"/>
                <w:lang w:val="en-GB"/>
              </w:rPr>
              <w:t>C = 1.</w:t>
            </w:r>
            <w:r w:rsidR="00CD6694" w:rsidRPr="00C232F3">
              <w:rPr>
                <w:color w:val="34ABA2" w:themeColor="accent6"/>
                <w:sz w:val="20"/>
                <w:szCs w:val="20"/>
                <w:lang w:val="en-GB"/>
              </w:rPr>
              <w:t>0, D=4, con=1000</w:t>
            </w:r>
          </w:p>
        </w:tc>
        <w:tc>
          <w:tcPr>
            <w:tcW w:w="992" w:type="dxa"/>
          </w:tcPr>
          <w:p w14:paraId="00972CC4" w14:textId="77777777" w:rsidR="00CD6694" w:rsidRPr="00C232F3" w:rsidRDefault="00CD6694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1134" w:type="dxa"/>
          </w:tcPr>
          <w:p w14:paraId="429D1E6A" w14:textId="77777777" w:rsidR="00CD6694" w:rsidRPr="00C232F3" w:rsidRDefault="00CD6694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>K = 10.0</w:t>
            </w:r>
          </w:p>
        </w:tc>
      </w:tr>
      <w:tr w:rsidR="00C232F3" w14:paraId="6287A323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1E93AE9" w14:textId="1D1C33F0" w:rsidR="00C232F3" w:rsidRPr="00C232F3" w:rsidRDefault="00C232F3" w:rsidP="00C232F3">
            <w:pPr>
              <w:pStyle w:val="Contenuto"/>
              <w:rPr>
                <w:color w:val="34ABA2" w:themeColor="accent6"/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 xml:space="preserve">SVM, </w:t>
            </w:r>
            <w:r w:rsidR="004974B9">
              <w:rPr>
                <w:sz w:val="20"/>
                <w:szCs w:val="20"/>
                <w:lang w:val="en-GB"/>
              </w:rPr>
              <w:t>π</w:t>
            </w:r>
            <w:r w:rsidRPr="00C232F3">
              <w:rPr>
                <w:sz w:val="20"/>
                <w:szCs w:val="20"/>
                <w:lang w:val="en-GB"/>
              </w:rPr>
              <w:t>=0</w:t>
            </w:r>
            <w:r w:rsidR="00D10337">
              <w:rPr>
                <w:sz w:val="20"/>
                <w:szCs w:val="20"/>
                <w:lang w:val="en-GB"/>
              </w:rPr>
              <w:t>.5</w:t>
            </w:r>
          </w:p>
        </w:tc>
        <w:tc>
          <w:tcPr>
            <w:tcW w:w="992" w:type="dxa"/>
          </w:tcPr>
          <w:p w14:paraId="7B85D73B" w14:textId="12EC4264" w:rsidR="00C232F3" w:rsidRPr="00C232F3" w:rsidRDefault="00C232F3" w:rsidP="00C232F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color w:val="FF0000"/>
                <w:sz w:val="20"/>
                <w:szCs w:val="20"/>
                <w:lang w:val="en-GB"/>
              </w:rPr>
              <w:t>0.11</w:t>
            </w:r>
          </w:p>
        </w:tc>
        <w:tc>
          <w:tcPr>
            <w:tcW w:w="1134" w:type="dxa"/>
          </w:tcPr>
          <w:p w14:paraId="589EE36D" w14:textId="0CBBABFB" w:rsidR="00C232F3" w:rsidRPr="00C232F3" w:rsidRDefault="00C232F3" w:rsidP="00C232F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C232F3">
              <w:rPr>
                <w:sz w:val="20"/>
                <w:szCs w:val="20"/>
                <w:lang w:val="en-GB"/>
              </w:rPr>
              <w:t>0.166</w:t>
            </w:r>
          </w:p>
        </w:tc>
      </w:tr>
      <w:tr w:rsidR="00661D95" w14:paraId="6F8389EA" w14:textId="77777777" w:rsidTr="00A30FB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4C132BE" w14:textId="7B1891EB" w:rsidR="00661D95" w:rsidRPr="00C232F3" w:rsidRDefault="004974B9" w:rsidP="00C232F3">
            <w:pPr>
              <w:pStyle w:val="Contenuto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 xml:space="preserve">SVM, </w:t>
            </w:r>
            <w:r>
              <w:rPr>
                <w:sz w:val="20"/>
                <w:szCs w:val="20"/>
                <w:lang w:val="en-GB"/>
              </w:rPr>
              <w:t>π</w:t>
            </w:r>
            <w:r w:rsidRPr="00B34AE8">
              <w:rPr>
                <w:sz w:val="20"/>
                <w:szCs w:val="20"/>
                <w:lang w:val="en-GB"/>
              </w:rPr>
              <w:t>=</w:t>
            </w:r>
            <w:r w:rsidR="00D10337">
              <w:rPr>
                <w:sz w:val="20"/>
                <w:szCs w:val="20"/>
                <w:lang w:val="en-GB"/>
              </w:rPr>
              <w:t>0.</w:t>
            </w:r>
            <w:r w:rsidRPr="00B34AE8">
              <w:rPr>
                <w:sz w:val="20"/>
                <w:szCs w:val="20"/>
                <w:lang w:val="en-GB"/>
              </w:rPr>
              <w:t>1</w:t>
            </w:r>
          </w:p>
        </w:tc>
        <w:tc>
          <w:tcPr>
            <w:tcW w:w="992" w:type="dxa"/>
          </w:tcPr>
          <w:p w14:paraId="22C46D6E" w14:textId="6A24F2FF" w:rsidR="00661D95" w:rsidRPr="00C232F3" w:rsidRDefault="004974B9" w:rsidP="00C232F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34AE8">
              <w:rPr>
                <w:color w:val="FF0000"/>
                <w:sz w:val="20"/>
                <w:szCs w:val="20"/>
                <w:lang w:val="en-GB"/>
              </w:rPr>
              <w:t>0.334</w:t>
            </w:r>
          </w:p>
        </w:tc>
        <w:tc>
          <w:tcPr>
            <w:tcW w:w="1134" w:type="dxa"/>
          </w:tcPr>
          <w:p w14:paraId="64A6D699" w14:textId="268B0604" w:rsidR="00661D95" w:rsidRPr="00C232F3" w:rsidRDefault="004974B9" w:rsidP="00C232F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>0.543</w:t>
            </w:r>
          </w:p>
        </w:tc>
      </w:tr>
      <w:tr w:rsidR="004974B9" w14:paraId="2F68F05B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C6F724E" w14:textId="541026DA" w:rsidR="004974B9" w:rsidRPr="00C232F3" w:rsidRDefault="004974B9" w:rsidP="004974B9">
            <w:pPr>
              <w:pStyle w:val="Contenuto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 xml:space="preserve">SVM, </w:t>
            </w:r>
            <w:r>
              <w:rPr>
                <w:sz w:val="20"/>
                <w:szCs w:val="20"/>
                <w:lang w:val="en-GB"/>
              </w:rPr>
              <w:t>π</w:t>
            </w:r>
            <w:r w:rsidRPr="00B34AE8">
              <w:rPr>
                <w:sz w:val="20"/>
                <w:szCs w:val="20"/>
                <w:lang w:val="en-GB"/>
              </w:rPr>
              <w:t>=0</w:t>
            </w:r>
            <w:r w:rsidR="00D10337">
              <w:rPr>
                <w:sz w:val="20"/>
                <w:szCs w:val="20"/>
                <w:lang w:val="en-GB"/>
              </w:rPr>
              <w:t>.9</w:t>
            </w:r>
          </w:p>
        </w:tc>
        <w:tc>
          <w:tcPr>
            <w:tcW w:w="992" w:type="dxa"/>
          </w:tcPr>
          <w:p w14:paraId="5A8103D5" w14:textId="03E319D9" w:rsidR="004974B9" w:rsidRPr="00C232F3" w:rsidRDefault="004974B9" w:rsidP="004974B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34AE8">
              <w:rPr>
                <w:color w:val="FF0000"/>
                <w:sz w:val="20"/>
                <w:szCs w:val="20"/>
                <w:lang w:val="en-GB"/>
              </w:rPr>
              <w:t>0.322</w:t>
            </w:r>
          </w:p>
        </w:tc>
        <w:tc>
          <w:tcPr>
            <w:tcW w:w="1134" w:type="dxa"/>
          </w:tcPr>
          <w:p w14:paraId="227CF8FE" w14:textId="3A634ECF" w:rsidR="004974B9" w:rsidRPr="00C232F3" w:rsidRDefault="004974B9" w:rsidP="004974B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34AE8">
              <w:rPr>
                <w:sz w:val="20"/>
                <w:szCs w:val="20"/>
                <w:lang w:val="en-GB"/>
              </w:rPr>
              <w:t>0.44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lang w:val="en-GB"/>
        </w:rPr>
      </w:pPr>
    </w:p>
    <w:p w14:paraId="59355502" w14:textId="77777777" w:rsidR="00AD2980" w:rsidRPr="00B34AE8" w:rsidRDefault="00AD2980" w:rsidP="00BB510D">
      <w:pPr>
        <w:pStyle w:val="Contenuto"/>
        <w:rPr>
          <w:b/>
          <w:sz w:val="20"/>
          <w:szCs w:val="20"/>
          <w:lang w:val="en-GB"/>
        </w:rPr>
      </w:pPr>
    </w:p>
    <w:p w14:paraId="4602E5A5" w14:textId="77777777" w:rsidR="00AD2980" w:rsidRDefault="00AD2980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6F5CAA">
      <w:pPr>
        <w:pStyle w:val="Contenuto"/>
        <w:jc w:val="center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506"/>
        <w:gridCol w:w="1038"/>
        <w:gridCol w:w="992"/>
        <w:gridCol w:w="993"/>
      </w:tblGrid>
      <w:tr w:rsidR="00BB510D" w:rsidRPr="000E1B84" w14:paraId="265AD146" w14:textId="77777777" w:rsidTr="00A30F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07CD9B4A" w:rsidR="00BB510D" w:rsidRPr="000E1B84" w:rsidRDefault="00780EA1">
            <w:pPr>
              <w:pStyle w:val="Contenuto"/>
              <w:rPr>
                <w:sz w:val="20"/>
                <w:szCs w:val="20"/>
                <w:lang w:val="en-GB"/>
              </w:rPr>
            </w:pPr>
            <w:r w:rsidRPr="000E1B84">
              <w:rPr>
                <w:color w:val="34ABA2" w:themeColor="accent6"/>
                <w:sz w:val="20"/>
                <w:szCs w:val="20"/>
                <w:lang w:val="en-GB"/>
              </w:rPr>
              <w:t>gamma=0.001</w:t>
            </w:r>
            <w:r w:rsidR="00C37062">
              <w:rPr>
                <w:sz w:val="20"/>
                <w:szCs w:val="20"/>
                <w:lang w:val="en-GB"/>
              </w:rPr>
              <w:t xml:space="preserve"> </w:t>
            </w:r>
            <w:r w:rsidR="00C37062" w:rsidRPr="00C37062">
              <w:rPr>
                <w:color w:val="34ABA2" w:themeColor="accent6"/>
                <w:sz w:val="20"/>
                <w:szCs w:val="20"/>
                <w:lang w:val="en-GB"/>
              </w:rPr>
              <w:t>|</w:t>
            </w:r>
            <w:r w:rsidR="009D7122" w:rsidRPr="00C37062">
              <w:rPr>
                <w:color w:val="34ABA2" w:themeColor="accent6"/>
                <w:sz w:val="20"/>
                <w:szCs w:val="20"/>
                <w:lang w:val="en-GB"/>
              </w:rPr>
              <w:t xml:space="preserve"> C=1.0</w:t>
            </w:r>
          </w:p>
        </w:tc>
        <w:tc>
          <w:tcPr>
            <w:tcW w:w="1038" w:type="dxa"/>
          </w:tcPr>
          <w:p w14:paraId="6D8840B6" w14:textId="77777777" w:rsidR="00BB510D" w:rsidRPr="000E1B84" w:rsidRDefault="00BB510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K = 0.1</w:t>
            </w:r>
          </w:p>
        </w:tc>
        <w:tc>
          <w:tcPr>
            <w:tcW w:w="992" w:type="dxa"/>
          </w:tcPr>
          <w:p w14:paraId="1F27704B" w14:textId="77777777" w:rsidR="00BB510D" w:rsidRPr="000E1B84" w:rsidRDefault="00BB510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K = 1.0</w:t>
            </w:r>
          </w:p>
        </w:tc>
        <w:tc>
          <w:tcPr>
            <w:tcW w:w="993" w:type="dxa"/>
          </w:tcPr>
          <w:p w14:paraId="470BAF8F" w14:textId="77777777" w:rsidR="00BB510D" w:rsidRPr="000E1B84" w:rsidRDefault="00BB510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K = 10.0</w:t>
            </w:r>
          </w:p>
        </w:tc>
      </w:tr>
      <w:tr w:rsidR="00BB510D" w:rsidRPr="000E1B84" w14:paraId="0B5C119B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067A9C04" w:rsidR="00BB510D" w:rsidRPr="000E1B84" w:rsidRDefault="00BB510D">
            <w:pPr>
              <w:pStyle w:val="Contenuto"/>
              <w:rPr>
                <w:sz w:val="20"/>
                <w:szCs w:val="20"/>
                <w:lang w:val="en-GB"/>
              </w:rPr>
            </w:pPr>
            <w:proofErr w:type="gramStart"/>
            <w:r w:rsidRPr="000E1B84">
              <w:rPr>
                <w:sz w:val="20"/>
                <w:szCs w:val="20"/>
                <w:lang w:val="en-GB"/>
              </w:rPr>
              <w:t>SVM</w:t>
            </w:r>
            <w:r w:rsidR="009D7122">
              <w:rPr>
                <w:sz w:val="20"/>
                <w:szCs w:val="20"/>
                <w:lang w:val="en-GB"/>
              </w:rPr>
              <w:t xml:space="preserve"> ,</w:t>
            </w:r>
            <w:proofErr w:type="gramEnd"/>
            <w:r w:rsidR="009D7122">
              <w:rPr>
                <w:sz w:val="20"/>
                <w:szCs w:val="20"/>
                <w:lang w:val="en-GB"/>
              </w:rPr>
              <w:t xml:space="preserve"> </w:t>
            </w:r>
            <w:r w:rsidR="009D7122" w:rsidRPr="00C37062">
              <w:rPr>
                <w:sz w:val="20"/>
                <w:szCs w:val="20"/>
                <w:lang w:val="en-GB"/>
              </w:rPr>
              <w:t>π = 0.5,</w:t>
            </w:r>
          </w:p>
        </w:tc>
        <w:tc>
          <w:tcPr>
            <w:tcW w:w="1038" w:type="dxa"/>
          </w:tcPr>
          <w:p w14:paraId="273B6C27" w14:textId="67EB54C3" w:rsidR="00395609" w:rsidRPr="000E1B84" w:rsidRDefault="000841C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color w:val="FF0000"/>
                <w:sz w:val="20"/>
                <w:szCs w:val="20"/>
                <w:lang w:val="en-GB"/>
              </w:rPr>
              <w:t>0.039</w:t>
            </w:r>
          </w:p>
        </w:tc>
        <w:tc>
          <w:tcPr>
            <w:tcW w:w="992" w:type="dxa"/>
          </w:tcPr>
          <w:p w14:paraId="2DB0CF10" w14:textId="033D2A1E" w:rsidR="00BB510D" w:rsidRPr="000E1B84" w:rsidRDefault="00235A6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0.039</w:t>
            </w:r>
          </w:p>
        </w:tc>
        <w:tc>
          <w:tcPr>
            <w:tcW w:w="993" w:type="dxa"/>
          </w:tcPr>
          <w:p w14:paraId="730469CF" w14:textId="4012E4A9" w:rsidR="00BB510D" w:rsidRPr="000E1B84" w:rsidRDefault="00A0396C" w:rsidP="00A30FB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0.04</w:t>
            </w:r>
          </w:p>
        </w:tc>
      </w:tr>
      <w:tr w:rsidR="0080340E" w:rsidRPr="000E1B84" w14:paraId="7C5D69CF" w14:textId="77777777" w:rsidTr="00A30FB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A3A1448" w14:textId="4D2425F4" w:rsidR="0080340E" w:rsidRPr="000E1B84" w:rsidRDefault="009D7122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SVM, π = 0.1</w:t>
            </w:r>
          </w:p>
        </w:tc>
        <w:tc>
          <w:tcPr>
            <w:tcW w:w="1038" w:type="dxa"/>
          </w:tcPr>
          <w:p w14:paraId="5128F914" w14:textId="1A90CE8E" w:rsidR="0080340E" w:rsidRPr="000E1B84" w:rsidRDefault="009D712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0E1B84">
              <w:rPr>
                <w:color w:val="FF0000"/>
                <w:sz w:val="20"/>
                <w:szCs w:val="20"/>
                <w:lang w:val="en-GB"/>
              </w:rPr>
              <w:t>0.122</w:t>
            </w:r>
          </w:p>
        </w:tc>
        <w:tc>
          <w:tcPr>
            <w:tcW w:w="992" w:type="dxa"/>
          </w:tcPr>
          <w:p w14:paraId="2BE855D3" w14:textId="4050ED29" w:rsidR="0080340E" w:rsidRPr="000E1B84" w:rsidRDefault="009D712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0.123</w:t>
            </w:r>
          </w:p>
        </w:tc>
        <w:tc>
          <w:tcPr>
            <w:tcW w:w="993" w:type="dxa"/>
          </w:tcPr>
          <w:p w14:paraId="0B31462A" w14:textId="7BA713FC" w:rsidR="0080340E" w:rsidRPr="000E1B84" w:rsidRDefault="009D7122" w:rsidP="00A30FB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</w:t>
            </w:r>
          </w:p>
        </w:tc>
      </w:tr>
      <w:tr w:rsidR="009D7122" w:rsidRPr="000E1B84" w14:paraId="164FEFCD" w14:textId="77777777" w:rsidTr="00A30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FB8F2F" w14:textId="3E48F454" w:rsidR="009D7122" w:rsidRDefault="00C37062" w:rsidP="009D7122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SVM, π = 0.9</w:t>
            </w:r>
          </w:p>
        </w:tc>
        <w:tc>
          <w:tcPr>
            <w:tcW w:w="1038" w:type="dxa"/>
          </w:tcPr>
          <w:p w14:paraId="5CB0EE51" w14:textId="02FE871B" w:rsidR="009D7122" w:rsidRPr="000E1B84" w:rsidRDefault="00C37062" w:rsidP="009D712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0E1B84">
              <w:rPr>
                <w:color w:val="FF0000"/>
                <w:sz w:val="20"/>
                <w:szCs w:val="20"/>
                <w:lang w:val="en-GB"/>
              </w:rPr>
              <w:t>0.12</w:t>
            </w:r>
          </w:p>
        </w:tc>
        <w:tc>
          <w:tcPr>
            <w:tcW w:w="992" w:type="dxa"/>
          </w:tcPr>
          <w:p w14:paraId="0AB37704" w14:textId="7991CABB" w:rsidR="009D7122" w:rsidRPr="000E1B84" w:rsidRDefault="00C37062" w:rsidP="009D712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</w:t>
            </w:r>
          </w:p>
        </w:tc>
        <w:tc>
          <w:tcPr>
            <w:tcW w:w="993" w:type="dxa"/>
          </w:tcPr>
          <w:p w14:paraId="21E982E9" w14:textId="691B636A" w:rsidR="009D7122" w:rsidRPr="000E1B84" w:rsidRDefault="00C37062" w:rsidP="00A30FB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0E1B84">
              <w:rPr>
                <w:sz w:val="20"/>
                <w:szCs w:val="20"/>
                <w:lang w:val="en-GB"/>
              </w:rPr>
              <w:t>0.12</w:t>
            </w:r>
          </w:p>
        </w:tc>
      </w:tr>
    </w:tbl>
    <w:p w14:paraId="316DEABD" w14:textId="3B9283F3" w:rsidR="00BB510D" w:rsidRPr="000E1B84" w:rsidRDefault="00BB510D" w:rsidP="00BB510D">
      <w:pPr>
        <w:pStyle w:val="Contenuto"/>
        <w:rPr>
          <w:b/>
          <w:sz w:val="20"/>
          <w:szCs w:val="20"/>
          <w:lang w:val="en-GB"/>
        </w:rPr>
      </w:pPr>
    </w:p>
    <w:p w14:paraId="183C59F3" w14:textId="77777777" w:rsidR="009E158F" w:rsidRPr="000E1B84" w:rsidRDefault="009E158F" w:rsidP="00BB510D">
      <w:pPr>
        <w:pStyle w:val="Contenuto"/>
        <w:rPr>
          <w:b/>
          <w:sz w:val="20"/>
          <w:szCs w:val="20"/>
          <w:lang w:val="en-GB"/>
        </w:rPr>
      </w:pPr>
    </w:p>
    <w:p w14:paraId="7F59AE06" w14:textId="77777777" w:rsidR="009E158F" w:rsidRDefault="009E158F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419D2C60" w14:textId="733B2AB1" w:rsidR="00CE76EB" w:rsidRPr="003F2B53" w:rsidRDefault="007C25C3" w:rsidP="00CE76EB">
      <w:pPr>
        <w:pStyle w:val="Contenuto"/>
        <w:rPr>
          <w:sz w:val="22"/>
          <w:lang w:val="en-GB"/>
        </w:rPr>
      </w:pPr>
      <w:r w:rsidRPr="003F2B53">
        <w:rPr>
          <w:sz w:val="22"/>
          <w:lang w:val="en-GB"/>
        </w:rPr>
        <w:t>We can compare linear models in terms of min DCF: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977"/>
        <w:gridCol w:w="1276"/>
        <w:gridCol w:w="1134"/>
        <w:gridCol w:w="1701"/>
      </w:tblGrid>
      <w:tr w:rsidR="0092062F" w:rsidRPr="0092062F" w14:paraId="000C9CC4" w14:textId="77777777" w:rsidTr="008871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77" w:type="dxa"/>
          </w:tcPr>
          <w:p w14:paraId="012E0103" w14:textId="1850F7E8" w:rsidR="007C25C3" w:rsidRPr="0092062F" w:rsidRDefault="00CE76EB" w:rsidP="0076116D">
            <w:pPr>
              <w:pStyle w:val="Contenuto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lang w:val="en-GB"/>
              </w:rPr>
              <w:br w:type="page"/>
            </w:r>
          </w:p>
        </w:tc>
        <w:tc>
          <w:tcPr>
            <w:tcW w:w="1276" w:type="dxa"/>
          </w:tcPr>
          <w:p w14:paraId="5CE97BD9" w14:textId="75433CDF" w:rsidR="007C25C3" w:rsidRPr="0092062F" w:rsidRDefault="0092062F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134" w:type="dxa"/>
          </w:tcPr>
          <w:p w14:paraId="044110AC" w14:textId="36EF9999" w:rsidR="007C25C3" w:rsidRPr="0092062F" w:rsidRDefault="0092062F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701" w:type="dxa"/>
          </w:tcPr>
          <w:p w14:paraId="4F295772" w14:textId="741668C4" w:rsidR="007C25C3" w:rsidRPr="0092062F" w:rsidRDefault="0092062F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92062F">
              <w:rPr>
                <w:color w:val="1B174A" w:themeColor="text1" w:themeTint="E6"/>
                <w:sz w:val="20"/>
                <w:szCs w:val="20"/>
                <w:lang w:val="en-GB"/>
              </w:rPr>
              <w:t>π = 0.1</w:t>
            </w:r>
          </w:p>
        </w:tc>
      </w:tr>
      <w:tr w:rsidR="000F0DD2" w:rsidRPr="00A468B1" w14:paraId="17827CE5" w14:textId="77777777" w:rsidTr="008871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B4BCDF3" w14:textId="0A5B5F93" w:rsidR="000F0DD2" w:rsidRPr="00A468B1" w:rsidRDefault="000F0DD2" w:rsidP="000F0DD2">
            <w:pPr>
              <w:pStyle w:val="Contenuto"/>
              <w:rPr>
                <w:sz w:val="20"/>
                <w:szCs w:val="20"/>
                <w:lang w:val="en-GB"/>
              </w:rPr>
            </w:pPr>
            <w:r w:rsidRPr="008871D1">
              <w:rPr>
                <w:sz w:val="20"/>
                <w:szCs w:val="20"/>
                <w:lang w:val="en-GB"/>
              </w:rPr>
              <w:t>MVG (Tied Full-Cov)</w:t>
            </w:r>
          </w:p>
        </w:tc>
        <w:tc>
          <w:tcPr>
            <w:tcW w:w="1276" w:type="dxa"/>
          </w:tcPr>
          <w:p w14:paraId="762887D7" w14:textId="46CF110E" w:rsidR="000F0DD2" w:rsidRPr="000541BC" w:rsidRDefault="000F0DD2" w:rsidP="000F0DD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1134" w:type="dxa"/>
          </w:tcPr>
          <w:p w14:paraId="0BF03586" w14:textId="10CE1776" w:rsidR="000F0DD2" w:rsidRPr="000541BC" w:rsidRDefault="000F0DD2" w:rsidP="000F0DD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0.128</w:t>
            </w:r>
          </w:p>
        </w:tc>
        <w:tc>
          <w:tcPr>
            <w:tcW w:w="1701" w:type="dxa"/>
          </w:tcPr>
          <w:p w14:paraId="1942173F" w14:textId="4D66C762" w:rsidR="000F0DD2" w:rsidRPr="00C75586" w:rsidRDefault="000F0DD2" w:rsidP="000F0DD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C75586">
              <w:rPr>
                <w:color w:val="FF0000"/>
                <w:sz w:val="20"/>
                <w:szCs w:val="20"/>
                <w:lang w:val="en-GB"/>
              </w:rPr>
              <w:t>0.118</w:t>
            </w:r>
          </w:p>
        </w:tc>
      </w:tr>
      <w:tr w:rsidR="000C38A2" w:rsidRPr="00A468B1" w14:paraId="199145BC" w14:textId="77777777" w:rsidTr="008871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0FFB9DB" w14:textId="06E6B664" w:rsidR="000C38A2" w:rsidRPr="008871D1" w:rsidRDefault="000C38A2" w:rsidP="000C38A2">
            <w:pPr>
              <w:pStyle w:val="Contenuto"/>
              <w:rPr>
                <w:sz w:val="20"/>
                <w:szCs w:val="20"/>
                <w:lang w:val="en-GB"/>
              </w:rPr>
            </w:pPr>
            <w:r w:rsidRPr="00AD7089">
              <w:rPr>
                <w:sz w:val="20"/>
                <w:szCs w:val="20"/>
                <w:lang w:val="en-GB"/>
              </w:rPr>
              <w:t>Log Reg (λ = 10−</w:t>
            </w:r>
            <w:r>
              <w:rPr>
                <w:sz w:val="20"/>
                <w:szCs w:val="20"/>
                <w:lang w:val="en-GB"/>
              </w:rPr>
              <w:t>6</w:t>
            </w:r>
            <w:r w:rsidRPr="00AD7089">
              <w:rPr>
                <w:sz w:val="20"/>
                <w:szCs w:val="20"/>
                <w:lang w:val="en-GB"/>
              </w:rPr>
              <w:t>, πT = 0.5)</w:t>
            </w:r>
          </w:p>
        </w:tc>
        <w:tc>
          <w:tcPr>
            <w:tcW w:w="1276" w:type="dxa"/>
          </w:tcPr>
          <w:p w14:paraId="6D89C160" w14:textId="3AD8BDC6" w:rsidR="000C38A2" w:rsidRPr="000541BC" w:rsidRDefault="000C38A2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4" w:type="dxa"/>
          </w:tcPr>
          <w:p w14:paraId="58CC7044" w14:textId="27F53511" w:rsidR="000C38A2" w:rsidRPr="00C75586" w:rsidRDefault="000C38A2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0.126</w:t>
            </w:r>
          </w:p>
        </w:tc>
        <w:tc>
          <w:tcPr>
            <w:tcW w:w="1701" w:type="dxa"/>
          </w:tcPr>
          <w:p w14:paraId="35FBD7C4" w14:textId="05018261" w:rsidR="000C38A2" w:rsidRPr="000541BC" w:rsidRDefault="000C38A2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0.131</w:t>
            </w:r>
          </w:p>
        </w:tc>
      </w:tr>
      <w:tr w:rsidR="000C38A2" w:rsidRPr="00A468B1" w14:paraId="31DD571F" w14:textId="77777777" w:rsidTr="008871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1611C683" w14:textId="1A41234E" w:rsidR="000C38A2" w:rsidRPr="00AD7089" w:rsidRDefault="000C38A2" w:rsidP="000C38A2">
            <w:pPr>
              <w:pStyle w:val="Contenuto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w</w:t>
            </w:r>
            <w:r w:rsidRPr="00AD7089">
              <w:rPr>
                <w:sz w:val="20"/>
                <w:szCs w:val="20"/>
                <w:lang w:val="en-GB"/>
              </w:rPr>
              <w:t>Log Reg (λ = 10−</w:t>
            </w:r>
            <w:r>
              <w:rPr>
                <w:sz w:val="20"/>
                <w:szCs w:val="20"/>
                <w:lang w:val="en-GB"/>
              </w:rPr>
              <w:t>4</w:t>
            </w:r>
            <w:r w:rsidRPr="00AD7089">
              <w:rPr>
                <w:sz w:val="20"/>
                <w:szCs w:val="20"/>
                <w:lang w:val="en-GB"/>
              </w:rPr>
              <w:t>, πT = 0.5)</w:t>
            </w:r>
          </w:p>
        </w:tc>
        <w:tc>
          <w:tcPr>
            <w:tcW w:w="1276" w:type="dxa"/>
          </w:tcPr>
          <w:p w14:paraId="42F93EA5" w14:textId="6B384427" w:rsidR="000C38A2" w:rsidRPr="000541BC" w:rsidRDefault="000541BC" w:rsidP="000C38A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FF0000"/>
                <w:sz w:val="20"/>
                <w:szCs w:val="20"/>
                <w:lang w:val="en-GB"/>
              </w:rPr>
              <w:t>0.047</w:t>
            </w:r>
          </w:p>
        </w:tc>
        <w:tc>
          <w:tcPr>
            <w:tcW w:w="1134" w:type="dxa"/>
          </w:tcPr>
          <w:p w14:paraId="6EE51C7A" w14:textId="0E9E9A24" w:rsidR="000C38A2" w:rsidRPr="00C75586" w:rsidRDefault="000541BC" w:rsidP="000C38A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0.126</w:t>
            </w:r>
          </w:p>
        </w:tc>
        <w:tc>
          <w:tcPr>
            <w:tcW w:w="1701" w:type="dxa"/>
          </w:tcPr>
          <w:p w14:paraId="66825AAC" w14:textId="4058AA29" w:rsidR="000C38A2" w:rsidRPr="000541BC" w:rsidRDefault="000541BC" w:rsidP="000C38A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0541BC">
              <w:rPr>
                <w:color w:val="1B174A" w:themeColor="text1" w:themeTint="E6"/>
                <w:sz w:val="20"/>
                <w:szCs w:val="20"/>
                <w:lang w:val="en-GB"/>
              </w:rPr>
              <w:t>0.131</w:t>
            </w:r>
          </w:p>
        </w:tc>
      </w:tr>
      <w:tr w:rsidR="000C38A2" w:rsidRPr="00A468B1" w14:paraId="4FBB8A30" w14:textId="77777777" w:rsidTr="008871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14:paraId="03FE08BB" w14:textId="77777777" w:rsidR="000C38A2" w:rsidRPr="00A468B1" w:rsidRDefault="000C38A2" w:rsidP="000C38A2">
            <w:pPr>
              <w:pStyle w:val="Contenuto"/>
              <w:rPr>
                <w:sz w:val="20"/>
                <w:szCs w:val="20"/>
                <w:lang w:val="en-GB"/>
              </w:rPr>
            </w:pPr>
            <w:r w:rsidRPr="00A468B1">
              <w:rPr>
                <w:sz w:val="20"/>
                <w:szCs w:val="20"/>
                <w:lang w:val="en-GB"/>
              </w:rPr>
              <w:t>SVM, C=1.0</w:t>
            </w:r>
          </w:p>
        </w:tc>
        <w:tc>
          <w:tcPr>
            <w:tcW w:w="1276" w:type="dxa"/>
          </w:tcPr>
          <w:p w14:paraId="43A18F80" w14:textId="06DB0BA9" w:rsidR="000C38A2" w:rsidRPr="00C75586" w:rsidRDefault="00E33C98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134" w:type="dxa"/>
          </w:tcPr>
          <w:p w14:paraId="280B09BA" w14:textId="7AC49B8E" w:rsidR="000C38A2" w:rsidRPr="00C75586" w:rsidRDefault="00410C25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FF0000"/>
                <w:sz w:val="20"/>
                <w:szCs w:val="20"/>
                <w:lang w:val="en-GB"/>
              </w:rPr>
              <w:t>0.119</w:t>
            </w:r>
          </w:p>
        </w:tc>
        <w:tc>
          <w:tcPr>
            <w:tcW w:w="1701" w:type="dxa"/>
          </w:tcPr>
          <w:p w14:paraId="4A80F172" w14:textId="00DF59A4" w:rsidR="000C38A2" w:rsidRPr="00C75586" w:rsidRDefault="00C75586" w:rsidP="000C38A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C75586">
              <w:rPr>
                <w:color w:val="1B174A" w:themeColor="text1" w:themeTint="E6"/>
                <w:sz w:val="20"/>
                <w:szCs w:val="20"/>
                <w:lang w:val="en-GB"/>
              </w:rPr>
              <w:t>0.1</w:t>
            </w:r>
            <w:r>
              <w:rPr>
                <w:color w:val="1B174A" w:themeColor="text1" w:themeTint="E6"/>
                <w:sz w:val="20"/>
                <w:szCs w:val="20"/>
                <w:lang w:val="en-GB"/>
              </w:rPr>
              <w:t>33</w:t>
            </w:r>
          </w:p>
        </w:tc>
      </w:tr>
    </w:tbl>
    <w:p w14:paraId="6F00A4AB" w14:textId="77777777" w:rsidR="001D0C58" w:rsidRDefault="001D0C58">
      <w:pPr>
        <w:spacing w:after="200"/>
        <w:rPr>
          <w:b w:val="0"/>
          <w:bCs/>
          <w:sz w:val="24"/>
          <w:szCs w:val="24"/>
          <w:lang w:val="en-GB"/>
        </w:rPr>
      </w:pPr>
    </w:p>
    <w:p w14:paraId="39C46395" w14:textId="35656496" w:rsidR="00173FED" w:rsidRPr="003F2B53" w:rsidRDefault="001D0C58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Linear SVM performs similarly to other linear approaches, as expected.</w:t>
      </w:r>
    </w:p>
    <w:p w14:paraId="60BC34D9" w14:textId="0664DC1B" w:rsidR="00173FED" w:rsidRPr="003F2B53" w:rsidRDefault="00D15C1E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Since</w:t>
      </w:r>
      <w:r w:rsidR="00173FED" w:rsidRPr="003F2B53">
        <w:rPr>
          <w:b w:val="0"/>
          <w:sz w:val="22"/>
          <w:lang w:val="en-GB"/>
        </w:rPr>
        <w:t xml:space="preserve"> Linear models perform similarly</w:t>
      </w:r>
      <w:r w:rsidRPr="003F2B53">
        <w:rPr>
          <w:b w:val="0"/>
          <w:sz w:val="22"/>
          <w:lang w:val="en-GB"/>
        </w:rPr>
        <w:t xml:space="preserve"> to non-</w:t>
      </w:r>
      <w:r w:rsidR="00B9549A" w:rsidRPr="003F2B53">
        <w:rPr>
          <w:b w:val="0"/>
          <w:sz w:val="22"/>
          <w:lang w:val="en-GB"/>
        </w:rPr>
        <w:t>l</w:t>
      </w:r>
      <w:r w:rsidRPr="003F2B53">
        <w:rPr>
          <w:b w:val="0"/>
          <w:sz w:val="22"/>
          <w:lang w:val="en-GB"/>
        </w:rPr>
        <w:t xml:space="preserve">inear models, we decided to report the results for </w:t>
      </w:r>
      <w:r w:rsidR="00B9549A" w:rsidRPr="003F2B53">
        <w:rPr>
          <w:b w:val="0"/>
          <w:sz w:val="22"/>
          <w:lang w:val="en-GB"/>
        </w:rPr>
        <w:t>the two SVM non-linear formulations</w:t>
      </w:r>
    </w:p>
    <w:p w14:paraId="605C2507" w14:textId="77777777" w:rsidR="00354712" w:rsidRDefault="00354712" w:rsidP="00133104">
      <w:pPr>
        <w:pStyle w:val="Titolo2"/>
        <w:rPr>
          <w:sz w:val="24"/>
          <w:szCs w:val="24"/>
          <w:lang w:val="en-GB"/>
        </w:rPr>
      </w:pPr>
    </w:p>
    <w:p w14:paraId="4D7F8CFA" w14:textId="77777777" w:rsidR="00354712" w:rsidRDefault="00354712" w:rsidP="00354712">
      <w:pPr>
        <w:rPr>
          <w:lang w:val="en-GB"/>
        </w:rPr>
      </w:pPr>
    </w:p>
    <w:p w14:paraId="6BDF604A" w14:textId="77777777" w:rsidR="00354712" w:rsidRDefault="00354712" w:rsidP="00354712">
      <w:pPr>
        <w:rPr>
          <w:lang w:val="en-GB"/>
        </w:rPr>
      </w:pPr>
    </w:p>
    <w:p w14:paraId="3EB70431" w14:textId="77777777" w:rsidR="00354712" w:rsidRDefault="00354712" w:rsidP="00354712">
      <w:pPr>
        <w:rPr>
          <w:lang w:val="en-GB"/>
        </w:rPr>
      </w:pPr>
    </w:p>
    <w:p w14:paraId="49EE44A9" w14:textId="77777777" w:rsidR="00354712" w:rsidRPr="00354712" w:rsidRDefault="00354712" w:rsidP="00354712">
      <w:pPr>
        <w:rPr>
          <w:lang w:val="en-GB"/>
        </w:rPr>
      </w:pPr>
    </w:p>
    <w:p w14:paraId="6B073138" w14:textId="77777777" w:rsidR="009F01DB" w:rsidRDefault="009F01DB" w:rsidP="00133104">
      <w:pPr>
        <w:pStyle w:val="Titolo2"/>
        <w:rPr>
          <w:lang w:val="en-GB"/>
        </w:rPr>
      </w:pPr>
    </w:p>
    <w:p w14:paraId="264DEAAC" w14:textId="77777777" w:rsidR="009F01DB" w:rsidRDefault="009F01DB" w:rsidP="009F01DB">
      <w:pPr>
        <w:rPr>
          <w:lang w:val="en-GB"/>
        </w:rPr>
      </w:pPr>
    </w:p>
    <w:p w14:paraId="5501DEB9" w14:textId="77777777" w:rsidR="009F01DB" w:rsidRPr="009F01DB" w:rsidRDefault="009F01DB" w:rsidP="009F01DB">
      <w:pPr>
        <w:rPr>
          <w:lang w:val="en-GB"/>
        </w:rPr>
      </w:pPr>
    </w:p>
    <w:p w14:paraId="4127C326" w14:textId="77777777" w:rsidR="000801BC" w:rsidRDefault="000801BC" w:rsidP="00133104">
      <w:pPr>
        <w:pStyle w:val="Titolo2"/>
        <w:rPr>
          <w:sz w:val="22"/>
          <w:szCs w:val="22"/>
          <w:lang w:val="en-GB"/>
        </w:rPr>
      </w:pPr>
    </w:p>
    <w:p w14:paraId="2A3EA852" w14:textId="77777777" w:rsidR="00F42BC9" w:rsidRPr="00F42BC9" w:rsidRDefault="00F42BC9" w:rsidP="00F42BC9">
      <w:pPr>
        <w:rPr>
          <w:lang w:val="en-GB"/>
        </w:rPr>
      </w:pPr>
    </w:p>
    <w:p w14:paraId="54828A4F" w14:textId="45614F30" w:rsidR="00CE76EB" w:rsidRPr="00CE76EB" w:rsidRDefault="00CE76EB" w:rsidP="00133104">
      <w:pPr>
        <w:pStyle w:val="Titolo2"/>
        <w:rPr>
          <w:lang w:val="en-GB"/>
        </w:rPr>
      </w:pPr>
      <w:bookmarkStart w:id="16" w:name="_Toc108647444"/>
      <w:r>
        <w:rPr>
          <w:lang w:val="en-GB"/>
        </w:rPr>
        <w:lastRenderedPageBreak/>
        <w:t>Gaussian Mixture Models</w:t>
      </w:r>
      <w:bookmarkEnd w:id="16"/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E7A4A55" w14:textId="4B181B66" w:rsidR="00A64937" w:rsidRPr="00CA3C3C" w:rsidRDefault="006277AB" w:rsidP="00CA3C3C">
      <w:pPr>
        <w:rPr>
          <w:b w:val="0"/>
          <w:sz w:val="22"/>
          <w:lang w:val="en-US"/>
        </w:rPr>
      </w:pPr>
      <w:r w:rsidRPr="00A64937">
        <w:rPr>
          <w:rFonts w:ascii="Calibri" w:hAnsi="Calibri" w:cs="Calibri"/>
          <w:b w:val="0"/>
          <w:bCs/>
          <w:sz w:val="22"/>
          <w:lang w:val="en-US"/>
        </w:rPr>
        <w:t>GMMs can approximate generic distributions, so we expect to obtain better results than with the Gaussian model</w:t>
      </w:r>
      <w:r w:rsidR="00604D4C" w:rsidRPr="00A64937">
        <w:rPr>
          <w:rFonts w:ascii="Calibri" w:hAnsi="Calibri" w:cs="Calibri"/>
          <w:b w:val="0"/>
          <w:bCs/>
          <w:sz w:val="22"/>
          <w:lang w:val="en-US"/>
        </w:rPr>
        <w:t>.</w:t>
      </w:r>
      <w:r w:rsidR="003F74CE">
        <w:rPr>
          <w:rFonts w:ascii="Calibri" w:hAnsi="Calibri" w:cs="Calibri"/>
          <w:b w:val="0"/>
          <w:bCs/>
          <w:sz w:val="22"/>
          <w:lang w:val="en-US"/>
        </w:rPr>
        <w:t xml:space="preserve"> We are going to train GMM up to 128 components</w:t>
      </w:r>
      <w:r w:rsidR="00431BA4">
        <w:rPr>
          <w:rFonts w:ascii="Calibri" w:hAnsi="Calibri" w:cs="Calibri"/>
          <w:b w:val="0"/>
          <w:bCs/>
          <w:sz w:val="22"/>
          <w:lang w:val="en-US"/>
        </w:rPr>
        <w:t xml:space="preserve"> for full</w:t>
      </w:r>
      <w:r w:rsidR="002932CD">
        <w:rPr>
          <w:rFonts w:ascii="Calibri" w:hAnsi="Calibri" w:cs="Calibri"/>
          <w:b w:val="0"/>
          <w:bCs/>
          <w:sz w:val="22"/>
          <w:lang w:val="en-US"/>
        </w:rPr>
        <w:t xml:space="preserve"> and </w:t>
      </w:r>
      <w:r w:rsidR="00431BA4">
        <w:rPr>
          <w:rFonts w:ascii="Calibri" w:hAnsi="Calibri" w:cs="Calibri"/>
          <w:b w:val="0"/>
          <w:bCs/>
          <w:sz w:val="22"/>
          <w:lang w:val="en-US"/>
        </w:rPr>
        <w:t>diagonal</w:t>
      </w:r>
      <w:r w:rsidR="003F74CE">
        <w:rPr>
          <w:rFonts w:ascii="Calibri" w:hAnsi="Calibri" w:cs="Calibri"/>
          <w:b w:val="0"/>
          <w:bCs/>
          <w:sz w:val="22"/>
          <w:lang w:val="en-US"/>
        </w:rPr>
        <w:t xml:space="preserve"> </w:t>
      </w:r>
      <w:proofErr w:type="gramStart"/>
      <w:r w:rsidR="002932CD">
        <w:rPr>
          <w:rFonts w:ascii="Calibri" w:hAnsi="Calibri" w:cs="Calibri"/>
          <w:b w:val="0"/>
          <w:bCs/>
          <w:sz w:val="22"/>
          <w:lang w:val="en-US"/>
        </w:rPr>
        <w:t xml:space="preserve">covariance, </w:t>
      </w:r>
      <w:r w:rsidR="004560DA">
        <w:rPr>
          <w:rFonts w:ascii="Calibri" w:hAnsi="Calibri" w:cs="Calibri"/>
          <w:b w:val="0"/>
          <w:bCs/>
          <w:sz w:val="22"/>
          <w:lang w:val="en-US"/>
        </w:rPr>
        <w:t>and</w:t>
      </w:r>
      <w:proofErr w:type="gramEnd"/>
      <w:r w:rsidR="004560DA">
        <w:rPr>
          <w:rFonts w:ascii="Calibri" w:hAnsi="Calibri" w:cs="Calibri"/>
          <w:b w:val="0"/>
          <w:bCs/>
          <w:sz w:val="22"/>
          <w:lang w:val="en-US"/>
        </w:rPr>
        <w:t xml:space="preserve"> tied/non tied.</w:t>
      </w:r>
      <w:r w:rsidR="00A64937">
        <w:rPr>
          <w:rFonts w:ascii="Calibri" w:hAnsi="Calibri" w:cs="Calibri"/>
          <w:b w:val="0"/>
          <w:sz w:val="22"/>
          <w:lang w:val="en-US"/>
        </w:rPr>
        <w:br/>
      </w:r>
      <w:r w:rsidR="00A64937" w:rsidRPr="003F2B53">
        <w:rPr>
          <w:sz w:val="22"/>
          <w:lang w:val="en-US"/>
        </w:rPr>
        <w:t xml:space="preserve">Please note: </w:t>
      </w:r>
      <w:r w:rsidR="00A64937" w:rsidRPr="003F2B53">
        <w:rPr>
          <w:b w:val="0"/>
          <w:bCs/>
          <w:sz w:val="22"/>
          <w:lang w:val="en-US"/>
        </w:rPr>
        <w:t>raw and z-normalization retrieve the same results.</w:t>
      </w:r>
    </w:p>
    <w:p w14:paraId="61F7D137" w14:textId="77777777" w:rsidR="00E23DF0" w:rsidRPr="00CA3C3C" w:rsidRDefault="00E23DF0" w:rsidP="00CA3C3C">
      <w:pPr>
        <w:rPr>
          <w:b w:val="0"/>
          <w:bCs/>
          <w:sz w:val="22"/>
          <w:lang w:val="en-US"/>
        </w:rPr>
      </w:pPr>
    </w:p>
    <w:p w14:paraId="677F8B3C" w14:textId="77777777" w:rsidR="00CE76EB" w:rsidRPr="007E41FC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7E41FC">
        <w:rPr>
          <w:b/>
          <w:bCs/>
          <w:i/>
          <w:iCs/>
          <w:sz w:val="24"/>
          <w:szCs w:val="24"/>
          <w:lang w:val="en-GB"/>
        </w:rPr>
        <w:t>RESULTS</w:t>
      </w:r>
    </w:p>
    <w:tbl>
      <w:tblPr>
        <w:tblStyle w:val="Tabellasemplice-3"/>
        <w:tblW w:w="9022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850"/>
        <w:gridCol w:w="1064"/>
        <w:gridCol w:w="1098"/>
        <w:gridCol w:w="1123"/>
        <w:gridCol w:w="1123"/>
        <w:gridCol w:w="1123"/>
        <w:gridCol w:w="1081"/>
      </w:tblGrid>
      <w:tr w:rsidR="003A11FC" w:rsidRPr="007E41FC" w14:paraId="600FA786" w14:textId="15706850" w:rsidTr="00215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13971CFD" w14:textId="229A6976" w:rsidR="003A11FC" w:rsidRPr="00604D4C" w:rsidRDefault="000A0E45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cOMPONENTS</w:t>
            </w:r>
          </w:p>
        </w:tc>
        <w:tc>
          <w:tcPr>
            <w:tcW w:w="850" w:type="dxa"/>
          </w:tcPr>
          <w:p w14:paraId="53829F21" w14:textId="1BB57F54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2</w:t>
            </w:r>
          </w:p>
        </w:tc>
        <w:tc>
          <w:tcPr>
            <w:tcW w:w="1064" w:type="dxa"/>
          </w:tcPr>
          <w:p w14:paraId="551F9C3D" w14:textId="3C9B1BD9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4</w:t>
            </w:r>
          </w:p>
        </w:tc>
        <w:tc>
          <w:tcPr>
            <w:tcW w:w="1098" w:type="dxa"/>
          </w:tcPr>
          <w:p w14:paraId="38B9B58A" w14:textId="25882E92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8</w:t>
            </w:r>
          </w:p>
        </w:tc>
        <w:tc>
          <w:tcPr>
            <w:tcW w:w="1123" w:type="dxa"/>
          </w:tcPr>
          <w:p w14:paraId="47763FC1" w14:textId="72195B9B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16</w:t>
            </w:r>
          </w:p>
        </w:tc>
        <w:tc>
          <w:tcPr>
            <w:tcW w:w="1123" w:type="dxa"/>
          </w:tcPr>
          <w:p w14:paraId="1E78BA0A" w14:textId="7C22F9FC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32</w:t>
            </w:r>
          </w:p>
        </w:tc>
        <w:tc>
          <w:tcPr>
            <w:tcW w:w="1123" w:type="dxa"/>
          </w:tcPr>
          <w:p w14:paraId="1885CCD4" w14:textId="17667D99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64</w:t>
            </w:r>
          </w:p>
        </w:tc>
        <w:tc>
          <w:tcPr>
            <w:tcW w:w="1081" w:type="dxa"/>
          </w:tcPr>
          <w:p w14:paraId="145E7FBC" w14:textId="2B965BD5" w:rsidR="003A11FC" w:rsidRPr="00604D4C" w:rsidRDefault="003A11FC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04D4C">
              <w:rPr>
                <w:b/>
                <w:sz w:val="20"/>
                <w:szCs w:val="20"/>
                <w:lang w:val="en-GB"/>
              </w:rPr>
              <w:t>128</w:t>
            </w:r>
          </w:p>
        </w:tc>
      </w:tr>
      <w:tr w:rsidR="00B12733" w:rsidRPr="00216CA5" w14:paraId="6140DB7D" w14:textId="77777777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FC7DFC2" w14:textId="77777777" w:rsidR="00B12733" w:rsidRPr="00215F31" w:rsidRDefault="00B12733" w:rsidP="003A11FC">
            <w:pPr>
              <w:spacing w:after="200"/>
              <w:rPr>
                <w:sz w:val="20"/>
                <w:szCs w:val="20"/>
                <w:lang w:val="en-GB"/>
              </w:rPr>
            </w:pPr>
          </w:p>
        </w:tc>
        <w:tc>
          <w:tcPr>
            <w:tcW w:w="7462" w:type="dxa"/>
            <w:gridSpan w:val="7"/>
          </w:tcPr>
          <w:p w14:paraId="6C2BA409" w14:textId="3C06C268" w:rsidR="00B12733" w:rsidRPr="00B12733" w:rsidRDefault="00B12733" w:rsidP="00B12733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12733">
              <w:rPr>
                <w:sz w:val="20"/>
                <w:szCs w:val="20"/>
                <w:lang w:val="en-GB"/>
              </w:rPr>
              <w:t>Z-Normalization</w:t>
            </w:r>
          </w:p>
        </w:tc>
      </w:tr>
      <w:tr w:rsidR="003A11FC" w:rsidRPr="00216CA5" w14:paraId="2BDDB7EB" w14:textId="08570B65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39A9698" w14:textId="32BEDC58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50" w:type="dxa"/>
          </w:tcPr>
          <w:p w14:paraId="740F2590" w14:textId="3B771DEC" w:rsidR="003A11FC" w:rsidRPr="00C5520C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C5520C">
              <w:rPr>
                <w:b w:val="0"/>
                <w:color w:val="FF0000"/>
                <w:sz w:val="20"/>
                <w:szCs w:val="20"/>
                <w:lang w:val="en-GB"/>
              </w:rPr>
              <w:t>﻿0.04</w:t>
            </w:r>
            <w:r w:rsidR="00634E35" w:rsidRPr="00C5520C">
              <w:rPr>
                <w:b w:val="0"/>
                <w:color w:val="FF0000"/>
                <w:sz w:val="20"/>
                <w:szCs w:val="20"/>
                <w:lang w:val="en-GB"/>
              </w:rPr>
              <w:t>3</w:t>
            </w:r>
            <w:r w:rsidRPr="00C5520C">
              <w:rPr>
                <w:b w:val="0"/>
                <w:color w:val="FF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1064" w:type="dxa"/>
          </w:tcPr>
          <w:p w14:paraId="0420EB72" w14:textId="43E36CA8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003D94">
              <w:rPr>
                <w:b w:val="0"/>
                <w:bCs/>
                <w:sz w:val="20"/>
                <w:szCs w:val="20"/>
                <w:lang w:val="en-GB"/>
              </w:rPr>
              <w:t>33</w:t>
            </w:r>
          </w:p>
        </w:tc>
        <w:tc>
          <w:tcPr>
            <w:tcW w:w="1098" w:type="dxa"/>
          </w:tcPr>
          <w:p w14:paraId="7DF517B4" w14:textId="31D61DFE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0.03</w:t>
            </w:r>
            <w:r w:rsidR="000B532C">
              <w:rPr>
                <w:b w:val="0"/>
                <w:bCs/>
                <w:sz w:val="20"/>
                <w:szCs w:val="20"/>
                <w:lang w:val="en-GB"/>
              </w:rPr>
              <w:t>2</w:t>
            </w: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  </w:t>
            </w:r>
          </w:p>
        </w:tc>
        <w:tc>
          <w:tcPr>
            <w:tcW w:w="1123" w:type="dxa"/>
          </w:tcPr>
          <w:p w14:paraId="3E9B436F" w14:textId="617900B9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0B532C">
              <w:rPr>
                <w:b w:val="0"/>
                <w:bCs/>
                <w:sz w:val="20"/>
                <w:szCs w:val="20"/>
                <w:lang w:val="en-GB"/>
              </w:rPr>
              <w:t>4</w:t>
            </w: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  </w:t>
            </w:r>
          </w:p>
        </w:tc>
        <w:tc>
          <w:tcPr>
            <w:tcW w:w="1123" w:type="dxa"/>
          </w:tcPr>
          <w:p w14:paraId="6576DAA7" w14:textId="0DE26082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C522BA">
              <w:rPr>
                <w:b w:val="0"/>
                <w:bCs/>
                <w:sz w:val="20"/>
                <w:szCs w:val="20"/>
                <w:lang w:val="en-GB"/>
              </w:rPr>
              <w:t>57</w:t>
            </w:r>
          </w:p>
        </w:tc>
        <w:tc>
          <w:tcPr>
            <w:tcW w:w="1123" w:type="dxa"/>
          </w:tcPr>
          <w:p w14:paraId="1BAF3700" w14:textId="6909D5D6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C522BA">
              <w:rPr>
                <w:b w:val="0"/>
                <w:bCs/>
                <w:sz w:val="20"/>
                <w:szCs w:val="20"/>
                <w:lang w:val="en-GB"/>
              </w:rPr>
              <w:t>087</w:t>
            </w:r>
            <w:r w:rsidRPr="00F265E7">
              <w:rPr>
                <w:b w:val="0"/>
                <w:bCs/>
                <w:sz w:val="20"/>
                <w:szCs w:val="20"/>
                <w:lang w:val="en-GB"/>
              </w:rPr>
              <w:t xml:space="preserve">  </w:t>
            </w:r>
          </w:p>
        </w:tc>
        <w:tc>
          <w:tcPr>
            <w:tcW w:w="1081" w:type="dxa"/>
          </w:tcPr>
          <w:p w14:paraId="0E5CC8BB" w14:textId="25AD0121" w:rsidR="003A11FC" w:rsidRPr="00854139" w:rsidRDefault="00F265E7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265E7">
              <w:rPr>
                <w:b w:val="0"/>
                <w:bCs/>
                <w:sz w:val="20"/>
                <w:szCs w:val="20"/>
                <w:lang w:val="en-GB"/>
              </w:rPr>
              <w:t>0.1</w:t>
            </w:r>
            <w:r w:rsidR="004E3A97">
              <w:rPr>
                <w:b w:val="0"/>
                <w:bCs/>
                <w:sz w:val="20"/>
                <w:szCs w:val="20"/>
                <w:lang w:val="en-GB"/>
              </w:rPr>
              <w:t>51</w:t>
            </w:r>
          </w:p>
        </w:tc>
      </w:tr>
      <w:tr w:rsidR="003A11FC" w:rsidRPr="00216CA5" w14:paraId="5EF65A4D" w14:textId="188D79C4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E57FB2" w14:textId="2D0DFF5A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50" w:type="dxa"/>
          </w:tcPr>
          <w:p w14:paraId="07EE6D9C" w14:textId="4FC62A1C" w:rsidR="003A11FC" w:rsidRPr="00854139" w:rsidRDefault="0081357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8511E6">
              <w:rPr>
                <w:b w:val="0"/>
                <w:bCs/>
                <w:sz w:val="20"/>
                <w:szCs w:val="20"/>
                <w:lang w:val="en-GB"/>
              </w:rPr>
              <w:t>4</w:t>
            </w:r>
          </w:p>
        </w:tc>
        <w:tc>
          <w:tcPr>
            <w:tcW w:w="1064" w:type="dxa"/>
          </w:tcPr>
          <w:p w14:paraId="60EFB6A9" w14:textId="0AC75E21" w:rsidR="003A11FC" w:rsidRPr="00854139" w:rsidRDefault="0081357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</w:t>
            </w:r>
            <w:r w:rsidR="007868E2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098" w:type="dxa"/>
          </w:tcPr>
          <w:p w14:paraId="673F6C0D" w14:textId="59EE4F24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7868E2">
              <w:rPr>
                <w:b w:val="0"/>
                <w:bCs/>
                <w:sz w:val="20"/>
                <w:szCs w:val="20"/>
                <w:lang w:val="en-GB"/>
              </w:rPr>
              <w:t>7</w:t>
            </w:r>
          </w:p>
        </w:tc>
        <w:tc>
          <w:tcPr>
            <w:tcW w:w="1123" w:type="dxa"/>
          </w:tcPr>
          <w:p w14:paraId="072115D4" w14:textId="25F25BDF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816E6C">
              <w:rPr>
                <w:b w:val="0"/>
                <w:bCs/>
                <w:sz w:val="20"/>
                <w:szCs w:val="20"/>
                <w:lang w:val="en-GB"/>
              </w:rPr>
              <w:t>1</w:t>
            </w:r>
          </w:p>
        </w:tc>
        <w:tc>
          <w:tcPr>
            <w:tcW w:w="1123" w:type="dxa"/>
          </w:tcPr>
          <w:p w14:paraId="1B4F1719" w14:textId="2858EC77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816E6C">
              <w:rPr>
                <w:b w:val="0"/>
                <w:bCs/>
                <w:sz w:val="20"/>
                <w:szCs w:val="20"/>
                <w:lang w:val="en-GB"/>
              </w:rPr>
              <w:t>88</w:t>
            </w:r>
          </w:p>
        </w:tc>
        <w:tc>
          <w:tcPr>
            <w:tcW w:w="1123" w:type="dxa"/>
          </w:tcPr>
          <w:p w14:paraId="4435CC95" w14:textId="48F0D78C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1D6199">
              <w:rPr>
                <w:b w:val="0"/>
                <w:bCs/>
                <w:sz w:val="20"/>
                <w:szCs w:val="20"/>
                <w:lang w:val="en-GB"/>
              </w:rPr>
              <w:t>086</w:t>
            </w:r>
          </w:p>
        </w:tc>
        <w:tc>
          <w:tcPr>
            <w:tcW w:w="1081" w:type="dxa"/>
          </w:tcPr>
          <w:p w14:paraId="068500CA" w14:textId="1020A28A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EA3618">
              <w:rPr>
                <w:b w:val="0"/>
                <w:bCs/>
                <w:sz w:val="20"/>
                <w:szCs w:val="20"/>
                <w:lang w:val="en-GB"/>
              </w:rPr>
              <w:t>095</w:t>
            </w:r>
          </w:p>
        </w:tc>
      </w:tr>
      <w:tr w:rsidR="003A11FC" w:rsidRPr="00216CA5" w14:paraId="29BEA14E" w14:textId="377BFBC8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BF32493" w14:textId="534BF4C5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50" w:type="dxa"/>
          </w:tcPr>
          <w:p w14:paraId="012AB9A7" w14:textId="0492DFC8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64" w:type="dxa"/>
          </w:tcPr>
          <w:p w14:paraId="5F20E09B" w14:textId="503D6E60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1098" w:type="dxa"/>
          </w:tcPr>
          <w:p w14:paraId="0B558935" w14:textId="6328CC90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</w:p>
        </w:tc>
        <w:tc>
          <w:tcPr>
            <w:tcW w:w="1123" w:type="dxa"/>
          </w:tcPr>
          <w:p w14:paraId="6B7D6E99" w14:textId="04B0A5E6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1123" w:type="dxa"/>
          </w:tcPr>
          <w:p w14:paraId="4608D433" w14:textId="2ED3138E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123" w:type="dxa"/>
          </w:tcPr>
          <w:p w14:paraId="5BC182AA" w14:textId="4A0DD318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0.03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1081" w:type="dxa"/>
          </w:tcPr>
          <w:p w14:paraId="2A76FC8D" w14:textId="0F49B909" w:rsidR="003A11FC" w:rsidRPr="0072624F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0000"/>
                <w:sz w:val="20"/>
                <w:szCs w:val="20"/>
                <w:lang w:val="en-GB"/>
              </w:rPr>
            </w:pPr>
            <w:r w:rsidRPr="0072624F">
              <w:rPr>
                <w:b w:val="0"/>
                <w:color w:val="FF0000"/>
                <w:sz w:val="20"/>
                <w:szCs w:val="20"/>
                <w:lang w:val="en-GB"/>
              </w:rPr>
              <w:t>0.0</w:t>
            </w:r>
            <w:r w:rsidR="00D31B47" w:rsidRPr="0072624F">
              <w:rPr>
                <w:b w:val="0"/>
                <w:color w:val="FF0000"/>
                <w:sz w:val="20"/>
                <w:szCs w:val="20"/>
                <w:lang w:val="en-GB"/>
              </w:rPr>
              <w:t>39</w:t>
            </w:r>
          </w:p>
        </w:tc>
      </w:tr>
      <w:tr w:rsidR="003A11FC" w:rsidRPr="00216CA5" w14:paraId="645E6CF4" w14:textId="31C37F58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13EF63F" w14:textId="2B4D9983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50" w:type="dxa"/>
          </w:tcPr>
          <w:p w14:paraId="4A06ECEA" w14:textId="64273FE5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402</w:t>
            </w:r>
          </w:p>
        </w:tc>
        <w:tc>
          <w:tcPr>
            <w:tcW w:w="1064" w:type="dxa"/>
          </w:tcPr>
          <w:p w14:paraId="06BBB9A8" w14:textId="1BA09B28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5</w:t>
            </w:r>
          </w:p>
        </w:tc>
        <w:tc>
          <w:tcPr>
            <w:tcW w:w="1098" w:type="dxa"/>
          </w:tcPr>
          <w:p w14:paraId="6ACE240A" w14:textId="1F22E308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2</w:t>
            </w:r>
          </w:p>
        </w:tc>
        <w:tc>
          <w:tcPr>
            <w:tcW w:w="1123" w:type="dxa"/>
          </w:tcPr>
          <w:p w14:paraId="014994D0" w14:textId="122A348D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0.08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7EDEA8BB" w14:textId="331A4094" w:rsidR="003A11FC" w:rsidRPr="00652CC5" w:rsidRDefault="00652CC5" w:rsidP="00652C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52CC5">
              <w:rPr>
                <w:sz w:val="20"/>
                <w:szCs w:val="20"/>
                <w:lang w:val="en-GB"/>
              </w:rPr>
              <w:t>0.07</w:t>
            </w:r>
            <w:r w:rsidR="00EA6AC3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1123" w:type="dxa"/>
          </w:tcPr>
          <w:p w14:paraId="3EFBFE7A" w14:textId="47B7973C" w:rsidR="003A11FC" w:rsidRPr="00652CC5" w:rsidRDefault="00652CC5" w:rsidP="00652C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52CC5">
              <w:rPr>
                <w:sz w:val="20"/>
                <w:szCs w:val="20"/>
                <w:lang w:val="en-GB"/>
              </w:rPr>
              <w:t>0.0</w:t>
            </w:r>
            <w:r w:rsidR="00EA6AC3">
              <w:rPr>
                <w:sz w:val="20"/>
                <w:szCs w:val="20"/>
                <w:lang w:val="en-GB"/>
              </w:rPr>
              <w:t>68</w:t>
            </w:r>
          </w:p>
        </w:tc>
        <w:tc>
          <w:tcPr>
            <w:tcW w:w="1081" w:type="dxa"/>
          </w:tcPr>
          <w:p w14:paraId="33F92FCE" w14:textId="11007123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EA6AC3">
              <w:rPr>
                <w:b w:val="0"/>
                <w:bCs/>
                <w:sz w:val="20"/>
                <w:szCs w:val="20"/>
                <w:lang w:val="en-GB"/>
              </w:rPr>
              <w:t>69</w:t>
            </w:r>
          </w:p>
        </w:tc>
      </w:tr>
      <w:tr w:rsidR="003A11FC" w:rsidRPr="00216CA5" w14:paraId="6929883E" w14:textId="77777777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9764643" w14:textId="77777777" w:rsidR="003A11FC" w:rsidRPr="00215F31" w:rsidRDefault="003A11FC" w:rsidP="003A11FC">
            <w:pPr>
              <w:spacing w:after="200"/>
              <w:rPr>
                <w:sz w:val="20"/>
                <w:szCs w:val="20"/>
                <w:lang w:val="en-GB"/>
              </w:rPr>
            </w:pPr>
          </w:p>
        </w:tc>
        <w:tc>
          <w:tcPr>
            <w:tcW w:w="7462" w:type="dxa"/>
            <w:gridSpan w:val="7"/>
          </w:tcPr>
          <w:p w14:paraId="7796A449" w14:textId="19765CA0" w:rsidR="003A11FC" w:rsidRPr="00215F31" w:rsidRDefault="003A11FC" w:rsidP="003A11FC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GB"/>
              </w:rPr>
            </w:pPr>
            <w:proofErr w:type="spellStart"/>
            <w:r w:rsidRPr="00215F31">
              <w:rPr>
                <w:sz w:val="20"/>
                <w:szCs w:val="20"/>
                <w:lang w:val="en-GB"/>
              </w:rPr>
              <w:t>Gaussianized</w:t>
            </w:r>
            <w:proofErr w:type="spellEnd"/>
          </w:p>
        </w:tc>
      </w:tr>
      <w:tr w:rsidR="003A11FC" w:rsidRPr="00216CA5" w14:paraId="1927C065" w14:textId="77777777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0A72A91" w14:textId="7C40312A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850" w:type="dxa"/>
          </w:tcPr>
          <w:p w14:paraId="77EDE588" w14:textId="0A1696EB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</w:t>
            </w:r>
            <w:r w:rsidR="00F20426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064" w:type="dxa"/>
          </w:tcPr>
          <w:p w14:paraId="7C8B9753" w14:textId="213FE651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D06664">
              <w:rPr>
                <w:b w:val="0"/>
                <w:bCs/>
                <w:sz w:val="20"/>
                <w:szCs w:val="20"/>
                <w:lang w:val="en-GB"/>
              </w:rPr>
              <w:t>47</w:t>
            </w:r>
          </w:p>
        </w:tc>
        <w:tc>
          <w:tcPr>
            <w:tcW w:w="1098" w:type="dxa"/>
          </w:tcPr>
          <w:p w14:paraId="12395459" w14:textId="4428DDC8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AC45F1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123" w:type="dxa"/>
          </w:tcPr>
          <w:p w14:paraId="3C65A449" w14:textId="7A2A8D43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AC45F1">
              <w:rPr>
                <w:b w:val="0"/>
                <w:bCs/>
                <w:sz w:val="20"/>
                <w:szCs w:val="20"/>
                <w:lang w:val="en-GB"/>
              </w:rPr>
              <w:t>55</w:t>
            </w:r>
          </w:p>
        </w:tc>
        <w:tc>
          <w:tcPr>
            <w:tcW w:w="1123" w:type="dxa"/>
          </w:tcPr>
          <w:p w14:paraId="225C6913" w14:textId="77AC0658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527AC8">
              <w:rPr>
                <w:b w:val="0"/>
                <w:bCs/>
                <w:sz w:val="20"/>
                <w:szCs w:val="20"/>
                <w:lang w:val="en-GB"/>
              </w:rPr>
              <w:t>64</w:t>
            </w:r>
          </w:p>
        </w:tc>
        <w:tc>
          <w:tcPr>
            <w:tcW w:w="1123" w:type="dxa"/>
          </w:tcPr>
          <w:p w14:paraId="4E37CE99" w14:textId="3FC41097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527AC8">
              <w:rPr>
                <w:b w:val="0"/>
                <w:bCs/>
                <w:sz w:val="20"/>
                <w:szCs w:val="20"/>
                <w:lang w:val="en-GB"/>
              </w:rPr>
              <w:t>089</w:t>
            </w:r>
          </w:p>
        </w:tc>
        <w:tc>
          <w:tcPr>
            <w:tcW w:w="1081" w:type="dxa"/>
          </w:tcPr>
          <w:p w14:paraId="4DFDB579" w14:textId="796C0405" w:rsidR="003A11FC" w:rsidRPr="00854139" w:rsidRDefault="0033707A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527AC8">
              <w:rPr>
                <w:b w:val="0"/>
                <w:bCs/>
                <w:sz w:val="20"/>
                <w:szCs w:val="20"/>
                <w:lang w:val="en-GB"/>
              </w:rPr>
              <w:t>106</w:t>
            </w:r>
          </w:p>
        </w:tc>
      </w:tr>
      <w:tr w:rsidR="003A11FC" w:rsidRPr="00216CA5" w14:paraId="027E0EEE" w14:textId="77777777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EF4C42A" w14:textId="390F852C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850" w:type="dxa"/>
          </w:tcPr>
          <w:p w14:paraId="6C55ACEC" w14:textId="7D56CCB2" w:rsidR="003A11FC" w:rsidRPr="00093CCC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GB"/>
              </w:rPr>
            </w:pPr>
            <w:r w:rsidRPr="00093CCC">
              <w:rPr>
                <w:b w:val="0"/>
                <w:sz w:val="20"/>
                <w:szCs w:val="20"/>
                <w:lang w:val="en-GB"/>
              </w:rPr>
              <w:t>0.34</w:t>
            </w:r>
            <w:r w:rsidR="007163D4" w:rsidRPr="00093CCC">
              <w:rPr>
                <w:b w:val="0"/>
                <w:sz w:val="20"/>
                <w:szCs w:val="20"/>
                <w:lang w:val="en-GB"/>
              </w:rPr>
              <w:t>6</w:t>
            </w:r>
          </w:p>
        </w:tc>
        <w:tc>
          <w:tcPr>
            <w:tcW w:w="1064" w:type="dxa"/>
          </w:tcPr>
          <w:p w14:paraId="2DD7D644" w14:textId="0B581BA0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0.12</w:t>
            </w:r>
            <w:r w:rsidR="007163D4">
              <w:rPr>
                <w:b w:val="0"/>
                <w:bCs/>
                <w:sz w:val="20"/>
                <w:szCs w:val="20"/>
                <w:lang w:val="en-GB"/>
              </w:rPr>
              <w:t>7</w:t>
            </w:r>
          </w:p>
        </w:tc>
        <w:tc>
          <w:tcPr>
            <w:tcW w:w="1098" w:type="dxa"/>
          </w:tcPr>
          <w:p w14:paraId="4C43C459" w14:textId="04D33401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</w:t>
            </w:r>
            <w:r w:rsidR="007163D4">
              <w:rPr>
                <w:b w:val="0"/>
                <w:bCs/>
                <w:sz w:val="20"/>
                <w:szCs w:val="20"/>
                <w:lang w:val="en-GB"/>
              </w:rPr>
              <w:t>6</w:t>
            </w:r>
          </w:p>
        </w:tc>
        <w:tc>
          <w:tcPr>
            <w:tcW w:w="1123" w:type="dxa"/>
          </w:tcPr>
          <w:p w14:paraId="5ED05569" w14:textId="24E21F3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0.107</w:t>
            </w:r>
          </w:p>
        </w:tc>
        <w:tc>
          <w:tcPr>
            <w:tcW w:w="1123" w:type="dxa"/>
          </w:tcPr>
          <w:p w14:paraId="79697721" w14:textId="544CA739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AC7818">
              <w:rPr>
                <w:b w:val="0"/>
                <w:bCs/>
                <w:sz w:val="20"/>
                <w:szCs w:val="20"/>
                <w:lang w:val="en-GB"/>
              </w:rPr>
              <w:t>093</w:t>
            </w:r>
          </w:p>
        </w:tc>
        <w:tc>
          <w:tcPr>
            <w:tcW w:w="1123" w:type="dxa"/>
          </w:tcPr>
          <w:p w14:paraId="5E0C32F5" w14:textId="002A410D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AC7818">
              <w:rPr>
                <w:b w:val="0"/>
                <w:bCs/>
                <w:sz w:val="20"/>
                <w:szCs w:val="20"/>
                <w:lang w:val="en-GB"/>
              </w:rPr>
              <w:t>096</w:t>
            </w:r>
          </w:p>
        </w:tc>
        <w:tc>
          <w:tcPr>
            <w:tcW w:w="1081" w:type="dxa"/>
          </w:tcPr>
          <w:p w14:paraId="150BD884" w14:textId="692E02F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</w:t>
            </w:r>
            <w:r w:rsidR="00AC7818">
              <w:rPr>
                <w:b w:val="0"/>
                <w:bCs/>
                <w:sz w:val="20"/>
                <w:szCs w:val="20"/>
                <w:lang w:val="en-GB"/>
              </w:rPr>
              <w:t>01</w:t>
            </w:r>
          </w:p>
        </w:tc>
      </w:tr>
      <w:tr w:rsidR="003A11FC" w:rsidRPr="00216CA5" w14:paraId="37C95223" w14:textId="77777777" w:rsidTr="00215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510339F" w14:textId="4160C81B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850" w:type="dxa"/>
          </w:tcPr>
          <w:p w14:paraId="23EB9BFC" w14:textId="7DC4A88D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0.06</w:t>
            </w:r>
            <w:r w:rsidR="00D31B47">
              <w:rPr>
                <w:b w:val="0"/>
                <w:bCs/>
                <w:sz w:val="20"/>
                <w:szCs w:val="20"/>
                <w:lang w:val="en-GB"/>
              </w:rPr>
              <w:t>2</w:t>
            </w:r>
          </w:p>
        </w:tc>
        <w:tc>
          <w:tcPr>
            <w:tcW w:w="1064" w:type="dxa"/>
          </w:tcPr>
          <w:p w14:paraId="20CBCF51" w14:textId="3DB9D4ED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0.057</w:t>
            </w:r>
          </w:p>
        </w:tc>
        <w:tc>
          <w:tcPr>
            <w:tcW w:w="1098" w:type="dxa"/>
          </w:tcPr>
          <w:p w14:paraId="45DD15D1" w14:textId="3237DF59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0.05</w:t>
            </w:r>
            <w:r w:rsidR="00FA375F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4D9AC007" w14:textId="50B97A27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46</w:t>
            </w:r>
          </w:p>
        </w:tc>
        <w:tc>
          <w:tcPr>
            <w:tcW w:w="1123" w:type="dxa"/>
          </w:tcPr>
          <w:p w14:paraId="44C5A2DC" w14:textId="10EA9064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6D05B559" w14:textId="732E24D6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0.04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2</w:t>
            </w:r>
          </w:p>
        </w:tc>
        <w:tc>
          <w:tcPr>
            <w:tcW w:w="1081" w:type="dxa"/>
          </w:tcPr>
          <w:p w14:paraId="0F0B18F6" w14:textId="2BC47325" w:rsidR="003A11FC" w:rsidRPr="00854139" w:rsidRDefault="00652CC5" w:rsidP="003A1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7A217F">
              <w:rPr>
                <w:b w:val="0"/>
                <w:bCs/>
                <w:sz w:val="20"/>
                <w:szCs w:val="20"/>
                <w:lang w:val="en-GB"/>
              </w:rPr>
              <w:t>49</w:t>
            </w:r>
          </w:p>
        </w:tc>
      </w:tr>
      <w:tr w:rsidR="003A11FC" w:rsidRPr="00216CA5" w14:paraId="48E858C9" w14:textId="77777777" w:rsidTr="00215F3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8040611" w14:textId="14A2FBE0" w:rsidR="003A11FC" w:rsidRPr="00225624" w:rsidRDefault="003A11FC" w:rsidP="003A11FC">
            <w:pPr>
              <w:spacing w:after="200"/>
              <w:rPr>
                <w:b/>
                <w:sz w:val="20"/>
                <w:szCs w:val="20"/>
                <w:lang w:val="en-GB"/>
              </w:rPr>
            </w:pPr>
            <w:r w:rsidRPr="00225624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850" w:type="dxa"/>
          </w:tcPr>
          <w:p w14:paraId="048BA436" w14:textId="17C1B536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0.35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064" w:type="dxa"/>
          </w:tcPr>
          <w:p w14:paraId="7C274BE8" w14:textId="3C10CB0C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0.14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  <w:tc>
          <w:tcPr>
            <w:tcW w:w="1098" w:type="dxa"/>
          </w:tcPr>
          <w:p w14:paraId="0A980E80" w14:textId="1F4A3083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0.11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3</w:t>
            </w:r>
          </w:p>
        </w:tc>
        <w:tc>
          <w:tcPr>
            <w:tcW w:w="1123" w:type="dxa"/>
          </w:tcPr>
          <w:p w14:paraId="06710ADD" w14:textId="3912A82E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0.1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03</w:t>
            </w:r>
          </w:p>
        </w:tc>
        <w:tc>
          <w:tcPr>
            <w:tcW w:w="1123" w:type="dxa"/>
          </w:tcPr>
          <w:p w14:paraId="39BA62E7" w14:textId="6FB43B60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098</w:t>
            </w:r>
          </w:p>
        </w:tc>
        <w:tc>
          <w:tcPr>
            <w:tcW w:w="1123" w:type="dxa"/>
          </w:tcPr>
          <w:p w14:paraId="3E710E9C" w14:textId="08B2DE3C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86</w:t>
            </w:r>
          </w:p>
        </w:tc>
        <w:tc>
          <w:tcPr>
            <w:tcW w:w="1081" w:type="dxa"/>
          </w:tcPr>
          <w:p w14:paraId="124A5695" w14:textId="7C0F3C1F" w:rsidR="003A11FC" w:rsidRPr="00854139" w:rsidRDefault="00652CC5" w:rsidP="003A1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>
              <w:rPr>
                <w:b w:val="0"/>
                <w:bCs/>
                <w:sz w:val="20"/>
                <w:szCs w:val="20"/>
                <w:lang w:val="en-GB"/>
              </w:rPr>
              <w:t>0.0</w:t>
            </w:r>
            <w:r w:rsidR="00BE4C2E">
              <w:rPr>
                <w:b w:val="0"/>
                <w:bCs/>
                <w:sz w:val="20"/>
                <w:szCs w:val="20"/>
                <w:lang w:val="en-GB"/>
              </w:rPr>
              <w:t>8</w:t>
            </w:r>
          </w:p>
        </w:tc>
      </w:tr>
    </w:tbl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012"/>
      </w:tblGrid>
      <w:tr w:rsidR="00B54B89" w14:paraId="00045103" w14:textId="77777777" w:rsidTr="00E22E2B">
        <w:tc>
          <w:tcPr>
            <w:tcW w:w="4536" w:type="dxa"/>
          </w:tcPr>
          <w:p w14:paraId="161E1277" w14:textId="4EE9C16D" w:rsidR="00B54B89" w:rsidRDefault="006E07E3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8AE4278" wp14:editId="1DFC8203">
                  <wp:extent cx="2743200" cy="1828800"/>
                  <wp:effectExtent l="0" t="0" r="0" b="0"/>
                  <wp:docPr id="47" name="Immagin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magine 47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1AB72B49" w14:textId="43DF7FE4" w:rsidR="00B54B89" w:rsidRDefault="007A0947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03A1382" wp14:editId="35113358">
                  <wp:extent cx="2743200" cy="1828800"/>
                  <wp:effectExtent l="0" t="0" r="0" b="0"/>
                  <wp:docPr id="48" name="Immagin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magine 48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B89" w14:paraId="3F85665C" w14:textId="77777777" w:rsidTr="00E22E2B">
        <w:trPr>
          <w:trHeight w:val="2219"/>
        </w:trPr>
        <w:tc>
          <w:tcPr>
            <w:tcW w:w="4536" w:type="dxa"/>
          </w:tcPr>
          <w:p w14:paraId="40A48A20" w14:textId="349C551B" w:rsidR="00B54B89" w:rsidRDefault="00E22E2B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C79CF7D" wp14:editId="1FBEC4C5">
                  <wp:extent cx="2743200" cy="1828800"/>
                  <wp:effectExtent l="0" t="0" r="0" b="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magine 49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0353C3A6" w14:textId="567467F3" w:rsidR="00B54B89" w:rsidRDefault="00E22E2B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AC4AF1E" wp14:editId="328E1743">
                  <wp:extent cx="2743200" cy="1828800"/>
                  <wp:effectExtent l="0" t="0" r="0" b="0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magine 50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8C33F" w14:textId="77777777" w:rsidR="00E23DF0" w:rsidRDefault="00E23DF0" w:rsidP="00C44621">
      <w:pPr>
        <w:spacing w:after="200"/>
        <w:jc w:val="center"/>
        <w:rPr>
          <w:sz w:val="24"/>
          <w:szCs w:val="24"/>
          <w:lang w:val="en-GB"/>
        </w:rPr>
      </w:pPr>
    </w:p>
    <w:p w14:paraId="52216C63" w14:textId="7B2226D5" w:rsidR="00A866CA" w:rsidRPr="00C44621" w:rsidRDefault="00C44621" w:rsidP="00C44621">
      <w:pPr>
        <w:spacing w:after="200"/>
        <w:jc w:val="center"/>
        <w:rPr>
          <w:sz w:val="24"/>
          <w:szCs w:val="24"/>
          <w:lang w:val="en-GB"/>
        </w:rPr>
      </w:pPr>
      <w:r w:rsidRPr="00C44621">
        <w:rPr>
          <w:sz w:val="24"/>
          <w:szCs w:val="24"/>
          <w:lang w:val="en-GB"/>
        </w:rPr>
        <w:lastRenderedPageBreak/>
        <w:t>4-D GMM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012"/>
      </w:tblGrid>
      <w:tr w:rsidR="006D4EEA" w14:paraId="51631DB2" w14:textId="77777777" w:rsidTr="000E5CA5">
        <w:trPr>
          <w:jc w:val="center"/>
        </w:trPr>
        <w:tc>
          <w:tcPr>
            <w:tcW w:w="4257" w:type="dxa"/>
            <w:vAlign w:val="center"/>
          </w:tcPr>
          <w:p w14:paraId="30A9237C" w14:textId="1E6AE557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5ECECE3" wp14:editId="78066754">
                  <wp:extent cx="2743200" cy="182880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magine 17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63C32B5B" w14:textId="0050A608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FE38BB" wp14:editId="28B6F3C8">
                  <wp:extent cx="2743200" cy="18288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magine 18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EEA" w14:paraId="70A1FBF5" w14:textId="77777777" w:rsidTr="000E5CA5">
        <w:trPr>
          <w:trHeight w:val="2219"/>
          <w:jc w:val="center"/>
        </w:trPr>
        <w:tc>
          <w:tcPr>
            <w:tcW w:w="4257" w:type="dxa"/>
            <w:vAlign w:val="center"/>
          </w:tcPr>
          <w:p w14:paraId="6277151F" w14:textId="2247775A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ABA7284" wp14:editId="0DB319A6">
                  <wp:extent cx="2743200" cy="1828800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magine 22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  <w:vAlign w:val="center"/>
          </w:tcPr>
          <w:p w14:paraId="0D722FD7" w14:textId="0601A968" w:rsidR="006D4EEA" w:rsidRDefault="000E5CA5" w:rsidP="000E5CA5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8CCB36E" wp14:editId="2AEBAE8D">
                  <wp:extent cx="2743200" cy="1828800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magine 20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BCEEE" w14:textId="77777777" w:rsidR="008A5713" w:rsidRPr="00E23DF0" w:rsidRDefault="008A5713" w:rsidP="008A5713">
      <w:pPr>
        <w:rPr>
          <w:sz w:val="22"/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881C78F" w14:textId="7A21D341" w:rsidR="004B08BC" w:rsidRPr="003F2B53" w:rsidRDefault="004B08BC" w:rsidP="004B08BC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We can check that the best result that it could be obtained is for full-covariance tied GMM, </w:t>
      </w:r>
      <w:r w:rsidR="004E6C88">
        <w:rPr>
          <w:b w:val="0"/>
          <w:bCs/>
          <w:sz w:val="22"/>
          <w:lang w:val="en-GB"/>
        </w:rPr>
        <w:t>especially</w:t>
      </w:r>
      <w:r w:rsidRPr="003F2B53">
        <w:rPr>
          <w:b w:val="0"/>
          <w:sz w:val="22"/>
          <w:lang w:val="en-GB"/>
        </w:rPr>
        <w:t xml:space="preserve"> the </w:t>
      </w:r>
      <w:r w:rsidR="007F1418">
        <w:rPr>
          <w:b w:val="0"/>
          <w:bCs/>
          <w:sz w:val="22"/>
          <w:lang w:val="en-GB"/>
        </w:rPr>
        <w:t>4</w:t>
      </w:r>
      <w:r w:rsidRPr="003F2B53">
        <w:rPr>
          <w:b w:val="0"/>
          <w:sz w:val="22"/>
          <w:lang w:val="en-GB"/>
        </w:rPr>
        <w:t xml:space="preserve">-D one. </w:t>
      </w:r>
      <w:r w:rsidR="00DB61EE">
        <w:rPr>
          <w:b w:val="0"/>
          <w:bCs/>
          <w:sz w:val="22"/>
          <w:lang w:val="en-GB"/>
        </w:rPr>
        <w:br/>
      </w:r>
      <w:r w:rsidR="004A2763">
        <w:rPr>
          <w:b w:val="0"/>
          <w:bCs/>
          <w:sz w:val="22"/>
          <w:lang w:val="en-GB"/>
        </w:rPr>
        <w:t>Taking a zoom for the 4-D models, we can analyse bayes error plots: the best is again the full</w:t>
      </w:r>
      <w:r w:rsidR="00373198">
        <w:rPr>
          <w:b w:val="0"/>
          <w:bCs/>
          <w:sz w:val="22"/>
          <w:lang w:val="en-GB"/>
        </w:rPr>
        <w:t>-covariance tied.</w:t>
      </w:r>
    </w:p>
    <w:p w14:paraId="53EAE2D4" w14:textId="23261F0C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18E268A2" w14:textId="77777777" w:rsidR="00956F08" w:rsidRDefault="00956F08">
      <w:pPr>
        <w:spacing w:after="200"/>
        <w:rPr>
          <w:lang w:val="en-GB"/>
        </w:rPr>
      </w:pPr>
    </w:p>
    <w:p w14:paraId="3D805E91" w14:textId="77777777" w:rsidR="00956F08" w:rsidRDefault="00956F08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0D3D5DCE" w14:textId="37D58672" w:rsidR="00AF19AD" w:rsidRDefault="00601C16" w:rsidP="00956F08">
      <w:pPr>
        <w:pStyle w:val="Titolo1"/>
        <w:tabs>
          <w:tab w:val="center" w:pos="5017"/>
        </w:tabs>
        <w:rPr>
          <w:lang w:val="en-US"/>
        </w:rPr>
      </w:pPr>
      <w:bookmarkStart w:id="17" w:name="_Toc108647445"/>
      <w:r>
        <w:rPr>
          <w:lang w:val="en-US"/>
        </w:rPr>
        <w:lastRenderedPageBreak/>
        <w:t>The wrap up</w:t>
      </w:r>
      <w:bookmarkEnd w:id="17"/>
    </w:p>
    <w:p w14:paraId="00B8B9C5" w14:textId="1CEC5AB1" w:rsidR="00956F08" w:rsidRDefault="006C25C7" w:rsidP="00AF19AD">
      <w:pPr>
        <w:pStyle w:val="Contenuto"/>
        <w:rPr>
          <w:lang w:val="en-US"/>
        </w:rPr>
      </w:pPr>
      <w:r>
        <w:rPr>
          <w:lang w:val="en-US"/>
        </w:rPr>
        <w:t xml:space="preserve">We still should </w:t>
      </w:r>
      <w:r w:rsidR="000858C3">
        <w:rPr>
          <w:lang w:val="en-US"/>
        </w:rPr>
        <w:t>compare the models. It’s time to exploit ROC curves and Bayes Error Plots.</w:t>
      </w:r>
    </w:p>
    <w:p w14:paraId="73B493EE" w14:textId="113DB1F5" w:rsidR="001B2594" w:rsidRDefault="001B2594" w:rsidP="00AF19AD">
      <w:pPr>
        <w:pStyle w:val="Contenuto"/>
        <w:rPr>
          <w:lang w:val="en-US"/>
        </w:rPr>
      </w:pPr>
      <w:r>
        <w:rPr>
          <w:lang w:val="en-US"/>
        </w:rPr>
        <w:t xml:space="preserve">Firstly, </w:t>
      </w:r>
      <w:r w:rsidR="002C6F5D">
        <w:rPr>
          <w:lang w:val="en-US"/>
        </w:rPr>
        <w:t xml:space="preserve">here is the comparison </w:t>
      </w:r>
      <w:r w:rsidR="00E128DF">
        <w:rPr>
          <w:lang w:val="en-US"/>
        </w:rPr>
        <w:t>(on RAW features) between the GMM</w:t>
      </w:r>
      <w:r w:rsidR="00057CB1">
        <w:rPr>
          <w:lang w:val="en-US"/>
        </w:rPr>
        <w:t xml:space="preserve"> with </w:t>
      </w:r>
      <w:r w:rsidR="00E135C1">
        <w:rPr>
          <w:lang w:val="en-US"/>
        </w:rPr>
        <w:t>4 components and Tied Full Covariance Matrix</w:t>
      </w:r>
      <w:r w:rsidR="00163F02">
        <w:rPr>
          <w:lang w:val="en-US"/>
        </w:rPr>
        <w:t xml:space="preserve"> and Weighted Logistic Regression.</w:t>
      </w:r>
    </w:p>
    <w:p w14:paraId="4EF867DC" w14:textId="77777777" w:rsidR="0021367C" w:rsidRPr="000E1B84" w:rsidRDefault="0021367C" w:rsidP="00AF19AD">
      <w:pPr>
        <w:pStyle w:val="Contenuto"/>
        <w:rPr>
          <w:lang w:val="en-US"/>
        </w:rPr>
      </w:pPr>
    </w:p>
    <w:p w14:paraId="242FEB1D" w14:textId="35BD94C5" w:rsidR="000858C3" w:rsidRDefault="0021367C" w:rsidP="0051602F">
      <w:pPr>
        <w:pStyle w:val="Conten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89E799" wp14:editId="751303DE">
            <wp:extent cx="4118846" cy="2745827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1"/>
                    <a:stretch/>
                  </pic:blipFill>
                  <pic:spPr bwMode="auto">
                    <a:xfrm>
                      <a:off x="0" y="0"/>
                      <a:ext cx="4131294" cy="27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3D936" w14:textId="2A1B6B79" w:rsidR="00DC7D2E" w:rsidRPr="0051602F" w:rsidRDefault="0051602F" w:rsidP="00AF19AD">
      <w:pPr>
        <w:pStyle w:val="Contenuto"/>
        <w:rPr>
          <w:noProof/>
          <w:lang w:val="en-GB"/>
        </w:rPr>
      </w:pPr>
      <w:r w:rsidRPr="0051602F">
        <w:rPr>
          <w:noProof/>
          <w:lang w:val="en-GB"/>
        </w:rPr>
        <w:t>It is clear that G</w:t>
      </w:r>
      <w:r>
        <w:rPr>
          <w:noProof/>
          <w:lang w:val="en-GB"/>
        </w:rPr>
        <w:t>MM outperforms Weighted Logistic Regression</w:t>
      </w:r>
      <w:r w:rsidR="007B0C72">
        <w:rPr>
          <w:noProof/>
          <w:lang w:val="en-GB"/>
        </w:rPr>
        <w:t>. However,</w:t>
      </w:r>
      <w:r w:rsidR="00DA6EC7">
        <w:rPr>
          <w:noProof/>
          <w:lang w:val="en-GB"/>
        </w:rPr>
        <w:t xml:space="preserve"> </w:t>
      </w:r>
      <w:r w:rsidR="001A39DB">
        <w:rPr>
          <w:noProof/>
          <w:lang w:val="en-GB"/>
        </w:rPr>
        <w:t xml:space="preserve">calibration is not required </w:t>
      </w:r>
      <w:r w:rsidR="00951E6F">
        <w:rPr>
          <w:noProof/>
          <w:lang w:val="en-GB"/>
        </w:rPr>
        <w:t xml:space="preserve">as the actDCF curve </w:t>
      </w:r>
      <w:r w:rsidR="0031216E">
        <w:rPr>
          <w:noProof/>
          <w:lang w:val="en-GB"/>
        </w:rPr>
        <w:t xml:space="preserve">is </w:t>
      </w:r>
      <w:r w:rsidR="004A43AE">
        <w:rPr>
          <w:noProof/>
          <w:lang w:val="en-GB"/>
        </w:rPr>
        <w:t xml:space="preserve">already </w:t>
      </w:r>
      <w:r w:rsidR="006C4520">
        <w:rPr>
          <w:noProof/>
          <w:lang w:val="en-GB"/>
        </w:rPr>
        <w:t xml:space="preserve">quite </w:t>
      </w:r>
      <w:r w:rsidR="00C242D2">
        <w:rPr>
          <w:noProof/>
          <w:lang w:val="en-GB"/>
        </w:rPr>
        <w:t>close to the minDCF curve.</w:t>
      </w:r>
    </w:p>
    <w:p w14:paraId="5E8DA216" w14:textId="1CAE65CB" w:rsidR="00AF19AD" w:rsidRDefault="00ED4274" w:rsidP="0051602F">
      <w:pPr>
        <w:pStyle w:val="Conten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437DBC8" wp14:editId="50073A1F">
            <wp:extent cx="4304963" cy="2852751"/>
            <wp:effectExtent l="0" t="0" r="635" b="508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1"/>
                    <a:stretch/>
                  </pic:blipFill>
                  <pic:spPr bwMode="auto">
                    <a:xfrm>
                      <a:off x="0" y="0"/>
                      <a:ext cx="4382969" cy="29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759CF" w14:textId="5F5CD7EE" w:rsidR="00AF19AD" w:rsidRDefault="00883E29" w:rsidP="00AF19AD">
      <w:pPr>
        <w:pStyle w:val="Contenuto"/>
        <w:rPr>
          <w:lang w:val="en-GB"/>
        </w:rPr>
      </w:pPr>
      <w:r>
        <w:rPr>
          <w:lang w:val="en-GB"/>
        </w:rPr>
        <w:t>The ROC Curve shows the better performance</w:t>
      </w:r>
      <w:r w:rsidR="00FA3C4A">
        <w:rPr>
          <w:lang w:val="en-GB"/>
        </w:rPr>
        <w:t xml:space="preserve"> on the validation set</w:t>
      </w:r>
      <w:r>
        <w:rPr>
          <w:lang w:val="en-GB"/>
        </w:rPr>
        <w:t xml:space="preserve"> of the GMM</w:t>
      </w:r>
      <w:r w:rsidR="00F81088">
        <w:rPr>
          <w:lang w:val="en-GB"/>
        </w:rPr>
        <w:t xml:space="preserve"> too.</w:t>
      </w:r>
    </w:p>
    <w:p w14:paraId="4101036A" w14:textId="13D6388E" w:rsidR="00B103C3" w:rsidRDefault="00B103C3" w:rsidP="00AF19AD">
      <w:pPr>
        <w:pStyle w:val="Contenuto"/>
        <w:rPr>
          <w:lang w:val="en-GB"/>
        </w:rPr>
      </w:pPr>
    </w:p>
    <w:p w14:paraId="1C445802" w14:textId="77777777" w:rsidR="00B103C3" w:rsidRDefault="00B103C3">
      <w:pPr>
        <w:spacing w:after="200"/>
        <w:rPr>
          <w:b w:val="0"/>
          <w:lang w:val="en-GB"/>
        </w:rPr>
      </w:pPr>
      <w:r>
        <w:rPr>
          <w:lang w:val="en-GB"/>
        </w:rPr>
        <w:br w:type="page"/>
      </w:r>
    </w:p>
    <w:p w14:paraId="02E77F09" w14:textId="1E45D50F" w:rsidR="00FA3C4A" w:rsidRDefault="00B103C3" w:rsidP="00AF19AD">
      <w:pPr>
        <w:pStyle w:val="Contenuto"/>
        <w:rPr>
          <w:lang w:val="en-GB"/>
        </w:rPr>
      </w:pPr>
      <w:r>
        <w:rPr>
          <w:lang w:val="en-GB"/>
        </w:rPr>
        <w:lastRenderedPageBreak/>
        <w:t>N</w:t>
      </w:r>
      <w:r w:rsidR="00FA3C4A">
        <w:rPr>
          <w:lang w:val="en-GB"/>
        </w:rPr>
        <w:t xml:space="preserve">ow, let’s turn the attention on </w:t>
      </w:r>
      <w:r w:rsidR="00260DCB">
        <w:rPr>
          <w:lang w:val="en-GB"/>
        </w:rPr>
        <w:t>the comparison</w:t>
      </w:r>
      <w:r w:rsidR="00BD370A">
        <w:rPr>
          <w:lang w:val="en-GB"/>
        </w:rPr>
        <w:t xml:space="preserve"> (</w:t>
      </w:r>
      <w:r w:rsidR="00101DBB">
        <w:rPr>
          <w:lang w:val="en-GB"/>
        </w:rPr>
        <w:t>RAW features in this case too)</w:t>
      </w:r>
      <w:r w:rsidR="00260DCB">
        <w:rPr>
          <w:lang w:val="en-GB"/>
        </w:rPr>
        <w:t xml:space="preserve"> between MGC with Tied</w:t>
      </w:r>
      <w:r>
        <w:rPr>
          <w:lang w:val="en-GB"/>
        </w:rPr>
        <w:t xml:space="preserve"> Full</w:t>
      </w:r>
      <w:r w:rsidR="00260DCB">
        <w:rPr>
          <w:lang w:val="en-GB"/>
        </w:rPr>
        <w:t xml:space="preserve"> Covariance</w:t>
      </w:r>
      <w:r w:rsidR="00C044AF">
        <w:rPr>
          <w:lang w:val="en-GB"/>
        </w:rPr>
        <w:t xml:space="preserve"> and the </w:t>
      </w:r>
      <w:r w:rsidR="0083640C">
        <w:rPr>
          <w:lang w:val="en-GB"/>
        </w:rPr>
        <w:t>same GMM as above.</w:t>
      </w:r>
    </w:p>
    <w:p w14:paraId="2B124256" w14:textId="77777777" w:rsidR="003F5206" w:rsidRDefault="003F5206" w:rsidP="00AF19AD">
      <w:pPr>
        <w:pStyle w:val="Contenuto"/>
        <w:rPr>
          <w:noProof/>
          <w:lang w:val="en-GB"/>
        </w:rPr>
      </w:pPr>
    </w:p>
    <w:p w14:paraId="664E1A6F" w14:textId="77777777" w:rsidR="00BD370A" w:rsidRDefault="003F5206" w:rsidP="003F5206">
      <w:pPr>
        <w:pStyle w:val="Contenuto"/>
        <w:jc w:val="center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9149DC7" wp14:editId="1D1FF02C">
            <wp:extent cx="4381949" cy="2921225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1"/>
                    <a:stretch/>
                  </pic:blipFill>
                  <pic:spPr bwMode="auto">
                    <a:xfrm>
                      <a:off x="0" y="0"/>
                      <a:ext cx="4419835" cy="294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A229" w14:textId="2DC47F23" w:rsidR="0083640C" w:rsidRDefault="00BD370A" w:rsidP="003F5206">
      <w:pPr>
        <w:pStyle w:val="Conten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B9D4D19" wp14:editId="551785E9">
            <wp:extent cx="4588303" cy="3058790"/>
            <wp:effectExtent l="0" t="0" r="3175" b="889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1"/>
                    <a:stretch/>
                  </pic:blipFill>
                  <pic:spPr bwMode="auto">
                    <a:xfrm>
                      <a:off x="0" y="0"/>
                      <a:ext cx="4611714" cy="307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C49F" w14:textId="77777777" w:rsidR="00FD5C2F" w:rsidRDefault="000063BA" w:rsidP="00AF19AD">
      <w:pPr>
        <w:pStyle w:val="Contenuto"/>
        <w:rPr>
          <w:lang w:val="en-GB"/>
        </w:rPr>
      </w:pPr>
      <w:r>
        <w:rPr>
          <w:lang w:val="en-GB"/>
        </w:rPr>
        <w:t>Where the exact same considerations of the</w:t>
      </w:r>
      <w:r w:rsidR="00FD5C2F">
        <w:rPr>
          <w:lang w:val="en-GB"/>
        </w:rPr>
        <w:t xml:space="preserve"> previous comparison are still valid.</w:t>
      </w:r>
    </w:p>
    <w:p w14:paraId="66A58A72" w14:textId="0C351538" w:rsidR="00EF5F04" w:rsidRDefault="008F2C34" w:rsidP="00AF19AD">
      <w:pPr>
        <w:pStyle w:val="Contenuto"/>
        <w:rPr>
          <w:lang w:val="en-GB"/>
        </w:rPr>
      </w:pPr>
      <w:r>
        <w:rPr>
          <w:lang w:val="en-GB"/>
        </w:rPr>
        <w:t xml:space="preserve">For what regards SVM, </w:t>
      </w:r>
      <w:r w:rsidR="001165FF">
        <w:rPr>
          <w:lang w:val="en-GB"/>
        </w:rPr>
        <w:t>the following image show</w:t>
      </w:r>
      <w:r w:rsidR="00BA0C8A">
        <w:rPr>
          <w:lang w:val="en-GB"/>
        </w:rPr>
        <w:t>s</w:t>
      </w:r>
      <w:r w:rsidR="001165FF">
        <w:rPr>
          <w:lang w:val="en-GB"/>
        </w:rPr>
        <w:t xml:space="preserve"> the</w:t>
      </w:r>
      <w:r w:rsidR="00B9526E">
        <w:rPr>
          <w:lang w:val="en-GB"/>
        </w:rPr>
        <w:t xml:space="preserve"> Bayes Error Plots</w:t>
      </w:r>
      <w:r w:rsidR="00BA0C8A">
        <w:rPr>
          <w:lang w:val="en-GB"/>
        </w:rPr>
        <w:t xml:space="preserve"> for the case of the linear SVM</w:t>
      </w:r>
      <w:r w:rsidR="00EF5F04">
        <w:rPr>
          <w:lang w:val="en-GB"/>
        </w:rPr>
        <w:t>:</w:t>
      </w:r>
    </w:p>
    <w:p w14:paraId="0255B371" w14:textId="77777777" w:rsidR="00B25E8D" w:rsidRDefault="00B25E8D" w:rsidP="00AF19AD">
      <w:pPr>
        <w:pStyle w:val="Contenuto"/>
        <w:rPr>
          <w:noProof/>
          <w:lang w:val="en-GB"/>
        </w:rPr>
      </w:pPr>
    </w:p>
    <w:p w14:paraId="1003B54D" w14:textId="77777777" w:rsidR="00EB36DA" w:rsidRDefault="00EB36DA" w:rsidP="00AF19AD">
      <w:pPr>
        <w:pStyle w:val="Contenuto"/>
        <w:rPr>
          <w:noProof/>
          <w:lang w:val="en-GB"/>
        </w:rPr>
      </w:pPr>
    </w:p>
    <w:p w14:paraId="57374D76" w14:textId="4CBA0FB4" w:rsidR="00B103C3" w:rsidRDefault="00EB36DA" w:rsidP="00EB36DA">
      <w:pPr>
        <w:pStyle w:val="Contenuto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B274532" wp14:editId="258B37A7">
            <wp:extent cx="4526732" cy="3202524"/>
            <wp:effectExtent l="0" t="0" r="762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3"/>
                    <a:stretch/>
                  </pic:blipFill>
                  <pic:spPr bwMode="auto">
                    <a:xfrm>
                      <a:off x="0" y="0"/>
                      <a:ext cx="4540848" cy="32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3DC6F" w14:textId="3F194AB3" w:rsidR="002E0045" w:rsidRDefault="002E0045" w:rsidP="00EB36DA">
      <w:pPr>
        <w:pStyle w:val="Contenuto"/>
        <w:rPr>
          <w:lang w:val="en-GB"/>
        </w:rPr>
      </w:pPr>
      <w:r>
        <w:rPr>
          <w:lang w:val="en-GB"/>
        </w:rPr>
        <w:t>The above results are good but not better than the previously compared models.</w:t>
      </w:r>
    </w:p>
    <w:p w14:paraId="3B637C97" w14:textId="7FBEEE2B" w:rsidR="00EB36DA" w:rsidRDefault="00EB36DA" w:rsidP="00EB36DA">
      <w:pPr>
        <w:pStyle w:val="Contenuto"/>
        <w:rPr>
          <w:lang w:val="en-GB"/>
        </w:rPr>
      </w:pPr>
      <w:r>
        <w:rPr>
          <w:lang w:val="en-GB"/>
        </w:rPr>
        <w:t xml:space="preserve">While the next one, shows the Bayes Error Plot for the </w:t>
      </w:r>
      <w:r w:rsidR="002A4370">
        <w:rPr>
          <w:lang w:val="en-GB"/>
        </w:rPr>
        <w:t>RFB</w:t>
      </w:r>
      <w:r w:rsidR="00C574EE">
        <w:rPr>
          <w:lang w:val="en-GB"/>
        </w:rPr>
        <w:t xml:space="preserve"> Kernel case.</w:t>
      </w:r>
    </w:p>
    <w:p w14:paraId="3F54C72F" w14:textId="63691F04" w:rsidR="00B103C3" w:rsidRDefault="00EB36DA" w:rsidP="00EB36DA">
      <w:pPr>
        <w:pStyle w:val="Conten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D7CD72" wp14:editId="3BF164F5">
            <wp:extent cx="4450619" cy="3158110"/>
            <wp:effectExtent l="0" t="0" r="7620" b="4445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0"/>
                    <a:stretch/>
                  </pic:blipFill>
                  <pic:spPr bwMode="auto">
                    <a:xfrm>
                      <a:off x="0" y="0"/>
                      <a:ext cx="4455497" cy="316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38BD" w14:textId="6FB10A78" w:rsidR="00B103C3" w:rsidRDefault="0058549D" w:rsidP="00AF19AD">
      <w:pPr>
        <w:pStyle w:val="Contenuto"/>
        <w:rPr>
          <w:lang w:val="en-GB"/>
        </w:rPr>
      </w:pPr>
      <w:r>
        <w:rPr>
          <w:lang w:val="en-GB"/>
        </w:rPr>
        <w:t xml:space="preserve">In this case, scores are highly uncalibrated. They can be improved by basically applying Logistic Regression </w:t>
      </w:r>
      <w:r w:rsidR="00CA7AC5">
        <w:rPr>
          <w:lang w:val="en-GB"/>
        </w:rPr>
        <w:t>on the scores returned by the model</w:t>
      </w:r>
      <w:r w:rsidR="00F5141D">
        <w:rPr>
          <w:lang w:val="en-GB"/>
        </w:rPr>
        <w:t>.</w:t>
      </w:r>
    </w:p>
    <w:p w14:paraId="5ACB3E04" w14:textId="77777777" w:rsidR="00B103C3" w:rsidRPr="00AF19AD" w:rsidRDefault="00B103C3" w:rsidP="00AF19AD">
      <w:pPr>
        <w:pStyle w:val="Contenuto"/>
        <w:rPr>
          <w:lang w:val="en-GB"/>
        </w:rPr>
      </w:pPr>
    </w:p>
    <w:p w14:paraId="364E4F9C" w14:textId="77777777" w:rsidR="00956F08" w:rsidRDefault="00956F08" w:rsidP="00956F08">
      <w:pPr>
        <w:pStyle w:val="Titolo1"/>
        <w:rPr>
          <w:lang w:val="en-GB"/>
        </w:rPr>
      </w:pPr>
      <w:bookmarkStart w:id="18" w:name="_Toc108647446"/>
      <w:r>
        <w:rPr>
          <w:lang w:val="en-GB"/>
        </w:rPr>
        <w:t>Final picks</w:t>
      </w:r>
      <w:bookmarkEnd w:id="18"/>
    </w:p>
    <w:p w14:paraId="7550E99D" w14:textId="48539A41" w:rsidR="00956F08" w:rsidRPr="002E0045" w:rsidRDefault="00770E85" w:rsidP="00956F08">
      <w:pPr>
        <w:pStyle w:val="Contenuto"/>
        <w:rPr>
          <w:lang w:val="en-GB"/>
        </w:rPr>
      </w:pPr>
      <w:r>
        <w:rPr>
          <w:lang w:val="en-GB"/>
        </w:rPr>
        <w:t xml:space="preserve">We expect that the </w:t>
      </w:r>
      <w:r w:rsidR="007C0D6E" w:rsidRPr="007C0D6E">
        <w:rPr>
          <w:b/>
          <w:bCs/>
          <w:lang w:val="en-GB"/>
        </w:rPr>
        <w:t>4D-</w:t>
      </w:r>
      <w:r w:rsidRPr="007C0D6E">
        <w:rPr>
          <w:b/>
          <w:bCs/>
          <w:lang w:val="en-GB"/>
        </w:rPr>
        <w:t>GMM</w:t>
      </w:r>
      <w:r w:rsidR="00936E9E">
        <w:rPr>
          <w:b/>
          <w:bCs/>
          <w:lang w:val="en-GB"/>
        </w:rPr>
        <w:t xml:space="preserve"> Tied Full Covariance Model </w:t>
      </w:r>
      <w:r w:rsidR="00936E9E" w:rsidRPr="002E0045">
        <w:rPr>
          <w:lang w:val="en-GB"/>
        </w:rPr>
        <w:t>outperform</w:t>
      </w:r>
      <w:r w:rsidR="002E0045" w:rsidRPr="002E0045">
        <w:rPr>
          <w:lang w:val="en-GB"/>
        </w:rPr>
        <w:t>s</w:t>
      </w:r>
      <w:r w:rsidR="00936E9E" w:rsidRPr="002E0045">
        <w:rPr>
          <w:lang w:val="en-GB"/>
        </w:rPr>
        <w:t xml:space="preserve"> the others.</w:t>
      </w:r>
    </w:p>
    <w:p w14:paraId="50A01F0E" w14:textId="55472407" w:rsidR="00DA6C9B" w:rsidRDefault="00DA6C9B">
      <w:pPr>
        <w:spacing w:after="200"/>
        <w:rPr>
          <w:lang w:val="en-GB"/>
        </w:rPr>
      </w:pPr>
    </w:p>
    <w:p w14:paraId="3327E6E2" w14:textId="77777777" w:rsidR="00956F08" w:rsidRPr="00F87A78" w:rsidRDefault="00956F08" w:rsidP="00956F08">
      <w:pPr>
        <w:pStyle w:val="Titolo"/>
        <w:rPr>
          <w:lang w:val="en-GB"/>
        </w:rPr>
      </w:pPr>
      <w:bookmarkStart w:id="19" w:name="_Toc108647447"/>
      <w:r>
        <w:rPr>
          <w:lang w:val="en-GB"/>
        </w:rPr>
        <w:lastRenderedPageBreak/>
        <w:t>Experimental Results</w:t>
      </w:r>
      <w:bookmarkEnd w:id="19"/>
    </w:p>
    <w:p w14:paraId="3A2585F2" w14:textId="77777777" w:rsidR="004D6087" w:rsidRDefault="004D6087" w:rsidP="00A85002">
      <w:pPr>
        <w:pStyle w:val="Contenuto"/>
        <w:rPr>
          <w:sz w:val="22"/>
          <w:lang w:val="en-GB"/>
        </w:rPr>
      </w:pPr>
    </w:p>
    <w:p w14:paraId="58D39373" w14:textId="7EC3D73F" w:rsidR="00C32450" w:rsidRPr="003F2B53" w:rsidRDefault="00C32450" w:rsidP="00A85002">
      <w:pPr>
        <w:pStyle w:val="Contenuto"/>
        <w:rPr>
          <w:sz w:val="22"/>
          <w:lang w:val="en-GB"/>
        </w:rPr>
      </w:pPr>
      <w:r w:rsidRPr="00A85002">
        <w:rPr>
          <w:sz w:val="22"/>
          <w:lang w:val="en-GB"/>
        </w:rPr>
        <w:t>We no</w:t>
      </w:r>
      <w:r w:rsidRPr="003F2B53">
        <w:rPr>
          <w:sz w:val="22"/>
          <w:lang w:val="en-GB"/>
        </w:rPr>
        <w:t>w turn the attention to the evaluation part. It’s useful to</w:t>
      </w:r>
      <w:r w:rsidR="00E71AE0" w:rsidRPr="003F2B53">
        <w:rPr>
          <w:sz w:val="22"/>
          <w:lang w:val="en-GB"/>
        </w:rPr>
        <w:t xml:space="preserve"> choose the minimum DCF </w:t>
      </w:r>
      <w:r w:rsidR="00D41095" w:rsidRPr="003F2B53">
        <w:rPr>
          <w:sz w:val="22"/>
          <w:lang w:val="en-GB"/>
        </w:rPr>
        <w:t>to evaluate because it’s a</w:t>
      </w:r>
      <w:r w:rsidR="00395242" w:rsidRPr="003F2B53">
        <w:rPr>
          <w:sz w:val="22"/>
          <w:lang w:val="en-GB"/>
        </w:rPr>
        <w:t>n optimistic estimation for the actual DCF</w:t>
      </w:r>
      <w:r w:rsidR="00E71AE0" w:rsidRPr="003F2B53">
        <w:rPr>
          <w:sz w:val="22"/>
          <w:lang w:val="en-GB"/>
        </w:rPr>
        <w:t xml:space="preserve"> </w:t>
      </w:r>
      <w:r w:rsidR="009670BB" w:rsidRPr="003F2B53">
        <w:rPr>
          <w:sz w:val="22"/>
          <w:lang w:val="en-GB"/>
        </w:rPr>
        <w:t xml:space="preserve">in </w:t>
      </w:r>
      <w:r w:rsidR="00A71A79" w:rsidRPr="003F2B53">
        <w:rPr>
          <w:sz w:val="22"/>
          <w:lang w:val="en-GB"/>
        </w:rPr>
        <w:t xml:space="preserve">the hypothetical case in which it could be chosen </w:t>
      </w:r>
      <w:r w:rsidR="00B60F27" w:rsidRPr="003F2B53">
        <w:rPr>
          <w:sz w:val="22"/>
          <w:lang w:val="en-GB"/>
        </w:rPr>
        <w:t>the optimal threshold for the evaluation set.</w:t>
      </w:r>
    </w:p>
    <w:p w14:paraId="08570D3C" w14:textId="64D7D41A" w:rsidR="007C0CA4" w:rsidRPr="003F2B53" w:rsidRDefault="0078034F" w:rsidP="007C0CA4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Since validation has performed with </w:t>
      </w:r>
      <w:r w:rsidR="00C24973" w:rsidRPr="003F2B53">
        <w:rPr>
          <w:b w:val="0"/>
          <w:sz w:val="22"/>
          <w:lang w:val="en-GB"/>
        </w:rPr>
        <w:t xml:space="preserve">5-fold cross-validation, </w:t>
      </w:r>
      <w:r w:rsidR="007F3CD7" w:rsidRPr="003F2B53">
        <w:rPr>
          <w:b w:val="0"/>
          <w:sz w:val="22"/>
          <w:lang w:val="en-GB"/>
        </w:rPr>
        <w:t>the evaluation part</w:t>
      </w:r>
      <w:r w:rsidR="00C24973" w:rsidRPr="003F2B53">
        <w:rPr>
          <w:b w:val="0"/>
          <w:sz w:val="22"/>
          <w:lang w:val="en-GB"/>
        </w:rPr>
        <w:t xml:space="preserve"> will be </w:t>
      </w:r>
      <w:r w:rsidR="009D44FA" w:rsidRPr="003F2B53">
        <w:rPr>
          <w:b w:val="0"/>
          <w:sz w:val="22"/>
          <w:lang w:val="en-GB"/>
        </w:rPr>
        <w:t xml:space="preserve">executed </w:t>
      </w:r>
      <w:r w:rsidR="00D771C7" w:rsidRPr="003F2B53">
        <w:rPr>
          <w:b w:val="0"/>
          <w:sz w:val="22"/>
          <w:lang w:val="en-GB"/>
        </w:rPr>
        <w:t xml:space="preserve">using the </w:t>
      </w:r>
      <w:r w:rsidR="00183973" w:rsidRPr="003F2B53">
        <w:rPr>
          <w:b w:val="0"/>
          <w:sz w:val="22"/>
          <w:lang w:val="en-GB"/>
        </w:rPr>
        <w:t>whole dataset (</w:t>
      </w:r>
      <w:r w:rsidR="00F93E3A" w:rsidRPr="003F2B53">
        <w:rPr>
          <w:b w:val="0"/>
          <w:sz w:val="22"/>
          <w:lang w:val="en-GB"/>
        </w:rPr>
        <w:t>all training data for training, all test data for test).</w:t>
      </w:r>
    </w:p>
    <w:p w14:paraId="1472FCF1" w14:textId="77777777" w:rsidR="00AE13DF" w:rsidRPr="00C24973" w:rsidRDefault="00AE13DF" w:rsidP="007C0CA4">
      <w:pPr>
        <w:rPr>
          <w:b w:val="0"/>
          <w:sz w:val="24"/>
          <w:szCs w:val="24"/>
          <w:lang w:val="en-US"/>
        </w:rPr>
      </w:pPr>
    </w:p>
    <w:p w14:paraId="27165AB2" w14:textId="508E2288" w:rsidR="00A031E3" w:rsidRPr="006369A7" w:rsidRDefault="00A031E3" w:rsidP="00A031E3">
      <w:pPr>
        <w:pStyle w:val="Titolo2"/>
        <w:rPr>
          <w:lang w:val="en-US"/>
        </w:rPr>
      </w:pPr>
      <w:bookmarkStart w:id="20" w:name="_Toc108647448"/>
      <w:r w:rsidRPr="006369A7">
        <w:rPr>
          <w:lang w:val="en-US"/>
        </w:rPr>
        <w:t>Generative models – Multivariate Gaussian Classifiers</w:t>
      </w:r>
      <w:bookmarkEnd w:id="20"/>
    </w:p>
    <w:p w14:paraId="6FC8D8A3" w14:textId="7B5EE1AC" w:rsidR="008C1300" w:rsidRPr="003F2B53" w:rsidRDefault="006369A7" w:rsidP="008C1300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>Here</w:t>
      </w:r>
      <w:r w:rsidR="00BA440B" w:rsidRPr="003F2B53">
        <w:rPr>
          <w:b w:val="0"/>
          <w:sz w:val="22"/>
          <w:lang w:val="en-US"/>
        </w:rPr>
        <w:t xml:space="preserve"> </w:t>
      </w:r>
      <w:r w:rsidR="007B0CA1" w:rsidRPr="003F2B53">
        <w:rPr>
          <w:b w:val="0"/>
          <w:sz w:val="22"/>
          <w:lang w:val="en-US"/>
        </w:rPr>
        <w:t>are</w:t>
      </w:r>
      <w:r w:rsidR="00BA440B" w:rsidRPr="003F2B53">
        <w:rPr>
          <w:b w:val="0"/>
          <w:sz w:val="22"/>
          <w:lang w:val="en-US"/>
        </w:rPr>
        <w:t xml:space="preserve"> reported the evaluation results for MVG</w:t>
      </w:r>
      <w:r w:rsidR="0036171B" w:rsidRPr="003F2B53">
        <w:rPr>
          <w:b w:val="0"/>
          <w:sz w:val="22"/>
          <w:lang w:val="en-US"/>
        </w:rPr>
        <w:t>.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2156B5" w14:paraId="44FE888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015CA390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992" w:type="dxa"/>
          </w:tcPr>
          <w:p w14:paraId="59FB7053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095" w:type="dxa"/>
          </w:tcPr>
          <w:p w14:paraId="1E111605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301" w:type="dxa"/>
          </w:tcPr>
          <w:p w14:paraId="1086720B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0.1</w:t>
            </w:r>
          </w:p>
        </w:tc>
        <w:tc>
          <w:tcPr>
            <w:tcW w:w="375" w:type="dxa"/>
          </w:tcPr>
          <w:p w14:paraId="10D1DAA1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5DBD02AA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1476" w:type="dxa"/>
          </w:tcPr>
          <w:p w14:paraId="371C2C18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ED4639E" w14:textId="77777777" w:rsidR="002156B5" w:rsidRPr="006360A4" w:rsidRDefault="002156B5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2156B5" w:rsidRPr="00377F5E" w14:paraId="0768417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C78A1D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490A5ECA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r w:rsidRPr="006360A4">
              <w:rPr>
                <w:b/>
                <w:sz w:val="20"/>
                <w:szCs w:val="20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DE346B9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031CEACC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  <w:lang w:val="en-GB"/>
              </w:rPr>
            </w:pPr>
            <w:proofErr w:type="spellStart"/>
            <w:r w:rsidRPr="006360A4">
              <w:rPr>
                <w:b/>
                <w:sz w:val="20"/>
                <w:szCs w:val="20"/>
                <w:lang w:val="en-GB"/>
              </w:rPr>
              <w:t>Gaussianization</w:t>
            </w:r>
            <w:proofErr w:type="spellEnd"/>
          </w:p>
        </w:tc>
      </w:tr>
      <w:tr w:rsidR="002156B5" w:rsidRPr="00377F5E" w14:paraId="70C63D2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A361C5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27EAAB9C" w14:textId="77777777" w:rsidR="002156B5" w:rsidRPr="006360A4" w:rsidRDefault="002156B5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b/>
                <w:sz w:val="20"/>
                <w:szCs w:val="20"/>
                <w:lang w:val="en-GB"/>
              </w:rPr>
              <w:t>no PCA</w:t>
            </w:r>
          </w:p>
        </w:tc>
      </w:tr>
      <w:tr w:rsidR="002156B5" w14:paraId="042513F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0263927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992" w:type="dxa"/>
          </w:tcPr>
          <w:p w14:paraId="556B310F" w14:textId="1FF07976" w:rsidR="002156B5" w:rsidRPr="006360A4" w:rsidRDefault="008C7EF9" w:rsidP="00417F02">
            <w:pPr>
              <w:pStyle w:val="Contenuto"/>
              <w:tabs>
                <w:tab w:val="left" w:pos="61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0.053</w:t>
            </w:r>
            <w:r w:rsidR="00417F02" w:rsidRPr="006360A4">
              <w:rPr>
                <w:sz w:val="20"/>
                <w:szCs w:val="20"/>
                <w:lang w:val="en-GB"/>
              </w:rPr>
              <w:tab/>
            </w:r>
          </w:p>
        </w:tc>
        <w:tc>
          <w:tcPr>
            <w:tcW w:w="1095" w:type="dxa"/>
          </w:tcPr>
          <w:p w14:paraId="0C45E685" w14:textId="4D63316A" w:rsidR="002156B5" w:rsidRPr="006360A4" w:rsidRDefault="00D104C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</w:t>
            </w:r>
            <w:r w:rsidR="008E3C2C" w:rsidRPr="006360A4">
              <w:rPr>
                <w:sz w:val="20"/>
                <w:szCs w:val="20"/>
                <w:lang w:val="en-GB"/>
              </w:rPr>
              <w:t>8</w:t>
            </w:r>
          </w:p>
        </w:tc>
        <w:tc>
          <w:tcPr>
            <w:tcW w:w="1301" w:type="dxa"/>
          </w:tcPr>
          <w:p w14:paraId="70A9248D" w14:textId="44081C38" w:rsidR="002156B5" w:rsidRPr="006360A4" w:rsidRDefault="00A5694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0.134</w:t>
            </w:r>
          </w:p>
        </w:tc>
        <w:tc>
          <w:tcPr>
            <w:tcW w:w="375" w:type="dxa"/>
          </w:tcPr>
          <w:p w14:paraId="23EC23D2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3526E6A9" w14:textId="5CB6A903" w:rsidR="002156B5" w:rsidRPr="006360A4" w:rsidRDefault="00ED4A8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073</w:t>
            </w:r>
          </w:p>
        </w:tc>
        <w:tc>
          <w:tcPr>
            <w:tcW w:w="1476" w:type="dxa"/>
          </w:tcPr>
          <w:p w14:paraId="306BC427" w14:textId="4A9E082F" w:rsidR="002156B5" w:rsidRPr="006360A4" w:rsidRDefault="00A4569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EC2D42" w:rsidRPr="006360A4">
              <w:rPr>
                <w:sz w:val="20"/>
                <w:szCs w:val="20"/>
                <w:lang w:val="en-GB"/>
              </w:rPr>
              <w:t>182</w:t>
            </w:r>
          </w:p>
        </w:tc>
        <w:tc>
          <w:tcPr>
            <w:tcW w:w="1476" w:type="dxa"/>
          </w:tcPr>
          <w:p w14:paraId="3150CF15" w14:textId="1F1DA626" w:rsidR="002156B5" w:rsidRPr="006360A4" w:rsidRDefault="00BB7E6A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202</w:t>
            </w:r>
          </w:p>
        </w:tc>
      </w:tr>
      <w:tr w:rsidR="002156B5" w14:paraId="04F803A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D7C0BE7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992" w:type="dxa"/>
          </w:tcPr>
          <w:p w14:paraId="3AE16B98" w14:textId="0F38C771" w:rsidR="002156B5" w:rsidRPr="006360A4" w:rsidRDefault="00EB3CD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0.57</w:t>
            </w:r>
          </w:p>
        </w:tc>
        <w:tc>
          <w:tcPr>
            <w:tcW w:w="1095" w:type="dxa"/>
          </w:tcPr>
          <w:p w14:paraId="74E9756A" w14:textId="50BA521D" w:rsidR="002156B5" w:rsidRPr="006360A4" w:rsidRDefault="009A5A1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B46D08" w:rsidRPr="006360A4">
              <w:rPr>
                <w:sz w:val="20"/>
                <w:szCs w:val="20"/>
                <w:lang w:val="en-GB"/>
              </w:rPr>
              <w:t>8</w:t>
            </w:r>
            <w:r w:rsidR="008E3C2C" w:rsidRPr="006360A4">
              <w:rPr>
                <w:sz w:val="20"/>
                <w:szCs w:val="20"/>
                <w:lang w:val="en-GB"/>
              </w:rPr>
              <w:t>82</w:t>
            </w:r>
          </w:p>
        </w:tc>
        <w:tc>
          <w:tcPr>
            <w:tcW w:w="1301" w:type="dxa"/>
          </w:tcPr>
          <w:p w14:paraId="3B4A637C" w14:textId="3BA3577A" w:rsidR="002156B5" w:rsidRPr="006360A4" w:rsidRDefault="00A5694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0.81</w:t>
            </w:r>
          </w:p>
        </w:tc>
        <w:tc>
          <w:tcPr>
            <w:tcW w:w="375" w:type="dxa"/>
          </w:tcPr>
          <w:p w14:paraId="2FD76F2E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76D0F719" w14:textId="4F422F7F" w:rsidR="002156B5" w:rsidRPr="006360A4" w:rsidRDefault="008267B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547</w:t>
            </w:r>
          </w:p>
        </w:tc>
        <w:tc>
          <w:tcPr>
            <w:tcW w:w="1476" w:type="dxa"/>
          </w:tcPr>
          <w:p w14:paraId="49A46D8C" w14:textId="341C5E5C" w:rsidR="002156B5" w:rsidRPr="006360A4" w:rsidRDefault="00BF294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070762" w:rsidRPr="006360A4">
              <w:rPr>
                <w:sz w:val="20"/>
                <w:szCs w:val="20"/>
                <w:lang w:val="en-GB"/>
              </w:rPr>
              <w:t>846</w:t>
            </w:r>
          </w:p>
        </w:tc>
        <w:tc>
          <w:tcPr>
            <w:tcW w:w="1476" w:type="dxa"/>
          </w:tcPr>
          <w:p w14:paraId="440B6A40" w14:textId="1F3D16AC" w:rsidR="002156B5" w:rsidRPr="006360A4" w:rsidRDefault="00BB7E6A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D04724" w:rsidRPr="006360A4">
              <w:rPr>
                <w:sz w:val="20"/>
                <w:szCs w:val="20"/>
                <w:lang w:val="en-GB"/>
              </w:rPr>
              <w:t>792</w:t>
            </w:r>
          </w:p>
        </w:tc>
      </w:tr>
      <w:tr w:rsidR="002156B5" w14:paraId="2A8513D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B0CE72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4EECCEC5" w14:textId="2F4306D3" w:rsidR="002156B5" w:rsidRPr="00BF07A2" w:rsidRDefault="00981FB2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F07A2">
              <w:rPr>
                <w:color w:val="FF0000"/>
                <w:sz w:val="20"/>
                <w:szCs w:val="20"/>
                <w:lang w:val="en-GB"/>
              </w:rPr>
              <w:t>0.05</w:t>
            </w:r>
          </w:p>
        </w:tc>
        <w:tc>
          <w:tcPr>
            <w:tcW w:w="1095" w:type="dxa"/>
          </w:tcPr>
          <w:p w14:paraId="6DC52FDC" w14:textId="45C65731" w:rsidR="002156B5" w:rsidRPr="006360A4" w:rsidRDefault="0039149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0.135</w:t>
            </w:r>
          </w:p>
        </w:tc>
        <w:tc>
          <w:tcPr>
            <w:tcW w:w="1301" w:type="dxa"/>
          </w:tcPr>
          <w:p w14:paraId="40C9F206" w14:textId="063FCBB1" w:rsidR="002156B5" w:rsidRPr="00BF07A2" w:rsidRDefault="00A5694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F07A2">
              <w:rPr>
                <w:color w:val="FF0000"/>
                <w:sz w:val="20"/>
                <w:szCs w:val="20"/>
                <w:lang w:val="en-GB"/>
              </w:rPr>
              <w:t>0.132</w:t>
            </w:r>
          </w:p>
        </w:tc>
        <w:tc>
          <w:tcPr>
            <w:tcW w:w="375" w:type="dxa"/>
          </w:tcPr>
          <w:p w14:paraId="1E56A7A0" w14:textId="77777777" w:rsidR="002156B5" w:rsidRPr="00BF07A2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7D6957A0" w14:textId="3A7D38E3" w:rsidR="002156B5" w:rsidRPr="0079040A" w:rsidRDefault="008267B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79040A">
              <w:rPr>
                <w:color w:val="FF0000"/>
                <w:sz w:val="20"/>
                <w:szCs w:val="20"/>
                <w:lang w:val="en-GB"/>
              </w:rPr>
              <w:t>0.</w:t>
            </w:r>
            <w:r w:rsidR="00D04724" w:rsidRPr="0079040A">
              <w:rPr>
                <w:color w:val="FF0000"/>
                <w:sz w:val="20"/>
                <w:szCs w:val="20"/>
                <w:lang w:val="en-GB"/>
              </w:rPr>
              <w:t>069</w:t>
            </w:r>
          </w:p>
        </w:tc>
        <w:tc>
          <w:tcPr>
            <w:tcW w:w="1476" w:type="dxa"/>
          </w:tcPr>
          <w:p w14:paraId="4D537F4C" w14:textId="01FE2E96" w:rsidR="002156B5" w:rsidRPr="0079040A" w:rsidRDefault="00247EB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79040A">
              <w:rPr>
                <w:color w:val="FF0000"/>
                <w:sz w:val="20"/>
                <w:szCs w:val="20"/>
                <w:lang w:val="en-GB"/>
              </w:rPr>
              <w:t>0.</w:t>
            </w:r>
            <w:r w:rsidR="00070762" w:rsidRPr="0079040A">
              <w:rPr>
                <w:color w:val="FF0000"/>
                <w:sz w:val="20"/>
                <w:szCs w:val="20"/>
                <w:lang w:val="en-GB"/>
              </w:rPr>
              <w:t>177</w:t>
            </w:r>
          </w:p>
        </w:tc>
        <w:tc>
          <w:tcPr>
            <w:tcW w:w="1476" w:type="dxa"/>
          </w:tcPr>
          <w:p w14:paraId="17476F49" w14:textId="5D8A753F" w:rsidR="002156B5" w:rsidRPr="0079040A" w:rsidRDefault="00AD037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79040A">
              <w:rPr>
                <w:color w:val="FF0000"/>
                <w:sz w:val="20"/>
                <w:szCs w:val="20"/>
                <w:lang w:val="en-GB"/>
              </w:rPr>
              <w:t>0.</w:t>
            </w:r>
            <w:r w:rsidR="00EC2D42" w:rsidRPr="0079040A">
              <w:rPr>
                <w:color w:val="FF0000"/>
                <w:sz w:val="20"/>
                <w:szCs w:val="20"/>
                <w:lang w:val="en-GB"/>
              </w:rPr>
              <w:t>184</w:t>
            </w:r>
          </w:p>
        </w:tc>
      </w:tr>
      <w:tr w:rsidR="002156B5" w14:paraId="3CDC1D2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57148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7DBAFDFE" w14:textId="6F3C39C6" w:rsidR="002156B5" w:rsidRPr="006360A4" w:rsidRDefault="00981FB2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0.57</w:t>
            </w:r>
          </w:p>
        </w:tc>
        <w:tc>
          <w:tcPr>
            <w:tcW w:w="1095" w:type="dxa"/>
          </w:tcPr>
          <w:p w14:paraId="09AEE4A6" w14:textId="63003369" w:rsidR="002156B5" w:rsidRPr="006360A4" w:rsidRDefault="00FB2F9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0.88</w:t>
            </w:r>
          </w:p>
        </w:tc>
        <w:tc>
          <w:tcPr>
            <w:tcW w:w="1301" w:type="dxa"/>
          </w:tcPr>
          <w:p w14:paraId="15867306" w14:textId="18AF1FB2" w:rsidR="002156B5" w:rsidRPr="006360A4" w:rsidRDefault="00A82C5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0.808</w:t>
            </w:r>
          </w:p>
        </w:tc>
        <w:tc>
          <w:tcPr>
            <w:tcW w:w="375" w:type="dxa"/>
          </w:tcPr>
          <w:p w14:paraId="61F761ED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6A74BC81" w14:textId="101CC30B" w:rsidR="002156B5" w:rsidRPr="00BF07A2" w:rsidRDefault="008267B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D04724" w:rsidRPr="00BF07A2">
              <w:rPr>
                <w:sz w:val="20"/>
                <w:szCs w:val="20"/>
                <w:lang w:val="en-GB"/>
              </w:rPr>
              <w:t>545</w:t>
            </w:r>
          </w:p>
        </w:tc>
        <w:tc>
          <w:tcPr>
            <w:tcW w:w="1476" w:type="dxa"/>
          </w:tcPr>
          <w:p w14:paraId="1B7080ED" w14:textId="338D2125" w:rsidR="002156B5" w:rsidRPr="006360A4" w:rsidRDefault="00247EB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0.8</w:t>
            </w:r>
            <w:r w:rsidR="00070762" w:rsidRPr="006360A4">
              <w:rPr>
                <w:sz w:val="20"/>
                <w:szCs w:val="20"/>
                <w:lang w:val="en-GB"/>
              </w:rPr>
              <w:t>46</w:t>
            </w:r>
          </w:p>
        </w:tc>
        <w:tc>
          <w:tcPr>
            <w:tcW w:w="1476" w:type="dxa"/>
          </w:tcPr>
          <w:p w14:paraId="460EB254" w14:textId="0D0B1B69" w:rsidR="002156B5" w:rsidRPr="006360A4" w:rsidRDefault="00AD037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EC2D42" w:rsidRPr="006360A4">
              <w:rPr>
                <w:sz w:val="20"/>
                <w:szCs w:val="20"/>
                <w:lang w:val="en-GB"/>
              </w:rPr>
              <w:t>793</w:t>
            </w:r>
          </w:p>
        </w:tc>
      </w:tr>
      <w:tr w:rsidR="002156B5" w:rsidRPr="00382C77" w14:paraId="72196EE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5641F2" w14:textId="77777777" w:rsidR="002156B5" w:rsidRPr="006360A4" w:rsidRDefault="002156B5">
            <w:pPr>
              <w:pStyle w:val="Contenuto"/>
              <w:rPr>
                <w:sz w:val="20"/>
                <w:szCs w:val="20"/>
              </w:rPr>
            </w:pPr>
          </w:p>
        </w:tc>
        <w:tc>
          <w:tcPr>
            <w:tcW w:w="8191" w:type="dxa"/>
            <w:gridSpan w:val="7"/>
          </w:tcPr>
          <w:p w14:paraId="7F2CBB46" w14:textId="77777777" w:rsidR="002156B5" w:rsidRPr="006360A4" w:rsidRDefault="002156B5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60A4">
              <w:rPr>
                <w:b/>
                <w:sz w:val="20"/>
                <w:szCs w:val="20"/>
                <w:lang w:val="en-US"/>
              </w:rPr>
              <w:t>PCA (m=10)</w:t>
            </w:r>
          </w:p>
        </w:tc>
      </w:tr>
      <w:tr w:rsidR="002156B5" w14:paraId="4AAD18C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BF90B8" w14:textId="77777777" w:rsidR="002156B5" w:rsidRPr="006360A4" w:rsidRDefault="002156B5">
            <w:pPr>
              <w:pStyle w:val="Contenuto"/>
              <w:rPr>
                <w:sz w:val="20"/>
                <w:szCs w:val="20"/>
              </w:rPr>
            </w:pPr>
            <w:r w:rsidRPr="006360A4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992" w:type="dxa"/>
          </w:tcPr>
          <w:p w14:paraId="541FBABC" w14:textId="75C818BE" w:rsidR="002156B5" w:rsidRPr="00BF07A2" w:rsidRDefault="00EB4B19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0.052</w:t>
            </w:r>
          </w:p>
        </w:tc>
        <w:tc>
          <w:tcPr>
            <w:tcW w:w="1095" w:type="dxa"/>
          </w:tcPr>
          <w:p w14:paraId="604B9A9B" w14:textId="521682A9" w:rsidR="002156B5" w:rsidRPr="00BF07A2" w:rsidRDefault="007D129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0.139</w:t>
            </w:r>
          </w:p>
        </w:tc>
        <w:tc>
          <w:tcPr>
            <w:tcW w:w="1301" w:type="dxa"/>
          </w:tcPr>
          <w:p w14:paraId="4F77241E" w14:textId="56EB3E2F" w:rsidR="002156B5" w:rsidRPr="006360A4" w:rsidRDefault="0091796A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0.136</w:t>
            </w:r>
          </w:p>
        </w:tc>
        <w:tc>
          <w:tcPr>
            <w:tcW w:w="375" w:type="dxa"/>
          </w:tcPr>
          <w:p w14:paraId="28B17DBF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3C31E2FA" w14:textId="6EC0BC23" w:rsidR="002156B5" w:rsidRPr="006360A4" w:rsidRDefault="00BF17C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C20373" w:rsidRPr="006360A4">
              <w:rPr>
                <w:sz w:val="20"/>
                <w:szCs w:val="20"/>
                <w:lang w:val="en-GB"/>
              </w:rPr>
              <w:t>08</w:t>
            </w:r>
          </w:p>
        </w:tc>
        <w:tc>
          <w:tcPr>
            <w:tcW w:w="1476" w:type="dxa"/>
          </w:tcPr>
          <w:p w14:paraId="60DD5B72" w14:textId="0B03183B" w:rsidR="002156B5" w:rsidRPr="006360A4" w:rsidRDefault="00B168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91023" w:rsidRPr="006360A4">
              <w:rPr>
                <w:sz w:val="20"/>
                <w:szCs w:val="20"/>
                <w:lang w:val="en-GB"/>
              </w:rPr>
              <w:t>206</w:t>
            </w:r>
          </w:p>
        </w:tc>
        <w:tc>
          <w:tcPr>
            <w:tcW w:w="1476" w:type="dxa"/>
          </w:tcPr>
          <w:p w14:paraId="270A2152" w14:textId="65B65275" w:rsidR="002156B5" w:rsidRPr="006360A4" w:rsidRDefault="004A460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3569CA" w:rsidRPr="006360A4">
              <w:rPr>
                <w:sz w:val="20"/>
                <w:szCs w:val="20"/>
                <w:lang w:val="en-GB"/>
              </w:rPr>
              <w:t>203</w:t>
            </w:r>
          </w:p>
        </w:tc>
      </w:tr>
      <w:tr w:rsidR="002156B5" w14:paraId="759625D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9BBFBD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992" w:type="dxa"/>
          </w:tcPr>
          <w:p w14:paraId="0B1799C5" w14:textId="0B8DBEA0" w:rsidR="002156B5" w:rsidRPr="006360A4" w:rsidRDefault="005A6D51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2372C175" w14:textId="08EC3C71" w:rsidR="002156B5" w:rsidRPr="006360A4" w:rsidRDefault="00BD5C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</w:t>
            </w:r>
          </w:p>
        </w:tc>
        <w:tc>
          <w:tcPr>
            <w:tcW w:w="1301" w:type="dxa"/>
          </w:tcPr>
          <w:p w14:paraId="04746366" w14:textId="5E52B60E" w:rsidR="002156B5" w:rsidRPr="006360A4" w:rsidRDefault="0075491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0.198</w:t>
            </w:r>
          </w:p>
        </w:tc>
        <w:tc>
          <w:tcPr>
            <w:tcW w:w="375" w:type="dxa"/>
          </w:tcPr>
          <w:p w14:paraId="0015F4E2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656037C0" w14:textId="3A995288" w:rsidR="002156B5" w:rsidRPr="006360A4" w:rsidRDefault="006F3D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C20373" w:rsidRPr="006360A4">
              <w:rPr>
                <w:sz w:val="20"/>
                <w:szCs w:val="20"/>
                <w:lang w:val="en-GB"/>
              </w:rPr>
              <w:t>088</w:t>
            </w:r>
          </w:p>
        </w:tc>
        <w:tc>
          <w:tcPr>
            <w:tcW w:w="1476" w:type="dxa"/>
          </w:tcPr>
          <w:p w14:paraId="37479CB0" w14:textId="3931B297" w:rsidR="002156B5" w:rsidRPr="006360A4" w:rsidRDefault="00A83B8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91023" w:rsidRPr="006360A4">
              <w:rPr>
                <w:sz w:val="20"/>
                <w:szCs w:val="20"/>
                <w:lang w:val="en-GB"/>
              </w:rPr>
              <w:t>229</w:t>
            </w:r>
          </w:p>
        </w:tc>
        <w:tc>
          <w:tcPr>
            <w:tcW w:w="1476" w:type="dxa"/>
          </w:tcPr>
          <w:p w14:paraId="5152EE8B" w14:textId="6F78AD88" w:rsidR="002156B5" w:rsidRPr="006360A4" w:rsidRDefault="004A460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3569CA" w:rsidRPr="006360A4">
              <w:rPr>
                <w:sz w:val="20"/>
                <w:szCs w:val="20"/>
                <w:lang w:val="en-GB"/>
              </w:rPr>
              <w:t>243</w:t>
            </w:r>
          </w:p>
        </w:tc>
      </w:tr>
      <w:tr w:rsidR="002156B5" w14:paraId="177E760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C36465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934D85C" w14:textId="4832B42F" w:rsidR="002156B5" w:rsidRPr="006360A4" w:rsidRDefault="00BA5C8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0.054</w:t>
            </w:r>
          </w:p>
        </w:tc>
        <w:tc>
          <w:tcPr>
            <w:tcW w:w="1095" w:type="dxa"/>
          </w:tcPr>
          <w:p w14:paraId="2B5D2514" w14:textId="1303A393" w:rsidR="002156B5" w:rsidRPr="00BF07A2" w:rsidRDefault="00BD5C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0"/>
                <w:szCs w:val="20"/>
                <w:lang w:val="en-GB"/>
              </w:rPr>
            </w:pPr>
            <w:r w:rsidRPr="00BF07A2">
              <w:rPr>
                <w:color w:val="FF0000"/>
                <w:sz w:val="20"/>
                <w:szCs w:val="20"/>
                <w:lang w:val="en-GB"/>
              </w:rPr>
              <w:t>0.134</w:t>
            </w:r>
          </w:p>
        </w:tc>
        <w:tc>
          <w:tcPr>
            <w:tcW w:w="1301" w:type="dxa"/>
          </w:tcPr>
          <w:p w14:paraId="2F643A12" w14:textId="2510F340" w:rsidR="002156B5" w:rsidRPr="00BF07A2" w:rsidRDefault="0075491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D66975" w:rsidRPr="00BF07A2">
              <w:rPr>
                <w:sz w:val="20"/>
                <w:szCs w:val="20"/>
                <w:lang w:val="en-GB"/>
              </w:rPr>
              <w:t>138</w:t>
            </w:r>
          </w:p>
        </w:tc>
        <w:tc>
          <w:tcPr>
            <w:tcW w:w="375" w:type="dxa"/>
          </w:tcPr>
          <w:p w14:paraId="33149B28" w14:textId="77777777" w:rsidR="002156B5" w:rsidRPr="00BF07A2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38912679" w14:textId="211D91A8" w:rsidR="002156B5" w:rsidRPr="00BF07A2" w:rsidRDefault="006F3DC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9145FA" w:rsidRPr="00BF07A2">
              <w:rPr>
                <w:sz w:val="20"/>
                <w:szCs w:val="20"/>
                <w:lang w:val="en-GB"/>
              </w:rPr>
              <w:t>078</w:t>
            </w:r>
          </w:p>
        </w:tc>
        <w:tc>
          <w:tcPr>
            <w:tcW w:w="1476" w:type="dxa"/>
          </w:tcPr>
          <w:p w14:paraId="337DBABD" w14:textId="78C0CBAA" w:rsidR="002156B5" w:rsidRPr="00BF07A2" w:rsidRDefault="00A83B8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891023" w:rsidRPr="00BF07A2">
              <w:rPr>
                <w:sz w:val="20"/>
                <w:szCs w:val="20"/>
                <w:lang w:val="en-GB"/>
              </w:rPr>
              <w:t>205</w:t>
            </w:r>
          </w:p>
        </w:tc>
        <w:tc>
          <w:tcPr>
            <w:tcW w:w="1476" w:type="dxa"/>
          </w:tcPr>
          <w:p w14:paraId="7971A2C6" w14:textId="0089B6FC" w:rsidR="002156B5" w:rsidRPr="00BF07A2" w:rsidRDefault="004A460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3569CA" w:rsidRPr="00BF07A2">
              <w:rPr>
                <w:sz w:val="20"/>
                <w:szCs w:val="20"/>
                <w:lang w:val="en-GB"/>
              </w:rPr>
              <w:t>199</w:t>
            </w:r>
          </w:p>
        </w:tc>
      </w:tr>
      <w:tr w:rsidR="002156B5" w14:paraId="17E749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8293D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16E0913" w14:textId="022ADADD" w:rsidR="002156B5" w:rsidRPr="006360A4" w:rsidRDefault="00944AB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055F0EAC" w14:textId="1CD11E86" w:rsidR="002156B5" w:rsidRPr="006360A4" w:rsidRDefault="00BD5C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0.181</w:t>
            </w:r>
          </w:p>
        </w:tc>
        <w:tc>
          <w:tcPr>
            <w:tcW w:w="1301" w:type="dxa"/>
          </w:tcPr>
          <w:p w14:paraId="2AC29E20" w14:textId="3F63F4A0" w:rsidR="002156B5" w:rsidRPr="006360A4" w:rsidRDefault="00D6697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114C4C" w:rsidRPr="006360A4">
              <w:rPr>
                <w:sz w:val="20"/>
                <w:szCs w:val="20"/>
                <w:lang w:val="en-GB"/>
              </w:rPr>
              <w:t>196</w:t>
            </w:r>
          </w:p>
        </w:tc>
        <w:tc>
          <w:tcPr>
            <w:tcW w:w="375" w:type="dxa"/>
          </w:tcPr>
          <w:p w14:paraId="0738E99A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2D66605C" w14:textId="64F68E63" w:rsidR="002156B5" w:rsidRPr="006360A4" w:rsidRDefault="006F3DC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145FA" w:rsidRPr="006360A4">
              <w:rPr>
                <w:sz w:val="20"/>
                <w:szCs w:val="20"/>
                <w:lang w:val="en-GB"/>
              </w:rPr>
              <w:t>085</w:t>
            </w:r>
          </w:p>
        </w:tc>
        <w:tc>
          <w:tcPr>
            <w:tcW w:w="1476" w:type="dxa"/>
          </w:tcPr>
          <w:p w14:paraId="4B8B71BA" w14:textId="79987382" w:rsidR="002156B5" w:rsidRPr="006360A4" w:rsidRDefault="00A83B8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91023" w:rsidRPr="006360A4">
              <w:rPr>
                <w:sz w:val="20"/>
                <w:szCs w:val="20"/>
                <w:lang w:val="en-GB"/>
              </w:rPr>
              <w:t>225</w:t>
            </w:r>
          </w:p>
        </w:tc>
        <w:tc>
          <w:tcPr>
            <w:tcW w:w="1476" w:type="dxa"/>
          </w:tcPr>
          <w:p w14:paraId="3F96D146" w14:textId="4D0E4665" w:rsidR="002156B5" w:rsidRPr="006360A4" w:rsidRDefault="004A460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3569CA" w:rsidRPr="006360A4">
              <w:rPr>
                <w:sz w:val="20"/>
                <w:szCs w:val="20"/>
                <w:lang w:val="en-GB"/>
              </w:rPr>
              <w:t>234</w:t>
            </w:r>
          </w:p>
        </w:tc>
      </w:tr>
      <w:tr w:rsidR="002156B5" w14:paraId="4EFA85E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EEAD477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1E5910E" w14:textId="77777777" w:rsidR="002156B5" w:rsidRPr="006360A4" w:rsidRDefault="002156B5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6360A4">
              <w:rPr>
                <w:b/>
                <w:sz w:val="20"/>
                <w:szCs w:val="20"/>
                <w:lang w:val="en-US"/>
              </w:rPr>
              <w:t>PCA (m=9)</w:t>
            </w:r>
          </w:p>
        </w:tc>
      </w:tr>
      <w:tr w:rsidR="002156B5" w14:paraId="7E9D7A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BF0A5A4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992" w:type="dxa"/>
          </w:tcPr>
          <w:p w14:paraId="5A0F8EE5" w14:textId="1CC9A2DC" w:rsidR="002156B5" w:rsidRPr="00BF07A2" w:rsidRDefault="00C2744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0.054</w:t>
            </w:r>
          </w:p>
        </w:tc>
        <w:tc>
          <w:tcPr>
            <w:tcW w:w="1095" w:type="dxa"/>
          </w:tcPr>
          <w:p w14:paraId="21E9CD05" w14:textId="4CEEE77E" w:rsidR="002156B5" w:rsidRPr="006360A4" w:rsidRDefault="005B074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0.14</w:t>
            </w:r>
          </w:p>
        </w:tc>
        <w:tc>
          <w:tcPr>
            <w:tcW w:w="1301" w:type="dxa"/>
          </w:tcPr>
          <w:p w14:paraId="216B0CE3" w14:textId="30E1D952" w:rsidR="002156B5" w:rsidRPr="006360A4" w:rsidRDefault="00BF6BE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0.144</w:t>
            </w:r>
          </w:p>
        </w:tc>
        <w:tc>
          <w:tcPr>
            <w:tcW w:w="375" w:type="dxa"/>
          </w:tcPr>
          <w:p w14:paraId="22DA32AA" w14:textId="77777777" w:rsidR="002156B5" w:rsidRPr="006360A4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27D66133" w14:textId="48A0CE28" w:rsidR="002156B5" w:rsidRPr="006360A4" w:rsidRDefault="009A276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B0CC5" w:rsidRPr="006360A4">
              <w:rPr>
                <w:sz w:val="20"/>
                <w:szCs w:val="20"/>
                <w:lang w:val="en-GB"/>
              </w:rPr>
              <w:t>098</w:t>
            </w:r>
          </w:p>
        </w:tc>
        <w:tc>
          <w:tcPr>
            <w:tcW w:w="1476" w:type="dxa"/>
          </w:tcPr>
          <w:p w14:paraId="665BB944" w14:textId="5939980F" w:rsidR="002156B5" w:rsidRPr="006360A4" w:rsidRDefault="00B500E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0.23</w:t>
            </w:r>
          </w:p>
        </w:tc>
        <w:tc>
          <w:tcPr>
            <w:tcW w:w="1476" w:type="dxa"/>
          </w:tcPr>
          <w:p w14:paraId="67DF5A70" w14:textId="3D56389B" w:rsidR="002156B5" w:rsidRPr="00BF07A2" w:rsidRDefault="00A8239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0.255</w:t>
            </w:r>
          </w:p>
        </w:tc>
      </w:tr>
      <w:tr w:rsidR="002156B5" w14:paraId="6F702D6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7A8EC1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992" w:type="dxa"/>
          </w:tcPr>
          <w:p w14:paraId="4AC38A1C" w14:textId="35C256C0" w:rsidR="002156B5" w:rsidRPr="006360A4" w:rsidRDefault="00C27444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4A9621B9" w14:textId="3AA3F0D5" w:rsidR="002156B5" w:rsidRPr="006360A4" w:rsidRDefault="005B074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</w:t>
            </w:r>
          </w:p>
        </w:tc>
        <w:tc>
          <w:tcPr>
            <w:tcW w:w="1301" w:type="dxa"/>
          </w:tcPr>
          <w:p w14:paraId="7C988FF8" w14:textId="19412C3E" w:rsidR="002156B5" w:rsidRPr="006360A4" w:rsidRDefault="00EA4209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0.204</w:t>
            </w:r>
          </w:p>
        </w:tc>
        <w:tc>
          <w:tcPr>
            <w:tcW w:w="375" w:type="dxa"/>
          </w:tcPr>
          <w:p w14:paraId="03D80E2A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12A4187C" w14:textId="554F20D2" w:rsidR="002156B5" w:rsidRPr="006360A4" w:rsidRDefault="009A276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B0CC5" w:rsidRPr="006360A4">
              <w:rPr>
                <w:sz w:val="20"/>
                <w:szCs w:val="20"/>
                <w:lang w:val="en-GB"/>
              </w:rPr>
              <w:t>102</w:t>
            </w:r>
          </w:p>
        </w:tc>
        <w:tc>
          <w:tcPr>
            <w:tcW w:w="1476" w:type="dxa"/>
          </w:tcPr>
          <w:p w14:paraId="3C4BFB81" w14:textId="58ADC854" w:rsidR="002156B5" w:rsidRPr="006360A4" w:rsidRDefault="00B500E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0.248</w:t>
            </w:r>
          </w:p>
        </w:tc>
        <w:tc>
          <w:tcPr>
            <w:tcW w:w="1476" w:type="dxa"/>
          </w:tcPr>
          <w:p w14:paraId="49FC4F04" w14:textId="6B210DA4" w:rsidR="002156B5" w:rsidRPr="006360A4" w:rsidRDefault="00A8239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0.29</w:t>
            </w:r>
          </w:p>
        </w:tc>
      </w:tr>
      <w:tr w:rsidR="002156B5" w14:paraId="5F57F4C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8AF0A2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63E4874" w14:textId="10FCD307" w:rsidR="002156B5" w:rsidRPr="00BF07A2" w:rsidRDefault="00C2744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0.054</w:t>
            </w:r>
          </w:p>
        </w:tc>
        <w:tc>
          <w:tcPr>
            <w:tcW w:w="1095" w:type="dxa"/>
          </w:tcPr>
          <w:p w14:paraId="6E6E3632" w14:textId="15F2C2C8" w:rsidR="002156B5" w:rsidRPr="00BF07A2" w:rsidRDefault="005B074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0.13</w:t>
            </w:r>
            <w:r w:rsidR="00AA737B" w:rsidRPr="00BF07A2">
              <w:rPr>
                <w:sz w:val="20"/>
                <w:szCs w:val="20"/>
                <w:lang w:val="en-GB"/>
              </w:rPr>
              <w:t>6</w:t>
            </w:r>
          </w:p>
        </w:tc>
        <w:tc>
          <w:tcPr>
            <w:tcW w:w="1301" w:type="dxa"/>
          </w:tcPr>
          <w:p w14:paraId="152214E0" w14:textId="10E8DB24" w:rsidR="002156B5" w:rsidRPr="00BF07A2" w:rsidRDefault="00EA4209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8B691D" w:rsidRPr="00BF07A2">
              <w:rPr>
                <w:sz w:val="20"/>
                <w:szCs w:val="20"/>
                <w:lang w:val="en-GB"/>
              </w:rPr>
              <w:t>14</w:t>
            </w:r>
            <w:r w:rsidRPr="00BF07A2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375" w:type="dxa"/>
          </w:tcPr>
          <w:p w14:paraId="5787A0D4" w14:textId="77777777" w:rsidR="002156B5" w:rsidRPr="00BF07A2" w:rsidRDefault="002156B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0931BB7D" w14:textId="3D1A4825" w:rsidR="002156B5" w:rsidRPr="00BF07A2" w:rsidRDefault="009C7564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</w:t>
            </w:r>
            <w:r w:rsidR="009B0CC5" w:rsidRPr="00BF07A2">
              <w:rPr>
                <w:sz w:val="20"/>
                <w:szCs w:val="20"/>
                <w:lang w:val="en-GB"/>
              </w:rPr>
              <w:t>098</w:t>
            </w:r>
          </w:p>
        </w:tc>
        <w:tc>
          <w:tcPr>
            <w:tcW w:w="1476" w:type="dxa"/>
          </w:tcPr>
          <w:p w14:paraId="53F24F0D" w14:textId="4DAE7B80" w:rsidR="002156B5" w:rsidRPr="00BF07A2" w:rsidRDefault="007D71F5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BF07A2">
              <w:rPr>
                <w:sz w:val="20"/>
                <w:szCs w:val="20"/>
                <w:lang w:val="en-GB"/>
              </w:rPr>
              <w:t>0.232</w:t>
            </w:r>
          </w:p>
        </w:tc>
        <w:tc>
          <w:tcPr>
            <w:tcW w:w="1476" w:type="dxa"/>
          </w:tcPr>
          <w:p w14:paraId="11CF78BF" w14:textId="05B60AF1" w:rsidR="002156B5" w:rsidRPr="006360A4" w:rsidRDefault="00A8239B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0.258</w:t>
            </w:r>
          </w:p>
        </w:tc>
      </w:tr>
      <w:tr w:rsidR="002156B5" w14:paraId="7FE5369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5560E3" w14:textId="77777777" w:rsidR="002156B5" w:rsidRPr="006360A4" w:rsidRDefault="002156B5">
            <w:pPr>
              <w:pStyle w:val="Contenuto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272B6F7" w14:textId="362AE32E" w:rsidR="002156B5" w:rsidRPr="006360A4" w:rsidRDefault="00C27444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0.068</w:t>
            </w:r>
          </w:p>
        </w:tc>
        <w:tc>
          <w:tcPr>
            <w:tcW w:w="1095" w:type="dxa"/>
          </w:tcPr>
          <w:p w14:paraId="05E1D4B0" w14:textId="03D7AFB5" w:rsidR="002156B5" w:rsidRPr="006360A4" w:rsidRDefault="005B074B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0.18</w:t>
            </w:r>
          </w:p>
        </w:tc>
        <w:tc>
          <w:tcPr>
            <w:tcW w:w="1301" w:type="dxa"/>
          </w:tcPr>
          <w:p w14:paraId="43A904D5" w14:textId="586FDACB" w:rsidR="002156B5" w:rsidRPr="006360A4" w:rsidRDefault="00EA4209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8B691D" w:rsidRPr="006360A4">
              <w:rPr>
                <w:sz w:val="20"/>
                <w:szCs w:val="20"/>
                <w:lang w:val="en-GB"/>
              </w:rPr>
              <w:t>2</w:t>
            </w:r>
          </w:p>
        </w:tc>
        <w:tc>
          <w:tcPr>
            <w:tcW w:w="375" w:type="dxa"/>
          </w:tcPr>
          <w:p w14:paraId="462B463F" w14:textId="77777777" w:rsidR="002156B5" w:rsidRPr="006360A4" w:rsidRDefault="002156B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</w:p>
        </w:tc>
        <w:tc>
          <w:tcPr>
            <w:tcW w:w="1476" w:type="dxa"/>
          </w:tcPr>
          <w:p w14:paraId="0532B881" w14:textId="6E7A1FD0" w:rsidR="002156B5" w:rsidRPr="006360A4" w:rsidRDefault="009C7564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</w:t>
            </w:r>
            <w:r w:rsidR="009B0CC5" w:rsidRPr="006360A4">
              <w:rPr>
                <w:sz w:val="20"/>
                <w:szCs w:val="20"/>
                <w:lang w:val="en-GB"/>
              </w:rPr>
              <w:t>104</w:t>
            </w:r>
          </w:p>
        </w:tc>
        <w:tc>
          <w:tcPr>
            <w:tcW w:w="1476" w:type="dxa"/>
          </w:tcPr>
          <w:p w14:paraId="05DCE9A2" w14:textId="50D56B28" w:rsidR="002156B5" w:rsidRPr="006360A4" w:rsidRDefault="007D71F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0.258</w:t>
            </w:r>
          </w:p>
        </w:tc>
        <w:tc>
          <w:tcPr>
            <w:tcW w:w="1476" w:type="dxa"/>
          </w:tcPr>
          <w:p w14:paraId="06FBAB3F" w14:textId="70F6454F" w:rsidR="002156B5" w:rsidRPr="006360A4" w:rsidRDefault="00B500E5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6360A4">
              <w:rPr>
                <w:sz w:val="20"/>
                <w:szCs w:val="20"/>
                <w:lang w:val="en-GB"/>
              </w:rPr>
              <w:t>0.286</w:t>
            </w:r>
          </w:p>
        </w:tc>
      </w:tr>
    </w:tbl>
    <w:p w14:paraId="0A2A5968" w14:textId="2C2CD187" w:rsidR="00E914B3" w:rsidRPr="003F2B53" w:rsidRDefault="002A2FD5">
      <w:pPr>
        <w:spacing w:after="200"/>
        <w:rPr>
          <w:b w:val="0"/>
          <w:sz w:val="22"/>
          <w:lang w:val="en-US"/>
        </w:rPr>
      </w:pPr>
      <w:r>
        <w:rPr>
          <w:b w:val="0"/>
          <w:bCs/>
          <w:sz w:val="24"/>
          <w:szCs w:val="24"/>
          <w:lang w:val="en-US"/>
        </w:rPr>
        <w:br/>
      </w:r>
      <w:r w:rsidR="00E914B3" w:rsidRPr="003F2B53">
        <w:rPr>
          <w:b w:val="0"/>
          <w:sz w:val="22"/>
          <w:lang w:val="en-US"/>
        </w:rPr>
        <w:t xml:space="preserve">The results are consistent with </w:t>
      </w:r>
      <w:r w:rsidR="00DC1F2B" w:rsidRPr="003F2B53">
        <w:rPr>
          <w:b w:val="0"/>
          <w:sz w:val="22"/>
          <w:lang w:val="en-US"/>
        </w:rPr>
        <w:t xml:space="preserve">those obtained in the validation part. </w:t>
      </w:r>
      <w:r w:rsidR="00140AB2" w:rsidRPr="003F2B53">
        <w:rPr>
          <w:b w:val="0"/>
          <w:sz w:val="22"/>
          <w:lang w:val="en-US"/>
        </w:rPr>
        <w:t xml:space="preserve">We can confirm that </w:t>
      </w:r>
      <w:r w:rsidR="00DE1025" w:rsidRPr="003F2B53">
        <w:rPr>
          <w:b w:val="0"/>
          <w:sz w:val="22"/>
          <w:lang w:val="en-US"/>
        </w:rPr>
        <w:t xml:space="preserve">the MVG model with </w:t>
      </w:r>
      <w:r w:rsidR="00E6072B" w:rsidRPr="003F2B53">
        <w:rPr>
          <w:b w:val="0"/>
          <w:sz w:val="22"/>
          <w:lang w:val="en-US"/>
        </w:rPr>
        <w:t>tied covariance is the best option to choose</w:t>
      </w:r>
      <w:r w:rsidR="007937F2" w:rsidRPr="003F2B53">
        <w:rPr>
          <w:b w:val="0"/>
          <w:sz w:val="22"/>
          <w:lang w:val="en-US"/>
        </w:rPr>
        <w:t xml:space="preserve">, and this </w:t>
      </w:r>
      <w:r w:rsidR="00142DE6" w:rsidRPr="003F2B53">
        <w:rPr>
          <w:b w:val="0"/>
          <w:sz w:val="22"/>
          <w:lang w:val="en-US"/>
        </w:rPr>
        <w:t>also confirm</w:t>
      </w:r>
      <w:r w:rsidR="007937F2" w:rsidRPr="003F2B53">
        <w:rPr>
          <w:b w:val="0"/>
          <w:sz w:val="22"/>
          <w:lang w:val="en-US"/>
        </w:rPr>
        <w:t xml:space="preserve"> that linear separation rules are </w:t>
      </w:r>
      <w:r w:rsidR="00E81151" w:rsidRPr="003F2B53">
        <w:rPr>
          <w:b w:val="0"/>
          <w:sz w:val="22"/>
          <w:lang w:val="en-US"/>
        </w:rPr>
        <w:t>the best choose</w:t>
      </w:r>
      <w:r w:rsidR="00E6072B" w:rsidRPr="003F2B53">
        <w:rPr>
          <w:b w:val="0"/>
          <w:sz w:val="22"/>
          <w:lang w:val="en-US"/>
        </w:rPr>
        <w:t>.</w:t>
      </w:r>
      <w:r w:rsidR="00E6072B" w:rsidRPr="003F2B53">
        <w:rPr>
          <w:b w:val="0"/>
          <w:sz w:val="22"/>
          <w:lang w:val="en-US"/>
        </w:rPr>
        <w:br/>
      </w:r>
      <w:r w:rsidR="00140AB2" w:rsidRPr="003F2B53">
        <w:rPr>
          <w:b w:val="0"/>
          <w:sz w:val="22"/>
          <w:lang w:val="en-US"/>
        </w:rPr>
        <w:t xml:space="preserve">PCA isn’t </w:t>
      </w:r>
      <w:r w:rsidR="00F803AA" w:rsidRPr="003F2B53">
        <w:rPr>
          <w:b w:val="0"/>
          <w:sz w:val="22"/>
          <w:lang w:val="en-US"/>
        </w:rPr>
        <w:t xml:space="preserve">outperforming with respect to </w:t>
      </w:r>
      <w:r w:rsidR="00E6072B" w:rsidRPr="003F2B53">
        <w:rPr>
          <w:b w:val="0"/>
          <w:sz w:val="22"/>
          <w:lang w:val="en-US"/>
        </w:rPr>
        <w:t>the previous</w:t>
      </w:r>
      <w:r w:rsidR="00CF7E1A" w:rsidRPr="003F2B53">
        <w:rPr>
          <w:b w:val="0"/>
          <w:sz w:val="22"/>
          <w:lang w:val="en-US"/>
        </w:rPr>
        <w:t xml:space="preserve">, even if it </w:t>
      </w:r>
      <w:r w:rsidR="005525B7" w:rsidRPr="003F2B53">
        <w:rPr>
          <w:b w:val="0"/>
          <w:sz w:val="22"/>
          <w:lang w:val="en-US"/>
        </w:rPr>
        <w:t xml:space="preserve">improves the </w:t>
      </w:r>
      <w:r w:rsidR="00EF2267" w:rsidRPr="003F2B53">
        <w:rPr>
          <w:b w:val="0"/>
          <w:sz w:val="22"/>
          <w:lang w:val="en-US"/>
        </w:rPr>
        <w:t>MVG models with diagonal covariance.</w:t>
      </w:r>
      <w:r w:rsidR="006805FD" w:rsidRPr="003F2B53">
        <w:rPr>
          <w:b w:val="0"/>
          <w:sz w:val="22"/>
          <w:lang w:val="en-US"/>
        </w:rPr>
        <w:br/>
      </w:r>
      <w:proofErr w:type="spellStart"/>
      <w:r w:rsidR="00C95881" w:rsidRPr="003F2B53">
        <w:rPr>
          <w:b w:val="0"/>
          <w:sz w:val="22"/>
          <w:lang w:val="en-US"/>
        </w:rPr>
        <w:t>Gaussianization</w:t>
      </w:r>
      <w:proofErr w:type="spellEnd"/>
      <w:r w:rsidR="00C95881" w:rsidRPr="003F2B53">
        <w:rPr>
          <w:b w:val="0"/>
          <w:sz w:val="22"/>
          <w:lang w:val="en-US"/>
        </w:rPr>
        <w:t xml:space="preserve"> worsen the data</w:t>
      </w:r>
      <w:r w:rsidR="0094524F" w:rsidRPr="003F2B53">
        <w:rPr>
          <w:b w:val="0"/>
          <w:sz w:val="22"/>
          <w:lang w:val="en-US"/>
        </w:rPr>
        <w:t>.</w:t>
      </w:r>
    </w:p>
    <w:p w14:paraId="4953F266" w14:textId="5C838677" w:rsidR="00007200" w:rsidRDefault="00007200" w:rsidP="00007200">
      <w:pPr>
        <w:pStyle w:val="Titolo2"/>
        <w:rPr>
          <w:lang w:val="en-US"/>
        </w:rPr>
      </w:pPr>
      <w:bookmarkStart w:id="21" w:name="_Toc108647449"/>
      <w:r w:rsidRPr="00781AB8">
        <w:rPr>
          <w:lang w:val="en-US"/>
        </w:rPr>
        <w:t>Logistic Regression</w:t>
      </w:r>
      <w:bookmarkEnd w:id="21"/>
    </w:p>
    <w:p w14:paraId="2D2AEBB5" w14:textId="02247667" w:rsidR="007077E2" w:rsidRPr="003F2B53" w:rsidRDefault="007077E2" w:rsidP="007077E2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 xml:space="preserve">We now move our attention to the Logistic </w:t>
      </w:r>
      <w:r w:rsidR="006829D9" w:rsidRPr="003F2B53">
        <w:rPr>
          <w:b w:val="0"/>
          <w:sz w:val="22"/>
          <w:lang w:val="en-US"/>
        </w:rPr>
        <w:t>R</w:t>
      </w:r>
      <w:r w:rsidRPr="003F2B53">
        <w:rPr>
          <w:b w:val="0"/>
          <w:sz w:val="22"/>
          <w:lang w:val="en-US"/>
        </w:rPr>
        <w:t>egression</w:t>
      </w:r>
      <w:r w:rsidR="00E10DD3" w:rsidRPr="003F2B53">
        <w:rPr>
          <w:b w:val="0"/>
          <w:sz w:val="22"/>
          <w:lang w:val="en-US"/>
        </w:rPr>
        <w:t>.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506"/>
        <w:gridCol w:w="1463"/>
        <w:gridCol w:w="851"/>
        <w:gridCol w:w="1417"/>
      </w:tblGrid>
      <w:tr w:rsidR="00B1003E" w14:paraId="4D8F8EFE" w14:textId="77777777" w:rsidTr="00912F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773046EB" w14:textId="77777777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</w:p>
        </w:tc>
        <w:tc>
          <w:tcPr>
            <w:tcW w:w="1463" w:type="dxa"/>
          </w:tcPr>
          <w:p w14:paraId="121DA401" w14:textId="77777777" w:rsidR="00B1003E" w:rsidRPr="00503D58" w:rsidRDefault="00B1003E" w:rsidP="00412A6E">
            <w:pPr>
              <w:pStyle w:val="Conten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851" w:type="dxa"/>
          </w:tcPr>
          <w:p w14:paraId="16296CF1" w14:textId="77777777" w:rsidR="00B1003E" w:rsidRPr="00503D58" w:rsidRDefault="00B1003E" w:rsidP="00412A6E">
            <w:pPr>
              <w:pStyle w:val="Conten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1417" w:type="dxa"/>
          </w:tcPr>
          <w:p w14:paraId="4E452454" w14:textId="77777777" w:rsidR="00B1003E" w:rsidRPr="00503D58" w:rsidRDefault="00B1003E" w:rsidP="00412A6E">
            <w:pPr>
              <w:pStyle w:val="Conten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B1003E" w14:paraId="48A65408" w14:textId="77777777" w:rsidTr="00912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2A7B10" w14:textId="7501A376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LR</w:t>
            </w:r>
            <w:r w:rsidR="007B0A62" w:rsidRPr="00503D58">
              <w:rPr>
                <w:sz w:val="20"/>
                <w:szCs w:val="20"/>
                <w:lang w:val="en-GB"/>
              </w:rPr>
              <w:t xml:space="preserve"> </w:t>
            </w:r>
            <w:r w:rsidR="007B0A62" w:rsidRPr="00503D58">
              <w:rPr>
                <w:color w:val="34ABA2" w:themeColor="accent6"/>
                <w:sz w:val="20"/>
                <w:szCs w:val="20"/>
                <w:lang w:val="en-GB"/>
              </w:rPr>
              <w:t>raw</w:t>
            </w:r>
            <w:r w:rsidR="007B783D">
              <w:rPr>
                <w:sz w:val="20"/>
                <w:szCs w:val="20"/>
                <w:lang w:val="en-GB"/>
              </w:rPr>
              <w:t xml:space="preserve"> </w:t>
            </w:r>
            <w:r w:rsidRPr="00503D58">
              <w:rPr>
                <w:sz w:val="20"/>
                <w:szCs w:val="20"/>
                <w:lang w:val="en-GB"/>
              </w:rPr>
              <w:t>lambda=1e-6</w:t>
            </w:r>
          </w:p>
        </w:tc>
        <w:tc>
          <w:tcPr>
            <w:tcW w:w="1463" w:type="dxa"/>
          </w:tcPr>
          <w:p w14:paraId="63C008F3" w14:textId="2934570F" w:rsidR="00B1003E" w:rsidRPr="00503D58" w:rsidRDefault="00E2487A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0.053</w:t>
            </w:r>
          </w:p>
        </w:tc>
        <w:tc>
          <w:tcPr>
            <w:tcW w:w="851" w:type="dxa"/>
          </w:tcPr>
          <w:p w14:paraId="592440F2" w14:textId="1B494C4C" w:rsidR="00B1003E" w:rsidRPr="00503D58" w:rsidRDefault="00FB4525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0.133</w:t>
            </w:r>
          </w:p>
        </w:tc>
        <w:tc>
          <w:tcPr>
            <w:tcW w:w="1417" w:type="dxa"/>
          </w:tcPr>
          <w:p w14:paraId="5EDC689E" w14:textId="295D1203" w:rsidR="00B1003E" w:rsidRPr="00503D58" w:rsidRDefault="00E2487A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0.135</w:t>
            </w:r>
          </w:p>
        </w:tc>
      </w:tr>
      <w:tr w:rsidR="007B0A62" w14:paraId="4FBCBE64" w14:textId="77777777" w:rsidTr="00912F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0D6168B" w14:textId="204DD67B" w:rsidR="007B0A62" w:rsidRPr="00503D58" w:rsidRDefault="007B0A62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 xml:space="preserve">lr </w:t>
            </w: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gauss</w:t>
            </w:r>
            <w:r w:rsidRPr="00503D58">
              <w:rPr>
                <w:sz w:val="20"/>
                <w:szCs w:val="20"/>
                <w:lang w:val="en-GB"/>
              </w:rPr>
              <w:t>.</w:t>
            </w:r>
            <w:r w:rsidR="007B783D">
              <w:rPr>
                <w:sz w:val="20"/>
                <w:szCs w:val="20"/>
                <w:lang w:val="en-GB"/>
              </w:rPr>
              <w:t xml:space="preserve"> </w:t>
            </w:r>
            <w:r w:rsidR="003A60C1" w:rsidRPr="00503D58">
              <w:rPr>
                <w:sz w:val="20"/>
                <w:szCs w:val="20"/>
                <w:lang w:val="en-GB"/>
              </w:rPr>
              <w:t>lambda=1e-6</w:t>
            </w:r>
          </w:p>
        </w:tc>
        <w:tc>
          <w:tcPr>
            <w:tcW w:w="1463" w:type="dxa"/>
          </w:tcPr>
          <w:p w14:paraId="002B799D" w14:textId="5B5F4E50" w:rsidR="007B0A62" w:rsidRPr="00503D58" w:rsidRDefault="0004612D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2C7FAB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059</w:t>
            </w:r>
          </w:p>
        </w:tc>
        <w:tc>
          <w:tcPr>
            <w:tcW w:w="851" w:type="dxa"/>
          </w:tcPr>
          <w:p w14:paraId="1EE52878" w14:textId="01CD0D8B" w:rsidR="007B0A62" w:rsidRPr="00503D58" w:rsidRDefault="00337AE9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280AAF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165</w:t>
            </w:r>
          </w:p>
        </w:tc>
        <w:tc>
          <w:tcPr>
            <w:tcW w:w="1417" w:type="dxa"/>
          </w:tcPr>
          <w:p w14:paraId="584E526B" w14:textId="2C9E5AD7" w:rsidR="007B0A62" w:rsidRPr="00503D58" w:rsidRDefault="00C22373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587DCD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162</w:t>
            </w:r>
          </w:p>
        </w:tc>
      </w:tr>
      <w:tr w:rsidR="003A60C1" w:rsidRPr="003A60C1" w14:paraId="0D91E7A1" w14:textId="77777777" w:rsidTr="00912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B16D6C4" w14:textId="3FC859C6" w:rsidR="003A60C1" w:rsidRPr="00503D58" w:rsidRDefault="003A60C1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 xml:space="preserve">lr </w:t>
            </w: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ZNORM</w:t>
            </w:r>
            <w:r w:rsidRPr="00503D58">
              <w:rPr>
                <w:sz w:val="20"/>
                <w:szCs w:val="20"/>
                <w:lang w:val="en-GB"/>
              </w:rPr>
              <w:t>. lambda=1e-6</w:t>
            </w:r>
          </w:p>
        </w:tc>
        <w:tc>
          <w:tcPr>
            <w:tcW w:w="1463" w:type="dxa"/>
          </w:tcPr>
          <w:p w14:paraId="2639F758" w14:textId="05FED9CA" w:rsidR="003A60C1" w:rsidRPr="00503D58" w:rsidRDefault="00734D1C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</w:t>
            </w:r>
            <w:r w:rsidR="002E6351" w:rsidRPr="00503D58">
              <w:rPr>
                <w:color w:val="FF0000"/>
                <w:sz w:val="20"/>
                <w:szCs w:val="20"/>
                <w:lang w:val="en-GB"/>
              </w:rPr>
              <w:t>052</w:t>
            </w:r>
          </w:p>
        </w:tc>
        <w:tc>
          <w:tcPr>
            <w:tcW w:w="851" w:type="dxa"/>
          </w:tcPr>
          <w:p w14:paraId="18D2B227" w14:textId="10034912" w:rsidR="003A60C1" w:rsidRPr="00503D58" w:rsidRDefault="009D0F87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</w:t>
            </w:r>
            <w:r w:rsidR="00D94F00" w:rsidRPr="00503D58">
              <w:rPr>
                <w:color w:val="1B174A" w:themeColor="text1" w:themeTint="E6"/>
                <w:sz w:val="20"/>
                <w:szCs w:val="20"/>
                <w:lang w:val="en-GB"/>
              </w:rPr>
              <w:t>135</w:t>
            </w:r>
          </w:p>
        </w:tc>
        <w:tc>
          <w:tcPr>
            <w:tcW w:w="1417" w:type="dxa"/>
          </w:tcPr>
          <w:p w14:paraId="66094B12" w14:textId="2BD36691" w:rsidR="003A60C1" w:rsidRPr="00503D58" w:rsidRDefault="00687A73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</w:t>
            </w:r>
            <w:r w:rsidR="00E3586A" w:rsidRPr="00503D58">
              <w:rPr>
                <w:color w:val="FF0000"/>
                <w:sz w:val="20"/>
                <w:szCs w:val="20"/>
                <w:lang w:val="en-GB"/>
              </w:rPr>
              <w:t>133</w:t>
            </w:r>
          </w:p>
        </w:tc>
      </w:tr>
      <w:tr w:rsidR="007B0A62" w14:paraId="48D9A50C" w14:textId="77777777" w:rsidTr="00912F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0647C1" w14:textId="33225743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W</w:t>
            </w:r>
            <w:r w:rsidRPr="00503D58">
              <w:rPr>
                <w:sz w:val="20"/>
                <w:szCs w:val="20"/>
                <w:lang w:val="en-GB"/>
              </w:rPr>
              <w:t>LR</w:t>
            </w:r>
            <w:r w:rsidR="003A60C1" w:rsidRPr="00503D58">
              <w:rPr>
                <w:sz w:val="20"/>
                <w:szCs w:val="20"/>
                <w:lang w:val="en-GB"/>
              </w:rPr>
              <w:t xml:space="preserve"> RAW</w:t>
            </w:r>
            <w:r w:rsidRPr="00503D58">
              <w:rPr>
                <w:sz w:val="20"/>
                <w:szCs w:val="20"/>
                <w:lang w:val="en-GB"/>
              </w:rPr>
              <w:t>, lambda=1e-</w:t>
            </w:r>
            <w:r w:rsidR="00A126F3" w:rsidRPr="00503D58">
              <w:rPr>
                <w:sz w:val="20"/>
                <w:szCs w:val="20"/>
                <w:lang w:val="en-GB"/>
              </w:rPr>
              <w:t>4</w:t>
            </w:r>
          </w:p>
        </w:tc>
        <w:tc>
          <w:tcPr>
            <w:tcW w:w="1463" w:type="dxa"/>
          </w:tcPr>
          <w:p w14:paraId="6FFB9898" w14:textId="1CCB31A5" w:rsidR="00B1003E" w:rsidRPr="00503D58" w:rsidRDefault="00E65D3D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0.053</w:t>
            </w:r>
          </w:p>
        </w:tc>
        <w:tc>
          <w:tcPr>
            <w:tcW w:w="851" w:type="dxa"/>
          </w:tcPr>
          <w:p w14:paraId="2219E520" w14:textId="4E19AC73" w:rsidR="00B1003E" w:rsidRPr="00503D58" w:rsidRDefault="00D67C56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0.133</w:t>
            </w:r>
          </w:p>
        </w:tc>
        <w:tc>
          <w:tcPr>
            <w:tcW w:w="1417" w:type="dxa"/>
          </w:tcPr>
          <w:p w14:paraId="5677B14C" w14:textId="72CD00DB" w:rsidR="00B1003E" w:rsidRPr="00503D58" w:rsidRDefault="00D67C56" w:rsidP="00412A6E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0.135</w:t>
            </w:r>
          </w:p>
        </w:tc>
      </w:tr>
      <w:tr w:rsidR="007B0A62" w14:paraId="1D5A8EB1" w14:textId="77777777" w:rsidTr="00912F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17F9582" w14:textId="0B293ADB" w:rsidR="00B1003E" w:rsidRPr="00503D58" w:rsidRDefault="00B1003E" w:rsidP="00412A6E">
            <w:pPr>
              <w:pStyle w:val="Contenuto"/>
              <w:jc w:val="center"/>
              <w:rPr>
                <w:sz w:val="20"/>
                <w:szCs w:val="20"/>
                <w:lang w:val="en-GB"/>
              </w:rPr>
            </w:pPr>
            <w:r w:rsidRPr="00503D58">
              <w:rPr>
                <w:color w:val="34ABA2" w:themeColor="accent6"/>
                <w:sz w:val="20"/>
                <w:szCs w:val="20"/>
                <w:lang w:val="en-GB"/>
              </w:rPr>
              <w:t>Q</w:t>
            </w:r>
            <w:r w:rsidRPr="00503D58">
              <w:rPr>
                <w:sz w:val="20"/>
                <w:szCs w:val="20"/>
                <w:lang w:val="en-GB"/>
              </w:rPr>
              <w:t>LR</w:t>
            </w:r>
            <w:r w:rsidR="003A60C1" w:rsidRPr="00503D58">
              <w:rPr>
                <w:sz w:val="20"/>
                <w:szCs w:val="20"/>
                <w:lang w:val="en-GB"/>
              </w:rPr>
              <w:t xml:space="preserve"> </w:t>
            </w:r>
            <w:r w:rsidR="003A60C1" w:rsidRPr="00503D58">
              <w:rPr>
                <w:color w:val="34ABA2" w:themeColor="accent6"/>
                <w:sz w:val="20"/>
                <w:szCs w:val="20"/>
                <w:lang w:val="en-GB"/>
              </w:rPr>
              <w:t>RAW</w:t>
            </w:r>
            <w:r w:rsidRPr="00503D58">
              <w:rPr>
                <w:sz w:val="20"/>
                <w:szCs w:val="20"/>
                <w:lang w:val="en-GB"/>
              </w:rPr>
              <w:t>, lambda=1e-</w:t>
            </w:r>
            <w:r w:rsidR="00A126F3" w:rsidRPr="00503D58">
              <w:rPr>
                <w:sz w:val="20"/>
                <w:szCs w:val="20"/>
                <w:lang w:val="en-GB"/>
              </w:rPr>
              <w:t>4</w:t>
            </w:r>
          </w:p>
        </w:tc>
        <w:tc>
          <w:tcPr>
            <w:tcW w:w="1463" w:type="dxa"/>
          </w:tcPr>
          <w:p w14:paraId="16974118" w14:textId="7403F0AD" w:rsidR="00B1003E" w:rsidRPr="00503D58" w:rsidRDefault="00A17888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0.114</w:t>
            </w:r>
          </w:p>
        </w:tc>
        <w:tc>
          <w:tcPr>
            <w:tcW w:w="851" w:type="dxa"/>
          </w:tcPr>
          <w:p w14:paraId="43A8F748" w14:textId="47C0346F" w:rsidR="00B1003E" w:rsidRPr="00503D58" w:rsidRDefault="00750402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0.285</w:t>
            </w:r>
          </w:p>
        </w:tc>
        <w:tc>
          <w:tcPr>
            <w:tcW w:w="1417" w:type="dxa"/>
          </w:tcPr>
          <w:p w14:paraId="44236806" w14:textId="22839C6D" w:rsidR="00B1003E" w:rsidRPr="00503D58" w:rsidRDefault="00DD4F67" w:rsidP="00412A6E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1B174A" w:themeColor="text1" w:themeTint="E6"/>
                <w:sz w:val="20"/>
                <w:szCs w:val="20"/>
                <w:lang w:val="en-GB"/>
              </w:rPr>
              <w:t>0.353</w:t>
            </w:r>
          </w:p>
        </w:tc>
      </w:tr>
    </w:tbl>
    <w:p w14:paraId="7BFE8730" w14:textId="03628ECA" w:rsidR="0096587D" w:rsidRPr="003F2B53" w:rsidRDefault="005E5A75">
      <w:pPr>
        <w:spacing w:after="200"/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>Even t</w:t>
      </w:r>
      <w:r w:rsidR="00AC4D94" w:rsidRPr="003F2B53">
        <w:rPr>
          <w:b w:val="0"/>
          <w:sz w:val="22"/>
          <w:lang w:val="en-US"/>
        </w:rPr>
        <w:t>h</w:t>
      </w:r>
      <w:r w:rsidR="000919BA" w:rsidRPr="003F2B53">
        <w:rPr>
          <w:b w:val="0"/>
          <w:sz w:val="22"/>
          <w:lang w:val="en-US"/>
        </w:rPr>
        <w:t>e</w:t>
      </w:r>
      <w:r w:rsidRPr="003F2B53">
        <w:rPr>
          <w:b w:val="0"/>
          <w:sz w:val="22"/>
          <w:lang w:val="en-US"/>
        </w:rPr>
        <w:t>s</w:t>
      </w:r>
      <w:r w:rsidR="00AC4D94" w:rsidRPr="003F2B53">
        <w:rPr>
          <w:b w:val="0"/>
          <w:sz w:val="22"/>
          <w:lang w:val="en-US"/>
        </w:rPr>
        <w:t>e</w:t>
      </w:r>
      <w:r w:rsidRPr="003F2B53">
        <w:rPr>
          <w:b w:val="0"/>
          <w:sz w:val="22"/>
          <w:lang w:val="en-US"/>
        </w:rPr>
        <w:t xml:space="preserve"> results are consistent with </w:t>
      </w:r>
      <w:r w:rsidR="00BC0315" w:rsidRPr="003F2B53">
        <w:rPr>
          <w:b w:val="0"/>
          <w:sz w:val="22"/>
          <w:lang w:val="en-US"/>
        </w:rPr>
        <w:t>our expectations</w:t>
      </w:r>
      <w:r w:rsidR="006436D0" w:rsidRPr="003F2B53">
        <w:rPr>
          <w:b w:val="0"/>
          <w:sz w:val="22"/>
          <w:lang w:val="en-US"/>
        </w:rPr>
        <w:t>.</w:t>
      </w:r>
      <w:r w:rsidR="00BD3794" w:rsidRPr="003F2B53">
        <w:rPr>
          <w:b w:val="0"/>
          <w:sz w:val="22"/>
          <w:lang w:val="en-US"/>
        </w:rPr>
        <w:br/>
      </w:r>
      <w:r w:rsidR="00757208" w:rsidRPr="003F2B53">
        <w:rPr>
          <w:b w:val="0"/>
          <w:sz w:val="22"/>
          <w:lang w:val="en-US"/>
        </w:rPr>
        <w:t>T</w:t>
      </w:r>
      <w:r w:rsidR="00794780" w:rsidRPr="003F2B53">
        <w:rPr>
          <w:b w:val="0"/>
          <w:sz w:val="22"/>
          <w:lang w:val="en-US"/>
        </w:rPr>
        <w:t xml:space="preserve">he results are quite </w:t>
      </w:r>
      <w:proofErr w:type="gramStart"/>
      <w:r w:rsidR="00794780" w:rsidRPr="003F2B53">
        <w:rPr>
          <w:b w:val="0"/>
          <w:sz w:val="22"/>
          <w:lang w:val="en-US"/>
        </w:rPr>
        <w:t>similar to</w:t>
      </w:r>
      <w:proofErr w:type="gramEnd"/>
      <w:r w:rsidR="00794780" w:rsidRPr="003F2B53">
        <w:rPr>
          <w:b w:val="0"/>
          <w:sz w:val="22"/>
          <w:lang w:val="en-US"/>
        </w:rPr>
        <w:t xml:space="preserve"> the </w:t>
      </w:r>
      <w:r w:rsidR="00935694" w:rsidRPr="003F2B53">
        <w:rPr>
          <w:b w:val="0"/>
          <w:sz w:val="22"/>
          <w:lang w:val="en-US"/>
        </w:rPr>
        <w:t>MVG tied, and i</w:t>
      </w:r>
      <w:r w:rsidR="00605ABE" w:rsidRPr="003F2B53">
        <w:rPr>
          <w:b w:val="0"/>
          <w:sz w:val="22"/>
          <w:lang w:val="en-US"/>
        </w:rPr>
        <w:t xml:space="preserve">t can be confirmed, also in this case, that linear separation rules are the best </w:t>
      </w:r>
      <w:r w:rsidR="007624DE" w:rsidRPr="003F2B53">
        <w:rPr>
          <w:b w:val="0"/>
          <w:sz w:val="22"/>
          <w:lang w:val="en-US"/>
        </w:rPr>
        <w:t>road to follow.</w:t>
      </w:r>
    </w:p>
    <w:p w14:paraId="4E9CC2ED" w14:textId="5E2CB2B0" w:rsidR="00FE6D27" w:rsidRDefault="00FE6D27" w:rsidP="00FE6D27">
      <w:pPr>
        <w:spacing w:after="200"/>
        <w:rPr>
          <w:b w:val="0"/>
          <w:bCs/>
          <w:sz w:val="22"/>
          <w:lang w:val="en-US"/>
        </w:rPr>
      </w:pPr>
      <w:r w:rsidRPr="00FE6D27">
        <w:rPr>
          <w:b w:val="0"/>
          <w:bCs/>
          <w:sz w:val="22"/>
          <w:lang w:val="en-US"/>
        </w:rPr>
        <w:lastRenderedPageBreak/>
        <w:t>Although we do not expect significant deviations, we can also verify whether the chosen λ provides close to optimal results</w:t>
      </w:r>
      <w:r>
        <w:rPr>
          <w:b w:val="0"/>
          <w:bCs/>
          <w:sz w:val="22"/>
          <w:lang w:val="en-US"/>
        </w:rPr>
        <w:t>.</w:t>
      </w:r>
    </w:p>
    <w:tbl>
      <w:tblPr>
        <w:tblStyle w:val="Tabellasemplice5"/>
        <w:tblW w:w="0" w:type="auto"/>
        <w:tblLayout w:type="fixed"/>
        <w:tblLook w:val="06A0" w:firstRow="1" w:lastRow="0" w:firstColumn="1" w:lastColumn="0" w:noHBand="1" w:noVBand="1"/>
      </w:tblPr>
      <w:tblGrid>
        <w:gridCol w:w="1271"/>
        <w:gridCol w:w="4269"/>
        <w:gridCol w:w="4484"/>
      </w:tblGrid>
      <w:tr w:rsidR="000115A8" w14:paraId="41B16DF7" w14:textId="77777777" w:rsidTr="009F3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</w:tcPr>
          <w:p w14:paraId="4F37DF77" w14:textId="77777777" w:rsidR="000115A8" w:rsidRPr="00F248DB" w:rsidRDefault="000115A8" w:rsidP="000115A8">
            <w:pPr>
              <w:spacing w:after="200"/>
              <w:rPr>
                <w:szCs w:val="28"/>
                <w:lang w:val="en-US"/>
              </w:rPr>
            </w:pPr>
          </w:p>
        </w:tc>
        <w:tc>
          <w:tcPr>
            <w:tcW w:w="4269" w:type="dxa"/>
            <w:vAlign w:val="center"/>
          </w:tcPr>
          <w:p w14:paraId="2D84B9A4" w14:textId="6A8E319A" w:rsidR="000115A8" w:rsidRDefault="000115A8" w:rsidP="009F3686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VALIDATION RESULTS</w:t>
            </w:r>
          </w:p>
        </w:tc>
        <w:tc>
          <w:tcPr>
            <w:tcW w:w="4484" w:type="dxa"/>
            <w:vAlign w:val="center"/>
          </w:tcPr>
          <w:p w14:paraId="57D28126" w14:textId="656FA24F" w:rsidR="000115A8" w:rsidRDefault="000115A8" w:rsidP="009F3686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r>
              <w:rPr>
                <w:noProof/>
              </w:rPr>
              <w:t>EVALUATION RESULTS</w:t>
            </w:r>
          </w:p>
        </w:tc>
      </w:tr>
      <w:tr w:rsidR="000115A8" w14:paraId="69BAFC00" w14:textId="77777777" w:rsidTr="008D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775C1518" w14:textId="77777777" w:rsidR="000115A8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LR</w:t>
            </w:r>
          </w:p>
          <w:p w14:paraId="74CD8220" w14:textId="22A23773" w:rsidR="000115A8" w:rsidRPr="00F248DB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RAW</w:t>
            </w:r>
          </w:p>
        </w:tc>
        <w:tc>
          <w:tcPr>
            <w:tcW w:w="4269" w:type="dxa"/>
          </w:tcPr>
          <w:p w14:paraId="0B0609A7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01AD013F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628589" wp14:editId="6FA9A412">
                  <wp:extent cx="2626157" cy="1883996"/>
                  <wp:effectExtent l="0" t="0" r="3175" b="2540"/>
                  <wp:docPr id="74" name="Immagin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48" r="8117"/>
                          <a:stretch/>
                        </pic:blipFill>
                        <pic:spPr bwMode="auto">
                          <a:xfrm>
                            <a:off x="0" y="0"/>
                            <a:ext cx="2637309" cy="189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14:paraId="65157C7D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</w:p>
          <w:p w14:paraId="0455C6DF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 w:rsidRPr="000F0875">
              <w:rPr>
                <w:b w:val="0"/>
                <w:bCs/>
                <w:noProof/>
                <w:sz w:val="22"/>
                <w:lang w:val="en-US"/>
              </w:rPr>
              <w:drawing>
                <wp:inline distT="0" distB="0" distL="0" distR="0" wp14:anchorId="5A08356F" wp14:editId="07F6B693">
                  <wp:extent cx="2585335" cy="1901952"/>
                  <wp:effectExtent l="0" t="0" r="5715" b="3175"/>
                  <wp:docPr id="79" name="Immagin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t="10929" r="9194"/>
                          <a:stretch/>
                        </pic:blipFill>
                        <pic:spPr bwMode="auto">
                          <a:xfrm>
                            <a:off x="0" y="0"/>
                            <a:ext cx="2605752" cy="1916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A8" w14:paraId="2268AE08" w14:textId="77777777" w:rsidTr="008D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EDF594A" w14:textId="77777777" w:rsidR="000115A8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WLR</w:t>
            </w:r>
          </w:p>
          <w:p w14:paraId="4116FA4C" w14:textId="0D764FC8" w:rsidR="000115A8" w:rsidRPr="00F248DB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RAW</w:t>
            </w:r>
          </w:p>
        </w:tc>
        <w:tc>
          <w:tcPr>
            <w:tcW w:w="4269" w:type="dxa"/>
          </w:tcPr>
          <w:p w14:paraId="6BD39641" w14:textId="6561F023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D43654" wp14:editId="29612D2A">
                  <wp:extent cx="2647745" cy="1907464"/>
                  <wp:effectExtent l="0" t="0" r="635" b="0"/>
                  <wp:docPr id="77" name="Immagin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47" r="7669"/>
                          <a:stretch/>
                        </pic:blipFill>
                        <pic:spPr bwMode="auto">
                          <a:xfrm>
                            <a:off x="0" y="0"/>
                            <a:ext cx="2669531" cy="1923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14:paraId="059A9203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</w:p>
          <w:p w14:paraId="298D0795" w14:textId="731EF499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 w:rsidRPr="00282B16">
              <w:rPr>
                <w:b w:val="0"/>
                <w:bCs/>
                <w:noProof/>
                <w:sz w:val="22"/>
                <w:lang w:val="en-US"/>
              </w:rPr>
              <w:drawing>
                <wp:inline distT="0" distB="0" distL="0" distR="0" wp14:anchorId="7F6CC7CA" wp14:editId="5B4CE323">
                  <wp:extent cx="2611526" cy="1872731"/>
                  <wp:effectExtent l="0" t="0" r="0" b="0"/>
                  <wp:docPr id="78" name="Immagin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t="11316" r="7247"/>
                          <a:stretch/>
                        </pic:blipFill>
                        <pic:spPr bwMode="auto">
                          <a:xfrm>
                            <a:off x="0" y="0"/>
                            <a:ext cx="2611526" cy="187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5A8" w14:paraId="059CDAD8" w14:textId="77777777" w:rsidTr="008D23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B89ED28" w14:textId="374E90FA" w:rsidR="000115A8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QLR</w:t>
            </w:r>
          </w:p>
          <w:p w14:paraId="24E926A6" w14:textId="60613061" w:rsidR="000115A8" w:rsidRPr="00F248DB" w:rsidRDefault="000115A8" w:rsidP="008D23DE">
            <w:pPr>
              <w:spacing w:after="200"/>
              <w:jc w:val="center"/>
              <w:rPr>
                <w:szCs w:val="28"/>
                <w:lang w:val="en-US"/>
              </w:rPr>
            </w:pPr>
            <w:r w:rsidRPr="00F248DB">
              <w:rPr>
                <w:szCs w:val="28"/>
                <w:lang w:val="en-US"/>
              </w:rPr>
              <w:t>RAW</w:t>
            </w:r>
          </w:p>
        </w:tc>
        <w:tc>
          <w:tcPr>
            <w:tcW w:w="4269" w:type="dxa"/>
          </w:tcPr>
          <w:p w14:paraId="329F80F7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62F1C13E" w14:textId="6F7690D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58A0B8" wp14:editId="25184176">
                  <wp:extent cx="2531059" cy="1824334"/>
                  <wp:effectExtent l="0" t="0" r="3175" b="5080"/>
                  <wp:docPr id="76" name="Immagin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95" r="7973"/>
                          <a:stretch/>
                        </pic:blipFill>
                        <pic:spPr bwMode="auto">
                          <a:xfrm>
                            <a:off x="0" y="0"/>
                            <a:ext cx="2578068" cy="185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4" w:type="dxa"/>
          </w:tcPr>
          <w:p w14:paraId="4B58DAD8" w14:textId="77777777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</w:p>
          <w:p w14:paraId="1F7C7B8F" w14:textId="49AB4A94" w:rsidR="000115A8" w:rsidRDefault="000115A8" w:rsidP="000115A8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2"/>
                <w:lang w:val="en-US"/>
              </w:rPr>
            </w:pPr>
            <w:r w:rsidRPr="00187C6C">
              <w:rPr>
                <w:b w:val="0"/>
                <w:bCs/>
                <w:noProof/>
                <w:sz w:val="22"/>
                <w:lang w:val="en-US"/>
              </w:rPr>
              <w:drawing>
                <wp:inline distT="0" distB="0" distL="0" distR="0" wp14:anchorId="22CA62B8" wp14:editId="0642222C">
                  <wp:extent cx="2531059" cy="1837378"/>
                  <wp:effectExtent l="0" t="0" r="3175" b="0"/>
                  <wp:docPr id="80" name="Immagin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t="9750" r="6758"/>
                          <a:stretch/>
                        </pic:blipFill>
                        <pic:spPr bwMode="auto">
                          <a:xfrm>
                            <a:off x="0" y="0"/>
                            <a:ext cx="2564661" cy="1861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84915" w14:textId="77777777" w:rsidR="00C676A0" w:rsidRPr="00FE6D27" w:rsidRDefault="00C676A0" w:rsidP="00FE6D27">
      <w:pPr>
        <w:spacing w:after="200"/>
        <w:rPr>
          <w:b w:val="0"/>
          <w:bCs/>
          <w:sz w:val="22"/>
          <w:lang w:val="en-US"/>
        </w:rPr>
      </w:pPr>
    </w:p>
    <w:p w14:paraId="493EAE88" w14:textId="77777777" w:rsidR="00542778" w:rsidRDefault="00542778" w:rsidP="00FE6D27">
      <w:pPr>
        <w:spacing w:after="200"/>
        <w:rPr>
          <w:b w:val="0"/>
          <w:bCs/>
          <w:sz w:val="22"/>
          <w:lang w:val="en-US"/>
        </w:rPr>
      </w:pPr>
    </w:p>
    <w:p w14:paraId="027A0E53" w14:textId="77777777" w:rsidR="00542778" w:rsidRDefault="00542778" w:rsidP="00FE6D27">
      <w:pPr>
        <w:spacing w:after="200"/>
        <w:rPr>
          <w:b w:val="0"/>
          <w:bCs/>
          <w:sz w:val="22"/>
          <w:lang w:val="en-US"/>
        </w:rPr>
      </w:pPr>
    </w:p>
    <w:p w14:paraId="0F91FD0E" w14:textId="77777777" w:rsidR="00542778" w:rsidRPr="00FE6D27" w:rsidRDefault="00542778" w:rsidP="00FE6D27">
      <w:pPr>
        <w:spacing w:after="200"/>
        <w:rPr>
          <w:b w:val="0"/>
          <w:bCs/>
          <w:sz w:val="22"/>
          <w:lang w:val="en-US"/>
        </w:rPr>
      </w:pPr>
    </w:p>
    <w:p w14:paraId="3C60F631" w14:textId="469AD71E" w:rsidR="00007200" w:rsidRDefault="00781AB8" w:rsidP="00007200">
      <w:pPr>
        <w:pStyle w:val="Titolo2"/>
        <w:rPr>
          <w:lang w:val="en-US"/>
        </w:rPr>
      </w:pPr>
      <w:bookmarkStart w:id="22" w:name="_Toc108647450"/>
      <w:r w:rsidRPr="00781AB8">
        <w:rPr>
          <w:lang w:val="en-US"/>
        </w:rPr>
        <w:lastRenderedPageBreak/>
        <w:t>Support Vector Machine</w:t>
      </w:r>
      <w:bookmarkEnd w:id="22"/>
    </w:p>
    <w:p w14:paraId="29629A91" w14:textId="607ECC66" w:rsidR="00CA7198" w:rsidRPr="003F2B53" w:rsidRDefault="00262E4B" w:rsidP="00CA7198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 xml:space="preserve">We report the results for </w:t>
      </w:r>
      <w:r w:rsidR="00C16498" w:rsidRPr="003F2B53">
        <w:rPr>
          <w:b w:val="0"/>
          <w:sz w:val="22"/>
          <w:lang w:val="en-US"/>
        </w:rPr>
        <w:t>all types of SVM</w:t>
      </w:r>
      <w:r w:rsidR="007B045C" w:rsidRPr="003F2B53">
        <w:rPr>
          <w:b w:val="0"/>
          <w:sz w:val="22"/>
          <w:lang w:val="en-US"/>
        </w:rPr>
        <w:t xml:space="preserve">, </w:t>
      </w:r>
      <w:proofErr w:type="gramStart"/>
      <w:r w:rsidR="007B045C" w:rsidRPr="003F2B53">
        <w:rPr>
          <w:b w:val="0"/>
          <w:sz w:val="22"/>
          <w:lang w:val="en-US"/>
        </w:rPr>
        <w:t>in particular for</w:t>
      </w:r>
      <w:proofErr w:type="gramEnd"/>
      <w:r w:rsidR="007B045C" w:rsidRPr="003F2B53">
        <w:rPr>
          <w:b w:val="0"/>
          <w:sz w:val="22"/>
          <w:lang w:val="en-US"/>
        </w:rPr>
        <w:t xml:space="preserve"> the hyperparameters C=1.</w:t>
      </w:r>
      <w:r w:rsidR="00F67084" w:rsidRPr="003F2B53">
        <w:rPr>
          <w:b w:val="0"/>
          <w:sz w:val="22"/>
          <w:lang w:val="en-US"/>
        </w:rPr>
        <w:t>0</w:t>
      </w:r>
      <w:r w:rsidR="00E73160" w:rsidRPr="003F2B53">
        <w:rPr>
          <w:b w:val="0"/>
          <w:sz w:val="22"/>
          <w:lang w:val="en-US"/>
        </w:rPr>
        <w:t xml:space="preserve"> and K=1.0</w:t>
      </w:r>
    </w:p>
    <w:tbl>
      <w:tblPr>
        <w:tblStyle w:val="Tabellasemplice-3"/>
        <w:tblW w:w="0" w:type="auto"/>
        <w:jc w:val="center"/>
        <w:tblLook w:val="04A0" w:firstRow="1" w:lastRow="0" w:firstColumn="1" w:lastColumn="0" w:noHBand="0" w:noVBand="1"/>
      </w:tblPr>
      <w:tblGrid>
        <w:gridCol w:w="2364"/>
        <w:gridCol w:w="896"/>
        <w:gridCol w:w="851"/>
        <w:gridCol w:w="992"/>
      </w:tblGrid>
      <w:tr w:rsidR="00222ECD" w14:paraId="2E5EB315" w14:textId="77777777" w:rsidTr="003B7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64" w:type="dxa"/>
          </w:tcPr>
          <w:p w14:paraId="6DD2F9BB" w14:textId="77777777" w:rsidR="00222ECD" w:rsidRPr="00503D58" w:rsidRDefault="00222ECD" w:rsidP="0076116D">
            <w:pPr>
              <w:pStyle w:val="Contenuto"/>
              <w:rPr>
                <w:sz w:val="20"/>
                <w:szCs w:val="20"/>
                <w:lang w:val="en-GB"/>
              </w:rPr>
            </w:pPr>
          </w:p>
        </w:tc>
        <w:tc>
          <w:tcPr>
            <w:tcW w:w="896" w:type="dxa"/>
          </w:tcPr>
          <w:p w14:paraId="51C35A8B" w14:textId="77777777" w:rsidR="00222ECD" w:rsidRPr="00503D58" w:rsidRDefault="00222ECD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0.5</w:t>
            </w:r>
          </w:p>
        </w:tc>
        <w:tc>
          <w:tcPr>
            <w:tcW w:w="851" w:type="dxa"/>
          </w:tcPr>
          <w:p w14:paraId="4E7557A5" w14:textId="77777777" w:rsidR="00222ECD" w:rsidRPr="00503D58" w:rsidRDefault="00222ECD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0.9</w:t>
            </w:r>
          </w:p>
        </w:tc>
        <w:tc>
          <w:tcPr>
            <w:tcW w:w="992" w:type="dxa"/>
          </w:tcPr>
          <w:p w14:paraId="06B023EB" w14:textId="77777777" w:rsidR="00222ECD" w:rsidRPr="00503D58" w:rsidRDefault="00222ECD" w:rsidP="0076116D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π = 0.1</w:t>
            </w:r>
          </w:p>
        </w:tc>
      </w:tr>
      <w:tr w:rsidR="00B9399E" w14:paraId="73A3BBAD" w14:textId="77777777" w:rsidTr="003B7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</w:tcPr>
          <w:p w14:paraId="0208F5C3" w14:textId="59D58BB6" w:rsidR="003B5B80" w:rsidRPr="00E73160" w:rsidRDefault="00F344CF" w:rsidP="0076116D">
            <w:pPr>
              <w:pStyle w:val="Contenuto"/>
              <w:rPr>
                <w:b w:val="0"/>
                <w:caps w:val="0"/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>SVM primal</w:t>
            </w:r>
          </w:p>
        </w:tc>
        <w:tc>
          <w:tcPr>
            <w:tcW w:w="896" w:type="dxa"/>
          </w:tcPr>
          <w:p w14:paraId="2CC8F81B" w14:textId="01EBDF4A" w:rsidR="00222ECD" w:rsidRPr="001F04BC" w:rsidRDefault="006F6C8B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0.051</w:t>
            </w:r>
          </w:p>
        </w:tc>
        <w:tc>
          <w:tcPr>
            <w:tcW w:w="851" w:type="dxa"/>
          </w:tcPr>
          <w:p w14:paraId="34E2FB7A" w14:textId="6C7A794A" w:rsidR="00222ECD" w:rsidRPr="001F04BC" w:rsidRDefault="00EE2326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0.129</w:t>
            </w:r>
          </w:p>
        </w:tc>
        <w:tc>
          <w:tcPr>
            <w:tcW w:w="992" w:type="dxa"/>
          </w:tcPr>
          <w:p w14:paraId="02D655BC" w14:textId="448ED9F1" w:rsidR="00222ECD" w:rsidRPr="001F04BC" w:rsidRDefault="00B22E49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0.138</w:t>
            </w:r>
          </w:p>
        </w:tc>
      </w:tr>
      <w:tr w:rsidR="00D94817" w:rsidRPr="00AA4190" w14:paraId="2BE288D3" w14:textId="77777777" w:rsidTr="003B75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</w:tcPr>
          <w:p w14:paraId="4DAABB4B" w14:textId="77777777" w:rsidR="00222ECD" w:rsidRPr="00A965B1" w:rsidRDefault="00606DC1" w:rsidP="0076116D">
            <w:pPr>
              <w:pStyle w:val="Contenuto"/>
              <w:rPr>
                <w:caps w:val="0"/>
                <w:sz w:val="20"/>
                <w:szCs w:val="20"/>
                <w:lang w:val="en-GB"/>
              </w:rPr>
            </w:pPr>
            <w:r w:rsidRPr="00503D58">
              <w:rPr>
                <w:sz w:val="20"/>
                <w:szCs w:val="20"/>
                <w:lang w:val="en-GB"/>
              </w:rPr>
              <w:t xml:space="preserve">SVM </w:t>
            </w:r>
            <w:r w:rsidR="00AA4190" w:rsidRPr="00503D58">
              <w:rPr>
                <w:sz w:val="20"/>
                <w:szCs w:val="20"/>
                <w:lang w:val="en-GB"/>
              </w:rPr>
              <w:t>DUAL, PolyNomial</w:t>
            </w:r>
          </w:p>
          <w:p w14:paraId="6DBF0CD8" w14:textId="74598560" w:rsidR="00222ECD" w:rsidRPr="00E73160" w:rsidRDefault="00F211BF" w:rsidP="00606DC1">
            <w:pPr>
              <w:pStyle w:val="Contenuto"/>
              <w:rPr>
                <w:b w:val="0"/>
                <w:caps w:val="0"/>
                <w:sz w:val="20"/>
                <w:szCs w:val="20"/>
                <w:lang w:val="en-GB"/>
              </w:rPr>
            </w:pPr>
            <w:r w:rsidRPr="00A965B1">
              <w:rPr>
                <w:caps w:val="0"/>
                <w:sz w:val="20"/>
                <w:szCs w:val="20"/>
                <w:lang w:val="en-GB"/>
              </w:rPr>
              <w:t>D=4</w:t>
            </w:r>
          </w:p>
        </w:tc>
        <w:tc>
          <w:tcPr>
            <w:tcW w:w="896" w:type="dxa"/>
          </w:tcPr>
          <w:p w14:paraId="555CB9EC" w14:textId="3E6CDA0A" w:rsidR="00222ECD" w:rsidRPr="001F04BC" w:rsidRDefault="00444023" w:rsidP="0076116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0.156</w:t>
            </w:r>
          </w:p>
        </w:tc>
        <w:tc>
          <w:tcPr>
            <w:tcW w:w="851" w:type="dxa"/>
          </w:tcPr>
          <w:p w14:paraId="61556B86" w14:textId="6406CA01" w:rsidR="00222ECD" w:rsidRPr="001F04BC" w:rsidRDefault="008C401F" w:rsidP="0076116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0.392</w:t>
            </w:r>
          </w:p>
        </w:tc>
        <w:tc>
          <w:tcPr>
            <w:tcW w:w="992" w:type="dxa"/>
          </w:tcPr>
          <w:p w14:paraId="250AD6E3" w14:textId="671201D5" w:rsidR="00222ECD" w:rsidRPr="001F04BC" w:rsidRDefault="00211262" w:rsidP="0076116D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GB"/>
              </w:rPr>
            </w:pPr>
            <w:r w:rsidRPr="001F04BC">
              <w:rPr>
                <w:sz w:val="20"/>
                <w:szCs w:val="20"/>
                <w:lang w:val="en-GB"/>
              </w:rPr>
              <w:t>0.486</w:t>
            </w:r>
          </w:p>
        </w:tc>
      </w:tr>
      <w:tr w:rsidR="00B9399E" w:rsidRPr="003A60C1" w14:paraId="6F6683B4" w14:textId="77777777" w:rsidTr="003B7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</w:tcPr>
          <w:p w14:paraId="2CC8C5F9" w14:textId="77777777" w:rsidR="00222ECD" w:rsidRPr="00F92DBC" w:rsidRDefault="00606DC1" w:rsidP="00E73160">
            <w:pPr>
              <w:pStyle w:val="Contenuto"/>
              <w:rPr>
                <w:b w:val="0"/>
                <w:caps w:val="0"/>
                <w:sz w:val="20"/>
                <w:szCs w:val="20"/>
              </w:rPr>
            </w:pPr>
            <w:r w:rsidRPr="00F92DBC">
              <w:rPr>
                <w:sz w:val="20"/>
                <w:szCs w:val="20"/>
              </w:rPr>
              <w:t xml:space="preserve">SVM </w:t>
            </w:r>
            <w:r w:rsidR="00AA4190" w:rsidRPr="00F92DBC">
              <w:rPr>
                <w:sz w:val="20"/>
                <w:szCs w:val="20"/>
              </w:rPr>
              <w:t>dual,</w:t>
            </w:r>
            <w:r w:rsidR="003B752D" w:rsidRPr="00F92DBC">
              <w:rPr>
                <w:sz w:val="20"/>
                <w:szCs w:val="20"/>
              </w:rPr>
              <w:t xml:space="preserve"> </w:t>
            </w:r>
            <w:r w:rsidR="00AA4190" w:rsidRPr="00F92DBC">
              <w:rPr>
                <w:sz w:val="20"/>
                <w:szCs w:val="20"/>
              </w:rPr>
              <w:t>rfb</w:t>
            </w:r>
          </w:p>
          <w:p w14:paraId="3CD5508B" w14:textId="376FACAE" w:rsidR="00222ECD" w:rsidRPr="00F92DBC" w:rsidRDefault="00A965B1" w:rsidP="00606DC1">
            <w:pPr>
              <w:pStyle w:val="Contenuto"/>
              <w:rPr>
                <w:sz w:val="20"/>
                <w:szCs w:val="20"/>
              </w:rPr>
            </w:pPr>
            <w:r w:rsidRPr="00F92DBC">
              <w:rPr>
                <w:sz w:val="20"/>
                <w:szCs w:val="20"/>
              </w:rPr>
              <w:t>gAMMA=1e-3</w:t>
            </w:r>
          </w:p>
        </w:tc>
        <w:tc>
          <w:tcPr>
            <w:tcW w:w="896" w:type="dxa"/>
          </w:tcPr>
          <w:p w14:paraId="5E7FC467" w14:textId="028D83B6" w:rsidR="00222ECD" w:rsidRPr="00503D58" w:rsidRDefault="00231EFD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0.044</w:t>
            </w:r>
          </w:p>
        </w:tc>
        <w:tc>
          <w:tcPr>
            <w:tcW w:w="851" w:type="dxa"/>
          </w:tcPr>
          <w:p w14:paraId="669E9070" w14:textId="348752E4" w:rsidR="00222ECD" w:rsidRPr="00503D58" w:rsidRDefault="00672B56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0.112</w:t>
            </w:r>
          </w:p>
        </w:tc>
        <w:tc>
          <w:tcPr>
            <w:tcW w:w="992" w:type="dxa"/>
          </w:tcPr>
          <w:p w14:paraId="6C17FD8A" w14:textId="27B99D62" w:rsidR="00222ECD" w:rsidRPr="00503D58" w:rsidRDefault="00672B56" w:rsidP="0076116D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B174A" w:themeColor="text1" w:themeTint="E6"/>
                <w:sz w:val="20"/>
                <w:szCs w:val="20"/>
                <w:lang w:val="en-GB"/>
              </w:rPr>
            </w:pPr>
            <w:r w:rsidRPr="00503D58">
              <w:rPr>
                <w:color w:val="FF0000"/>
                <w:sz w:val="20"/>
                <w:szCs w:val="20"/>
                <w:lang w:val="en-GB"/>
              </w:rPr>
              <w:t>0.133</w:t>
            </w:r>
          </w:p>
        </w:tc>
      </w:tr>
    </w:tbl>
    <w:p w14:paraId="17508E2F" w14:textId="7C54DC4D" w:rsidR="00672B56" w:rsidRDefault="00672B56" w:rsidP="00D71EA0">
      <w:pPr>
        <w:rPr>
          <w:lang w:val="en-US"/>
        </w:rPr>
      </w:pPr>
    </w:p>
    <w:p w14:paraId="46EA6FB0" w14:textId="5FF4AB1D" w:rsidR="00672B56" w:rsidRDefault="00F11BCF">
      <w:pPr>
        <w:spacing w:after="200"/>
        <w:rPr>
          <w:lang w:val="en-US"/>
        </w:rPr>
      </w:pPr>
      <w:r w:rsidRPr="003F2B53">
        <w:rPr>
          <w:b w:val="0"/>
          <w:sz w:val="22"/>
          <w:lang w:val="en-US"/>
        </w:rPr>
        <w:t xml:space="preserve">We </w:t>
      </w:r>
      <w:r>
        <w:rPr>
          <w:b w:val="0"/>
          <w:sz w:val="22"/>
          <w:lang w:val="en-US"/>
        </w:rPr>
        <w:t xml:space="preserve">reported </w:t>
      </w:r>
      <w:r w:rsidR="003D0974">
        <w:rPr>
          <w:b w:val="0"/>
          <w:sz w:val="22"/>
          <w:lang w:val="en-US"/>
        </w:rPr>
        <w:t xml:space="preserve">the </w:t>
      </w:r>
      <w:r>
        <w:rPr>
          <w:b w:val="0"/>
          <w:sz w:val="22"/>
          <w:lang w:val="en-US"/>
        </w:rPr>
        <w:t xml:space="preserve">comparison on the evaluation set of SVM </w:t>
      </w:r>
      <w:r w:rsidR="00AF013D">
        <w:rPr>
          <w:b w:val="0"/>
          <w:sz w:val="22"/>
          <w:lang w:val="en-US"/>
        </w:rPr>
        <w:t>in the next pages.</w:t>
      </w:r>
      <w:r w:rsidR="00672B56">
        <w:rPr>
          <w:lang w:val="en-US"/>
        </w:rPr>
        <w:br w:type="page"/>
      </w:r>
    </w:p>
    <w:p w14:paraId="2D2FE732" w14:textId="130E6295" w:rsidR="00781AB8" w:rsidRPr="00781AB8" w:rsidRDefault="00781AB8" w:rsidP="00781AB8">
      <w:pPr>
        <w:pStyle w:val="Titolo2"/>
        <w:rPr>
          <w:lang w:val="en-US"/>
        </w:rPr>
      </w:pPr>
      <w:bookmarkStart w:id="23" w:name="_Toc108647451"/>
      <w:r w:rsidRPr="00781AB8">
        <w:rPr>
          <w:lang w:val="en-US"/>
        </w:rPr>
        <w:lastRenderedPageBreak/>
        <w:t>G</w:t>
      </w:r>
      <w:r>
        <w:rPr>
          <w:lang w:val="en-US"/>
        </w:rPr>
        <w:t>aussian Mixture Model</w:t>
      </w:r>
      <w:bookmarkEnd w:id="23"/>
    </w:p>
    <w:p w14:paraId="05E428C9" w14:textId="460EBC36" w:rsidR="00D33F61" w:rsidRPr="003F2B53" w:rsidRDefault="00D33F61" w:rsidP="00D33F61">
      <w:pPr>
        <w:rPr>
          <w:b w:val="0"/>
          <w:sz w:val="22"/>
          <w:lang w:val="en-US"/>
        </w:rPr>
      </w:pPr>
      <w:r w:rsidRPr="003F2B53">
        <w:rPr>
          <w:b w:val="0"/>
          <w:sz w:val="22"/>
          <w:lang w:val="en-US"/>
        </w:rPr>
        <w:t>We have chosen</w:t>
      </w:r>
      <w:r w:rsidR="003D5A0A" w:rsidRPr="003F2B53">
        <w:rPr>
          <w:b w:val="0"/>
          <w:sz w:val="22"/>
          <w:lang w:val="en-US"/>
        </w:rPr>
        <w:t xml:space="preserve"> 4 components results</w:t>
      </w:r>
      <w:r w:rsidR="00774D6D" w:rsidRPr="003F2B53">
        <w:rPr>
          <w:b w:val="0"/>
          <w:sz w:val="22"/>
          <w:lang w:val="en-US"/>
        </w:rPr>
        <w:t xml:space="preserve"> to analyze with other applications</w:t>
      </w:r>
      <w:r w:rsidR="00AD07A4" w:rsidRPr="003F2B53">
        <w:rPr>
          <w:b w:val="0"/>
          <w:sz w:val="22"/>
          <w:lang w:val="en-US"/>
        </w:rPr>
        <w:t>.</w:t>
      </w:r>
    </w:p>
    <w:p w14:paraId="143F5774" w14:textId="6BF9B3D0" w:rsidR="005E6BEC" w:rsidRPr="003F2B53" w:rsidRDefault="005E6BEC" w:rsidP="005E6BEC">
      <w:pPr>
        <w:rPr>
          <w:b w:val="0"/>
          <w:sz w:val="22"/>
          <w:lang w:val="en-US"/>
        </w:rPr>
      </w:pPr>
      <w:r w:rsidRPr="003F2B53">
        <w:rPr>
          <w:sz w:val="22"/>
          <w:lang w:val="en-US"/>
        </w:rPr>
        <w:t xml:space="preserve">Please </w:t>
      </w:r>
      <w:proofErr w:type="gramStart"/>
      <w:r w:rsidRPr="003F2B53">
        <w:rPr>
          <w:sz w:val="22"/>
          <w:lang w:val="en-US"/>
        </w:rPr>
        <w:t>note:</w:t>
      </w:r>
      <w:proofErr w:type="gramEnd"/>
      <w:r w:rsidRPr="003F2B53">
        <w:rPr>
          <w:sz w:val="22"/>
          <w:lang w:val="en-US"/>
        </w:rPr>
        <w:t xml:space="preserve"> </w:t>
      </w:r>
      <w:r w:rsidRPr="003F2B53">
        <w:rPr>
          <w:b w:val="0"/>
          <w:sz w:val="22"/>
          <w:lang w:val="en-US"/>
        </w:rPr>
        <w:t xml:space="preserve">raw and z-normalization retrieve </w:t>
      </w:r>
      <w:r w:rsidR="00805794" w:rsidRPr="003F2B53">
        <w:rPr>
          <w:b w:val="0"/>
          <w:sz w:val="22"/>
          <w:lang w:val="en-US"/>
        </w:rPr>
        <w:t xml:space="preserve">the </w:t>
      </w:r>
      <w:r w:rsidRPr="003F2B53">
        <w:rPr>
          <w:b w:val="0"/>
          <w:sz w:val="22"/>
          <w:lang w:val="en-US"/>
        </w:rPr>
        <w:t>same results</w:t>
      </w:r>
      <w:r w:rsidR="00D92BA8" w:rsidRPr="003F2B53">
        <w:rPr>
          <w:b w:val="0"/>
          <w:sz w:val="22"/>
          <w:lang w:val="en-US"/>
        </w:rPr>
        <w:t>.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7C2545" w14:paraId="1FBB7741" w14:textId="77777777" w:rsidTr="00D011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B209FEC" w14:textId="77777777" w:rsidR="007C2545" w:rsidRPr="00951076" w:rsidRDefault="007C2545" w:rsidP="0087345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506" w:type="dxa"/>
          </w:tcPr>
          <w:p w14:paraId="7DA3CAEA" w14:textId="226B4F1E" w:rsidR="007C2545" w:rsidRPr="001E29CB" w:rsidRDefault="007C2545" w:rsidP="008734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1E29CB">
              <w:rPr>
                <w:b/>
                <w:sz w:val="20"/>
                <w:szCs w:val="20"/>
                <w:lang w:val="en-US"/>
              </w:rPr>
              <w:t>π = 0.5</w:t>
            </w:r>
          </w:p>
        </w:tc>
        <w:tc>
          <w:tcPr>
            <w:tcW w:w="2506" w:type="dxa"/>
          </w:tcPr>
          <w:p w14:paraId="0FAC7D54" w14:textId="193E90B4" w:rsidR="007C2545" w:rsidRPr="001E29CB" w:rsidRDefault="007C2545" w:rsidP="008734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1E29CB">
              <w:rPr>
                <w:b/>
                <w:sz w:val="20"/>
                <w:szCs w:val="20"/>
                <w:lang w:val="en-US"/>
              </w:rPr>
              <w:t>π = 0.1</w:t>
            </w:r>
          </w:p>
        </w:tc>
        <w:tc>
          <w:tcPr>
            <w:tcW w:w="2506" w:type="dxa"/>
          </w:tcPr>
          <w:p w14:paraId="6750BEFA" w14:textId="51875355" w:rsidR="007C2545" w:rsidRPr="001E29CB" w:rsidRDefault="007C2545" w:rsidP="008734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  <w:lang w:val="en-US"/>
              </w:rPr>
            </w:pPr>
            <w:r w:rsidRPr="001E29CB">
              <w:rPr>
                <w:b/>
                <w:sz w:val="20"/>
                <w:szCs w:val="20"/>
                <w:lang w:val="en-US"/>
              </w:rPr>
              <w:t>π = 0.9</w:t>
            </w:r>
          </w:p>
        </w:tc>
      </w:tr>
      <w:tr w:rsidR="007C2545" w14:paraId="2710FBC4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5DACACF" w14:textId="77777777" w:rsidR="007C2545" w:rsidRPr="00951076" w:rsidRDefault="007C2545" w:rsidP="0087345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518" w:type="dxa"/>
            <w:gridSpan w:val="3"/>
          </w:tcPr>
          <w:p w14:paraId="2D12032F" w14:textId="546EF498" w:rsidR="007C2545" w:rsidRPr="00951076" w:rsidRDefault="00C33507" w:rsidP="00D011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951076">
              <w:rPr>
                <w:sz w:val="20"/>
                <w:szCs w:val="20"/>
                <w:lang w:val="en-US"/>
              </w:rPr>
              <w:t>RAW</w:t>
            </w:r>
          </w:p>
        </w:tc>
      </w:tr>
      <w:tr w:rsidR="007C2545" w14:paraId="13547EE7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9751F0" w14:textId="770373C9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2506" w:type="dxa"/>
          </w:tcPr>
          <w:p w14:paraId="352F45D2" w14:textId="1D744BEF" w:rsidR="007C2545" w:rsidRPr="009F5A5E" w:rsidRDefault="009F5A5E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 w:rsidRPr="009F5A5E">
              <w:rPr>
                <w:b w:val="0"/>
                <w:bCs/>
                <w:sz w:val="20"/>
                <w:szCs w:val="20"/>
                <w:lang w:val="en-US"/>
              </w:rPr>
              <w:t>0.041</w:t>
            </w:r>
          </w:p>
        </w:tc>
        <w:tc>
          <w:tcPr>
            <w:tcW w:w="2506" w:type="dxa"/>
          </w:tcPr>
          <w:p w14:paraId="719656C3" w14:textId="7ECB88B0" w:rsidR="007C2545" w:rsidRPr="009F5A5E" w:rsidRDefault="009F5A5E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</w:t>
            </w:r>
            <w:r w:rsidR="00F8408E">
              <w:rPr>
                <w:b w:val="0"/>
                <w:bCs/>
                <w:sz w:val="20"/>
                <w:szCs w:val="20"/>
                <w:lang w:val="en-US"/>
              </w:rPr>
              <w:t>114</w:t>
            </w:r>
          </w:p>
        </w:tc>
        <w:tc>
          <w:tcPr>
            <w:tcW w:w="2506" w:type="dxa"/>
          </w:tcPr>
          <w:p w14:paraId="2F8B7000" w14:textId="4FB9644C" w:rsidR="007C2545" w:rsidRPr="009F5A5E" w:rsidRDefault="006314DF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0.119</w:t>
            </w:r>
          </w:p>
        </w:tc>
      </w:tr>
      <w:tr w:rsidR="007C2545" w14:paraId="54A94CB5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B9521A9" w14:textId="5A7DE180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2506" w:type="dxa"/>
          </w:tcPr>
          <w:p w14:paraId="13391DA6" w14:textId="2F714A96" w:rsidR="007C2545" w:rsidRPr="009F5A5E" w:rsidRDefault="009F5A5E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0.112</w:t>
            </w:r>
          </w:p>
        </w:tc>
        <w:tc>
          <w:tcPr>
            <w:tcW w:w="2506" w:type="dxa"/>
          </w:tcPr>
          <w:p w14:paraId="11332733" w14:textId="7146CD7A" w:rsidR="007C2545" w:rsidRPr="009F5A5E" w:rsidRDefault="00F8408E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</w:t>
            </w:r>
            <w:r w:rsidR="006314DF">
              <w:rPr>
                <w:b w:val="0"/>
                <w:bCs/>
                <w:sz w:val="20"/>
                <w:szCs w:val="20"/>
                <w:lang w:val="en-US"/>
              </w:rPr>
              <w:t>258</w:t>
            </w:r>
          </w:p>
        </w:tc>
        <w:tc>
          <w:tcPr>
            <w:tcW w:w="2506" w:type="dxa"/>
          </w:tcPr>
          <w:p w14:paraId="72738459" w14:textId="24976466" w:rsidR="007C2545" w:rsidRPr="009F5A5E" w:rsidRDefault="006314DF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0.29</w:t>
            </w:r>
          </w:p>
        </w:tc>
      </w:tr>
      <w:tr w:rsidR="007C2545" w14:paraId="1312FA0F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DF097B0" w14:textId="2A40D287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2506" w:type="dxa"/>
          </w:tcPr>
          <w:p w14:paraId="11F83646" w14:textId="20F36BE0" w:rsidR="007C2545" w:rsidRPr="009F5A5E" w:rsidRDefault="009F5A5E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0.03</w:t>
            </w:r>
          </w:p>
        </w:tc>
        <w:tc>
          <w:tcPr>
            <w:tcW w:w="2506" w:type="dxa"/>
          </w:tcPr>
          <w:p w14:paraId="7A46CE4E" w14:textId="4AE7EC72" w:rsidR="007C2545" w:rsidRPr="009F5A5E" w:rsidRDefault="006314DF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0.08</w:t>
            </w:r>
          </w:p>
        </w:tc>
        <w:tc>
          <w:tcPr>
            <w:tcW w:w="2506" w:type="dxa"/>
          </w:tcPr>
          <w:p w14:paraId="09656CFE" w14:textId="00BC6047" w:rsidR="007C2545" w:rsidRPr="009F5A5E" w:rsidRDefault="006314DF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0.092</w:t>
            </w:r>
          </w:p>
        </w:tc>
      </w:tr>
      <w:tr w:rsidR="007C2545" w14:paraId="0FE7DCDE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0FC440" w14:textId="13D95585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2506" w:type="dxa"/>
          </w:tcPr>
          <w:p w14:paraId="29E8AAEF" w14:textId="0982E4B8" w:rsidR="007C2545" w:rsidRPr="009F5A5E" w:rsidRDefault="009F5A5E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0.111</w:t>
            </w:r>
          </w:p>
        </w:tc>
        <w:tc>
          <w:tcPr>
            <w:tcW w:w="2506" w:type="dxa"/>
          </w:tcPr>
          <w:p w14:paraId="5DF26AF0" w14:textId="2EC0DE25" w:rsidR="007C2545" w:rsidRPr="009F5A5E" w:rsidRDefault="006314DF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0.256</w:t>
            </w:r>
          </w:p>
        </w:tc>
        <w:tc>
          <w:tcPr>
            <w:tcW w:w="2506" w:type="dxa"/>
          </w:tcPr>
          <w:p w14:paraId="37FD6A68" w14:textId="587CAFE3" w:rsidR="007C2545" w:rsidRPr="009F5A5E" w:rsidRDefault="006314DF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0.295</w:t>
            </w:r>
          </w:p>
        </w:tc>
      </w:tr>
      <w:tr w:rsidR="007C2545" w14:paraId="2EF3041F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D10F642" w14:textId="77777777" w:rsidR="007C2545" w:rsidRPr="004A6778" w:rsidRDefault="007C2545" w:rsidP="007C2545">
            <w:pPr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7518" w:type="dxa"/>
            <w:gridSpan w:val="3"/>
          </w:tcPr>
          <w:p w14:paraId="2E3E814C" w14:textId="10C54FDD" w:rsidR="007C2545" w:rsidRPr="00951076" w:rsidRDefault="00C33507" w:rsidP="00D011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proofErr w:type="spellStart"/>
            <w:r w:rsidRPr="00951076">
              <w:rPr>
                <w:sz w:val="20"/>
                <w:szCs w:val="20"/>
                <w:lang w:val="en-US"/>
              </w:rPr>
              <w:t>Gaussianization</w:t>
            </w:r>
            <w:proofErr w:type="spellEnd"/>
          </w:p>
        </w:tc>
      </w:tr>
      <w:tr w:rsidR="007C2545" w14:paraId="41F8035A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F1E5FD" w14:textId="2AA23086" w:rsidR="007C2545" w:rsidRPr="004A6778" w:rsidRDefault="00C33507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Full-cov</w:t>
            </w:r>
          </w:p>
        </w:tc>
        <w:tc>
          <w:tcPr>
            <w:tcW w:w="2506" w:type="dxa"/>
          </w:tcPr>
          <w:p w14:paraId="4A10F4C0" w14:textId="3B9883E7" w:rsidR="007C2545" w:rsidRPr="00D024A3" w:rsidRDefault="00D024A3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 w:rsidRPr="00D024A3">
              <w:rPr>
                <w:b w:val="0"/>
                <w:bCs/>
                <w:sz w:val="20"/>
                <w:szCs w:val="20"/>
                <w:lang w:val="en-US"/>
              </w:rPr>
              <w:t>0.05</w:t>
            </w:r>
          </w:p>
        </w:tc>
        <w:tc>
          <w:tcPr>
            <w:tcW w:w="2506" w:type="dxa"/>
          </w:tcPr>
          <w:p w14:paraId="078A3B6D" w14:textId="713BBD85" w:rsidR="007C2545" w:rsidRPr="00D024A3" w:rsidRDefault="001372A2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0.149</w:t>
            </w:r>
          </w:p>
        </w:tc>
        <w:tc>
          <w:tcPr>
            <w:tcW w:w="2506" w:type="dxa"/>
          </w:tcPr>
          <w:p w14:paraId="5D16779F" w14:textId="27E32A67" w:rsidR="007C2545" w:rsidRPr="00D024A3" w:rsidRDefault="007A0DCC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0.147</w:t>
            </w:r>
          </w:p>
        </w:tc>
      </w:tr>
      <w:tr w:rsidR="006A0798" w14:paraId="38B07559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60AAC2C" w14:textId="2B2C5D2C" w:rsidR="006A0798" w:rsidRPr="004A6778" w:rsidRDefault="00C33507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DIAG-COV</w:t>
            </w:r>
          </w:p>
        </w:tc>
        <w:tc>
          <w:tcPr>
            <w:tcW w:w="2506" w:type="dxa"/>
          </w:tcPr>
          <w:p w14:paraId="327BC331" w14:textId="3DEA5876" w:rsidR="006A0798" w:rsidRPr="00D024A3" w:rsidRDefault="00D024A3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0.132</w:t>
            </w:r>
          </w:p>
        </w:tc>
        <w:tc>
          <w:tcPr>
            <w:tcW w:w="2506" w:type="dxa"/>
          </w:tcPr>
          <w:p w14:paraId="50FBF2E9" w14:textId="6FA6009F" w:rsidR="006A0798" w:rsidRPr="00D024A3" w:rsidRDefault="001372A2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0.328</w:t>
            </w:r>
          </w:p>
        </w:tc>
        <w:tc>
          <w:tcPr>
            <w:tcW w:w="2506" w:type="dxa"/>
          </w:tcPr>
          <w:p w14:paraId="6CA2B2C1" w14:textId="58F72EE6" w:rsidR="006A0798" w:rsidRPr="00D024A3" w:rsidRDefault="007A0DCC" w:rsidP="007C2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0.357</w:t>
            </w:r>
          </w:p>
        </w:tc>
      </w:tr>
      <w:tr w:rsidR="006A0798" w14:paraId="6B600360" w14:textId="77777777" w:rsidTr="00D011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CAA59BE" w14:textId="5FFF2851" w:rsidR="006A0798" w:rsidRPr="004A6778" w:rsidRDefault="00C33507" w:rsidP="007C2545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full-cov</w:t>
            </w:r>
          </w:p>
        </w:tc>
        <w:tc>
          <w:tcPr>
            <w:tcW w:w="2506" w:type="dxa"/>
          </w:tcPr>
          <w:p w14:paraId="2E41DA4A" w14:textId="024224A7" w:rsidR="006A0798" w:rsidRPr="00D024A3" w:rsidRDefault="00D024A3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0.06</w:t>
            </w:r>
          </w:p>
        </w:tc>
        <w:tc>
          <w:tcPr>
            <w:tcW w:w="2506" w:type="dxa"/>
          </w:tcPr>
          <w:p w14:paraId="2F6023EC" w14:textId="488A1A59" w:rsidR="006A0798" w:rsidRPr="00D024A3" w:rsidRDefault="001372A2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0.16</w:t>
            </w:r>
          </w:p>
        </w:tc>
        <w:tc>
          <w:tcPr>
            <w:tcW w:w="2506" w:type="dxa"/>
          </w:tcPr>
          <w:p w14:paraId="164EE2D0" w14:textId="41946217" w:rsidR="006A0798" w:rsidRPr="00D024A3" w:rsidRDefault="007A0DCC" w:rsidP="007C2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0.176</w:t>
            </w:r>
          </w:p>
        </w:tc>
      </w:tr>
      <w:tr w:rsidR="00C33507" w14:paraId="0A89A5C8" w14:textId="77777777" w:rsidTr="00D011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C0D2D45" w14:textId="5ABA8244" w:rsidR="00C33507" w:rsidRPr="004A6778" w:rsidRDefault="00C33507" w:rsidP="00C33507">
            <w:pPr>
              <w:rPr>
                <w:b/>
                <w:sz w:val="20"/>
                <w:szCs w:val="20"/>
                <w:lang w:val="en-US"/>
              </w:rPr>
            </w:pPr>
            <w:r w:rsidRPr="004A6778">
              <w:rPr>
                <w:b/>
                <w:sz w:val="20"/>
                <w:szCs w:val="20"/>
                <w:lang w:val="en-GB"/>
              </w:rPr>
              <w:t>tied diag-cov</w:t>
            </w:r>
          </w:p>
        </w:tc>
        <w:tc>
          <w:tcPr>
            <w:tcW w:w="2506" w:type="dxa"/>
          </w:tcPr>
          <w:p w14:paraId="108E7574" w14:textId="6546E707" w:rsidR="00C33507" w:rsidRPr="00D024A3" w:rsidRDefault="00D024A3" w:rsidP="00C33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0.161</w:t>
            </w:r>
          </w:p>
        </w:tc>
        <w:tc>
          <w:tcPr>
            <w:tcW w:w="2506" w:type="dxa"/>
          </w:tcPr>
          <w:p w14:paraId="443C9E42" w14:textId="2B4D6457" w:rsidR="00C33507" w:rsidRPr="00D024A3" w:rsidRDefault="001372A2" w:rsidP="00C33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0.411</w:t>
            </w:r>
          </w:p>
        </w:tc>
        <w:tc>
          <w:tcPr>
            <w:tcW w:w="2506" w:type="dxa"/>
          </w:tcPr>
          <w:p w14:paraId="64902FE1" w14:textId="2B54AF50" w:rsidR="00C33507" w:rsidRPr="00D024A3" w:rsidRDefault="007A0DCC" w:rsidP="00C33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  <w:lang w:val="en-US"/>
              </w:rPr>
            </w:pPr>
            <w:r>
              <w:rPr>
                <w:b w:val="0"/>
                <w:bCs/>
                <w:sz w:val="20"/>
                <w:szCs w:val="20"/>
                <w:lang w:val="en-US"/>
              </w:rPr>
              <w:t>0.</w:t>
            </w:r>
            <w:r w:rsidR="00533DF7">
              <w:rPr>
                <w:b w:val="0"/>
                <w:bCs/>
                <w:sz w:val="20"/>
                <w:szCs w:val="20"/>
                <w:lang w:val="en-US"/>
              </w:rPr>
              <w:t>399</w:t>
            </w:r>
          </w:p>
        </w:tc>
      </w:tr>
    </w:tbl>
    <w:p w14:paraId="68B434B3" w14:textId="1A312B17" w:rsidR="00C7319C" w:rsidRPr="00E27945" w:rsidRDefault="00C7319C">
      <w:pPr>
        <w:spacing w:after="200"/>
        <w:rPr>
          <w:lang w:val="en-GB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A319A" w14:paraId="62D74474" w14:textId="77777777" w:rsidTr="0010073A">
        <w:tc>
          <w:tcPr>
            <w:tcW w:w="5012" w:type="dxa"/>
          </w:tcPr>
          <w:p w14:paraId="008BEC7B" w14:textId="5000AE60" w:rsidR="002A319A" w:rsidRDefault="00755B7F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52E7543" wp14:editId="7065715E">
                  <wp:extent cx="2923200" cy="2192400"/>
                  <wp:effectExtent l="0" t="0" r="0" b="5080"/>
                  <wp:docPr id="88" name="Immagin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magine 88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12FBD997" w14:textId="6800D6CA" w:rsidR="002A319A" w:rsidRDefault="00755B7F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33CE804" wp14:editId="501A49EA">
                  <wp:extent cx="2923200" cy="2192400"/>
                  <wp:effectExtent l="0" t="0" r="0" b="5080"/>
                  <wp:docPr id="89" name="Immagin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magine 89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19A" w14:paraId="32DAEA18" w14:textId="77777777" w:rsidTr="0010073A">
        <w:tc>
          <w:tcPr>
            <w:tcW w:w="5012" w:type="dxa"/>
          </w:tcPr>
          <w:p w14:paraId="776A103C" w14:textId="5CDF54BD" w:rsidR="002A319A" w:rsidRDefault="00755B7F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EC2AF99" wp14:editId="3BD0AB69">
                  <wp:extent cx="2923200" cy="2192400"/>
                  <wp:effectExtent l="0" t="0" r="0" b="5080"/>
                  <wp:docPr id="90" name="Immagin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magine 90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2" w:type="dxa"/>
          </w:tcPr>
          <w:p w14:paraId="3AFDBA25" w14:textId="21D97969" w:rsidR="002A319A" w:rsidRDefault="00133EB7" w:rsidP="002A319A">
            <w:pPr>
              <w:spacing w:after="200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13648C" wp14:editId="47EB1A81">
                  <wp:extent cx="2923200" cy="2192400"/>
                  <wp:effectExtent l="0" t="0" r="0" b="5080"/>
                  <wp:docPr id="91" name="Immagin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magine 91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0" cy="21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173B0" w14:textId="2F22FE72" w:rsidR="002A319A" w:rsidRPr="003F2B53" w:rsidRDefault="006E4CB5">
      <w:pPr>
        <w:spacing w:after="200"/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The outcomes are consistent with </w:t>
      </w:r>
      <w:r w:rsidR="00710B07" w:rsidRPr="003F2B53">
        <w:rPr>
          <w:b w:val="0"/>
          <w:sz w:val="22"/>
          <w:lang w:val="en-GB"/>
        </w:rPr>
        <w:t xml:space="preserve">those in the validation part. </w:t>
      </w:r>
      <w:r w:rsidR="005C4379" w:rsidRPr="003F2B53">
        <w:rPr>
          <w:b w:val="0"/>
          <w:sz w:val="22"/>
          <w:lang w:val="en-GB"/>
        </w:rPr>
        <w:br/>
      </w:r>
      <w:r w:rsidR="000740F7" w:rsidRPr="003F2B53">
        <w:rPr>
          <w:b w:val="0"/>
          <w:sz w:val="22"/>
          <w:lang w:val="en-GB"/>
        </w:rPr>
        <w:t xml:space="preserve">We can confirm that linear models outperform, especially for the </w:t>
      </w:r>
      <w:r w:rsidR="001E6ECE" w:rsidRPr="003F2B53">
        <w:rPr>
          <w:b w:val="0"/>
          <w:sz w:val="22"/>
          <w:lang w:val="en-GB"/>
        </w:rPr>
        <w:t xml:space="preserve">4-D </w:t>
      </w:r>
      <w:r w:rsidR="000740F7" w:rsidRPr="003F2B53">
        <w:rPr>
          <w:b w:val="0"/>
          <w:sz w:val="22"/>
          <w:lang w:val="en-GB"/>
        </w:rPr>
        <w:t>GMM tied full covariance case.</w:t>
      </w:r>
      <w:r w:rsidR="005C4379" w:rsidRPr="003F2B53">
        <w:rPr>
          <w:b w:val="0"/>
          <w:sz w:val="22"/>
          <w:lang w:val="en-GB"/>
        </w:rPr>
        <w:br/>
        <w:t>It is remarkable that</w:t>
      </w:r>
      <w:r w:rsidR="00A429DE" w:rsidRPr="003F2B53">
        <w:rPr>
          <w:b w:val="0"/>
          <w:sz w:val="22"/>
          <w:lang w:val="en-GB"/>
        </w:rPr>
        <w:t xml:space="preserve"> full-covariance models</w:t>
      </w:r>
      <w:r w:rsidR="00FD5D0B" w:rsidRPr="003F2B53">
        <w:rPr>
          <w:b w:val="0"/>
          <w:sz w:val="22"/>
          <w:lang w:val="en-GB"/>
        </w:rPr>
        <w:t xml:space="preserve"> </w:t>
      </w:r>
      <w:r w:rsidR="0072408D" w:rsidRPr="003F2B53">
        <w:rPr>
          <w:b w:val="0"/>
          <w:sz w:val="22"/>
          <w:lang w:val="en-GB"/>
        </w:rPr>
        <w:t>over the</w:t>
      </w:r>
      <w:r w:rsidR="006F3C72" w:rsidRPr="003F2B53">
        <w:rPr>
          <w:b w:val="0"/>
          <w:sz w:val="22"/>
          <w:lang w:val="en-GB"/>
        </w:rPr>
        <w:t xml:space="preserve"> 8-D </w:t>
      </w:r>
      <w:r w:rsidR="008625E1" w:rsidRPr="003F2B53">
        <w:rPr>
          <w:b w:val="0"/>
          <w:sz w:val="22"/>
          <w:lang w:val="en-GB"/>
        </w:rPr>
        <w:t xml:space="preserve">tends to have </w:t>
      </w:r>
      <w:r w:rsidR="00322D26" w:rsidRPr="003F2B53">
        <w:rPr>
          <w:b w:val="0"/>
          <w:sz w:val="22"/>
          <w:lang w:val="en-GB"/>
        </w:rPr>
        <w:t xml:space="preserve">more </w:t>
      </w:r>
      <w:r w:rsidR="008625E1" w:rsidRPr="003F2B53">
        <w:rPr>
          <w:b w:val="0"/>
          <w:sz w:val="22"/>
          <w:lang w:val="en-GB"/>
        </w:rPr>
        <w:t>problems of overfitting</w:t>
      </w:r>
      <w:r w:rsidR="00322D26" w:rsidRPr="003F2B53">
        <w:rPr>
          <w:b w:val="0"/>
          <w:sz w:val="22"/>
          <w:lang w:val="en-GB"/>
        </w:rPr>
        <w:t xml:space="preserve"> than the diagonal ones. </w:t>
      </w:r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39EF34E1" w14:textId="77777777" w:rsidR="0088465B" w:rsidRDefault="0088465B" w:rsidP="00AB02A7">
      <w:pPr>
        <w:spacing w:after="200"/>
        <w:rPr>
          <w:noProof/>
          <w:lang w:val="en-GB"/>
        </w:rPr>
      </w:pPr>
    </w:p>
    <w:p w14:paraId="7EC60B9C" w14:textId="28F0944B" w:rsidR="00F56F1E" w:rsidRDefault="005744D8" w:rsidP="00C3326A">
      <w:pPr>
        <w:pStyle w:val="Titolo2"/>
        <w:rPr>
          <w:noProof/>
          <w:lang w:val="en-GB"/>
        </w:rPr>
      </w:pPr>
      <w:bookmarkStart w:id="24" w:name="_Toc108647452"/>
      <w:r>
        <w:rPr>
          <w:noProof/>
          <w:lang w:val="en-GB"/>
        </w:rPr>
        <w:lastRenderedPageBreak/>
        <w:t>Final consideration</w:t>
      </w:r>
      <w:r w:rsidR="00D1218B">
        <w:rPr>
          <w:noProof/>
          <w:lang w:val="en-GB"/>
        </w:rPr>
        <w:t>s</w:t>
      </w:r>
      <w:bookmarkEnd w:id="24"/>
    </w:p>
    <w:p w14:paraId="3A7647A6" w14:textId="70BF1C71" w:rsidR="008525F7" w:rsidRPr="003F2B53" w:rsidRDefault="008525F7" w:rsidP="00EB0D71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As we expected, the evaluation confirms every result obtained during the validation phase.</w:t>
      </w:r>
      <w:r w:rsidR="002F1547" w:rsidRPr="003F2B53">
        <w:rPr>
          <w:b w:val="0"/>
          <w:sz w:val="22"/>
          <w:lang w:val="en-GB"/>
        </w:rPr>
        <w:t xml:space="preserve"> We can conclude that </w:t>
      </w:r>
      <w:r w:rsidR="003937DD" w:rsidRPr="003F2B53">
        <w:rPr>
          <w:b w:val="0"/>
          <w:sz w:val="22"/>
          <w:lang w:val="en-GB"/>
        </w:rPr>
        <w:t>our</w:t>
      </w:r>
      <w:r w:rsidR="00A85CF5" w:rsidRPr="003F2B53">
        <w:rPr>
          <w:b w:val="0"/>
          <w:sz w:val="22"/>
          <w:lang w:val="en-GB"/>
        </w:rPr>
        <w:t xml:space="preserve"> </w:t>
      </w:r>
      <w:r w:rsidR="0015535B" w:rsidRPr="003F2B53">
        <w:rPr>
          <w:b w:val="0"/>
          <w:sz w:val="22"/>
          <w:lang w:val="en-GB"/>
        </w:rPr>
        <w:t xml:space="preserve">results are </w:t>
      </w:r>
      <w:r w:rsidR="003937DD" w:rsidRPr="003F2B53">
        <w:rPr>
          <w:b w:val="0"/>
          <w:sz w:val="22"/>
          <w:lang w:val="en-GB"/>
        </w:rPr>
        <w:t>reliable.</w:t>
      </w:r>
    </w:p>
    <w:p w14:paraId="634D95F3" w14:textId="7E84F1D2" w:rsidR="00EB0D71" w:rsidRPr="003F2B53" w:rsidRDefault="00EB0D71" w:rsidP="00EB0D71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4-D GMM Tied outperforms </w:t>
      </w:r>
      <w:r w:rsidR="0072391A" w:rsidRPr="003F2B53">
        <w:rPr>
          <w:b w:val="0"/>
          <w:sz w:val="22"/>
          <w:lang w:val="en-GB"/>
        </w:rPr>
        <w:t>with respect to the other models</w:t>
      </w:r>
      <w:r w:rsidR="002B7B75" w:rsidRPr="003F2B53">
        <w:rPr>
          <w:b w:val="0"/>
          <w:sz w:val="22"/>
          <w:lang w:val="en-GB"/>
        </w:rPr>
        <w:t>.</w:t>
      </w:r>
    </w:p>
    <w:p w14:paraId="03EB303E" w14:textId="77777777" w:rsidR="00A77F11" w:rsidRPr="00EB0D71" w:rsidRDefault="00A77F11" w:rsidP="00EB0D71">
      <w:pPr>
        <w:rPr>
          <w:b w:val="0"/>
          <w:bCs/>
          <w:sz w:val="24"/>
          <w:szCs w:val="24"/>
          <w:lang w:val="en-GB"/>
        </w:rPr>
      </w:pPr>
    </w:p>
    <w:p w14:paraId="491A836F" w14:textId="4738149B" w:rsidR="0088465B" w:rsidRDefault="00AF3310" w:rsidP="00F56F1E">
      <w:pPr>
        <w:pStyle w:val="Titolo3"/>
        <w:rPr>
          <w:noProof/>
          <w:lang w:val="en-GB"/>
        </w:rPr>
      </w:pPr>
      <w:bookmarkStart w:id="25" w:name="_Toc108647453"/>
      <w:r>
        <w:rPr>
          <w:noProof/>
          <w:lang w:val="en-GB"/>
        </w:rPr>
        <w:t>SVM RB</w:t>
      </w:r>
      <w:r w:rsidR="004F7587">
        <w:rPr>
          <w:noProof/>
          <w:lang w:val="en-GB"/>
        </w:rPr>
        <w:t>F</w:t>
      </w:r>
      <w:r>
        <w:rPr>
          <w:noProof/>
          <w:lang w:val="en-GB"/>
        </w:rPr>
        <w:t xml:space="preserve"> </w:t>
      </w:r>
      <w:r w:rsidR="00C069F8">
        <w:rPr>
          <w:noProof/>
          <w:lang w:val="en-GB"/>
        </w:rPr>
        <w:t>vs</w:t>
      </w:r>
      <w:r w:rsidR="00D63754">
        <w:rPr>
          <w:noProof/>
          <w:lang w:val="en-GB"/>
        </w:rPr>
        <w:t xml:space="preserve"> 4-D</w:t>
      </w:r>
      <w:r>
        <w:rPr>
          <w:noProof/>
          <w:lang w:val="en-GB"/>
        </w:rPr>
        <w:t xml:space="preserve"> GMM tied</w:t>
      </w:r>
      <w:bookmarkEnd w:id="25"/>
    </w:p>
    <w:p w14:paraId="590D7887" w14:textId="2D09F374" w:rsidR="00617027" w:rsidRPr="003F2B53" w:rsidRDefault="00617027" w:rsidP="00617027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We now turn our attention to the comparison between SVM R</w:t>
      </w:r>
      <w:r w:rsidR="007352F8" w:rsidRPr="003F2B53">
        <w:rPr>
          <w:b w:val="0"/>
          <w:sz w:val="22"/>
          <w:lang w:val="en-GB"/>
        </w:rPr>
        <w:t>BF</w:t>
      </w:r>
      <w:r w:rsidRPr="003F2B53">
        <w:rPr>
          <w:b w:val="0"/>
          <w:sz w:val="22"/>
          <w:lang w:val="en-GB"/>
        </w:rPr>
        <w:t xml:space="preserve"> and GMM tied.</w:t>
      </w:r>
      <w:r w:rsidR="00C3326A" w:rsidRPr="003F2B53">
        <w:rPr>
          <w:b w:val="0"/>
          <w:sz w:val="22"/>
          <w:lang w:val="en-GB"/>
        </w:rPr>
        <w:t xml:space="preserve"> We have chosen 4-G Tied full-</w:t>
      </w:r>
      <w:proofErr w:type="spellStart"/>
      <w:r w:rsidR="00C3326A" w:rsidRPr="003F2B53">
        <w:rPr>
          <w:b w:val="0"/>
          <w:sz w:val="22"/>
          <w:lang w:val="en-GB"/>
        </w:rPr>
        <w:t>cov</w:t>
      </w:r>
      <w:proofErr w:type="spellEnd"/>
      <w:r w:rsidR="00C3326A" w:rsidRPr="003F2B53">
        <w:rPr>
          <w:b w:val="0"/>
          <w:sz w:val="22"/>
          <w:lang w:val="en-GB"/>
        </w:rPr>
        <w:t xml:space="preserve"> and SVM dual RBF (C=1.0, K=1.0). From now on we are going to call them simply SVM and GMM</w:t>
      </w:r>
      <w:r w:rsidR="00FE3981" w:rsidRPr="003F2B53">
        <w:rPr>
          <w:b w:val="0"/>
          <w:sz w:val="22"/>
          <w:lang w:val="en-GB"/>
        </w:rPr>
        <w:t xml:space="preserve">. Following: bayes error (left), ROC (right), </w:t>
      </w:r>
      <w:r w:rsidR="009135D3" w:rsidRPr="003F2B53">
        <w:rPr>
          <w:b w:val="0"/>
          <w:sz w:val="22"/>
          <w:lang w:val="en-GB"/>
        </w:rPr>
        <w:t>comparison (bottom).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056"/>
      </w:tblGrid>
      <w:tr w:rsidR="00541123" w14:paraId="14EF316C" w14:textId="77777777" w:rsidTr="006316AC">
        <w:trPr>
          <w:jc w:val="center"/>
        </w:trPr>
        <w:tc>
          <w:tcPr>
            <w:tcW w:w="4056" w:type="dxa"/>
          </w:tcPr>
          <w:p w14:paraId="27BABF4B" w14:textId="631618F1" w:rsidR="00541123" w:rsidRDefault="00541123" w:rsidP="00617027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61C7C724" wp14:editId="55D33247">
                  <wp:extent cx="2437200" cy="1828800"/>
                  <wp:effectExtent l="0" t="0" r="1270" b="0"/>
                  <wp:docPr id="70" name="Immagin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magine 70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42496687" w14:textId="2E7A5A0D" w:rsidR="00541123" w:rsidRDefault="00541123" w:rsidP="00617027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26DD6D1B" wp14:editId="223CB3D9">
                  <wp:extent cx="2437200" cy="1828800"/>
                  <wp:effectExtent l="0" t="0" r="1270" b="0"/>
                  <wp:docPr id="71" name="Immagin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magine 7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A79" w14:paraId="48534CFC" w14:textId="77777777" w:rsidTr="006316AC">
        <w:trPr>
          <w:jc w:val="center"/>
        </w:trPr>
        <w:tc>
          <w:tcPr>
            <w:tcW w:w="8112" w:type="dxa"/>
            <w:gridSpan w:val="2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0"/>
              <w:gridCol w:w="851"/>
              <w:gridCol w:w="850"/>
              <w:gridCol w:w="851"/>
            </w:tblGrid>
            <w:tr w:rsidR="00106B76" w14:paraId="53ED351C" w14:textId="77777777" w:rsidTr="001D7BD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850" w:type="dxa"/>
                </w:tcPr>
                <w:p w14:paraId="65FD64F9" w14:textId="77777777" w:rsidR="00106B76" w:rsidRPr="001D7BD3" w:rsidRDefault="00106B76" w:rsidP="00106B76">
                  <w:pPr>
                    <w:jc w:val="center"/>
                    <w:rPr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51" w:type="dxa"/>
                </w:tcPr>
                <w:p w14:paraId="45177F0C" w14:textId="2A4E5FEC" w:rsidR="00106B76" w:rsidRPr="006316AC" w:rsidRDefault="00106B76" w:rsidP="00106B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π=0.5</w:t>
                  </w:r>
                </w:p>
              </w:tc>
              <w:tc>
                <w:tcPr>
                  <w:tcW w:w="850" w:type="dxa"/>
                </w:tcPr>
                <w:p w14:paraId="3171B9FD" w14:textId="5A474D8A" w:rsidR="00106B76" w:rsidRPr="006316AC" w:rsidRDefault="00DD48F7" w:rsidP="00106B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π</w:t>
                  </w:r>
                  <w:r w:rsidR="00106B76" w:rsidRPr="006316AC">
                    <w:rPr>
                      <w:b/>
                      <w:sz w:val="20"/>
                      <w:szCs w:val="20"/>
                      <w:lang w:val="en-GB"/>
                    </w:rPr>
                    <w:t>=0.1</w:t>
                  </w:r>
                </w:p>
              </w:tc>
              <w:tc>
                <w:tcPr>
                  <w:tcW w:w="851" w:type="dxa"/>
                </w:tcPr>
                <w:p w14:paraId="72F8F573" w14:textId="795EC722" w:rsidR="00106B76" w:rsidRPr="006316AC" w:rsidRDefault="00DD48F7" w:rsidP="00106B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π=0.9</w:t>
                  </w:r>
                </w:p>
              </w:tc>
            </w:tr>
            <w:tr w:rsidR="00106B76" w14:paraId="51AFFAF0" w14:textId="77777777" w:rsidTr="001D7B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4E1B6895" w14:textId="0C4F13C2" w:rsidR="00106B76" w:rsidRPr="006316AC" w:rsidRDefault="00DD48F7" w:rsidP="00106B76">
                  <w:pPr>
                    <w:jc w:val="center"/>
                    <w:rPr>
                      <w:b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sz w:val="20"/>
                      <w:szCs w:val="20"/>
                      <w:lang w:val="en-GB"/>
                    </w:rPr>
                    <w:t>GMM</w:t>
                  </w:r>
                </w:p>
              </w:tc>
              <w:tc>
                <w:tcPr>
                  <w:tcW w:w="851" w:type="dxa"/>
                </w:tcPr>
                <w:p w14:paraId="0C880E2C" w14:textId="64D71712" w:rsidR="00106B76" w:rsidRPr="00B96EF4" w:rsidRDefault="00DD48F7" w:rsidP="00106B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0.03</w:t>
                  </w:r>
                </w:p>
              </w:tc>
              <w:tc>
                <w:tcPr>
                  <w:tcW w:w="850" w:type="dxa"/>
                </w:tcPr>
                <w:p w14:paraId="5A9472FE" w14:textId="2A9D0700" w:rsidR="00106B76" w:rsidRPr="00B96EF4" w:rsidRDefault="00DD48F7" w:rsidP="00106B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0.08</w:t>
                  </w:r>
                </w:p>
              </w:tc>
              <w:tc>
                <w:tcPr>
                  <w:tcW w:w="851" w:type="dxa"/>
                </w:tcPr>
                <w:p w14:paraId="0C0C5F48" w14:textId="65224F55" w:rsidR="00106B76" w:rsidRPr="00B96EF4" w:rsidRDefault="00DD48F7" w:rsidP="00106B7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0.092</w:t>
                  </w:r>
                </w:p>
              </w:tc>
            </w:tr>
            <w:tr w:rsidR="00106B76" w14:paraId="4F83A617" w14:textId="77777777" w:rsidTr="001D7BD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673AA25A" w14:textId="02112B6D" w:rsidR="00106B76" w:rsidRPr="006316AC" w:rsidRDefault="00C3326A" w:rsidP="001D7BD3">
                  <w:pPr>
                    <w:pStyle w:val="Contenuto"/>
                    <w:jc w:val="center"/>
                    <w:rPr>
                      <w:caps w:val="0"/>
                      <w:sz w:val="20"/>
                      <w:szCs w:val="20"/>
                      <w:lang w:val="en-GB"/>
                    </w:rPr>
                  </w:pPr>
                  <w:r w:rsidRPr="00C3326A">
                    <w:rPr>
                      <w:sz w:val="20"/>
                      <w:szCs w:val="20"/>
                      <w:lang w:val="en-GB"/>
                    </w:rPr>
                    <w:t>SVM</w:t>
                  </w:r>
                </w:p>
              </w:tc>
              <w:tc>
                <w:tcPr>
                  <w:tcW w:w="851" w:type="dxa"/>
                </w:tcPr>
                <w:p w14:paraId="4F733661" w14:textId="3E83B44C" w:rsidR="00106B76" w:rsidRPr="005E33DA" w:rsidRDefault="00C3326A" w:rsidP="00106B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sz w:val="20"/>
                      <w:szCs w:val="20"/>
                      <w:lang w:val="en-GB"/>
                    </w:rPr>
                    <w:t>0.044</w:t>
                  </w:r>
                </w:p>
              </w:tc>
              <w:tc>
                <w:tcPr>
                  <w:tcW w:w="850" w:type="dxa"/>
                </w:tcPr>
                <w:p w14:paraId="11F9FF5B" w14:textId="09401687" w:rsidR="00106B76" w:rsidRPr="005E33DA" w:rsidRDefault="00C3326A" w:rsidP="00106B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sz w:val="20"/>
                      <w:szCs w:val="20"/>
                      <w:lang w:val="en-GB"/>
                    </w:rPr>
                    <w:t>0.1</w:t>
                  </w:r>
                  <w:r w:rsidR="001E6F72" w:rsidRPr="00B96EF4">
                    <w:rPr>
                      <w:b w:val="0"/>
                      <w:sz w:val="20"/>
                      <w:szCs w:val="20"/>
                      <w:lang w:val="en-GB"/>
                    </w:rPr>
                    <w:t>33</w:t>
                  </w:r>
                </w:p>
              </w:tc>
              <w:tc>
                <w:tcPr>
                  <w:tcW w:w="851" w:type="dxa"/>
                </w:tcPr>
                <w:p w14:paraId="3EC610EA" w14:textId="2EB57C8F" w:rsidR="00106B76" w:rsidRPr="005E33DA" w:rsidRDefault="00C3326A" w:rsidP="00106B7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sz w:val="20"/>
                      <w:szCs w:val="20"/>
                      <w:lang w:val="en-GB"/>
                    </w:rPr>
                    <w:t>0.1</w:t>
                  </w:r>
                  <w:r w:rsidR="001E6F72" w:rsidRPr="00B96EF4">
                    <w:rPr>
                      <w:b w:val="0"/>
                      <w:sz w:val="20"/>
                      <w:szCs w:val="20"/>
                      <w:lang w:val="en-GB"/>
                    </w:rPr>
                    <w:t>12</w:t>
                  </w:r>
                </w:p>
              </w:tc>
            </w:tr>
          </w:tbl>
          <w:p w14:paraId="6EDA509B" w14:textId="77777777" w:rsidR="00843A79" w:rsidRDefault="00843A79" w:rsidP="00106B76">
            <w:pPr>
              <w:jc w:val="center"/>
              <w:rPr>
                <w:b w:val="0"/>
                <w:bCs/>
                <w:noProof/>
                <w:sz w:val="24"/>
                <w:szCs w:val="24"/>
                <w:lang w:val="en-GB"/>
              </w:rPr>
            </w:pPr>
          </w:p>
        </w:tc>
      </w:tr>
    </w:tbl>
    <w:p w14:paraId="31CC0AB8" w14:textId="77777777" w:rsidR="00541123" w:rsidRDefault="00541123" w:rsidP="00617027">
      <w:pPr>
        <w:rPr>
          <w:b w:val="0"/>
          <w:bCs/>
          <w:sz w:val="24"/>
          <w:szCs w:val="24"/>
          <w:lang w:val="en-GB"/>
        </w:rPr>
      </w:pPr>
    </w:p>
    <w:p w14:paraId="1A1202C8" w14:textId="66A4D443" w:rsidR="00617027" w:rsidRPr="003F2B53" w:rsidRDefault="00F32BFB" w:rsidP="00617027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>As we can see, GMM performs better than SVM</w:t>
      </w:r>
      <w:r w:rsidR="008839A9" w:rsidRPr="003F2B53">
        <w:rPr>
          <w:b w:val="0"/>
          <w:sz w:val="22"/>
          <w:lang w:val="en-GB"/>
        </w:rPr>
        <w:t>. W</w:t>
      </w:r>
      <w:r w:rsidRPr="003F2B53">
        <w:rPr>
          <w:b w:val="0"/>
          <w:sz w:val="22"/>
          <w:lang w:val="en-GB"/>
        </w:rPr>
        <w:t xml:space="preserve">e could calibrate the </w:t>
      </w:r>
      <w:r w:rsidR="00976443">
        <w:rPr>
          <w:b w:val="0"/>
          <w:sz w:val="22"/>
          <w:lang w:val="en-GB"/>
        </w:rPr>
        <w:t xml:space="preserve">scores of the </w:t>
      </w:r>
      <w:r w:rsidRPr="003F2B53">
        <w:rPr>
          <w:b w:val="0"/>
          <w:sz w:val="22"/>
          <w:lang w:val="en-GB"/>
        </w:rPr>
        <w:t>latter</w:t>
      </w:r>
      <w:r w:rsidR="00976443">
        <w:rPr>
          <w:b w:val="0"/>
          <w:sz w:val="22"/>
          <w:lang w:val="en-GB"/>
        </w:rPr>
        <w:t xml:space="preserve"> exploiting logistic regression and </w:t>
      </w:r>
      <w:r w:rsidR="00F308CC" w:rsidRPr="003F2B53">
        <w:rPr>
          <w:b w:val="0"/>
          <w:sz w:val="22"/>
          <w:lang w:val="en-GB"/>
        </w:rPr>
        <w:t>check</w:t>
      </w:r>
      <w:r w:rsidRPr="003F2B53">
        <w:rPr>
          <w:b w:val="0"/>
          <w:sz w:val="22"/>
          <w:lang w:val="en-GB"/>
        </w:rPr>
        <w:t xml:space="preserve"> </w:t>
      </w:r>
      <w:r w:rsidR="00963D4C" w:rsidRPr="003F2B53">
        <w:rPr>
          <w:b w:val="0"/>
          <w:sz w:val="22"/>
          <w:lang w:val="en-GB"/>
        </w:rPr>
        <w:t>if it performs bett</w:t>
      </w:r>
      <w:r w:rsidR="00C04540" w:rsidRPr="003F2B53">
        <w:rPr>
          <w:b w:val="0"/>
          <w:sz w:val="22"/>
          <w:lang w:val="en-GB"/>
        </w:rPr>
        <w:t xml:space="preserve">er, even though </w:t>
      </w:r>
      <w:r w:rsidR="00023AAD" w:rsidRPr="003F2B53">
        <w:rPr>
          <w:b w:val="0"/>
          <w:sz w:val="22"/>
          <w:lang w:val="en-GB"/>
        </w:rPr>
        <w:t xml:space="preserve">GMM remains the best model </w:t>
      </w:r>
      <w:r w:rsidR="002703ED" w:rsidRPr="003F2B53">
        <w:rPr>
          <w:b w:val="0"/>
          <w:sz w:val="22"/>
          <w:lang w:val="en-GB"/>
        </w:rPr>
        <w:t xml:space="preserve">with the lowest </w:t>
      </w:r>
      <w:proofErr w:type="spellStart"/>
      <w:r w:rsidR="002703ED" w:rsidRPr="003F2B53">
        <w:rPr>
          <w:b w:val="0"/>
          <w:sz w:val="22"/>
          <w:lang w:val="en-GB"/>
        </w:rPr>
        <w:t>minDCF</w:t>
      </w:r>
      <w:proofErr w:type="spellEnd"/>
      <w:r w:rsidR="008839A9" w:rsidRPr="003F2B53">
        <w:rPr>
          <w:b w:val="0"/>
          <w:sz w:val="22"/>
          <w:lang w:val="en-GB"/>
        </w:rPr>
        <w:t xml:space="preserve"> </w:t>
      </w:r>
      <w:r w:rsidR="00FB5D30" w:rsidRPr="003F2B53">
        <w:rPr>
          <w:b w:val="0"/>
          <w:sz w:val="22"/>
          <w:lang w:val="en-GB"/>
        </w:rPr>
        <w:t xml:space="preserve">and </w:t>
      </w:r>
      <w:proofErr w:type="spellStart"/>
      <w:r w:rsidR="00FB5D30" w:rsidRPr="003F2B53">
        <w:rPr>
          <w:b w:val="0"/>
          <w:sz w:val="22"/>
          <w:lang w:val="en-GB"/>
        </w:rPr>
        <w:t>actDCF</w:t>
      </w:r>
      <w:proofErr w:type="spellEnd"/>
      <w:r w:rsidR="00FB5D30" w:rsidRPr="003F2B53">
        <w:rPr>
          <w:b w:val="0"/>
          <w:sz w:val="22"/>
          <w:lang w:val="en-GB"/>
        </w:rPr>
        <w:t xml:space="preserve"> </w:t>
      </w:r>
      <w:r w:rsidR="008839A9" w:rsidRPr="003F2B53">
        <w:rPr>
          <w:b w:val="0"/>
          <w:sz w:val="22"/>
          <w:lang w:val="en-GB"/>
        </w:rPr>
        <w:t>curve</w:t>
      </w:r>
      <w:r w:rsidR="00761FB1" w:rsidRPr="003F2B53">
        <w:rPr>
          <w:b w:val="0"/>
          <w:sz w:val="22"/>
          <w:lang w:val="en-GB"/>
        </w:rPr>
        <w:t>s</w:t>
      </w:r>
      <w:r w:rsidR="0081297A" w:rsidRPr="003F2B53">
        <w:rPr>
          <w:b w:val="0"/>
          <w:sz w:val="22"/>
          <w:lang w:val="en-GB"/>
        </w:rPr>
        <w:t>. We can conclude that calibrating SVM</w:t>
      </w:r>
      <w:r w:rsidR="00B016FF" w:rsidRPr="003F2B53">
        <w:rPr>
          <w:b w:val="0"/>
          <w:sz w:val="22"/>
          <w:lang w:val="en-GB"/>
        </w:rPr>
        <w:t xml:space="preserve"> isn’t useful to do</w:t>
      </w:r>
      <w:r w:rsidR="0081297A" w:rsidRPr="003F2B53">
        <w:rPr>
          <w:b w:val="0"/>
          <w:sz w:val="22"/>
          <w:lang w:val="en-GB"/>
        </w:rPr>
        <w:t xml:space="preserve"> at all</w:t>
      </w:r>
      <w:r w:rsidR="00B036E6" w:rsidRPr="003F2B53">
        <w:rPr>
          <w:b w:val="0"/>
          <w:sz w:val="22"/>
          <w:lang w:val="en-GB"/>
        </w:rPr>
        <w:t>.</w:t>
      </w:r>
    </w:p>
    <w:p w14:paraId="02015614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24756A80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7FF0D63F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5D0EE190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0296DC19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1987674A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5A5FEAB1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2B6BD3DB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5F06C16F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71C9FA93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25202048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301CBE9B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12E5F684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6E77ECB8" w14:textId="77777777" w:rsidR="00A77F11" w:rsidRDefault="00A77F11" w:rsidP="00617027">
      <w:pPr>
        <w:rPr>
          <w:b w:val="0"/>
          <w:bCs/>
          <w:sz w:val="24"/>
          <w:szCs w:val="24"/>
          <w:lang w:val="en-GB"/>
        </w:rPr>
      </w:pPr>
    </w:p>
    <w:p w14:paraId="41517E35" w14:textId="77777777" w:rsidR="00A94ACE" w:rsidRDefault="00A94ACE" w:rsidP="00617027">
      <w:pPr>
        <w:rPr>
          <w:b w:val="0"/>
          <w:bCs/>
          <w:sz w:val="24"/>
          <w:szCs w:val="24"/>
          <w:lang w:val="en-GB"/>
        </w:rPr>
      </w:pPr>
    </w:p>
    <w:p w14:paraId="15F83123" w14:textId="5B4BB69E" w:rsidR="001C0E85" w:rsidRDefault="001C0E85" w:rsidP="001C0E85">
      <w:pPr>
        <w:pStyle w:val="Titolo3"/>
        <w:rPr>
          <w:lang w:val="en-GB"/>
        </w:rPr>
      </w:pPr>
      <w:bookmarkStart w:id="26" w:name="_Toc108647454"/>
      <w:r>
        <w:rPr>
          <w:lang w:val="en-GB"/>
        </w:rPr>
        <w:lastRenderedPageBreak/>
        <w:t>Weighted L</w:t>
      </w:r>
      <w:r w:rsidR="00693018">
        <w:rPr>
          <w:lang w:val="en-GB"/>
        </w:rPr>
        <w:t>ogistic Regression</w:t>
      </w:r>
      <w:r>
        <w:rPr>
          <w:lang w:val="en-GB"/>
        </w:rPr>
        <w:t xml:space="preserve"> vs 4-D GMM</w:t>
      </w:r>
      <w:r w:rsidR="00D63754">
        <w:rPr>
          <w:lang w:val="en-GB"/>
        </w:rPr>
        <w:t xml:space="preserve"> tied</w:t>
      </w:r>
      <w:bookmarkEnd w:id="26"/>
    </w:p>
    <w:p w14:paraId="59AC667A" w14:textId="2D58A16E" w:rsidR="00693018" w:rsidRPr="003F2B53" w:rsidRDefault="00693018" w:rsidP="00693018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We now turn our attention to the comparison between </w:t>
      </w:r>
      <w:r w:rsidRPr="003F2B53">
        <w:rPr>
          <w:sz w:val="22"/>
          <w:lang w:val="en-GB"/>
        </w:rPr>
        <w:t xml:space="preserve">Weighted Logistic Regression </w:t>
      </w:r>
      <w:r w:rsidR="004D1D81" w:rsidRPr="003F2B53">
        <w:rPr>
          <w:sz w:val="22"/>
          <w:lang w:val="en-GB"/>
        </w:rPr>
        <w:t>(</w:t>
      </w:r>
      <w:r w:rsidR="00B75747" w:rsidRPr="003F2B53">
        <w:rPr>
          <w:sz w:val="22"/>
          <w:lang w:val="en-GB"/>
        </w:rPr>
        <w:t>lambda=1e-4)</w:t>
      </w:r>
      <w:r w:rsidRPr="003F2B53">
        <w:rPr>
          <w:b w:val="0"/>
          <w:sz w:val="22"/>
          <w:lang w:val="en-GB"/>
        </w:rPr>
        <w:t xml:space="preserve"> and </w:t>
      </w:r>
      <w:r w:rsidR="006341F4" w:rsidRPr="003F2B53">
        <w:rPr>
          <w:sz w:val="22"/>
          <w:lang w:val="en-GB"/>
        </w:rPr>
        <w:t xml:space="preserve">4-D </w:t>
      </w:r>
      <w:r w:rsidRPr="003F2B53">
        <w:rPr>
          <w:sz w:val="22"/>
          <w:lang w:val="en-GB"/>
        </w:rPr>
        <w:t>GMM</w:t>
      </w:r>
      <w:r w:rsidRPr="003F2B53">
        <w:rPr>
          <w:b w:val="0"/>
          <w:sz w:val="22"/>
          <w:lang w:val="en-GB"/>
        </w:rPr>
        <w:t xml:space="preserve"> </w:t>
      </w:r>
      <w:r w:rsidRPr="003F2B53">
        <w:rPr>
          <w:sz w:val="22"/>
          <w:lang w:val="en-GB"/>
        </w:rPr>
        <w:t>tied</w:t>
      </w:r>
      <w:r w:rsidRPr="003F2B53">
        <w:rPr>
          <w:b w:val="0"/>
          <w:sz w:val="22"/>
          <w:lang w:val="en-GB"/>
        </w:rPr>
        <w:t xml:space="preserve">. </w:t>
      </w:r>
      <w:r w:rsidR="00151F47" w:rsidRPr="003F2B53">
        <w:rPr>
          <w:b w:val="0"/>
          <w:sz w:val="22"/>
          <w:lang w:val="en-GB"/>
        </w:rPr>
        <w:t>For simplicity</w:t>
      </w:r>
      <w:r w:rsidRPr="003F2B53">
        <w:rPr>
          <w:b w:val="0"/>
          <w:sz w:val="22"/>
          <w:lang w:val="en-GB"/>
        </w:rPr>
        <w:t xml:space="preserve"> we </w:t>
      </w:r>
      <w:r w:rsidR="00151F47" w:rsidRPr="003F2B53">
        <w:rPr>
          <w:b w:val="0"/>
          <w:sz w:val="22"/>
          <w:lang w:val="en-GB"/>
        </w:rPr>
        <w:t>will</w:t>
      </w:r>
      <w:r w:rsidRPr="003F2B53">
        <w:rPr>
          <w:b w:val="0"/>
          <w:sz w:val="22"/>
          <w:lang w:val="en-GB"/>
        </w:rPr>
        <w:t xml:space="preserve"> call them </w:t>
      </w:r>
      <w:r w:rsidR="00151F47" w:rsidRPr="003F2B53">
        <w:rPr>
          <w:b w:val="0"/>
          <w:sz w:val="22"/>
          <w:lang w:val="en-GB"/>
        </w:rPr>
        <w:t>WLR</w:t>
      </w:r>
      <w:r w:rsidRPr="003F2B53">
        <w:rPr>
          <w:b w:val="0"/>
          <w:sz w:val="22"/>
          <w:lang w:val="en-GB"/>
        </w:rPr>
        <w:t xml:space="preserve"> and GMM. Following: bayes error (left), ROC (right), comparison (bottom).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056"/>
      </w:tblGrid>
      <w:tr w:rsidR="00CE7EA9" w14:paraId="308B3EEF" w14:textId="77777777">
        <w:trPr>
          <w:jc w:val="center"/>
        </w:trPr>
        <w:tc>
          <w:tcPr>
            <w:tcW w:w="4056" w:type="dxa"/>
          </w:tcPr>
          <w:p w14:paraId="0BDB0297" w14:textId="55150FEC" w:rsidR="00CE7EA9" w:rsidRDefault="00B8149E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2410B9B6" wp14:editId="1CC9BFCE">
                  <wp:extent cx="2437200" cy="1828800"/>
                  <wp:effectExtent l="0" t="0" r="1270" b="0"/>
                  <wp:docPr id="75" name="Immagin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magine 75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6BFEFF0B" w14:textId="77777777" w:rsidR="00CE7EA9" w:rsidRDefault="00CE7EA9">
            <w:pPr>
              <w:rPr>
                <w:b w:val="0"/>
                <w:bCs/>
                <w:sz w:val="24"/>
                <w:szCs w:val="24"/>
                <w:lang w:val="en-GB"/>
              </w:rPr>
            </w:pPr>
            <w:r>
              <w:rPr>
                <w:b w:val="0"/>
                <w:bCs/>
                <w:noProof/>
                <w:sz w:val="24"/>
                <w:szCs w:val="24"/>
                <w:lang w:val="en-GB"/>
              </w:rPr>
              <w:drawing>
                <wp:inline distT="0" distB="0" distL="0" distR="0" wp14:anchorId="4E722A80" wp14:editId="0CD53E0E">
                  <wp:extent cx="2437200" cy="1828800"/>
                  <wp:effectExtent l="0" t="0" r="1270" b="0"/>
                  <wp:docPr id="73" name="Immagin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magine 7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EA9" w14:paraId="34D47B68" w14:textId="77777777">
        <w:trPr>
          <w:jc w:val="center"/>
        </w:trPr>
        <w:tc>
          <w:tcPr>
            <w:tcW w:w="8112" w:type="dxa"/>
            <w:gridSpan w:val="2"/>
          </w:tcPr>
          <w:tbl>
            <w:tblPr>
              <w:tblStyle w:val="Tabellasemplice-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50"/>
              <w:gridCol w:w="851"/>
              <w:gridCol w:w="850"/>
              <w:gridCol w:w="851"/>
            </w:tblGrid>
            <w:tr w:rsidR="00CE7EA9" w14:paraId="1A420DC7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850" w:type="dxa"/>
                </w:tcPr>
                <w:p w14:paraId="68FA2D11" w14:textId="77777777" w:rsidR="00CE7EA9" w:rsidRPr="001D7BD3" w:rsidRDefault="00CE7EA9">
                  <w:pPr>
                    <w:jc w:val="center"/>
                    <w:rPr>
                      <w:noProof/>
                      <w:sz w:val="20"/>
                      <w:szCs w:val="20"/>
                      <w:lang w:val="en-GB"/>
                    </w:rPr>
                  </w:pPr>
                </w:p>
              </w:tc>
              <w:tc>
                <w:tcPr>
                  <w:tcW w:w="851" w:type="dxa"/>
                </w:tcPr>
                <w:p w14:paraId="609FC1A3" w14:textId="77777777" w:rsidR="00CE7EA9" w:rsidRPr="006316AC" w:rsidRDefault="00CE7EA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  <w:t>π=0.5</w:t>
                  </w:r>
                </w:p>
              </w:tc>
              <w:tc>
                <w:tcPr>
                  <w:tcW w:w="850" w:type="dxa"/>
                </w:tcPr>
                <w:p w14:paraId="6BD46999" w14:textId="77777777" w:rsidR="00CE7EA9" w:rsidRPr="006316AC" w:rsidRDefault="00CE7EA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  <w:t>π=0.1</w:t>
                  </w:r>
                </w:p>
              </w:tc>
              <w:tc>
                <w:tcPr>
                  <w:tcW w:w="851" w:type="dxa"/>
                </w:tcPr>
                <w:p w14:paraId="4EE3F530" w14:textId="77777777" w:rsidR="00CE7EA9" w:rsidRPr="006316AC" w:rsidRDefault="00CE7EA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  <w:t>π=0.9</w:t>
                  </w:r>
                </w:p>
              </w:tc>
            </w:tr>
            <w:tr w:rsidR="00CE7EA9" w14:paraId="230B1AC2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73174EE0" w14:textId="77777777" w:rsidR="00CE7EA9" w:rsidRPr="006316AC" w:rsidRDefault="00CE7EA9">
                  <w:pPr>
                    <w:jc w:val="center"/>
                    <w:rPr>
                      <w:b/>
                      <w:bCs w:val="0"/>
                      <w:noProof/>
                      <w:sz w:val="20"/>
                      <w:szCs w:val="20"/>
                      <w:lang w:val="en-GB"/>
                    </w:rPr>
                  </w:pPr>
                  <w:r w:rsidRPr="006316AC">
                    <w:rPr>
                      <w:b/>
                      <w:bCs w:val="0"/>
                      <w:sz w:val="20"/>
                      <w:szCs w:val="20"/>
                      <w:lang w:val="en-GB"/>
                    </w:rPr>
                    <w:t>GMM</w:t>
                  </w:r>
                </w:p>
              </w:tc>
              <w:tc>
                <w:tcPr>
                  <w:tcW w:w="851" w:type="dxa"/>
                </w:tcPr>
                <w:p w14:paraId="6039E16E" w14:textId="77777777" w:rsidR="00CE7EA9" w:rsidRPr="00B96EF4" w:rsidRDefault="00CE7EA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0.03</w:t>
                  </w:r>
                </w:p>
              </w:tc>
              <w:tc>
                <w:tcPr>
                  <w:tcW w:w="850" w:type="dxa"/>
                </w:tcPr>
                <w:p w14:paraId="278A351E" w14:textId="77777777" w:rsidR="00CE7EA9" w:rsidRPr="00B96EF4" w:rsidRDefault="00CE7EA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0.08</w:t>
                  </w:r>
                </w:p>
              </w:tc>
              <w:tc>
                <w:tcPr>
                  <w:tcW w:w="851" w:type="dxa"/>
                </w:tcPr>
                <w:p w14:paraId="7C2498E9" w14:textId="77777777" w:rsidR="00CE7EA9" w:rsidRPr="00B96EF4" w:rsidRDefault="00CE7EA9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 w:val="0"/>
                      <w:color w:val="FF0000"/>
                      <w:sz w:val="20"/>
                      <w:szCs w:val="20"/>
                      <w:lang w:val="en-GB"/>
                    </w:rPr>
                  </w:pPr>
                  <w:r w:rsidRPr="00B96EF4">
                    <w:rPr>
                      <w:b w:val="0"/>
                      <w:color w:val="FF0000"/>
                      <w:sz w:val="20"/>
                      <w:szCs w:val="20"/>
                      <w:lang w:val="en-US"/>
                    </w:rPr>
                    <w:t>0.092</w:t>
                  </w:r>
                </w:p>
              </w:tc>
            </w:tr>
            <w:tr w:rsidR="00CE7EA9" w14:paraId="1CCA0528" w14:textId="77777777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50" w:type="dxa"/>
                </w:tcPr>
                <w:p w14:paraId="7C0E3E8B" w14:textId="73CAC7B1" w:rsidR="00CE7EA9" w:rsidRPr="006316AC" w:rsidRDefault="00B75747">
                  <w:pPr>
                    <w:pStyle w:val="Contenuto"/>
                    <w:jc w:val="center"/>
                    <w:rPr>
                      <w:caps w:val="0"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sz w:val="20"/>
                      <w:szCs w:val="20"/>
                      <w:lang w:val="en-GB"/>
                    </w:rPr>
                    <w:t xml:space="preserve">WLR </w:t>
                  </w:r>
                </w:p>
              </w:tc>
              <w:tc>
                <w:tcPr>
                  <w:tcW w:w="851" w:type="dxa"/>
                </w:tcPr>
                <w:p w14:paraId="498251EE" w14:textId="00888C99" w:rsidR="00CE7EA9" w:rsidRPr="001D7BD3" w:rsidRDefault="00CE7EA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/>
                      <w:noProof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0.</w:t>
                  </w:r>
                  <w:r w:rsidR="00B75747"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053</w:t>
                  </w:r>
                </w:p>
              </w:tc>
              <w:tc>
                <w:tcPr>
                  <w:tcW w:w="850" w:type="dxa"/>
                </w:tcPr>
                <w:p w14:paraId="278E05FB" w14:textId="1E96D668" w:rsidR="00CE7EA9" w:rsidRPr="001D7BD3" w:rsidRDefault="00CE7EA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/>
                      <w:noProof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0.</w:t>
                  </w:r>
                  <w:r w:rsidR="00B75747" w:rsidRPr="00B779D0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13</w:t>
                  </w:r>
                  <w:r w:rsidR="00610819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5</w:t>
                  </w:r>
                </w:p>
              </w:tc>
              <w:tc>
                <w:tcPr>
                  <w:tcW w:w="851" w:type="dxa"/>
                </w:tcPr>
                <w:p w14:paraId="0E8844F4" w14:textId="31B91F7C" w:rsidR="00CE7EA9" w:rsidRPr="001D7BD3" w:rsidRDefault="00CE7EA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/>
                      <w:noProof/>
                      <w:sz w:val="20"/>
                      <w:szCs w:val="20"/>
                      <w:lang w:val="en-GB"/>
                    </w:rPr>
                  </w:pPr>
                  <w:r w:rsidRPr="00B779D0">
                    <w:rPr>
                      <w:b w:val="0"/>
                      <w:color w:val="1B174A" w:themeColor="text1" w:themeTint="E6"/>
                      <w:sz w:val="20"/>
                      <w:szCs w:val="20"/>
                      <w:lang w:val="en-GB"/>
                    </w:rPr>
                    <w:t>0.</w:t>
                  </w:r>
                  <w:r w:rsidR="00B75747" w:rsidRPr="00B779D0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13</w:t>
                  </w:r>
                  <w:r w:rsidR="00610819">
                    <w:rPr>
                      <w:b w:val="0"/>
                      <w:bCs/>
                      <w:color w:val="1B174A" w:themeColor="text1" w:themeTint="E6"/>
                      <w:sz w:val="20"/>
                      <w:szCs w:val="20"/>
                      <w:lang w:val="en-GB"/>
                    </w:rPr>
                    <w:t>3</w:t>
                  </w:r>
                </w:p>
              </w:tc>
            </w:tr>
          </w:tbl>
          <w:p w14:paraId="0D349212" w14:textId="77777777" w:rsidR="00CE7EA9" w:rsidRDefault="00CE7EA9">
            <w:pPr>
              <w:jc w:val="center"/>
              <w:rPr>
                <w:b w:val="0"/>
                <w:bCs/>
                <w:noProof/>
                <w:sz w:val="24"/>
                <w:szCs w:val="24"/>
                <w:lang w:val="en-GB"/>
              </w:rPr>
            </w:pPr>
          </w:p>
        </w:tc>
      </w:tr>
    </w:tbl>
    <w:p w14:paraId="2FC2CC9C" w14:textId="77777777" w:rsidR="0074053C" w:rsidRDefault="0074053C" w:rsidP="00617027">
      <w:pPr>
        <w:rPr>
          <w:b w:val="0"/>
          <w:bCs/>
          <w:sz w:val="22"/>
          <w:lang w:val="en-GB"/>
        </w:rPr>
      </w:pPr>
    </w:p>
    <w:p w14:paraId="2B5F2B9E" w14:textId="1EA42FC3" w:rsidR="0087605E" w:rsidRPr="003F2B53" w:rsidRDefault="002D7ACC" w:rsidP="00617027">
      <w:pPr>
        <w:rPr>
          <w:b w:val="0"/>
          <w:sz w:val="22"/>
          <w:lang w:val="en-GB"/>
        </w:rPr>
      </w:pPr>
      <w:r w:rsidRPr="003F2B53">
        <w:rPr>
          <w:b w:val="0"/>
          <w:sz w:val="22"/>
          <w:lang w:val="en-GB"/>
        </w:rPr>
        <w:t xml:space="preserve">Even though </w:t>
      </w:r>
      <w:r w:rsidR="00FE68D1" w:rsidRPr="003F2B53">
        <w:rPr>
          <w:b w:val="0"/>
          <w:sz w:val="22"/>
          <w:lang w:val="en-GB"/>
        </w:rPr>
        <w:t xml:space="preserve">WLR has a </w:t>
      </w:r>
      <w:r w:rsidR="00E770A9" w:rsidRPr="003F2B53">
        <w:rPr>
          <w:b w:val="0"/>
          <w:sz w:val="22"/>
          <w:lang w:val="en-GB"/>
        </w:rPr>
        <w:t xml:space="preserve">lower </w:t>
      </w:r>
      <w:proofErr w:type="spellStart"/>
      <w:r w:rsidR="00FE68D1" w:rsidRPr="003F2B53">
        <w:rPr>
          <w:b w:val="0"/>
          <w:sz w:val="22"/>
          <w:lang w:val="en-GB"/>
        </w:rPr>
        <w:t>min</w:t>
      </w:r>
      <w:r w:rsidR="00E770A9" w:rsidRPr="003F2B53">
        <w:rPr>
          <w:b w:val="0"/>
          <w:sz w:val="22"/>
          <w:lang w:val="en-GB"/>
        </w:rPr>
        <w:t>DCF</w:t>
      </w:r>
      <w:proofErr w:type="spellEnd"/>
      <w:r w:rsidR="00E770A9" w:rsidRPr="003F2B53">
        <w:rPr>
          <w:b w:val="0"/>
          <w:sz w:val="22"/>
          <w:lang w:val="en-GB"/>
        </w:rPr>
        <w:t xml:space="preserve"> than the above SVM, th</w:t>
      </w:r>
      <w:r w:rsidR="007E4142" w:rsidRPr="003F2B53">
        <w:rPr>
          <w:b w:val="0"/>
          <w:sz w:val="22"/>
          <w:lang w:val="en-GB"/>
        </w:rPr>
        <w:t xml:space="preserve">e </w:t>
      </w:r>
      <w:proofErr w:type="spellStart"/>
      <w:r w:rsidR="007E4142" w:rsidRPr="003F2B53">
        <w:rPr>
          <w:b w:val="0"/>
          <w:sz w:val="22"/>
          <w:lang w:val="en-GB"/>
        </w:rPr>
        <w:t>actDCF</w:t>
      </w:r>
      <w:proofErr w:type="spellEnd"/>
      <w:r w:rsidR="007E4142" w:rsidRPr="003F2B53">
        <w:rPr>
          <w:b w:val="0"/>
          <w:sz w:val="22"/>
          <w:lang w:val="en-GB"/>
        </w:rPr>
        <w:t xml:space="preserve"> curve suggests that it performs better</w:t>
      </w:r>
      <w:r w:rsidR="00652B08">
        <w:rPr>
          <w:b w:val="0"/>
          <w:bCs/>
          <w:sz w:val="22"/>
          <w:lang w:val="en-GB"/>
        </w:rPr>
        <w:t xml:space="preserve"> than the above SVM model, but not enough to </w:t>
      </w:r>
      <w:r w:rsidR="00D544BA">
        <w:rPr>
          <w:b w:val="0"/>
          <w:bCs/>
          <w:sz w:val="22"/>
          <w:lang w:val="en-GB"/>
        </w:rPr>
        <w:t xml:space="preserve">bring us to </w:t>
      </w:r>
      <w:r w:rsidR="00D544BA" w:rsidRPr="0074053C">
        <w:rPr>
          <w:sz w:val="22"/>
          <w:lang w:val="en-GB"/>
        </w:rPr>
        <w:t>choose 4-D GMM tied full-</w:t>
      </w:r>
      <w:proofErr w:type="spellStart"/>
      <w:r w:rsidR="00D544BA" w:rsidRPr="0074053C">
        <w:rPr>
          <w:sz w:val="22"/>
          <w:lang w:val="en-GB"/>
        </w:rPr>
        <w:t>cov</w:t>
      </w:r>
      <w:proofErr w:type="spellEnd"/>
      <w:r w:rsidR="00D544BA" w:rsidRPr="0074053C">
        <w:rPr>
          <w:sz w:val="22"/>
          <w:lang w:val="en-GB"/>
        </w:rPr>
        <w:t xml:space="preserve"> as the best model for our application</w:t>
      </w:r>
      <w:r w:rsidR="008440B9" w:rsidRPr="0074053C">
        <w:rPr>
          <w:sz w:val="22"/>
          <w:lang w:val="en-GB"/>
        </w:rPr>
        <w:t>.</w:t>
      </w:r>
    </w:p>
    <w:sectPr w:rsidR="0087605E" w:rsidRPr="003F2B53" w:rsidSect="00AB02A7">
      <w:headerReference w:type="default" r:id="rId74"/>
      <w:footerReference w:type="default" r:id="rId7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D70C0" w14:textId="77777777" w:rsidR="003107CB" w:rsidRDefault="003107CB">
      <w:r>
        <w:separator/>
      </w:r>
    </w:p>
    <w:p w14:paraId="0CCB1F90" w14:textId="77777777" w:rsidR="003107CB" w:rsidRDefault="003107CB"/>
  </w:endnote>
  <w:endnote w:type="continuationSeparator" w:id="0">
    <w:p w14:paraId="31926185" w14:textId="77777777" w:rsidR="003107CB" w:rsidRDefault="003107CB">
      <w:r>
        <w:continuationSeparator/>
      </w:r>
    </w:p>
    <w:p w14:paraId="57B3EF93" w14:textId="77777777" w:rsidR="003107CB" w:rsidRDefault="003107CB"/>
  </w:endnote>
  <w:endnote w:type="continuationNotice" w:id="1">
    <w:p w14:paraId="2B9C00C5" w14:textId="77777777" w:rsidR="003107CB" w:rsidRDefault="003107C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FBD51" w14:textId="77777777" w:rsidR="003107CB" w:rsidRDefault="003107CB">
      <w:r>
        <w:separator/>
      </w:r>
    </w:p>
    <w:p w14:paraId="691E9507" w14:textId="77777777" w:rsidR="003107CB" w:rsidRDefault="003107CB"/>
  </w:footnote>
  <w:footnote w:type="continuationSeparator" w:id="0">
    <w:p w14:paraId="4D1E2969" w14:textId="77777777" w:rsidR="003107CB" w:rsidRDefault="003107CB">
      <w:r>
        <w:continuationSeparator/>
      </w:r>
    </w:p>
    <w:p w14:paraId="19278C4B" w14:textId="77777777" w:rsidR="003107CB" w:rsidRDefault="003107CB"/>
  </w:footnote>
  <w:footnote w:type="continuationNotice" w:id="1">
    <w:p w14:paraId="6B2DB579" w14:textId="77777777" w:rsidR="003107CB" w:rsidRDefault="003107C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C63A6"/>
    <w:multiLevelType w:val="hybridMultilevel"/>
    <w:tmpl w:val="4B44065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3"/>
  </w:num>
  <w:num w:numId="2" w16cid:durableId="2002928683">
    <w:abstractNumId w:val="0"/>
  </w:num>
  <w:num w:numId="3" w16cid:durableId="1706901147">
    <w:abstractNumId w:val="4"/>
  </w:num>
  <w:num w:numId="4" w16cid:durableId="901797903">
    <w:abstractNumId w:val="1"/>
  </w:num>
  <w:num w:numId="5" w16cid:durableId="394741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020CB"/>
    <w:rsid w:val="00003D94"/>
    <w:rsid w:val="00003DF5"/>
    <w:rsid w:val="000041EF"/>
    <w:rsid w:val="0000445F"/>
    <w:rsid w:val="00006195"/>
    <w:rsid w:val="000063BA"/>
    <w:rsid w:val="00007200"/>
    <w:rsid w:val="00010EB6"/>
    <w:rsid w:val="0001120D"/>
    <w:rsid w:val="000115A8"/>
    <w:rsid w:val="000127E4"/>
    <w:rsid w:val="00013B46"/>
    <w:rsid w:val="00016A63"/>
    <w:rsid w:val="0002005A"/>
    <w:rsid w:val="00020B69"/>
    <w:rsid w:val="000227C2"/>
    <w:rsid w:val="00022863"/>
    <w:rsid w:val="000228BD"/>
    <w:rsid w:val="00022CCF"/>
    <w:rsid w:val="0002336C"/>
    <w:rsid w:val="00023AAD"/>
    <w:rsid w:val="0002482E"/>
    <w:rsid w:val="00026002"/>
    <w:rsid w:val="0002642C"/>
    <w:rsid w:val="00026B57"/>
    <w:rsid w:val="00027294"/>
    <w:rsid w:val="000273BE"/>
    <w:rsid w:val="000310A6"/>
    <w:rsid w:val="00031486"/>
    <w:rsid w:val="00031643"/>
    <w:rsid w:val="00031C73"/>
    <w:rsid w:val="00032B75"/>
    <w:rsid w:val="00034433"/>
    <w:rsid w:val="00035257"/>
    <w:rsid w:val="000354D0"/>
    <w:rsid w:val="00036749"/>
    <w:rsid w:val="000367BB"/>
    <w:rsid w:val="00036B28"/>
    <w:rsid w:val="00037CFC"/>
    <w:rsid w:val="00040425"/>
    <w:rsid w:val="000407DA"/>
    <w:rsid w:val="000415C5"/>
    <w:rsid w:val="000439A7"/>
    <w:rsid w:val="00044D09"/>
    <w:rsid w:val="000454F8"/>
    <w:rsid w:val="0004612D"/>
    <w:rsid w:val="0004726B"/>
    <w:rsid w:val="000477C0"/>
    <w:rsid w:val="00050324"/>
    <w:rsid w:val="000514C5"/>
    <w:rsid w:val="000516B7"/>
    <w:rsid w:val="00051CA2"/>
    <w:rsid w:val="00051CE1"/>
    <w:rsid w:val="00052C42"/>
    <w:rsid w:val="000541BC"/>
    <w:rsid w:val="00054C28"/>
    <w:rsid w:val="00055360"/>
    <w:rsid w:val="00056EB5"/>
    <w:rsid w:val="00057503"/>
    <w:rsid w:val="00057CB1"/>
    <w:rsid w:val="000614BA"/>
    <w:rsid w:val="0006327D"/>
    <w:rsid w:val="00063800"/>
    <w:rsid w:val="00063AF7"/>
    <w:rsid w:val="00064C19"/>
    <w:rsid w:val="00065569"/>
    <w:rsid w:val="000660F7"/>
    <w:rsid w:val="000667ED"/>
    <w:rsid w:val="00067138"/>
    <w:rsid w:val="00070762"/>
    <w:rsid w:val="00070959"/>
    <w:rsid w:val="00070F7E"/>
    <w:rsid w:val="00071D1C"/>
    <w:rsid w:val="00073BD3"/>
    <w:rsid w:val="000740F7"/>
    <w:rsid w:val="00076A47"/>
    <w:rsid w:val="00077574"/>
    <w:rsid w:val="000801BC"/>
    <w:rsid w:val="00080895"/>
    <w:rsid w:val="00082BBD"/>
    <w:rsid w:val="00082D9E"/>
    <w:rsid w:val="00082DDB"/>
    <w:rsid w:val="00082F78"/>
    <w:rsid w:val="00083D0B"/>
    <w:rsid w:val="000841C0"/>
    <w:rsid w:val="00084BE8"/>
    <w:rsid w:val="0008506B"/>
    <w:rsid w:val="000853CA"/>
    <w:rsid w:val="000858C3"/>
    <w:rsid w:val="00085DA0"/>
    <w:rsid w:val="00086A37"/>
    <w:rsid w:val="00090265"/>
    <w:rsid w:val="00090E76"/>
    <w:rsid w:val="000919BA"/>
    <w:rsid w:val="000936FD"/>
    <w:rsid w:val="00093CCC"/>
    <w:rsid w:val="0009533D"/>
    <w:rsid w:val="00095C38"/>
    <w:rsid w:val="00096FB0"/>
    <w:rsid w:val="00097D10"/>
    <w:rsid w:val="00097DBA"/>
    <w:rsid w:val="00097E06"/>
    <w:rsid w:val="000A0150"/>
    <w:rsid w:val="000A068A"/>
    <w:rsid w:val="000A0C0D"/>
    <w:rsid w:val="000A0E45"/>
    <w:rsid w:val="000A1C6B"/>
    <w:rsid w:val="000A318D"/>
    <w:rsid w:val="000A320C"/>
    <w:rsid w:val="000A4A2B"/>
    <w:rsid w:val="000A5BC8"/>
    <w:rsid w:val="000A7CCC"/>
    <w:rsid w:val="000B054F"/>
    <w:rsid w:val="000B1DE7"/>
    <w:rsid w:val="000B3528"/>
    <w:rsid w:val="000B36A7"/>
    <w:rsid w:val="000B45B1"/>
    <w:rsid w:val="000B4697"/>
    <w:rsid w:val="000B4766"/>
    <w:rsid w:val="000B47A7"/>
    <w:rsid w:val="000B4A29"/>
    <w:rsid w:val="000B532C"/>
    <w:rsid w:val="000B5ECD"/>
    <w:rsid w:val="000B7A1A"/>
    <w:rsid w:val="000C1291"/>
    <w:rsid w:val="000C15FD"/>
    <w:rsid w:val="000C1666"/>
    <w:rsid w:val="000C20D4"/>
    <w:rsid w:val="000C24DC"/>
    <w:rsid w:val="000C2604"/>
    <w:rsid w:val="000C38A2"/>
    <w:rsid w:val="000C4C7A"/>
    <w:rsid w:val="000C5B37"/>
    <w:rsid w:val="000C6787"/>
    <w:rsid w:val="000D140F"/>
    <w:rsid w:val="000D190B"/>
    <w:rsid w:val="000D39E6"/>
    <w:rsid w:val="000D3DA0"/>
    <w:rsid w:val="000D4A5A"/>
    <w:rsid w:val="000D65F1"/>
    <w:rsid w:val="000D7C8C"/>
    <w:rsid w:val="000E0159"/>
    <w:rsid w:val="000E02A3"/>
    <w:rsid w:val="000E03F4"/>
    <w:rsid w:val="000E1131"/>
    <w:rsid w:val="000E11D7"/>
    <w:rsid w:val="000E1668"/>
    <w:rsid w:val="000E1B84"/>
    <w:rsid w:val="000E2363"/>
    <w:rsid w:val="000E2C3E"/>
    <w:rsid w:val="000E4D35"/>
    <w:rsid w:val="000E522D"/>
    <w:rsid w:val="000E5CA5"/>
    <w:rsid w:val="000E63C9"/>
    <w:rsid w:val="000E6426"/>
    <w:rsid w:val="000E6C65"/>
    <w:rsid w:val="000E7844"/>
    <w:rsid w:val="000E7C76"/>
    <w:rsid w:val="000F0875"/>
    <w:rsid w:val="000F0C96"/>
    <w:rsid w:val="000F0DD2"/>
    <w:rsid w:val="000F4699"/>
    <w:rsid w:val="000F4700"/>
    <w:rsid w:val="000F51B6"/>
    <w:rsid w:val="000F656C"/>
    <w:rsid w:val="000F736B"/>
    <w:rsid w:val="000F76CE"/>
    <w:rsid w:val="000F7BBB"/>
    <w:rsid w:val="0010073A"/>
    <w:rsid w:val="0010162E"/>
    <w:rsid w:val="00101AAB"/>
    <w:rsid w:val="00101DBB"/>
    <w:rsid w:val="00102272"/>
    <w:rsid w:val="001036A9"/>
    <w:rsid w:val="00103BC4"/>
    <w:rsid w:val="00103DEF"/>
    <w:rsid w:val="00104D1C"/>
    <w:rsid w:val="00105595"/>
    <w:rsid w:val="00105B2D"/>
    <w:rsid w:val="00106638"/>
    <w:rsid w:val="001067AB"/>
    <w:rsid w:val="00106B76"/>
    <w:rsid w:val="0010732A"/>
    <w:rsid w:val="00110773"/>
    <w:rsid w:val="00110FCB"/>
    <w:rsid w:val="00111A5E"/>
    <w:rsid w:val="00112210"/>
    <w:rsid w:val="001124D4"/>
    <w:rsid w:val="001135CC"/>
    <w:rsid w:val="00113B03"/>
    <w:rsid w:val="00114C4C"/>
    <w:rsid w:val="00115526"/>
    <w:rsid w:val="00115F59"/>
    <w:rsid w:val="001165FF"/>
    <w:rsid w:val="00120DD5"/>
    <w:rsid w:val="00120F42"/>
    <w:rsid w:val="001215DD"/>
    <w:rsid w:val="00123056"/>
    <w:rsid w:val="00123136"/>
    <w:rsid w:val="0012337E"/>
    <w:rsid w:val="00123B5B"/>
    <w:rsid w:val="00123DAB"/>
    <w:rsid w:val="001258FA"/>
    <w:rsid w:val="001271DB"/>
    <w:rsid w:val="00127692"/>
    <w:rsid w:val="00130181"/>
    <w:rsid w:val="00130734"/>
    <w:rsid w:val="00130E9D"/>
    <w:rsid w:val="00131435"/>
    <w:rsid w:val="001317F7"/>
    <w:rsid w:val="00131843"/>
    <w:rsid w:val="001318FB"/>
    <w:rsid w:val="00133104"/>
    <w:rsid w:val="001337E0"/>
    <w:rsid w:val="00133EB7"/>
    <w:rsid w:val="00135A38"/>
    <w:rsid w:val="00136A27"/>
    <w:rsid w:val="00136B96"/>
    <w:rsid w:val="001372A2"/>
    <w:rsid w:val="001376F2"/>
    <w:rsid w:val="00137E22"/>
    <w:rsid w:val="0014058D"/>
    <w:rsid w:val="00140AB2"/>
    <w:rsid w:val="001419BB"/>
    <w:rsid w:val="001425AB"/>
    <w:rsid w:val="001427C5"/>
    <w:rsid w:val="00142D40"/>
    <w:rsid w:val="00142DE6"/>
    <w:rsid w:val="001455FF"/>
    <w:rsid w:val="00145AC1"/>
    <w:rsid w:val="00145C8A"/>
    <w:rsid w:val="00147808"/>
    <w:rsid w:val="00147A90"/>
    <w:rsid w:val="00147C25"/>
    <w:rsid w:val="00150A6D"/>
    <w:rsid w:val="00150DAF"/>
    <w:rsid w:val="00151868"/>
    <w:rsid w:val="00151F47"/>
    <w:rsid w:val="00152A2C"/>
    <w:rsid w:val="00153B40"/>
    <w:rsid w:val="00153C9C"/>
    <w:rsid w:val="001540FF"/>
    <w:rsid w:val="001542EE"/>
    <w:rsid w:val="00154F9C"/>
    <w:rsid w:val="001552CF"/>
    <w:rsid w:val="0015535B"/>
    <w:rsid w:val="00155422"/>
    <w:rsid w:val="00157857"/>
    <w:rsid w:val="00160FC8"/>
    <w:rsid w:val="001627E7"/>
    <w:rsid w:val="001637E6"/>
    <w:rsid w:val="00163F02"/>
    <w:rsid w:val="00165A70"/>
    <w:rsid w:val="0016646F"/>
    <w:rsid w:val="00166840"/>
    <w:rsid w:val="001673FD"/>
    <w:rsid w:val="00167648"/>
    <w:rsid w:val="00167DB4"/>
    <w:rsid w:val="0017122F"/>
    <w:rsid w:val="00172FCA"/>
    <w:rsid w:val="0017340E"/>
    <w:rsid w:val="00173B00"/>
    <w:rsid w:val="00173FED"/>
    <w:rsid w:val="00174D7C"/>
    <w:rsid w:val="00174EC3"/>
    <w:rsid w:val="00175E86"/>
    <w:rsid w:val="00176555"/>
    <w:rsid w:val="00176D7F"/>
    <w:rsid w:val="001800DE"/>
    <w:rsid w:val="00181DBA"/>
    <w:rsid w:val="00181E66"/>
    <w:rsid w:val="00182077"/>
    <w:rsid w:val="00183973"/>
    <w:rsid w:val="00183BB8"/>
    <w:rsid w:val="0018408A"/>
    <w:rsid w:val="001847BC"/>
    <w:rsid w:val="00184BC6"/>
    <w:rsid w:val="00185282"/>
    <w:rsid w:val="0018568E"/>
    <w:rsid w:val="00185B35"/>
    <w:rsid w:val="00187C6C"/>
    <w:rsid w:val="00191BBF"/>
    <w:rsid w:val="0019464F"/>
    <w:rsid w:val="001965AF"/>
    <w:rsid w:val="00196C36"/>
    <w:rsid w:val="00197ED9"/>
    <w:rsid w:val="001A1A71"/>
    <w:rsid w:val="001A3416"/>
    <w:rsid w:val="001A3486"/>
    <w:rsid w:val="001A39DB"/>
    <w:rsid w:val="001A4709"/>
    <w:rsid w:val="001A47E6"/>
    <w:rsid w:val="001A5D07"/>
    <w:rsid w:val="001A63CE"/>
    <w:rsid w:val="001A79AB"/>
    <w:rsid w:val="001B085B"/>
    <w:rsid w:val="001B0C22"/>
    <w:rsid w:val="001B20F0"/>
    <w:rsid w:val="001B2594"/>
    <w:rsid w:val="001B38CD"/>
    <w:rsid w:val="001C0E85"/>
    <w:rsid w:val="001C11E5"/>
    <w:rsid w:val="001C199B"/>
    <w:rsid w:val="001C1B8C"/>
    <w:rsid w:val="001C2420"/>
    <w:rsid w:val="001C59BD"/>
    <w:rsid w:val="001C69B4"/>
    <w:rsid w:val="001C7312"/>
    <w:rsid w:val="001C750F"/>
    <w:rsid w:val="001D0999"/>
    <w:rsid w:val="001D0C58"/>
    <w:rsid w:val="001D19F5"/>
    <w:rsid w:val="001D237C"/>
    <w:rsid w:val="001D31A0"/>
    <w:rsid w:val="001D5114"/>
    <w:rsid w:val="001D5D13"/>
    <w:rsid w:val="001D6199"/>
    <w:rsid w:val="001D7B26"/>
    <w:rsid w:val="001D7BD3"/>
    <w:rsid w:val="001E1E04"/>
    <w:rsid w:val="001E29CB"/>
    <w:rsid w:val="001E37DC"/>
    <w:rsid w:val="001E3C31"/>
    <w:rsid w:val="001E3D81"/>
    <w:rsid w:val="001E5023"/>
    <w:rsid w:val="001E64A6"/>
    <w:rsid w:val="001E6ECE"/>
    <w:rsid w:val="001E6F72"/>
    <w:rsid w:val="001E70EB"/>
    <w:rsid w:val="001E755E"/>
    <w:rsid w:val="001F04BC"/>
    <w:rsid w:val="001F0D57"/>
    <w:rsid w:val="001F18E6"/>
    <w:rsid w:val="001F20CC"/>
    <w:rsid w:val="001F272D"/>
    <w:rsid w:val="001F2795"/>
    <w:rsid w:val="001F2BC8"/>
    <w:rsid w:val="001F362F"/>
    <w:rsid w:val="001F3DB9"/>
    <w:rsid w:val="001F4729"/>
    <w:rsid w:val="001F49A6"/>
    <w:rsid w:val="001F4EA3"/>
    <w:rsid w:val="001F4EA5"/>
    <w:rsid w:val="001F5033"/>
    <w:rsid w:val="001F5F6B"/>
    <w:rsid w:val="001F77CA"/>
    <w:rsid w:val="00200D5C"/>
    <w:rsid w:val="00201933"/>
    <w:rsid w:val="00201CDF"/>
    <w:rsid w:val="00202837"/>
    <w:rsid w:val="00204332"/>
    <w:rsid w:val="00205973"/>
    <w:rsid w:val="00205E86"/>
    <w:rsid w:val="0020703E"/>
    <w:rsid w:val="00207491"/>
    <w:rsid w:val="002109FB"/>
    <w:rsid w:val="00211262"/>
    <w:rsid w:val="00211801"/>
    <w:rsid w:val="0021229C"/>
    <w:rsid w:val="00213405"/>
    <w:rsid w:val="0021367C"/>
    <w:rsid w:val="00214088"/>
    <w:rsid w:val="002156B5"/>
    <w:rsid w:val="00215F31"/>
    <w:rsid w:val="00216CA5"/>
    <w:rsid w:val="00217EFB"/>
    <w:rsid w:val="002206B6"/>
    <w:rsid w:val="00220871"/>
    <w:rsid w:val="00220B75"/>
    <w:rsid w:val="0022140C"/>
    <w:rsid w:val="00222ECD"/>
    <w:rsid w:val="00223DF3"/>
    <w:rsid w:val="00223F4F"/>
    <w:rsid w:val="002251B2"/>
    <w:rsid w:val="00225624"/>
    <w:rsid w:val="00226210"/>
    <w:rsid w:val="00227A8B"/>
    <w:rsid w:val="002305FA"/>
    <w:rsid w:val="00230B57"/>
    <w:rsid w:val="00231EFD"/>
    <w:rsid w:val="002320A7"/>
    <w:rsid w:val="00232EFA"/>
    <w:rsid w:val="00234998"/>
    <w:rsid w:val="002349BE"/>
    <w:rsid w:val="002359D1"/>
    <w:rsid w:val="00235A6C"/>
    <w:rsid w:val="00235F03"/>
    <w:rsid w:val="0023646F"/>
    <w:rsid w:val="002370EF"/>
    <w:rsid w:val="0023715F"/>
    <w:rsid w:val="0023754B"/>
    <w:rsid w:val="00237B16"/>
    <w:rsid w:val="00237B88"/>
    <w:rsid w:val="0024244A"/>
    <w:rsid w:val="00243D6B"/>
    <w:rsid w:val="00243EBC"/>
    <w:rsid w:val="00243EE1"/>
    <w:rsid w:val="00246A35"/>
    <w:rsid w:val="00247EBE"/>
    <w:rsid w:val="002534B4"/>
    <w:rsid w:val="002536D7"/>
    <w:rsid w:val="00254EB7"/>
    <w:rsid w:val="00255DD0"/>
    <w:rsid w:val="00256199"/>
    <w:rsid w:val="002561B4"/>
    <w:rsid w:val="002572AA"/>
    <w:rsid w:val="00257FB6"/>
    <w:rsid w:val="00260DCB"/>
    <w:rsid w:val="002614BA"/>
    <w:rsid w:val="00262E4B"/>
    <w:rsid w:val="0026336F"/>
    <w:rsid w:val="0026338A"/>
    <w:rsid w:val="00263BDE"/>
    <w:rsid w:val="0026466A"/>
    <w:rsid w:val="00265C6E"/>
    <w:rsid w:val="002662B2"/>
    <w:rsid w:val="002672E2"/>
    <w:rsid w:val="00267723"/>
    <w:rsid w:val="00267AEF"/>
    <w:rsid w:val="00267BE0"/>
    <w:rsid w:val="002703ED"/>
    <w:rsid w:val="00270E94"/>
    <w:rsid w:val="0027129E"/>
    <w:rsid w:val="002725D6"/>
    <w:rsid w:val="00272C34"/>
    <w:rsid w:val="0027307D"/>
    <w:rsid w:val="00274474"/>
    <w:rsid w:val="00274C22"/>
    <w:rsid w:val="00274CF1"/>
    <w:rsid w:val="00274F73"/>
    <w:rsid w:val="002770F1"/>
    <w:rsid w:val="002771DF"/>
    <w:rsid w:val="00277665"/>
    <w:rsid w:val="00280AAF"/>
    <w:rsid w:val="00281CCC"/>
    <w:rsid w:val="00282B16"/>
    <w:rsid w:val="002833D5"/>
    <w:rsid w:val="00283BBF"/>
    <w:rsid w:val="00284348"/>
    <w:rsid w:val="00284C7F"/>
    <w:rsid w:val="002865F7"/>
    <w:rsid w:val="0028674F"/>
    <w:rsid w:val="0028730E"/>
    <w:rsid w:val="0028771C"/>
    <w:rsid w:val="00293156"/>
    <w:rsid w:val="0029326B"/>
    <w:rsid w:val="002932CD"/>
    <w:rsid w:val="00294E98"/>
    <w:rsid w:val="00295B8E"/>
    <w:rsid w:val="0029630F"/>
    <w:rsid w:val="00296805"/>
    <w:rsid w:val="00296D62"/>
    <w:rsid w:val="00297B2E"/>
    <w:rsid w:val="002A1ACB"/>
    <w:rsid w:val="002A1B53"/>
    <w:rsid w:val="002A2FD5"/>
    <w:rsid w:val="002A319A"/>
    <w:rsid w:val="002A4370"/>
    <w:rsid w:val="002A4D5C"/>
    <w:rsid w:val="002A605D"/>
    <w:rsid w:val="002A6096"/>
    <w:rsid w:val="002A6BE8"/>
    <w:rsid w:val="002B0F2A"/>
    <w:rsid w:val="002B1A1D"/>
    <w:rsid w:val="002B5174"/>
    <w:rsid w:val="002B593B"/>
    <w:rsid w:val="002B66A9"/>
    <w:rsid w:val="002B799C"/>
    <w:rsid w:val="002B7B75"/>
    <w:rsid w:val="002C1046"/>
    <w:rsid w:val="002C1A89"/>
    <w:rsid w:val="002C226E"/>
    <w:rsid w:val="002C31CF"/>
    <w:rsid w:val="002C383D"/>
    <w:rsid w:val="002C3D31"/>
    <w:rsid w:val="002C4731"/>
    <w:rsid w:val="002C47CF"/>
    <w:rsid w:val="002C4A1A"/>
    <w:rsid w:val="002C53EF"/>
    <w:rsid w:val="002C6889"/>
    <w:rsid w:val="002C6F5D"/>
    <w:rsid w:val="002C76F6"/>
    <w:rsid w:val="002C7FAB"/>
    <w:rsid w:val="002D04A6"/>
    <w:rsid w:val="002D1202"/>
    <w:rsid w:val="002D1D39"/>
    <w:rsid w:val="002D305E"/>
    <w:rsid w:val="002D3DD7"/>
    <w:rsid w:val="002D5668"/>
    <w:rsid w:val="002D5F19"/>
    <w:rsid w:val="002D6AC9"/>
    <w:rsid w:val="002D750E"/>
    <w:rsid w:val="002D7ACC"/>
    <w:rsid w:val="002E0045"/>
    <w:rsid w:val="002E1665"/>
    <w:rsid w:val="002E1976"/>
    <w:rsid w:val="002E1AF8"/>
    <w:rsid w:val="002E4207"/>
    <w:rsid w:val="002E4F63"/>
    <w:rsid w:val="002E5AEB"/>
    <w:rsid w:val="002E6351"/>
    <w:rsid w:val="002E6A56"/>
    <w:rsid w:val="002E7661"/>
    <w:rsid w:val="002F1547"/>
    <w:rsid w:val="002F45BD"/>
    <w:rsid w:val="002F4B31"/>
    <w:rsid w:val="002F51F5"/>
    <w:rsid w:val="002F5754"/>
    <w:rsid w:val="002F5B76"/>
    <w:rsid w:val="002F6137"/>
    <w:rsid w:val="002F6F33"/>
    <w:rsid w:val="003008D9"/>
    <w:rsid w:val="00302B80"/>
    <w:rsid w:val="003038CE"/>
    <w:rsid w:val="00303D12"/>
    <w:rsid w:val="0030450C"/>
    <w:rsid w:val="00304BCD"/>
    <w:rsid w:val="00304DB0"/>
    <w:rsid w:val="00305090"/>
    <w:rsid w:val="00305220"/>
    <w:rsid w:val="0030641D"/>
    <w:rsid w:val="003107CB"/>
    <w:rsid w:val="00310C16"/>
    <w:rsid w:val="00311632"/>
    <w:rsid w:val="00312137"/>
    <w:rsid w:val="0031216E"/>
    <w:rsid w:val="00312985"/>
    <w:rsid w:val="00313291"/>
    <w:rsid w:val="0031456B"/>
    <w:rsid w:val="00314FC3"/>
    <w:rsid w:val="003153AE"/>
    <w:rsid w:val="00315BC2"/>
    <w:rsid w:val="00316783"/>
    <w:rsid w:val="00322D26"/>
    <w:rsid w:val="00324947"/>
    <w:rsid w:val="00324997"/>
    <w:rsid w:val="00324B14"/>
    <w:rsid w:val="003268CB"/>
    <w:rsid w:val="00327AEC"/>
    <w:rsid w:val="00330359"/>
    <w:rsid w:val="003319FD"/>
    <w:rsid w:val="00332285"/>
    <w:rsid w:val="0033291B"/>
    <w:rsid w:val="003330FE"/>
    <w:rsid w:val="00333A5D"/>
    <w:rsid w:val="00334195"/>
    <w:rsid w:val="00334221"/>
    <w:rsid w:val="00334532"/>
    <w:rsid w:val="00334C5F"/>
    <w:rsid w:val="0033541C"/>
    <w:rsid w:val="003357CD"/>
    <w:rsid w:val="0033621D"/>
    <w:rsid w:val="00336C36"/>
    <w:rsid w:val="0033707A"/>
    <w:rsid w:val="0033762F"/>
    <w:rsid w:val="00337653"/>
    <w:rsid w:val="00337AE9"/>
    <w:rsid w:val="00337BB0"/>
    <w:rsid w:val="00340D1A"/>
    <w:rsid w:val="0034118B"/>
    <w:rsid w:val="00341F19"/>
    <w:rsid w:val="0034288B"/>
    <w:rsid w:val="00342FCE"/>
    <w:rsid w:val="00343B27"/>
    <w:rsid w:val="00343E32"/>
    <w:rsid w:val="00344436"/>
    <w:rsid w:val="003456D2"/>
    <w:rsid w:val="0035118E"/>
    <w:rsid w:val="00351A14"/>
    <w:rsid w:val="00354712"/>
    <w:rsid w:val="00355CF5"/>
    <w:rsid w:val="0035623C"/>
    <w:rsid w:val="003569CA"/>
    <w:rsid w:val="00356B84"/>
    <w:rsid w:val="00356FDB"/>
    <w:rsid w:val="00357C56"/>
    <w:rsid w:val="00360494"/>
    <w:rsid w:val="00360832"/>
    <w:rsid w:val="003610A1"/>
    <w:rsid w:val="0036171B"/>
    <w:rsid w:val="00363253"/>
    <w:rsid w:val="00363770"/>
    <w:rsid w:val="00363B18"/>
    <w:rsid w:val="00363B80"/>
    <w:rsid w:val="00364D60"/>
    <w:rsid w:val="00365283"/>
    <w:rsid w:val="0036576E"/>
    <w:rsid w:val="003667AC"/>
    <w:rsid w:val="00366C7E"/>
    <w:rsid w:val="003679F7"/>
    <w:rsid w:val="00367DE4"/>
    <w:rsid w:val="00370028"/>
    <w:rsid w:val="003701C3"/>
    <w:rsid w:val="00371592"/>
    <w:rsid w:val="0037301D"/>
    <w:rsid w:val="00373198"/>
    <w:rsid w:val="00373462"/>
    <w:rsid w:val="00373891"/>
    <w:rsid w:val="00375466"/>
    <w:rsid w:val="003758C6"/>
    <w:rsid w:val="0037606B"/>
    <w:rsid w:val="00376D48"/>
    <w:rsid w:val="00377F5E"/>
    <w:rsid w:val="00380445"/>
    <w:rsid w:val="00380699"/>
    <w:rsid w:val="00382C77"/>
    <w:rsid w:val="00382F1F"/>
    <w:rsid w:val="003839AE"/>
    <w:rsid w:val="00384EA3"/>
    <w:rsid w:val="00385B32"/>
    <w:rsid w:val="00391498"/>
    <w:rsid w:val="00393368"/>
    <w:rsid w:val="003933CE"/>
    <w:rsid w:val="003937DD"/>
    <w:rsid w:val="00393B56"/>
    <w:rsid w:val="00394123"/>
    <w:rsid w:val="00395242"/>
    <w:rsid w:val="00395609"/>
    <w:rsid w:val="00395C9D"/>
    <w:rsid w:val="0039684E"/>
    <w:rsid w:val="003A11FC"/>
    <w:rsid w:val="003A172D"/>
    <w:rsid w:val="003A2C9E"/>
    <w:rsid w:val="003A39A1"/>
    <w:rsid w:val="003A3A78"/>
    <w:rsid w:val="003A438C"/>
    <w:rsid w:val="003A5AC2"/>
    <w:rsid w:val="003A60C1"/>
    <w:rsid w:val="003A64C8"/>
    <w:rsid w:val="003A77FB"/>
    <w:rsid w:val="003B12B5"/>
    <w:rsid w:val="003B1610"/>
    <w:rsid w:val="003B217F"/>
    <w:rsid w:val="003B3164"/>
    <w:rsid w:val="003B4C89"/>
    <w:rsid w:val="003B5AF2"/>
    <w:rsid w:val="003B5B28"/>
    <w:rsid w:val="003B5B80"/>
    <w:rsid w:val="003B67C3"/>
    <w:rsid w:val="003B6AF1"/>
    <w:rsid w:val="003B752D"/>
    <w:rsid w:val="003B7FFE"/>
    <w:rsid w:val="003C1C87"/>
    <w:rsid w:val="003C2191"/>
    <w:rsid w:val="003C35CC"/>
    <w:rsid w:val="003C467D"/>
    <w:rsid w:val="003C50A7"/>
    <w:rsid w:val="003C53D9"/>
    <w:rsid w:val="003C7CC3"/>
    <w:rsid w:val="003D01A0"/>
    <w:rsid w:val="003D0974"/>
    <w:rsid w:val="003D3863"/>
    <w:rsid w:val="003D3A92"/>
    <w:rsid w:val="003D4087"/>
    <w:rsid w:val="003D4191"/>
    <w:rsid w:val="003D499D"/>
    <w:rsid w:val="003D5A0A"/>
    <w:rsid w:val="003E1333"/>
    <w:rsid w:val="003E14F9"/>
    <w:rsid w:val="003E2491"/>
    <w:rsid w:val="003E48B9"/>
    <w:rsid w:val="003E5FD3"/>
    <w:rsid w:val="003E6DDC"/>
    <w:rsid w:val="003F02EB"/>
    <w:rsid w:val="003F07D4"/>
    <w:rsid w:val="003F176D"/>
    <w:rsid w:val="003F2247"/>
    <w:rsid w:val="003F2925"/>
    <w:rsid w:val="003F2B53"/>
    <w:rsid w:val="003F4003"/>
    <w:rsid w:val="003F50A1"/>
    <w:rsid w:val="003F5206"/>
    <w:rsid w:val="003F5B74"/>
    <w:rsid w:val="003F74CE"/>
    <w:rsid w:val="003F7915"/>
    <w:rsid w:val="003F7F99"/>
    <w:rsid w:val="004002A4"/>
    <w:rsid w:val="0040056E"/>
    <w:rsid w:val="004032D1"/>
    <w:rsid w:val="00403FC0"/>
    <w:rsid w:val="00405490"/>
    <w:rsid w:val="004058D9"/>
    <w:rsid w:val="00405D95"/>
    <w:rsid w:val="00406423"/>
    <w:rsid w:val="00407A93"/>
    <w:rsid w:val="00410B50"/>
    <w:rsid w:val="00410C25"/>
    <w:rsid w:val="004110DE"/>
    <w:rsid w:val="00412A6E"/>
    <w:rsid w:val="00413691"/>
    <w:rsid w:val="00417269"/>
    <w:rsid w:val="00417F02"/>
    <w:rsid w:val="00420F92"/>
    <w:rsid w:val="00421159"/>
    <w:rsid w:val="00421C2E"/>
    <w:rsid w:val="004220B7"/>
    <w:rsid w:val="00423A4D"/>
    <w:rsid w:val="004254D0"/>
    <w:rsid w:val="004254EE"/>
    <w:rsid w:val="00426330"/>
    <w:rsid w:val="00426524"/>
    <w:rsid w:val="00427423"/>
    <w:rsid w:val="00427778"/>
    <w:rsid w:val="00430496"/>
    <w:rsid w:val="00430D8A"/>
    <w:rsid w:val="0043132D"/>
    <w:rsid w:val="00431BA4"/>
    <w:rsid w:val="004328DF"/>
    <w:rsid w:val="00433D1C"/>
    <w:rsid w:val="00434671"/>
    <w:rsid w:val="00434B7F"/>
    <w:rsid w:val="00436C6C"/>
    <w:rsid w:val="0044085A"/>
    <w:rsid w:val="004411C9"/>
    <w:rsid w:val="0044138E"/>
    <w:rsid w:val="00441445"/>
    <w:rsid w:val="004420F9"/>
    <w:rsid w:val="004426A1"/>
    <w:rsid w:val="00442AD6"/>
    <w:rsid w:val="00442C59"/>
    <w:rsid w:val="0044384D"/>
    <w:rsid w:val="00444023"/>
    <w:rsid w:val="00444102"/>
    <w:rsid w:val="00444A21"/>
    <w:rsid w:val="00444F4E"/>
    <w:rsid w:val="00447978"/>
    <w:rsid w:val="00447E24"/>
    <w:rsid w:val="004509D2"/>
    <w:rsid w:val="00451D26"/>
    <w:rsid w:val="0045454B"/>
    <w:rsid w:val="00454F39"/>
    <w:rsid w:val="0045550A"/>
    <w:rsid w:val="00455ED1"/>
    <w:rsid w:val="004560DA"/>
    <w:rsid w:val="0045705E"/>
    <w:rsid w:val="004600A2"/>
    <w:rsid w:val="004602BB"/>
    <w:rsid w:val="00460AD5"/>
    <w:rsid w:val="00460C73"/>
    <w:rsid w:val="00463497"/>
    <w:rsid w:val="00465354"/>
    <w:rsid w:val="00465405"/>
    <w:rsid w:val="004656D0"/>
    <w:rsid w:val="004675C0"/>
    <w:rsid w:val="00470628"/>
    <w:rsid w:val="00470E18"/>
    <w:rsid w:val="00471DC0"/>
    <w:rsid w:val="00473AEF"/>
    <w:rsid w:val="00474C07"/>
    <w:rsid w:val="00474D00"/>
    <w:rsid w:val="00476B04"/>
    <w:rsid w:val="0047756A"/>
    <w:rsid w:val="00480603"/>
    <w:rsid w:val="004806ED"/>
    <w:rsid w:val="00480756"/>
    <w:rsid w:val="0048410A"/>
    <w:rsid w:val="004842EE"/>
    <w:rsid w:val="00484ED8"/>
    <w:rsid w:val="00486322"/>
    <w:rsid w:val="00486D5E"/>
    <w:rsid w:val="00487C6C"/>
    <w:rsid w:val="00490B26"/>
    <w:rsid w:val="004918DE"/>
    <w:rsid w:val="00492B0F"/>
    <w:rsid w:val="00492C16"/>
    <w:rsid w:val="004933AD"/>
    <w:rsid w:val="0049450C"/>
    <w:rsid w:val="00494E8E"/>
    <w:rsid w:val="004952CA"/>
    <w:rsid w:val="004963BE"/>
    <w:rsid w:val="00496DA2"/>
    <w:rsid w:val="0049713C"/>
    <w:rsid w:val="004974A1"/>
    <w:rsid w:val="004974B9"/>
    <w:rsid w:val="00497936"/>
    <w:rsid w:val="004A075B"/>
    <w:rsid w:val="004A1550"/>
    <w:rsid w:val="004A1DB6"/>
    <w:rsid w:val="004A1E23"/>
    <w:rsid w:val="004A2763"/>
    <w:rsid w:val="004A2E03"/>
    <w:rsid w:val="004A43AE"/>
    <w:rsid w:val="004A4607"/>
    <w:rsid w:val="004A481F"/>
    <w:rsid w:val="004A4BEE"/>
    <w:rsid w:val="004A57E6"/>
    <w:rsid w:val="004A59D1"/>
    <w:rsid w:val="004A6778"/>
    <w:rsid w:val="004A73FC"/>
    <w:rsid w:val="004B08BC"/>
    <w:rsid w:val="004B0B3F"/>
    <w:rsid w:val="004B0E37"/>
    <w:rsid w:val="004B21A5"/>
    <w:rsid w:val="004B2891"/>
    <w:rsid w:val="004B2C1E"/>
    <w:rsid w:val="004B42B5"/>
    <w:rsid w:val="004B5CE8"/>
    <w:rsid w:val="004B75CC"/>
    <w:rsid w:val="004C1205"/>
    <w:rsid w:val="004C21FD"/>
    <w:rsid w:val="004C430D"/>
    <w:rsid w:val="004C5B1E"/>
    <w:rsid w:val="004D0268"/>
    <w:rsid w:val="004D1B41"/>
    <w:rsid w:val="004D1D81"/>
    <w:rsid w:val="004D2597"/>
    <w:rsid w:val="004D3CDC"/>
    <w:rsid w:val="004D3FC7"/>
    <w:rsid w:val="004D5FE8"/>
    <w:rsid w:val="004D6087"/>
    <w:rsid w:val="004D6190"/>
    <w:rsid w:val="004D6B01"/>
    <w:rsid w:val="004D7AE1"/>
    <w:rsid w:val="004E15FF"/>
    <w:rsid w:val="004E2098"/>
    <w:rsid w:val="004E2EC7"/>
    <w:rsid w:val="004E39F6"/>
    <w:rsid w:val="004E3A97"/>
    <w:rsid w:val="004E4CD1"/>
    <w:rsid w:val="004E50D1"/>
    <w:rsid w:val="004E59FC"/>
    <w:rsid w:val="004E660E"/>
    <w:rsid w:val="004E6C88"/>
    <w:rsid w:val="004E7922"/>
    <w:rsid w:val="004E7B64"/>
    <w:rsid w:val="004E7E41"/>
    <w:rsid w:val="004F013A"/>
    <w:rsid w:val="004F13E3"/>
    <w:rsid w:val="004F1C0D"/>
    <w:rsid w:val="004F5640"/>
    <w:rsid w:val="004F62D9"/>
    <w:rsid w:val="004F7587"/>
    <w:rsid w:val="0050355E"/>
    <w:rsid w:val="005037F0"/>
    <w:rsid w:val="00503D58"/>
    <w:rsid w:val="00505324"/>
    <w:rsid w:val="00506517"/>
    <w:rsid w:val="00506DA9"/>
    <w:rsid w:val="00507DDE"/>
    <w:rsid w:val="00511491"/>
    <w:rsid w:val="0051316F"/>
    <w:rsid w:val="00514331"/>
    <w:rsid w:val="00515A00"/>
    <w:rsid w:val="0051602F"/>
    <w:rsid w:val="00516A86"/>
    <w:rsid w:val="00517F52"/>
    <w:rsid w:val="00517FC7"/>
    <w:rsid w:val="00520245"/>
    <w:rsid w:val="0052056B"/>
    <w:rsid w:val="00520D96"/>
    <w:rsid w:val="00520E31"/>
    <w:rsid w:val="00521C64"/>
    <w:rsid w:val="00522A00"/>
    <w:rsid w:val="0052316B"/>
    <w:rsid w:val="00523203"/>
    <w:rsid w:val="00524C52"/>
    <w:rsid w:val="0052641D"/>
    <w:rsid w:val="00526FF3"/>
    <w:rsid w:val="005275F6"/>
    <w:rsid w:val="00527AC8"/>
    <w:rsid w:val="00531560"/>
    <w:rsid w:val="00531C9D"/>
    <w:rsid w:val="0053293F"/>
    <w:rsid w:val="00533DF7"/>
    <w:rsid w:val="00533DFD"/>
    <w:rsid w:val="00534C36"/>
    <w:rsid w:val="00534FFC"/>
    <w:rsid w:val="005357F4"/>
    <w:rsid w:val="00536DE5"/>
    <w:rsid w:val="005407C9"/>
    <w:rsid w:val="00541123"/>
    <w:rsid w:val="00541AB8"/>
    <w:rsid w:val="00542778"/>
    <w:rsid w:val="00544514"/>
    <w:rsid w:val="005455FE"/>
    <w:rsid w:val="00546A30"/>
    <w:rsid w:val="00546AD4"/>
    <w:rsid w:val="00547B5B"/>
    <w:rsid w:val="005507D5"/>
    <w:rsid w:val="00550C79"/>
    <w:rsid w:val="00551B59"/>
    <w:rsid w:val="005525B7"/>
    <w:rsid w:val="0055268A"/>
    <w:rsid w:val="00552B59"/>
    <w:rsid w:val="00553704"/>
    <w:rsid w:val="005537A0"/>
    <w:rsid w:val="00554610"/>
    <w:rsid w:val="00554B4C"/>
    <w:rsid w:val="00555144"/>
    <w:rsid w:val="00556D78"/>
    <w:rsid w:val="0056054E"/>
    <w:rsid w:val="00560D08"/>
    <w:rsid w:val="00561150"/>
    <w:rsid w:val="00561435"/>
    <w:rsid w:val="00561DDC"/>
    <w:rsid w:val="00563C6A"/>
    <w:rsid w:val="0056450E"/>
    <w:rsid w:val="005653EA"/>
    <w:rsid w:val="00566494"/>
    <w:rsid w:val="00567E05"/>
    <w:rsid w:val="005709A4"/>
    <w:rsid w:val="00571512"/>
    <w:rsid w:val="00571DBD"/>
    <w:rsid w:val="00572102"/>
    <w:rsid w:val="0057369D"/>
    <w:rsid w:val="005744D8"/>
    <w:rsid w:val="005748BB"/>
    <w:rsid w:val="00577A87"/>
    <w:rsid w:val="005812B2"/>
    <w:rsid w:val="00581B96"/>
    <w:rsid w:val="0058457B"/>
    <w:rsid w:val="00584F27"/>
    <w:rsid w:val="0058549D"/>
    <w:rsid w:val="00585626"/>
    <w:rsid w:val="00586A7C"/>
    <w:rsid w:val="00586CA9"/>
    <w:rsid w:val="00587DCD"/>
    <w:rsid w:val="00590196"/>
    <w:rsid w:val="005912B6"/>
    <w:rsid w:val="0059169B"/>
    <w:rsid w:val="0059238C"/>
    <w:rsid w:val="0059393F"/>
    <w:rsid w:val="00594CE0"/>
    <w:rsid w:val="0059526B"/>
    <w:rsid w:val="00596AAA"/>
    <w:rsid w:val="00597840"/>
    <w:rsid w:val="00597BF6"/>
    <w:rsid w:val="00597FDB"/>
    <w:rsid w:val="005A05B9"/>
    <w:rsid w:val="005A2850"/>
    <w:rsid w:val="005A40A5"/>
    <w:rsid w:val="005A4553"/>
    <w:rsid w:val="005A4890"/>
    <w:rsid w:val="005A4CBD"/>
    <w:rsid w:val="005A620F"/>
    <w:rsid w:val="005A6D51"/>
    <w:rsid w:val="005A6DEE"/>
    <w:rsid w:val="005A70B6"/>
    <w:rsid w:val="005A7361"/>
    <w:rsid w:val="005A7E68"/>
    <w:rsid w:val="005B0465"/>
    <w:rsid w:val="005B074B"/>
    <w:rsid w:val="005B1D3F"/>
    <w:rsid w:val="005B3CE1"/>
    <w:rsid w:val="005B4DB4"/>
    <w:rsid w:val="005B5046"/>
    <w:rsid w:val="005B58DA"/>
    <w:rsid w:val="005B5E24"/>
    <w:rsid w:val="005B5F46"/>
    <w:rsid w:val="005B6BEA"/>
    <w:rsid w:val="005C0B1A"/>
    <w:rsid w:val="005C0EBA"/>
    <w:rsid w:val="005C18A8"/>
    <w:rsid w:val="005C22F3"/>
    <w:rsid w:val="005C2D79"/>
    <w:rsid w:val="005C3DAD"/>
    <w:rsid w:val="005C4379"/>
    <w:rsid w:val="005C5CFF"/>
    <w:rsid w:val="005C71EF"/>
    <w:rsid w:val="005C722A"/>
    <w:rsid w:val="005C7306"/>
    <w:rsid w:val="005D0CA6"/>
    <w:rsid w:val="005D1449"/>
    <w:rsid w:val="005D3CAB"/>
    <w:rsid w:val="005D5148"/>
    <w:rsid w:val="005D5222"/>
    <w:rsid w:val="005D5268"/>
    <w:rsid w:val="005D5D3D"/>
    <w:rsid w:val="005D5EDB"/>
    <w:rsid w:val="005E1017"/>
    <w:rsid w:val="005E1858"/>
    <w:rsid w:val="005E18DA"/>
    <w:rsid w:val="005E1B7B"/>
    <w:rsid w:val="005E33DA"/>
    <w:rsid w:val="005E3EAC"/>
    <w:rsid w:val="005E42C9"/>
    <w:rsid w:val="005E5A75"/>
    <w:rsid w:val="005E688A"/>
    <w:rsid w:val="005E6BEC"/>
    <w:rsid w:val="005E7EDE"/>
    <w:rsid w:val="005F1BB0"/>
    <w:rsid w:val="005F284F"/>
    <w:rsid w:val="005F37AA"/>
    <w:rsid w:val="005F38FA"/>
    <w:rsid w:val="005F5A2F"/>
    <w:rsid w:val="005F6DE0"/>
    <w:rsid w:val="005F7119"/>
    <w:rsid w:val="005F764F"/>
    <w:rsid w:val="00601C16"/>
    <w:rsid w:val="00601CAE"/>
    <w:rsid w:val="00602743"/>
    <w:rsid w:val="00604D4C"/>
    <w:rsid w:val="00605ABE"/>
    <w:rsid w:val="0060607B"/>
    <w:rsid w:val="00606DC1"/>
    <w:rsid w:val="00607880"/>
    <w:rsid w:val="00610819"/>
    <w:rsid w:val="0061095B"/>
    <w:rsid w:val="006113A6"/>
    <w:rsid w:val="006114C5"/>
    <w:rsid w:val="00611FF4"/>
    <w:rsid w:val="00612AB8"/>
    <w:rsid w:val="006130C7"/>
    <w:rsid w:val="00614427"/>
    <w:rsid w:val="0061473E"/>
    <w:rsid w:val="00614A84"/>
    <w:rsid w:val="00615116"/>
    <w:rsid w:val="00616137"/>
    <w:rsid w:val="0061673C"/>
    <w:rsid w:val="006168F8"/>
    <w:rsid w:val="00617027"/>
    <w:rsid w:val="00617340"/>
    <w:rsid w:val="00617915"/>
    <w:rsid w:val="00617A7C"/>
    <w:rsid w:val="00617A9F"/>
    <w:rsid w:val="00620A6A"/>
    <w:rsid w:val="006233E3"/>
    <w:rsid w:val="00623775"/>
    <w:rsid w:val="0062377F"/>
    <w:rsid w:val="00624360"/>
    <w:rsid w:val="00625783"/>
    <w:rsid w:val="00625863"/>
    <w:rsid w:val="0062713E"/>
    <w:rsid w:val="006277AB"/>
    <w:rsid w:val="0063077B"/>
    <w:rsid w:val="006314DF"/>
    <w:rsid w:val="006316AC"/>
    <w:rsid w:val="0063282B"/>
    <w:rsid w:val="0063307D"/>
    <w:rsid w:val="00633B34"/>
    <w:rsid w:val="00633BAD"/>
    <w:rsid w:val="006341F4"/>
    <w:rsid w:val="00634E35"/>
    <w:rsid w:val="00634EDE"/>
    <w:rsid w:val="00635361"/>
    <w:rsid w:val="006360A4"/>
    <w:rsid w:val="006362F1"/>
    <w:rsid w:val="006369A7"/>
    <w:rsid w:val="00636D24"/>
    <w:rsid w:val="00637038"/>
    <w:rsid w:val="00637253"/>
    <w:rsid w:val="00637A07"/>
    <w:rsid w:val="00640AD3"/>
    <w:rsid w:val="00640FB7"/>
    <w:rsid w:val="006411A1"/>
    <w:rsid w:val="00641CC0"/>
    <w:rsid w:val="00642173"/>
    <w:rsid w:val="00642F67"/>
    <w:rsid w:val="006436D0"/>
    <w:rsid w:val="00643FC2"/>
    <w:rsid w:val="00645511"/>
    <w:rsid w:val="00645D3E"/>
    <w:rsid w:val="00646080"/>
    <w:rsid w:val="006460C8"/>
    <w:rsid w:val="00646A0F"/>
    <w:rsid w:val="0065016F"/>
    <w:rsid w:val="006501E4"/>
    <w:rsid w:val="00650B5F"/>
    <w:rsid w:val="00650FAA"/>
    <w:rsid w:val="006528D6"/>
    <w:rsid w:val="00652B08"/>
    <w:rsid w:val="00652CC5"/>
    <w:rsid w:val="00652D7D"/>
    <w:rsid w:val="006539FB"/>
    <w:rsid w:val="00653D44"/>
    <w:rsid w:val="00654493"/>
    <w:rsid w:val="00654B6C"/>
    <w:rsid w:val="00656C4D"/>
    <w:rsid w:val="00661D95"/>
    <w:rsid w:val="00662018"/>
    <w:rsid w:val="00665234"/>
    <w:rsid w:val="0066774C"/>
    <w:rsid w:val="00672257"/>
    <w:rsid w:val="00672625"/>
    <w:rsid w:val="00672B56"/>
    <w:rsid w:val="00674235"/>
    <w:rsid w:val="006744CD"/>
    <w:rsid w:val="00674919"/>
    <w:rsid w:val="00675D25"/>
    <w:rsid w:val="00675EE8"/>
    <w:rsid w:val="006762A1"/>
    <w:rsid w:val="00676F96"/>
    <w:rsid w:val="006779FC"/>
    <w:rsid w:val="006803D0"/>
    <w:rsid w:val="006805FD"/>
    <w:rsid w:val="006829D9"/>
    <w:rsid w:val="006837DD"/>
    <w:rsid w:val="00684668"/>
    <w:rsid w:val="006868D2"/>
    <w:rsid w:val="00687A73"/>
    <w:rsid w:val="00690AA9"/>
    <w:rsid w:val="006913F5"/>
    <w:rsid w:val="0069200A"/>
    <w:rsid w:val="00693018"/>
    <w:rsid w:val="00694459"/>
    <w:rsid w:val="00694E7E"/>
    <w:rsid w:val="00695B39"/>
    <w:rsid w:val="006977A5"/>
    <w:rsid w:val="00697C94"/>
    <w:rsid w:val="00697E58"/>
    <w:rsid w:val="006A0176"/>
    <w:rsid w:val="006A04FD"/>
    <w:rsid w:val="006A0798"/>
    <w:rsid w:val="006A1B85"/>
    <w:rsid w:val="006A1DAB"/>
    <w:rsid w:val="006A2932"/>
    <w:rsid w:val="006A31E8"/>
    <w:rsid w:val="006A5765"/>
    <w:rsid w:val="006A7E8A"/>
    <w:rsid w:val="006A7EBD"/>
    <w:rsid w:val="006B029F"/>
    <w:rsid w:val="006B1483"/>
    <w:rsid w:val="006B1C17"/>
    <w:rsid w:val="006B2420"/>
    <w:rsid w:val="006B3688"/>
    <w:rsid w:val="006B3853"/>
    <w:rsid w:val="006B3E23"/>
    <w:rsid w:val="006B4141"/>
    <w:rsid w:val="006B546C"/>
    <w:rsid w:val="006B5612"/>
    <w:rsid w:val="006B5814"/>
    <w:rsid w:val="006C02FF"/>
    <w:rsid w:val="006C07C7"/>
    <w:rsid w:val="006C0A0A"/>
    <w:rsid w:val="006C17FA"/>
    <w:rsid w:val="006C25C7"/>
    <w:rsid w:val="006C2F13"/>
    <w:rsid w:val="006C37B1"/>
    <w:rsid w:val="006C3B76"/>
    <w:rsid w:val="006C449F"/>
    <w:rsid w:val="006C4520"/>
    <w:rsid w:val="006C5D43"/>
    <w:rsid w:val="006C6BD9"/>
    <w:rsid w:val="006C7105"/>
    <w:rsid w:val="006D0023"/>
    <w:rsid w:val="006D08E8"/>
    <w:rsid w:val="006D0C3F"/>
    <w:rsid w:val="006D2463"/>
    <w:rsid w:val="006D2586"/>
    <w:rsid w:val="006D3D17"/>
    <w:rsid w:val="006D4EEA"/>
    <w:rsid w:val="006D5480"/>
    <w:rsid w:val="006E07E3"/>
    <w:rsid w:val="006E09D9"/>
    <w:rsid w:val="006E190D"/>
    <w:rsid w:val="006E303F"/>
    <w:rsid w:val="006E3292"/>
    <w:rsid w:val="006E39E0"/>
    <w:rsid w:val="006E4CB5"/>
    <w:rsid w:val="006E4CD3"/>
    <w:rsid w:val="006E4CDC"/>
    <w:rsid w:val="006E5716"/>
    <w:rsid w:val="006E5C6D"/>
    <w:rsid w:val="006E5DF8"/>
    <w:rsid w:val="006E6464"/>
    <w:rsid w:val="006E683C"/>
    <w:rsid w:val="006E6DBC"/>
    <w:rsid w:val="006E797E"/>
    <w:rsid w:val="006F0314"/>
    <w:rsid w:val="006F1F62"/>
    <w:rsid w:val="006F35B4"/>
    <w:rsid w:val="006F38C0"/>
    <w:rsid w:val="006F3C72"/>
    <w:rsid w:val="006F3CBB"/>
    <w:rsid w:val="006F3DC5"/>
    <w:rsid w:val="006F3EA6"/>
    <w:rsid w:val="006F41D9"/>
    <w:rsid w:val="006F4AC0"/>
    <w:rsid w:val="006F4FA6"/>
    <w:rsid w:val="006F5CAA"/>
    <w:rsid w:val="006F6C8B"/>
    <w:rsid w:val="006F7534"/>
    <w:rsid w:val="006F759D"/>
    <w:rsid w:val="006F7E86"/>
    <w:rsid w:val="00700096"/>
    <w:rsid w:val="00700268"/>
    <w:rsid w:val="007005FA"/>
    <w:rsid w:val="00700AC3"/>
    <w:rsid w:val="00701119"/>
    <w:rsid w:val="0070173C"/>
    <w:rsid w:val="00701F7A"/>
    <w:rsid w:val="007053F1"/>
    <w:rsid w:val="007057EF"/>
    <w:rsid w:val="00706AF4"/>
    <w:rsid w:val="007077E2"/>
    <w:rsid w:val="00710408"/>
    <w:rsid w:val="00710B07"/>
    <w:rsid w:val="00712E87"/>
    <w:rsid w:val="00713B66"/>
    <w:rsid w:val="00714020"/>
    <w:rsid w:val="00714691"/>
    <w:rsid w:val="0071497C"/>
    <w:rsid w:val="00715774"/>
    <w:rsid w:val="00715870"/>
    <w:rsid w:val="007163D4"/>
    <w:rsid w:val="007166A1"/>
    <w:rsid w:val="00716A34"/>
    <w:rsid w:val="00716C61"/>
    <w:rsid w:val="00717D7B"/>
    <w:rsid w:val="00720AE4"/>
    <w:rsid w:val="00721676"/>
    <w:rsid w:val="007229C5"/>
    <w:rsid w:val="0072391A"/>
    <w:rsid w:val="0072408D"/>
    <w:rsid w:val="007240DC"/>
    <w:rsid w:val="00724CC8"/>
    <w:rsid w:val="007257D3"/>
    <w:rsid w:val="00725876"/>
    <w:rsid w:val="00726093"/>
    <w:rsid w:val="0072624F"/>
    <w:rsid w:val="00726FFA"/>
    <w:rsid w:val="007302B3"/>
    <w:rsid w:val="007306F3"/>
    <w:rsid w:val="00730733"/>
    <w:rsid w:val="00730CAD"/>
    <w:rsid w:val="00730E3A"/>
    <w:rsid w:val="00730FD8"/>
    <w:rsid w:val="0073269C"/>
    <w:rsid w:val="00732903"/>
    <w:rsid w:val="00734D1C"/>
    <w:rsid w:val="007352F8"/>
    <w:rsid w:val="00735C4A"/>
    <w:rsid w:val="007367EA"/>
    <w:rsid w:val="00736AAF"/>
    <w:rsid w:val="007377ED"/>
    <w:rsid w:val="00737A49"/>
    <w:rsid w:val="00737FB8"/>
    <w:rsid w:val="0074053C"/>
    <w:rsid w:val="007408AC"/>
    <w:rsid w:val="0074124B"/>
    <w:rsid w:val="007419D6"/>
    <w:rsid w:val="00742CCE"/>
    <w:rsid w:val="007435E6"/>
    <w:rsid w:val="00744780"/>
    <w:rsid w:val="00744877"/>
    <w:rsid w:val="00745974"/>
    <w:rsid w:val="00745BD7"/>
    <w:rsid w:val="00746302"/>
    <w:rsid w:val="00746ECE"/>
    <w:rsid w:val="0074717C"/>
    <w:rsid w:val="00747736"/>
    <w:rsid w:val="007477B5"/>
    <w:rsid w:val="00750402"/>
    <w:rsid w:val="007529C9"/>
    <w:rsid w:val="00753F3D"/>
    <w:rsid w:val="00754915"/>
    <w:rsid w:val="00755188"/>
    <w:rsid w:val="00755B7F"/>
    <w:rsid w:val="00755E35"/>
    <w:rsid w:val="00755FA3"/>
    <w:rsid w:val="00757208"/>
    <w:rsid w:val="00757BD1"/>
    <w:rsid w:val="007600AA"/>
    <w:rsid w:val="0076116D"/>
    <w:rsid w:val="0076148A"/>
    <w:rsid w:val="00761E6F"/>
    <w:rsid w:val="00761FB1"/>
    <w:rsid w:val="0076204A"/>
    <w:rsid w:val="007624DE"/>
    <w:rsid w:val="00764733"/>
    <w:rsid w:val="00765028"/>
    <w:rsid w:val="00765B2A"/>
    <w:rsid w:val="00766D3B"/>
    <w:rsid w:val="00767818"/>
    <w:rsid w:val="0077032C"/>
    <w:rsid w:val="007709A1"/>
    <w:rsid w:val="00770E85"/>
    <w:rsid w:val="007710FA"/>
    <w:rsid w:val="00771CEF"/>
    <w:rsid w:val="00773ED9"/>
    <w:rsid w:val="007740A5"/>
    <w:rsid w:val="00774550"/>
    <w:rsid w:val="007746F7"/>
    <w:rsid w:val="00774D6D"/>
    <w:rsid w:val="00775DA8"/>
    <w:rsid w:val="0077689B"/>
    <w:rsid w:val="00776F77"/>
    <w:rsid w:val="00777F62"/>
    <w:rsid w:val="007800E3"/>
    <w:rsid w:val="0078034F"/>
    <w:rsid w:val="00780509"/>
    <w:rsid w:val="0078053C"/>
    <w:rsid w:val="00780C91"/>
    <w:rsid w:val="00780E4E"/>
    <w:rsid w:val="00780EA1"/>
    <w:rsid w:val="007811BF"/>
    <w:rsid w:val="00781AB8"/>
    <w:rsid w:val="00782459"/>
    <w:rsid w:val="00782C40"/>
    <w:rsid w:val="00783A34"/>
    <w:rsid w:val="00783BAE"/>
    <w:rsid w:val="00784714"/>
    <w:rsid w:val="0078632E"/>
    <w:rsid w:val="007868E2"/>
    <w:rsid w:val="00787CA4"/>
    <w:rsid w:val="00790192"/>
    <w:rsid w:val="0079040A"/>
    <w:rsid w:val="0079087D"/>
    <w:rsid w:val="0079152B"/>
    <w:rsid w:val="007925C3"/>
    <w:rsid w:val="007935BB"/>
    <w:rsid w:val="007937F2"/>
    <w:rsid w:val="00794083"/>
    <w:rsid w:val="007946D8"/>
    <w:rsid w:val="00794780"/>
    <w:rsid w:val="007948F8"/>
    <w:rsid w:val="007954A4"/>
    <w:rsid w:val="007A0139"/>
    <w:rsid w:val="007A0947"/>
    <w:rsid w:val="007A0DCC"/>
    <w:rsid w:val="007A145C"/>
    <w:rsid w:val="007A217F"/>
    <w:rsid w:val="007A24C0"/>
    <w:rsid w:val="007A3485"/>
    <w:rsid w:val="007A4F59"/>
    <w:rsid w:val="007A5163"/>
    <w:rsid w:val="007A54FC"/>
    <w:rsid w:val="007B024A"/>
    <w:rsid w:val="007B045C"/>
    <w:rsid w:val="007B05E0"/>
    <w:rsid w:val="007B06E0"/>
    <w:rsid w:val="007B0A62"/>
    <w:rsid w:val="007B0C72"/>
    <w:rsid w:val="007B0CA1"/>
    <w:rsid w:val="007B0D46"/>
    <w:rsid w:val="007B13E3"/>
    <w:rsid w:val="007B504D"/>
    <w:rsid w:val="007B60B3"/>
    <w:rsid w:val="007B783D"/>
    <w:rsid w:val="007C04CB"/>
    <w:rsid w:val="007C063A"/>
    <w:rsid w:val="007C0CA4"/>
    <w:rsid w:val="007C0D6E"/>
    <w:rsid w:val="007C0F6E"/>
    <w:rsid w:val="007C1BA5"/>
    <w:rsid w:val="007C2545"/>
    <w:rsid w:val="007C25A0"/>
    <w:rsid w:val="007C25C3"/>
    <w:rsid w:val="007C3AF3"/>
    <w:rsid w:val="007C3CA3"/>
    <w:rsid w:val="007C3F34"/>
    <w:rsid w:val="007C49A8"/>
    <w:rsid w:val="007C4E4E"/>
    <w:rsid w:val="007C4F56"/>
    <w:rsid w:val="007C625F"/>
    <w:rsid w:val="007C6509"/>
    <w:rsid w:val="007C6756"/>
    <w:rsid w:val="007C6B52"/>
    <w:rsid w:val="007C7493"/>
    <w:rsid w:val="007D1297"/>
    <w:rsid w:val="007D16C5"/>
    <w:rsid w:val="007D17ED"/>
    <w:rsid w:val="007D204A"/>
    <w:rsid w:val="007D2A78"/>
    <w:rsid w:val="007D380F"/>
    <w:rsid w:val="007D54A4"/>
    <w:rsid w:val="007D59A1"/>
    <w:rsid w:val="007D6491"/>
    <w:rsid w:val="007D669F"/>
    <w:rsid w:val="007D6F80"/>
    <w:rsid w:val="007D71F5"/>
    <w:rsid w:val="007D74D4"/>
    <w:rsid w:val="007D774E"/>
    <w:rsid w:val="007D7F03"/>
    <w:rsid w:val="007E05D5"/>
    <w:rsid w:val="007E2092"/>
    <w:rsid w:val="007E2859"/>
    <w:rsid w:val="007E3CD5"/>
    <w:rsid w:val="007E4142"/>
    <w:rsid w:val="007E418C"/>
    <w:rsid w:val="007E41FC"/>
    <w:rsid w:val="007E539E"/>
    <w:rsid w:val="007F00D5"/>
    <w:rsid w:val="007F1418"/>
    <w:rsid w:val="007F1F6D"/>
    <w:rsid w:val="007F21BA"/>
    <w:rsid w:val="007F3CD7"/>
    <w:rsid w:val="007F4964"/>
    <w:rsid w:val="007F4E22"/>
    <w:rsid w:val="007F5BF0"/>
    <w:rsid w:val="007F6143"/>
    <w:rsid w:val="007F618B"/>
    <w:rsid w:val="007F6482"/>
    <w:rsid w:val="007F6627"/>
    <w:rsid w:val="007F7002"/>
    <w:rsid w:val="0080017E"/>
    <w:rsid w:val="0080078C"/>
    <w:rsid w:val="0080132E"/>
    <w:rsid w:val="00801C16"/>
    <w:rsid w:val="00802344"/>
    <w:rsid w:val="008027E3"/>
    <w:rsid w:val="0080340E"/>
    <w:rsid w:val="00804065"/>
    <w:rsid w:val="008055F3"/>
    <w:rsid w:val="00805794"/>
    <w:rsid w:val="00811936"/>
    <w:rsid w:val="0081297A"/>
    <w:rsid w:val="00813065"/>
    <w:rsid w:val="00813575"/>
    <w:rsid w:val="00813AF4"/>
    <w:rsid w:val="00813B64"/>
    <w:rsid w:val="008149B6"/>
    <w:rsid w:val="00815B07"/>
    <w:rsid w:val="00815D1C"/>
    <w:rsid w:val="00815EEB"/>
    <w:rsid w:val="00816681"/>
    <w:rsid w:val="00816A28"/>
    <w:rsid w:val="00816E6C"/>
    <w:rsid w:val="00816E90"/>
    <w:rsid w:val="00817201"/>
    <w:rsid w:val="00817DC7"/>
    <w:rsid w:val="00820674"/>
    <w:rsid w:val="008207E8"/>
    <w:rsid w:val="008246A6"/>
    <w:rsid w:val="00824794"/>
    <w:rsid w:val="00824EBD"/>
    <w:rsid w:val="00825190"/>
    <w:rsid w:val="008267B8"/>
    <w:rsid w:val="008268DF"/>
    <w:rsid w:val="00830788"/>
    <w:rsid w:val="00830D8A"/>
    <w:rsid w:val="00832F5E"/>
    <w:rsid w:val="00833D4F"/>
    <w:rsid w:val="0083640C"/>
    <w:rsid w:val="0083794E"/>
    <w:rsid w:val="00840D9E"/>
    <w:rsid w:val="0084117D"/>
    <w:rsid w:val="0084227B"/>
    <w:rsid w:val="00842BC7"/>
    <w:rsid w:val="00842EA7"/>
    <w:rsid w:val="008434A7"/>
    <w:rsid w:val="00843A79"/>
    <w:rsid w:val="008440B9"/>
    <w:rsid w:val="0084477E"/>
    <w:rsid w:val="00844929"/>
    <w:rsid w:val="008451CC"/>
    <w:rsid w:val="008453B2"/>
    <w:rsid w:val="0084703B"/>
    <w:rsid w:val="008510AB"/>
    <w:rsid w:val="008511E6"/>
    <w:rsid w:val="0085207E"/>
    <w:rsid w:val="0085226A"/>
    <w:rsid w:val="008525F7"/>
    <w:rsid w:val="00853032"/>
    <w:rsid w:val="00854139"/>
    <w:rsid w:val="00854A40"/>
    <w:rsid w:val="008567E3"/>
    <w:rsid w:val="008604AE"/>
    <w:rsid w:val="00861305"/>
    <w:rsid w:val="00861CA4"/>
    <w:rsid w:val="008625BD"/>
    <w:rsid w:val="008625E1"/>
    <w:rsid w:val="00862FE4"/>
    <w:rsid w:val="00862FE9"/>
    <w:rsid w:val="0086389A"/>
    <w:rsid w:val="008640BB"/>
    <w:rsid w:val="008646F9"/>
    <w:rsid w:val="0086490F"/>
    <w:rsid w:val="00864F06"/>
    <w:rsid w:val="00864F27"/>
    <w:rsid w:val="00865222"/>
    <w:rsid w:val="00866212"/>
    <w:rsid w:val="008662AF"/>
    <w:rsid w:val="0086645F"/>
    <w:rsid w:val="00867E2B"/>
    <w:rsid w:val="00867E81"/>
    <w:rsid w:val="00871D0C"/>
    <w:rsid w:val="00872D30"/>
    <w:rsid w:val="0087345A"/>
    <w:rsid w:val="00873A0A"/>
    <w:rsid w:val="008744E8"/>
    <w:rsid w:val="008747FD"/>
    <w:rsid w:val="00875F9D"/>
    <w:rsid w:val="0087605E"/>
    <w:rsid w:val="008767A2"/>
    <w:rsid w:val="00877E01"/>
    <w:rsid w:val="00882328"/>
    <w:rsid w:val="0088295C"/>
    <w:rsid w:val="008839A9"/>
    <w:rsid w:val="008839E3"/>
    <w:rsid w:val="00883A62"/>
    <w:rsid w:val="00883E29"/>
    <w:rsid w:val="0088401F"/>
    <w:rsid w:val="0088465B"/>
    <w:rsid w:val="008860F2"/>
    <w:rsid w:val="00886BEF"/>
    <w:rsid w:val="008871C3"/>
    <w:rsid w:val="008871D1"/>
    <w:rsid w:val="00887B90"/>
    <w:rsid w:val="00891023"/>
    <w:rsid w:val="0089102D"/>
    <w:rsid w:val="0089192E"/>
    <w:rsid w:val="00892D8D"/>
    <w:rsid w:val="00893A69"/>
    <w:rsid w:val="0089447A"/>
    <w:rsid w:val="0089663B"/>
    <w:rsid w:val="00896855"/>
    <w:rsid w:val="008974C0"/>
    <w:rsid w:val="00897998"/>
    <w:rsid w:val="008979B0"/>
    <w:rsid w:val="008A1451"/>
    <w:rsid w:val="008A1F27"/>
    <w:rsid w:val="008A216E"/>
    <w:rsid w:val="008A28E6"/>
    <w:rsid w:val="008A2F35"/>
    <w:rsid w:val="008A2F99"/>
    <w:rsid w:val="008A3490"/>
    <w:rsid w:val="008A4AFA"/>
    <w:rsid w:val="008A4CFE"/>
    <w:rsid w:val="008A50E6"/>
    <w:rsid w:val="008A5713"/>
    <w:rsid w:val="008A58AC"/>
    <w:rsid w:val="008A5E42"/>
    <w:rsid w:val="008A5F16"/>
    <w:rsid w:val="008A69B1"/>
    <w:rsid w:val="008A732F"/>
    <w:rsid w:val="008A7576"/>
    <w:rsid w:val="008A7B85"/>
    <w:rsid w:val="008B1683"/>
    <w:rsid w:val="008B1FEE"/>
    <w:rsid w:val="008B21DA"/>
    <w:rsid w:val="008B2C9D"/>
    <w:rsid w:val="008B43D7"/>
    <w:rsid w:val="008B691D"/>
    <w:rsid w:val="008B73A6"/>
    <w:rsid w:val="008B7B1E"/>
    <w:rsid w:val="008B7D06"/>
    <w:rsid w:val="008C11C6"/>
    <w:rsid w:val="008C1300"/>
    <w:rsid w:val="008C1E2F"/>
    <w:rsid w:val="008C401F"/>
    <w:rsid w:val="008C5C5F"/>
    <w:rsid w:val="008C600C"/>
    <w:rsid w:val="008C62A2"/>
    <w:rsid w:val="008C780B"/>
    <w:rsid w:val="008C7EF9"/>
    <w:rsid w:val="008D0072"/>
    <w:rsid w:val="008D043B"/>
    <w:rsid w:val="008D118E"/>
    <w:rsid w:val="008D1725"/>
    <w:rsid w:val="008D1B74"/>
    <w:rsid w:val="008D1FCA"/>
    <w:rsid w:val="008D23DE"/>
    <w:rsid w:val="008D2A3F"/>
    <w:rsid w:val="008D4B2F"/>
    <w:rsid w:val="008D7D7C"/>
    <w:rsid w:val="008D7FF1"/>
    <w:rsid w:val="008E3B63"/>
    <w:rsid w:val="008E3C2C"/>
    <w:rsid w:val="008E48B6"/>
    <w:rsid w:val="008E4AFA"/>
    <w:rsid w:val="008E4FE1"/>
    <w:rsid w:val="008E6646"/>
    <w:rsid w:val="008E66CA"/>
    <w:rsid w:val="008E7276"/>
    <w:rsid w:val="008E7437"/>
    <w:rsid w:val="008F03A2"/>
    <w:rsid w:val="008F0845"/>
    <w:rsid w:val="008F0BA0"/>
    <w:rsid w:val="008F13AF"/>
    <w:rsid w:val="008F2C34"/>
    <w:rsid w:val="008F2D9D"/>
    <w:rsid w:val="008F3944"/>
    <w:rsid w:val="008F3A18"/>
    <w:rsid w:val="008F400F"/>
    <w:rsid w:val="008F454B"/>
    <w:rsid w:val="008F652B"/>
    <w:rsid w:val="008F6784"/>
    <w:rsid w:val="00900548"/>
    <w:rsid w:val="00900823"/>
    <w:rsid w:val="00900D20"/>
    <w:rsid w:val="0090118D"/>
    <w:rsid w:val="0090187C"/>
    <w:rsid w:val="0090188D"/>
    <w:rsid w:val="009019F4"/>
    <w:rsid w:val="00902EEE"/>
    <w:rsid w:val="00903C32"/>
    <w:rsid w:val="0090534C"/>
    <w:rsid w:val="00906B44"/>
    <w:rsid w:val="00906C60"/>
    <w:rsid w:val="00911500"/>
    <w:rsid w:val="00912343"/>
    <w:rsid w:val="00912594"/>
    <w:rsid w:val="009129BA"/>
    <w:rsid w:val="00912F40"/>
    <w:rsid w:val="0091359F"/>
    <w:rsid w:val="009135D3"/>
    <w:rsid w:val="00913EB6"/>
    <w:rsid w:val="009145FA"/>
    <w:rsid w:val="00914C70"/>
    <w:rsid w:val="00915E2C"/>
    <w:rsid w:val="00916B16"/>
    <w:rsid w:val="00916CFA"/>
    <w:rsid w:val="009173B9"/>
    <w:rsid w:val="009174D7"/>
    <w:rsid w:val="0091796A"/>
    <w:rsid w:val="009200AB"/>
    <w:rsid w:val="00920181"/>
    <w:rsid w:val="0092062F"/>
    <w:rsid w:val="0092194E"/>
    <w:rsid w:val="00922277"/>
    <w:rsid w:val="009229CE"/>
    <w:rsid w:val="00922BC8"/>
    <w:rsid w:val="00923CB3"/>
    <w:rsid w:val="00924202"/>
    <w:rsid w:val="00924546"/>
    <w:rsid w:val="009246BF"/>
    <w:rsid w:val="00924D57"/>
    <w:rsid w:val="00925E83"/>
    <w:rsid w:val="009310A8"/>
    <w:rsid w:val="00931F83"/>
    <w:rsid w:val="0093259B"/>
    <w:rsid w:val="00932DBF"/>
    <w:rsid w:val="0093335D"/>
    <w:rsid w:val="00933C62"/>
    <w:rsid w:val="00934017"/>
    <w:rsid w:val="00934B47"/>
    <w:rsid w:val="00935426"/>
    <w:rsid w:val="00935694"/>
    <w:rsid w:val="0093613E"/>
    <w:rsid w:val="00936E9E"/>
    <w:rsid w:val="00940CEA"/>
    <w:rsid w:val="00941A97"/>
    <w:rsid w:val="00942CF0"/>
    <w:rsid w:val="00943026"/>
    <w:rsid w:val="0094350C"/>
    <w:rsid w:val="00944ABD"/>
    <w:rsid w:val="009451C4"/>
    <w:rsid w:val="0094524F"/>
    <w:rsid w:val="00946061"/>
    <w:rsid w:val="00947DFE"/>
    <w:rsid w:val="00947F55"/>
    <w:rsid w:val="0095059D"/>
    <w:rsid w:val="0095078D"/>
    <w:rsid w:val="00951076"/>
    <w:rsid w:val="00951A65"/>
    <w:rsid w:val="00951E6F"/>
    <w:rsid w:val="00952243"/>
    <w:rsid w:val="00952BB4"/>
    <w:rsid w:val="00952BE1"/>
    <w:rsid w:val="009540AE"/>
    <w:rsid w:val="0095425F"/>
    <w:rsid w:val="00956F08"/>
    <w:rsid w:val="00957188"/>
    <w:rsid w:val="009603EB"/>
    <w:rsid w:val="00962277"/>
    <w:rsid w:val="00963A16"/>
    <w:rsid w:val="00963D4C"/>
    <w:rsid w:val="0096587D"/>
    <w:rsid w:val="00965E9F"/>
    <w:rsid w:val="00966B81"/>
    <w:rsid w:val="009670BB"/>
    <w:rsid w:val="00967D0D"/>
    <w:rsid w:val="0097240E"/>
    <w:rsid w:val="00973254"/>
    <w:rsid w:val="0097325E"/>
    <w:rsid w:val="00973459"/>
    <w:rsid w:val="00974A46"/>
    <w:rsid w:val="00974FDF"/>
    <w:rsid w:val="009753DE"/>
    <w:rsid w:val="009755D4"/>
    <w:rsid w:val="00976443"/>
    <w:rsid w:val="00977E9B"/>
    <w:rsid w:val="00977F81"/>
    <w:rsid w:val="00980548"/>
    <w:rsid w:val="00981671"/>
    <w:rsid w:val="00981FB2"/>
    <w:rsid w:val="00982C45"/>
    <w:rsid w:val="00983D6C"/>
    <w:rsid w:val="00984FD8"/>
    <w:rsid w:val="009860DF"/>
    <w:rsid w:val="009861CA"/>
    <w:rsid w:val="009907B6"/>
    <w:rsid w:val="009907D0"/>
    <w:rsid w:val="009922FD"/>
    <w:rsid w:val="009923B5"/>
    <w:rsid w:val="00992A96"/>
    <w:rsid w:val="00994143"/>
    <w:rsid w:val="00994162"/>
    <w:rsid w:val="0099541D"/>
    <w:rsid w:val="0099617D"/>
    <w:rsid w:val="009A1B9D"/>
    <w:rsid w:val="009A1CEC"/>
    <w:rsid w:val="009A2167"/>
    <w:rsid w:val="009A276C"/>
    <w:rsid w:val="009A2942"/>
    <w:rsid w:val="009A2E7F"/>
    <w:rsid w:val="009A3252"/>
    <w:rsid w:val="009A44F6"/>
    <w:rsid w:val="009A5A15"/>
    <w:rsid w:val="009A5BDE"/>
    <w:rsid w:val="009A6E8D"/>
    <w:rsid w:val="009A767F"/>
    <w:rsid w:val="009A7856"/>
    <w:rsid w:val="009A7917"/>
    <w:rsid w:val="009B024B"/>
    <w:rsid w:val="009B0CC5"/>
    <w:rsid w:val="009B1890"/>
    <w:rsid w:val="009B2532"/>
    <w:rsid w:val="009B3253"/>
    <w:rsid w:val="009B4A02"/>
    <w:rsid w:val="009B5039"/>
    <w:rsid w:val="009B75C1"/>
    <w:rsid w:val="009C1017"/>
    <w:rsid w:val="009C1AFD"/>
    <w:rsid w:val="009C3FE9"/>
    <w:rsid w:val="009C52E4"/>
    <w:rsid w:val="009C5A8E"/>
    <w:rsid w:val="009C7564"/>
    <w:rsid w:val="009C7719"/>
    <w:rsid w:val="009C7720"/>
    <w:rsid w:val="009C7F9B"/>
    <w:rsid w:val="009D0699"/>
    <w:rsid w:val="009D0F87"/>
    <w:rsid w:val="009D2354"/>
    <w:rsid w:val="009D26BC"/>
    <w:rsid w:val="009D2773"/>
    <w:rsid w:val="009D3B9E"/>
    <w:rsid w:val="009D44FA"/>
    <w:rsid w:val="009D6961"/>
    <w:rsid w:val="009D7122"/>
    <w:rsid w:val="009E158F"/>
    <w:rsid w:val="009E2712"/>
    <w:rsid w:val="009E2AC5"/>
    <w:rsid w:val="009E3270"/>
    <w:rsid w:val="009E4266"/>
    <w:rsid w:val="009E45F4"/>
    <w:rsid w:val="009E48D4"/>
    <w:rsid w:val="009E5469"/>
    <w:rsid w:val="009E736A"/>
    <w:rsid w:val="009E74D0"/>
    <w:rsid w:val="009E7B68"/>
    <w:rsid w:val="009E7F53"/>
    <w:rsid w:val="009F01DB"/>
    <w:rsid w:val="009F0C72"/>
    <w:rsid w:val="009F13DA"/>
    <w:rsid w:val="009F2141"/>
    <w:rsid w:val="009F3686"/>
    <w:rsid w:val="009F4497"/>
    <w:rsid w:val="009F4898"/>
    <w:rsid w:val="009F5420"/>
    <w:rsid w:val="009F5A5E"/>
    <w:rsid w:val="009F6304"/>
    <w:rsid w:val="009F6540"/>
    <w:rsid w:val="009F73A5"/>
    <w:rsid w:val="009F73E3"/>
    <w:rsid w:val="009F76BD"/>
    <w:rsid w:val="009F7E54"/>
    <w:rsid w:val="00A004EA"/>
    <w:rsid w:val="00A011AE"/>
    <w:rsid w:val="00A01490"/>
    <w:rsid w:val="00A02102"/>
    <w:rsid w:val="00A02D66"/>
    <w:rsid w:val="00A031E3"/>
    <w:rsid w:val="00A0333D"/>
    <w:rsid w:val="00A0396C"/>
    <w:rsid w:val="00A04776"/>
    <w:rsid w:val="00A04A31"/>
    <w:rsid w:val="00A05074"/>
    <w:rsid w:val="00A058BB"/>
    <w:rsid w:val="00A05DFD"/>
    <w:rsid w:val="00A07A0B"/>
    <w:rsid w:val="00A07DCD"/>
    <w:rsid w:val="00A108B7"/>
    <w:rsid w:val="00A112E2"/>
    <w:rsid w:val="00A11CEF"/>
    <w:rsid w:val="00A126F3"/>
    <w:rsid w:val="00A130D3"/>
    <w:rsid w:val="00A132DB"/>
    <w:rsid w:val="00A14A43"/>
    <w:rsid w:val="00A17888"/>
    <w:rsid w:val="00A20C54"/>
    <w:rsid w:val="00A22023"/>
    <w:rsid w:val="00A22240"/>
    <w:rsid w:val="00A231CB"/>
    <w:rsid w:val="00A23AFA"/>
    <w:rsid w:val="00A2403F"/>
    <w:rsid w:val="00A24D0B"/>
    <w:rsid w:val="00A25923"/>
    <w:rsid w:val="00A271B7"/>
    <w:rsid w:val="00A27299"/>
    <w:rsid w:val="00A27405"/>
    <w:rsid w:val="00A27F6F"/>
    <w:rsid w:val="00A30FB8"/>
    <w:rsid w:val="00A317C5"/>
    <w:rsid w:val="00A31B3E"/>
    <w:rsid w:val="00A31E60"/>
    <w:rsid w:val="00A32753"/>
    <w:rsid w:val="00A32844"/>
    <w:rsid w:val="00A32A3A"/>
    <w:rsid w:val="00A33723"/>
    <w:rsid w:val="00A35415"/>
    <w:rsid w:val="00A35BE1"/>
    <w:rsid w:val="00A37281"/>
    <w:rsid w:val="00A37BDD"/>
    <w:rsid w:val="00A37D57"/>
    <w:rsid w:val="00A37D5A"/>
    <w:rsid w:val="00A408BD"/>
    <w:rsid w:val="00A40F37"/>
    <w:rsid w:val="00A41150"/>
    <w:rsid w:val="00A41D25"/>
    <w:rsid w:val="00A4251B"/>
    <w:rsid w:val="00A429DE"/>
    <w:rsid w:val="00A44EB0"/>
    <w:rsid w:val="00A45699"/>
    <w:rsid w:val="00A456E4"/>
    <w:rsid w:val="00A46139"/>
    <w:rsid w:val="00A46391"/>
    <w:rsid w:val="00A468B1"/>
    <w:rsid w:val="00A5186B"/>
    <w:rsid w:val="00A51BF9"/>
    <w:rsid w:val="00A51C9E"/>
    <w:rsid w:val="00A526F3"/>
    <w:rsid w:val="00A532F3"/>
    <w:rsid w:val="00A5567B"/>
    <w:rsid w:val="00A55A5F"/>
    <w:rsid w:val="00A55EE6"/>
    <w:rsid w:val="00A5670F"/>
    <w:rsid w:val="00A5694F"/>
    <w:rsid w:val="00A5705D"/>
    <w:rsid w:val="00A61AD8"/>
    <w:rsid w:val="00A61C76"/>
    <w:rsid w:val="00A62A58"/>
    <w:rsid w:val="00A64937"/>
    <w:rsid w:val="00A64D9E"/>
    <w:rsid w:val="00A66DB4"/>
    <w:rsid w:val="00A6764A"/>
    <w:rsid w:val="00A70695"/>
    <w:rsid w:val="00A70AD5"/>
    <w:rsid w:val="00A71139"/>
    <w:rsid w:val="00A714E1"/>
    <w:rsid w:val="00A71A79"/>
    <w:rsid w:val="00A71AEF"/>
    <w:rsid w:val="00A71D49"/>
    <w:rsid w:val="00A721B7"/>
    <w:rsid w:val="00A728CF"/>
    <w:rsid w:val="00A73771"/>
    <w:rsid w:val="00A74A89"/>
    <w:rsid w:val="00A75640"/>
    <w:rsid w:val="00A75956"/>
    <w:rsid w:val="00A7621A"/>
    <w:rsid w:val="00A7718C"/>
    <w:rsid w:val="00A77F11"/>
    <w:rsid w:val="00A8027F"/>
    <w:rsid w:val="00A80A42"/>
    <w:rsid w:val="00A81B80"/>
    <w:rsid w:val="00A8239B"/>
    <w:rsid w:val="00A82C57"/>
    <w:rsid w:val="00A82FC4"/>
    <w:rsid w:val="00A835C7"/>
    <w:rsid w:val="00A83B8F"/>
    <w:rsid w:val="00A8425D"/>
    <w:rsid w:val="00A8489E"/>
    <w:rsid w:val="00A84AB6"/>
    <w:rsid w:val="00A85002"/>
    <w:rsid w:val="00A85B3C"/>
    <w:rsid w:val="00A85CF5"/>
    <w:rsid w:val="00A866CA"/>
    <w:rsid w:val="00A872AB"/>
    <w:rsid w:val="00A874D2"/>
    <w:rsid w:val="00A91774"/>
    <w:rsid w:val="00A917F6"/>
    <w:rsid w:val="00A91854"/>
    <w:rsid w:val="00A92025"/>
    <w:rsid w:val="00A93669"/>
    <w:rsid w:val="00A94887"/>
    <w:rsid w:val="00A94ACE"/>
    <w:rsid w:val="00A94EC4"/>
    <w:rsid w:val="00A95DE4"/>
    <w:rsid w:val="00A965B1"/>
    <w:rsid w:val="00A96932"/>
    <w:rsid w:val="00A976B6"/>
    <w:rsid w:val="00AA01B2"/>
    <w:rsid w:val="00AA055B"/>
    <w:rsid w:val="00AA1A4F"/>
    <w:rsid w:val="00AA2276"/>
    <w:rsid w:val="00AA4016"/>
    <w:rsid w:val="00AA4190"/>
    <w:rsid w:val="00AA44E0"/>
    <w:rsid w:val="00AA5A49"/>
    <w:rsid w:val="00AA60CA"/>
    <w:rsid w:val="00AA737B"/>
    <w:rsid w:val="00AA7CFE"/>
    <w:rsid w:val="00AB02A7"/>
    <w:rsid w:val="00AB0F1B"/>
    <w:rsid w:val="00AB158B"/>
    <w:rsid w:val="00AB2C58"/>
    <w:rsid w:val="00AB39E8"/>
    <w:rsid w:val="00AB4AC8"/>
    <w:rsid w:val="00AC00D2"/>
    <w:rsid w:val="00AC106A"/>
    <w:rsid w:val="00AC28E8"/>
    <w:rsid w:val="00AC29F3"/>
    <w:rsid w:val="00AC3A99"/>
    <w:rsid w:val="00AC45F1"/>
    <w:rsid w:val="00AC4D94"/>
    <w:rsid w:val="00AC5B84"/>
    <w:rsid w:val="00AC7818"/>
    <w:rsid w:val="00AD037D"/>
    <w:rsid w:val="00AD07A4"/>
    <w:rsid w:val="00AD0E92"/>
    <w:rsid w:val="00AD2568"/>
    <w:rsid w:val="00AD2980"/>
    <w:rsid w:val="00AD3165"/>
    <w:rsid w:val="00AD3F08"/>
    <w:rsid w:val="00AD4341"/>
    <w:rsid w:val="00AD45F1"/>
    <w:rsid w:val="00AD7089"/>
    <w:rsid w:val="00AE027A"/>
    <w:rsid w:val="00AE055F"/>
    <w:rsid w:val="00AE0723"/>
    <w:rsid w:val="00AE0AC6"/>
    <w:rsid w:val="00AE13DF"/>
    <w:rsid w:val="00AE2FFF"/>
    <w:rsid w:val="00AE34B1"/>
    <w:rsid w:val="00AE4404"/>
    <w:rsid w:val="00AE4778"/>
    <w:rsid w:val="00AE47F0"/>
    <w:rsid w:val="00AE5104"/>
    <w:rsid w:val="00AE5454"/>
    <w:rsid w:val="00AE6075"/>
    <w:rsid w:val="00AE764D"/>
    <w:rsid w:val="00AE77A7"/>
    <w:rsid w:val="00AF013D"/>
    <w:rsid w:val="00AF11EC"/>
    <w:rsid w:val="00AF1494"/>
    <w:rsid w:val="00AF19AD"/>
    <w:rsid w:val="00AF246C"/>
    <w:rsid w:val="00AF2635"/>
    <w:rsid w:val="00AF3310"/>
    <w:rsid w:val="00AF346E"/>
    <w:rsid w:val="00AF3858"/>
    <w:rsid w:val="00AF3F77"/>
    <w:rsid w:val="00AF3F85"/>
    <w:rsid w:val="00AF4882"/>
    <w:rsid w:val="00AF4A4F"/>
    <w:rsid w:val="00AF4B13"/>
    <w:rsid w:val="00AF4B8B"/>
    <w:rsid w:val="00AF62B8"/>
    <w:rsid w:val="00B00853"/>
    <w:rsid w:val="00B016FF"/>
    <w:rsid w:val="00B01D42"/>
    <w:rsid w:val="00B02ACB"/>
    <w:rsid w:val="00B02BA7"/>
    <w:rsid w:val="00B0303E"/>
    <w:rsid w:val="00B036E6"/>
    <w:rsid w:val="00B067F6"/>
    <w:rsid w:val="00B1003E"/>
    <w:rsid w:val="00B103C3"/>
    <w:rsid w:val="00B103D9"/>
    <w:rsid w:val="00B10B62"/>
    <w:rsid w:val="00B12088"/>
    <w:rsid w:val="00B12454"/>
    <w:rsid w:val="00B12733"/>
    <w:rsid w:val="00B12C27"/>
    <w:rsid w:val="00B1485B"/>
    <w:rsid w:val="00B16279"/>
    <w:rsid w:val="00B16840"/>
    <w:rsid w:val="00B16F76"/>
    <w:rsid w:val="00B22E49"/>
    <w:rsid w:val="00B231E5"/>
    <w:rsid w:val="00B24069"/>
    <w:rsid w:val="00B248C1"/>
    <w:rsid w:val="00B25E8D"/>
    <w:rsid w:val="00B25F06"/>
    <w:rsid w:val="00B26B8E"/>
    <w:rsid w:val="00B2701E"/>
    <w:rsid w:val="00B271A9"/>
    <w:rsid w:val="00B328A0"/>
    <w:rsid w:val="00B3300E"/>
    <w:rsid w:val="00B33086"/>
    <w:rsid w:val="00B330E7"/>
    <w:rsid w:val="00B33534"/>
    <w:rsid w:val="00B34800"/>
    <w:rsid w:val="00B34AE8"/>
    <w:rsid w:val="00B34BCA"/>
    <w:rsid w:val="00B351C9"/>
    <w:rsid w:val="00B356D5"/>
    <w:rsid w:val="00B400AD"/>
    <w:rsid w:val="00B4046B"/>
    <w:rsid w:val="00B4138A"/>
    <w:rsid w:val="00B4345B"/>
    <w:rsid w:val="00B4466D"/>
    <w:rsid w:val="00B45DAE"/>
    <w:rsid w:val="00B46110"/>
    <w:rsid w:val="00B46D08"/>
    <w:rsid w:val="00B500E5"/>
    <w:rsid w:val="00B5118C"/>
    <w:rsid w:val="00B51DB1"/>
    <w:rsid w:val="00B52D31"/>
    <w:rsid w:val="00B539E8"/>
    <w:rsid w:val="00B54B89"/>
    <w:rsid w:val="00B55DC8"/>
    <w:rsid w:val="00B6063E"/>
    <w:rsid w:val="00B60C46"/>
    <w:rsid w:val="00B60F27"/>
    <w:rsid w:val="00B618AA"/>
    <w:rsid w:val="00B61B38"/>
    <w:rsid w:val="00B61B80"/>
    <w:rsid w:val="00B6225D"/>
    <w:rsid w:val="00B630AB"/>
    <w:rsid w:val="00B630F2"/>
    <w:rsid w:val="00B65A37"/>
    <w:rsid w:val="00B66B0A"/>
    <w:rsid w:val="00B679FB"/>
    <w:rsid w:val="00B701C9"/>
    <w:rsid w:val="00B704A2"/>
    <w:rsid w:val="00B704C9"/>
    <w:rsid w:val="00B707B6"/>
    <w:rsid w:val="00B71C22"/>
    <w:rsid w:val="00B72938"/>
    <w:rsid w:val="00B735F1"/>
    <w:rsid w:val="00B74A07"/>
    <w:rsid w:val="00B75134"/>
    <w:rsid w:val="00B75747"/>
    <w:rsid w:val="00B75CD1"/>
    <w:rsid w:val="00B760A1"/>
    <w:rsid w:val="00B7622D"/>
    <w:rsid w:val="00B765D4"/>
    <w:rsid w:val="00B7713A"/>
    <w:rsid w:val="00B779D0"/>
    <w:rsid w:val="00B77F7A"/>
    <w:rsid w:val="00B811AF"/>
    <w:rsid w:val="00B8149E"/>
    <w:rsid w:val="00B83586"/>
    <w:rsid w:val="00B837C1"/>
    <w:rsid w:val="00B83CAD"/>
    <w:rsid w:val="00B85885"/>
    <w:rsid w:val="00B9041E"/>
    <w:rsid w:val="00B90434"/>
    <w:rsid w:val="00B92291"/>
    <w:rsid w:val="00B92999"/>
    <w:rsid w:val="00B9399E"/>
    <w:rsid w:val="00B9526E"/>
    <w:rsid w:val="00B9549A"/>
    <w:rsid w:val="00B960D3"/>
    <w:rsid w:val="00B96EF4"/>
    <w:rsid w:val="00B97151"/>
    <w:rsid w:val="00BA0B3F"/>
    <w:rsid w:val="00BA0C8A"/>
    <w:rsid w:val="00BA0EA1"/>
    <w:rsid w:val="00BA1A42"/>
    <w:rsid w:val="00BA1D79"/>
    <w:rsid w:val="00BA2583"/>
    <w:rsid w:val="00BA2708"/>
    <w:rsid w:val="00BA3EC6"/>
    <w:rsid w:val="00BA440B"/>
    <w:rsid w:val="00BA5C8D"/>
    <w:rsid w:val="00BA64DC"/>
    <w:rsid w:val="00BA6BF2"/>
    <w:rsid w:val="00BB0258"/>
    <w:rsid w:val="00BB0BAB"/>
    <w:rsid w:val="00BB1EF8"/>
    <w:rsid w:val="00BB20DC"/>
    <w:rsid w:val="00BB3643"/>
    <w:rsid w:val="00BB36F2"/>
    <w:rsid w:val="00BB510D"/>
    <w:rsid w:val="00BB7062"/>
    <w:rsid w:val="00BB7E6A"/>
    <w:rsid w:val="00BC0315"/>
    <w:rsid w:val="00BC0E80"/>
    <w:rsid w:val="00BC2E95"/>
    <w:rsid w:val="00BC31A3"/>
    <w:rsid w:val="00BC3DF9"/>
    <w:rsid w:val="00BC585A"/>
    <w:rsid w:val="00BC5FEE"/>
    <w:rsid w:val="00BC6824"/>
    <w:rsid w:val="00BC6A5B"/>
    <w:rsid w:val="00BC6E39"/>
    <w:rsid w:val="00BD0498"/>
    <w:rsid w:val="00BD100F"/>
    <w:rsid w:val="00BD11F9"/>
    <w:rsid w:val="00BD12BB"/>
    <w:rsid w:val="00BD19F0"/>
    <w:rsid w:val="00BD1A0C"/>
    <w:rsid w:val="00BD1A80"/>
    <w:rsid w:val="00BD1A8C"/>
    <w:rsid w:val="00BD32B4"/>
    <w:rsid w:val="00BD370A"/>
    <w:rsid w:val="00BD3794"/>
    <w:rsid w:val="00BD3AA1"/>
    <w:rsid w:val="00BD3E55"/>
    <w:rsid w:val="00BD4B7D"/>
    <w:rsid w:val="00BD4CC5"/>
    <w:rsid w:val="00BD5CA8"/>
    <w:rsid w:val="00BD6899"/>
    <w:rsid w:val="00BD73D1"/>
    <w:rsid w:val="00BE00A1"/>
    <w:rsid w:val="00BE0151"/>
    <w:rsid w:val="00BE115E"/>
    <w:rsid w:val="00BE11BC"/>
    <w:rsid w:val="00BE2285"/>
    <w:rsid w:val="00BE2CA0"/>
    <w:rsid w:val="00BE2D9E"/>
    <w:rsid w:val="00BE4C2E"/>
    <w:rsid w:val="00BE4DE7"/>
    <w:rsid w:val="00BE526C"/>
    <w:rsid w:val="00BE5A84"/>
    <w:rsid w:val="00BE5AFA"/>
    <w:rsid w:val="00BE6832"/>
    <w:rsid w:val="00BE72F4"/>
    <w:rsid w:val="00BE7355"/>
    <w:rsid w:val="00BE7722"/>
    <w:rsid w:val="00BF0018"/>
    <w:rsid w:val="00BF07A2"/>
    <w:rsid w:val="00BF0B6C"/>
    <w:rsid w:val="00BF0D7D"/>
    <w:rsid w:val="00BF166C"/>
    <w:rsid w:val="00BF17CC"/>
    <w:rsid w:val="00BF2945"/>
    <w:rsid w:val="00BF2D6B"/>
    <w:rsid w:val="00BF2FA3"/>
    <w:rsid w:val="00BF334B"/>
    <w:rsid w:val="00BF3E45"/>
    <w:rsid w:val="00BF4B56"/>
    <w:rsid w:val="00BF5562"/>
    <w:rsid w:val="00BF6BE3"/>
    <w:rsid w:val="00C00061"/>
    <w:rsid w:val="00C0018A"/>
    <w:rsid w:val="00C02B87"/>
    <w:rsid w:val="00C02D85"/>
    <w:rsid w:val="00C03034"/>
    <w:rsid w:val="00C044AF"/>
    <w:rsid w:val="00C04540"/>
    <w:rsid w:val="00C04BB3"/>
    <w:rsid w:val="00C061CC"/>
    <w:rsid w:val="00C069F8"/>
    <w:rsid w:val="00C07A30"/>
    <w:rsid w:val="00C07A49"/>
    <w:rsid w:val="00C11283"/>
    <w:rsid w:val="00C13443"/>
    <w:rsid w:val="00C15E03"/>
    <w:rsid w:val="00C16498"/>
    <w:rsid w:val="00C17088"/>
    <w:rsid w:val="00C17538"/>
    <w:rsid w:val="00C177E4"/>
    <w:rsid w:val="00C20373"/>
    <w:rsid w:val="00C2224D"/>
    <w:rsid w:val="00C22373"/>
    <w:rsid w:val="00C232F3"/>
    <w:rsid w:val="00C242D2"/>
    <w:rsid w:val="00C24973"/>
    <w:rsid w:val="00C249DE"/>
    <w:rsid w:val="00C24C9B"/>
    <w:rsid w:val="00C25D55"/>
    <w:rsid w:val="00C2601E"/>
    <w:rsid w:val="00C27444"/>
    <w:rsid w:val="00C277E7"/>
    <w:rsid w:val="00C300A4"/>
    <w:rsid w:val="00C30F45"/>
    <w:rsid w:val="00C32450"/>
    <w:rsid w:val="00C326FA"/>
    <w:rsid w:val="00C327A4"/>
    <w:rsid w:val="00C3326A"/>
    <w:rsid w:val="00C33507"/>
    <w:rsid w:val="00C338EE"/>
    <w:rsid w:val="00C34061"/>
    <w:rsid w:val="00C342D6"/>
    <w:rsid w:val="00C3443F"/>
    <w:rsid w:val="00C34553"/>
    <w:rsid w:val="00C35C21"/>
    <w:rsid w:val="00C361C6"/>
    <w:rsid w:val="00C36B39"/>
    <w:rsid w:val="00C37062"/>
    <w:rsid w:val="00C4086D"/>
    <w:rsid w:val="00C40F1C"/>
    <w:rsid w:val="00C415DD"/>
    <w:rsid w:val="00C42362"/>
    <w:rsid w:val="00C4291E"/>
    <w:rsid w:val="00C42CF6"/>
    <w:rsid w:val="00C44621"/>
    <w:rsid w:val="00C450F2"/>
    <w:rsid w:val="00C46A4A"/>
    <w:rsid w:val="00C46E65"/>
    <w:rsid w:val="00C501C9"/>
    <w:rsid w:val="00C5090F"/>
    <w:rsid w:val="00C50A71"/>
    <w:rsid w:val="00C50FEE"/>
    <w:rsid w:val="00C522BA"/>
    <w:rsid w:val="00C5312A"/>
    <w:rsid w:val="00C5520C"/>
    <w:rsid w:val="00C569DA"/>
    <w:rsid w:val="00C574EE"/>
    <w:rsid w:val="00C605A0"/>
    <w:rsid w:val="00C613F3"/>
    <w:rsid w:val="00C629B1"/>
    <w:rsid w:val="00C62A68"/>
    <w:rsid w:val="00C62B8C"/>
    <w:rsid w:val="00C63192"/>
    <w:rsid w:val="00C63C1D"/>
    <w:rsid w:val="00C63E78"/>
    <w:rsid w:val="00C65302"/>
    <w:rsid w:val="00C667B4"/>
    <w:rsid w:val="00C676A0"/>
    <w:rsid w:val="00C702C1"/>
    <w:rsid w:val="00C7228D"/>
    <w:rsid w:val="00C7319C"/>
    <w:rsid w:val="00C75586"/>
    <w:rsid w:val="00C7561E"/>
    <w:rsid w:val="00C75962"/>
    <w:rsid w:val="00C76592"/>
    <w:rsid w:val="00C808C9"/>
    <w:rsid w:val="00C80937"/>
    <w:rsid w:val="00C80E86"/>
    <w:rsid w:val="00C82236"/>
    <w:rsid w:val="00C83C70"/>
    <w:rsid w:val="00C8509B"/>
    <w:rsid w:val="00C860B9"/>
    <w:rsid w:val="00C87487"/>
    <w:rsid w:val="00C90EE4"/>
    <w:rsid w:val="00C91D8C"/>
    <w:rsid w:val="00C92EAC"/>
    <w:rsid w:val="00C93846"/>
    <w:rsid w:val="00C93BA6"/>
    <w:rsid w:val="00C93D58"/>
    <w:rsid w:val="00C93DD8"/>
    <w:rsid w:val="00C95710"/>
    <w:rsid w:val="00C95776"/>
    <w:rsid w:val="00C95881"/>
    <w:rsid w:val="00C959F4"/>
    <w:rsid w:val="00C95F55"/>
    <w:rsid w:val="00CA0F40"/>
    <w:rsid w:val="00CA1896"/>
    <w:rsid w:val="00CA2B0B"/>
    <w:rsid w:val="00CA3C3C"/>
    <w:rsid w:val="00CA42AC"/>
    <w:rsid w:val="00CA4C44"/>
    <w:rsid w:val="00CA6C80"/>
    <w:rsid w:val="00CA7198"/>
    <w:rsid w:val="00CA77E9"/>
    <w:rsid w:val="00CA7AC5"/>
    <w:rsid w:val="00CB0AC8"/>
    <w:rsid w:val="00CB15DF"/>
    <w:rsid w:val="00CB2383"/>
    <w:rsid w:val="00CB3322"/>
    <w:rsid w:val="00CB38A7"/>
    <w:rsid w:val="00CB3D85"/>
    <w:rsid w:val="00CB41DE"/>
    <w:rsid w:val="00CB476F"/>
    <w:rsid w:val="00CB59E7"/>
    <w:rsid w:val="00CB5B28"/>
    <w:rsid w:val="00CB639A"/>
    <w:rsid w:val="00CB70C1"/>
    <w:rsid w:val="00CC0306"/>
    <w:rsid w:val="00CC15E3"/>
    <w:rsid w:val="00CC2D55"/>
    <w:rsid w:val="00CC4053"/>
    <w:rsid w:val="00CC4425"/>
    <w:rsid w:val="00CC4678"/>
    <w:rsid w:val="00CC56D5"/>
    <w:rsid w:val="00CC6647"/>
    <w:rsid w:val="00CC67A0"/>
    <w:rsid w:val="00CC6A75"/>
    <w:rsid w:val="00CC7BF3"/>
    <w:rsid w:val="00CC7F9B"/>
    <w:rsid w:val="00CD1C9B"/>
    <w:rsid w:val="00CD3184"/>
    <w:rsid w:val="00CD37D5"/>
    <w:rsid w:val="00CD3EAD"/>
    <w:rsid w:val="00CD5D30"/>
    <w:rsid w:val="00CD6306"/>
    <w:rsid w:val="00CD6694"/>
    <w:rsid w:val="00CD776C"/>
    <w:rsid w:val="00CD7CF6"/>
    <w:rsid w:val="00CE0925"/>
    <w:rsid w:val="00CE1C2E"/>
    <w:rsid w:val="00CE2793"/>
    <w:rsid w:val="00CE4122"/>
    <w:rsid w:val="00CE575F"/>
    <w:rsid w:val="00CE576C"/>
    <w:rsid w:val="00CE5C21"/>
    <w:rsid w:val="00CE6A96"/>
    <w:rsid w:val="00CE76EB"/>
    <w:rsid w:val="00CE7806"/>
    <w:rsid w:val="00CE7EA9"/>
    <w:rsid w:val="00CF0DBB"/>
    <w:rsid w:val="00CF0E5F"/>
    <w:rsid w:val="00CF1412"/>
    <w:rsid w:val="00CF39D9"/>
    <w:rsid w:val="00CF3C81"/>
    <w:rsid w:val="00CF3F38"/>
    <w:rsid w:val="00CF4240"/>
    <w:rsid w:val="00CF486D"/>
    <w:rsid w:val="00CF48F0"/>
    <w:rsid w:val="00CF5371"/>
    <w:rsid w:val="00CF6E64"/>
    <w:rsid w:val="00CF75B3"/>
    <w:rsid w:val="00CF768A"/>
    <w:rsid w:val="00CF77F7"/>
    <w:rsid w:val="00CF7E1A"/>
    <w:rsid w:val="00D0113C"/>
    <w:rsid w:val="00D024A3"/>
    <w:rsid w:val="00D02A08"/>
    <w:rsid w:val="00D0323A"/>
    <w:rsid w:val="00D0427F"/>
    <w:rsid w:val="00D0447D"/>
    <w:rsid w:val="00D04724"/>
    <w:rsid w:val="00D04CBC"/>
    <w:rsid w:val="00D0559F"/>
    <w:rsid w:val="00D06664"/>
    <w:rsid w:val="00D07404"/>
    <w:rsid w:val="00D077E9"/>
    <w:rsid w:val="00D07962"/>
    <w:rsid w:val="00D07EEF"/>
    <w:rsid w:val="00D10337"/>
    <w:rsid w:val="00D104C6"/>
    <w:rsid w:val="00D1139D"/>
    <w:rsid w:val="00D11B01"/>
    <w:rsid w:val="00D1218B"/>
    <w:rsid w:val="00D1466D"/>
    <w:rsid w:val="00D147E9"/>
    <w:rsid w:val="00D15C1E"/>
    <w:rsid w:val="00D15E2A"/>
    <w:rsid w:val="00D160A8"/>
    <w:rsid w:val="00D173EC"/>
    <w:rsid w:val="00D17908"/>
    <w:rsid w:val="00D21360"/>
    <w:rsid w:val="00D21C91"/>
    <w:rsid w:val="00D21E00"/>
    <w:rsid w:val="00D22012"/>
    <w:rsid w:val="00D2322D"/>
    <w:rsid w:val="00D259E1"/>
    <w:rsid w:val="00D263C5"/>
    <w:rsid w:val="00D26437"/>
    <w:rsid w:val="00D278D5"/>
    <w:rsid w:val="00D27A44"/>
    <w:rsid w:val="00D3022C"/>
    <w:rsid w:val="00D30257"/>
    <w:rsid w:val="00D304AA"/>
    <w:rsid w:val="00D307E2"/>
    <w:rsid w:val="00D31218"/>
    <w:rsid w:val="00D31B47"/>
    <w:rsid w:val="00D33F61"/>
    <w:rsid w:val="00D3636B"/>
    <w:rsid w:val="00D367EB"/>
    <w:rsid w:val="00D37E7A"/>
    <w:rsid w:val="00D4086D"/>
    <w:rsid w:val="00D409B7"/>
    <w:rsid w:val="00D40A93"/>
    <w:rsid w:val="00D41095"/>
    <w:rsid w:val="00D41450"/>
    <w:rsid w:val="00D41AE1"/>
    <w:rsid w:val="00D42CB7"/>
    <w:rsid w:val="00D43D9F"/>
    <w:rsid w:val="00D4530A"/>
    <w:rsid w:val="00D4657B"/>
    <w:rsid w:val="00D5154D"/>
    <w:rsid w:val="00D53BDA"/>
    <w:rsid w:val="00D53F45"/>
    <w:rsid w:val="00D5413D"/>
    <w:rsid w:val="00D544BA"/>
    <w:rsid w:val="00D55515"/>
    <w:rsid w:val="00D56F0C"/>
    <w:rsid w:val="00D570A9"/>
    <w:rsid w:val="00D6077A"/>
    <w:rsid w:val="00D61170"/>
    <w:rsid w:val="00D61955"/>
    <w:rsid w:val="00D62AB1"/>
    <w:rsid w:val="00D63754"/>
    <w:rsid w:val="00D64AA2"/>
    <w:rsid w:val="00D661DB"/>
    <w:rsid w:val="00D66471"/>
    <w:rsid w:val="00D66975"/>
    <w:rsid w:val="00D66EA7"/>
    <w:rsid w:val="00D67C56"/>
    <w:rsid w:val="00D7038C"/>
    <w:rsid w:val="00D70489"/>
    <w:rsid w:val="00D70B35"/>
    <w:rsid w:val="00D70D02"/>
    <w:rsid w:val="00D71EA0"/>
    <w:rsid w:val="00D72823"/>
    <w:rsid w:val="00D73FDF"/>
    <w:rsid w:val="00D7404A"/>
    <w:rsid w:val="00D74650"/>
    <w:rsid w:val="00D74948"/>
    <w:rsid w:val="00D74BE1"/>
    <w:rsid w:val="00D75D8A"/>
    <w:rsid w:val="00D770AB"/>
    <w:rsid w:val="00D770C7"/>
    <w:rsid w:val="00D771C7"/>
    <w:rsid w:val="00D81632"/>
    <w:rsid w:val="00D82599"/>
    <w:rsid w:val="00D84A94"/>
    <w:rsid w:val="00D84C57"/>
    <w:rsid w:val="00D8576F"/>
    <w:rsid w:val="00D85891"/>
    <w:rsid w:val="00D86945"/>
    <w:rsid w:val="00D86F4F"/>
    <w:rsid w:val="00D90290"/>
    <w:rsid w:val="00D91236"/>
    <w:rsid w:val="00D91558"/>
    <w:rsid w:val="00D92706"/>
    <w:rsid w:val="00D92BA8"/>
    <w:rsid w:val="00D93905"/>
    <w:rsid w:val="00D940B3"/>
    <w:rsid w:val="00D94490"/>
    <w:rsid w:val="00D94817"/>
    <w:rsid w:val="00D94F00"/>
    <w:rsid w:val="00D97149"/>
    <w:rsid w:val="00DA03F0"/>
    <w:rsid w:val="00DA21E5"/>
    <w:rsid w:val="00DA4691"/>
    <w:rsid w:val="00DA6C9B"/>
    <w:rsid w:val="00DA6EC7"/>
    <w:rsid w:val="00DA763A"/>
    <w:rsid w:val="00DA7857"/>
    <w:rsid w:val="00DA7A9D"/>
    <w:rsid w:val="00DA7D60"/>
    <w:rsid w:val="00DB0085"/>
    <w:rsid w:val="00DB302B"/>
    <w:rsid w:val="00DB4BE4"/>
    <w:rsid w:val="00DB61EE"/>
    <w:rsid w:val="00DB690D"/>
    <w:rsid w:val="00DB6F31"/>
    <w:rsid w:val="00DB7AD7"/>
    <w:rsid w:val="00DB7E5B"/>
    <w:rsid w:val="00DC1ADB"/>
    <w:rsid w:val="00DC1F2B"/>
    <w:rsid w:val="00DC238F"/>
    <w:rsid w:val="00DC2C76"/>
    <w:rsid w:val="00DC4070"/>
    <w:rsid w:val="00DC525C"/>
    <w:rsid w:val="00DC71D6"/>
    <w:rsid w:val="00DC7AAA"/>
    <w:rsid w:val="00DC7B5A"/>
    <w:rsid w:val="00DC7D2E"/>
    <w:rsid w:val="00DD0857"/>
    <w:rsid w:val="00DD0948"/>
    <w:rsid w:val="00DD0C0A"/>
    <w:rsid w:val="00DD152F"/>
    <w:rsid w:val="00DD1916"/>
    <w:rsid w:val="00DD2245"/>
    <w:rsid w:val="00DD3409"/>
    <w:rsid w:val="00DD48F7"/>
    <w:rsid w:val="00DD4F67"/>
    <w:rsid w:val="00DD528E"/>
    <w:rsid w:val="00DD5BC0"/>
    <w:rsid w:val="00DD653D"/>
    <w:rsid w:val="00DD7354"/>
    <w:rsid w:val="00DE0460"/>
    <w:rsid w:val="00DE1025"/>
    <w:rsid w:val="00DE1091"/>
    <w:rsid w:val="00DE12EF"/>
    <w:rsid w:val="00DE1C50"/>
    <w:rsid w:val="00DE213F"/>
    <w:rsid w:val="00DE4285"/>
    <w:rsid w:val="00DE44D4"/>
    <w:rsid w:val="00DE5197"/>
    <w:rsid w:val="00DE6982"/>
    <w:rsid w:val="00DF027C"/>
    <w:rsid w:val="00DF055C"/>
    <w:rsid w:val="00DF0A14"/>
    <w:rsid w:val="00DF0CA3"/>
    <w:rsid w:val="00DF1385"/>
    <w:rsid w:val="00DF1B3F"/>
    <w:rsid w:val="00DF32E7"/>
    <w:rsid w:val="00DF3F74"/>
    <w:rsid w:val="00DF40B1"/>
    <w:rsid w:val="00DF518C"/>
    <w:rsid w:val="00DF5796"/>
    <w:rsid w:val="00DF72FD"/>
    <w:rsid w:val="00E00A32"/>
    <w:rsid w:val="00E04FE8"/>
    <w:rsid w:val="00E05051"/>
    <w:rsid w:val="00E056CF"/>
    <w:rsid w:val="00E05DB4"/>
    <w:rsid w:val="00E07304"/>
    <w:rsid w:val="00E07A06"/>
    <w:rsid w:val="00E109D2"/>
    <w:rsid w:val="00E10DD3"/>
    <w:rsid w:val="00E10E2B"/>
    <w:rsid w:val="00E128DF"/>
    <w:rsid w:val="00E12CCF"/>
    <w:rsid w:val="00E135C1"/>
    <w:rsid w:val="00E141E7"/>
    <w:rsid w:val="00E14502"/>
    <w:rsid w:val="00E14893"/>
    <w:rsid w:val="00E1527A"/>
    <w:rsid w:val="00E16CC1"/>
    <w:rsid w:val="00E20AE2"/>
    <w:rsid w:val="00E20B99"/>
    <w:rsid w:val="00E20DEC"/>
    <w:rsid w:val="00E21D1E"/>
    <w:rsid w:val="00E22ACD"/>
    <w:rsid w:val="00E22E2B"/>
    <w:rsid w:val="00E23542"/>
    <w:rsid w:val="00E238DB"/>
    <w:rsid w:val="00E23DF0"/>
    <w:rsid w:val="00E2487A"/>
    <w:rsid w:val="00E24E26"/>
    <w:rsid w:val="00E2678E"/>
    <w:rsid w:val="00E26CB4"/>
    <w:rsid w:val="00E26F63"/>
    <w:rsid w:val="00E27945"/>
    <w:rsid w:val="00E27D11"/>
    <w:rsid w:val="00E3047E"/>
    <w:rsid w:val="00E30D32"/>
    <w:rsid w:val="00E31C87"/>
    <w:rsid w:val="00E325B4"/>
    <w:rsid w:val="00E329FF"/>
    <w:rsid w:val="00E33C98"/>
    <w:rsid w:val="00E34F9A"/>
    <w:rsid w:val="00E3528C"/>
    <w:rsid w:val="00E3586A"/>
    <w:rsid w:val="00E37A6E"/>
    <w:rsid w:val="00E37EEF"/>
    <w:rsid w:val="00E403B5"/>
    <w:rsid w:val="00E40821"/>
    <w:rsid w:val="00E41805"/>
    <w:rsid w:val="00E42284"/>
    <w:rsid w:val="00E438C8"/>
    <w:rsid w:val="00E439DC"/>
    <w:rsid w:val="00E44225"/>
    <w:rsid w:val="00E44A43"/>
    <w:rsid w:val="00E475D6"/>
    <w:rsid w:val="00E5002F"/>
    <w:rsid w:val="00E5190E"/>
    <w:rsid w:val="00E51A37"/>
    <w:rsid w:val="00E52E63"/>
    <w:rsid w:val="00E54DA8"/>
    <w:rsid w:val="00E559F3"/>
    <w:rsid w:val="00E55CF4"/>
    <w:rsid w:val="00E55E8A"/>
    <w:rsid w:val="00E564A0"/>
    <w:rsid w:val="00E56D8B"/>
    <w:rsid w:val="00E57A38"/>
    <w:rsid w:val="00E6072B"/>
    <w:rsid w:val="00E6118C"/>
    <w:rsid w:val="00E61224"/>
    <w:rsid w:val="00E61598"/>
    <w:rsid w:val="00E619E9"/>
    <w:rsid w:val="00E61B13"/>
    <w:rsid w:val="00E620B0"/>
    <w:rsid w:val="00E6241A"/>
    <w:rsid w:val="00E62EC2"/>
    <w:rsid w:val="00E630EC"/>
    <w:rsid w:val="00E6451D"/>
    <w:rsid w:val="00E6471A"/>
    <w:rsid w:val="00E650ED"/>
    <w:rsid w:val="00E65AB5"/>
    <w:rsid w:val="00E65D3D"/>
    <w:rsid w:val="00E66788"/>
    <w:rsid w:val="00E66C75"/>
    <w:rsid w:val="00E678D9"/>
    <w:rsid w:val="00E7035F"/>
    <w:rsid w:val="00E70AF6"/>
    <w:rsid w:val="00E70D66"/>
    <w:rsid w:val="00E70DCA"/>
    <w:rsid w:val="00E71AE0"/>
    <w:rsid w:val="00E72767"/>
    <w:rsid w:val="00E73160"/>
    <w:rsid w:val="00E73862"/>
    <w:rsid w:val="00E738CF"/>
    <w:rsid w:val="00E74A29"/>
    <w:rsid w:val="00E75653"/>
    <w:rsid w:val="00E7572A"/>
    <w:rsid w:val="00E770A9"/>
    <w:rsid w:val="00E80961"/>
    <w:rsid w:val="00E81151"/>
    <w:rsid w:val="00E81B40"/>
    <w:rsid w:val="00E83817"/>
    <w:rsid w:val="00E84FFC"/>
    <w:rsid w:val="00E8506B"/>
    <w:rsid w:val="00E85176"/>
    <w:rsid w:val="00E85B00"/>
    <w:rsid w:val="00E85B26"/>
    <w:rsid w:val="00E86DA6"/>
    <w:rsid w:val="00E87502"/>
    <w:rsid w:val="00E8784B"/>
    <w:rsid w:val="00E9146F"/>
    <w:rsid w:val="00E914B3"/>
    <w:rsid w:val="00E9161A"/>
    <w:rsid w:val="00E92400"/>
    <w:rsid w:val="00E92960"/>
    <w:rsid w:val="00E9303F"/>
    <w:rsid w:val="00E944DA"/>
    <w:rsid w:val="00E94A47"/>
    <w:rsid w:val="00E95A6C"/>
    <w:rsid w:val="00E95D92"/>
    <w:rsid w:val="00E963F9"/>
    <w:rsid w:val="00EA1EFF"/>
    <w:rsid w:val="00EA267B"/>
    <w:rsid w:val="00EA33E2"/>
    <w:rsid w:val="00EA3618"/>
    <w:rsid w:val="00EA390A"/>
    <w:rsid w:val="00EA3FFC"/>
    <w:rsid w:val="00EA410B"/>
    <w:rsid w:val="00EA4209"/>
    <w:rsid w:val="00EA45F6"/>
    <w:rsid w:val="00EA6AC3"/>
    <w:rsid w:val="00EB00F7"/>
    <w:rsid w:val="00EB07F2"/>
    <w:rsid w:val="00EB09EB"/>
    <w:rsid w:val="00EB0D71"/>
    <w:rsid w:val="00EB1004"/>
    <w:rsid w:val="00EB183F"/>
    <w:rsid w:val="00EB2E9A"/>
    <w:rsid w:val="00EB3533"/>
    <w:rsid w:val="00EB36DA"/>
    <w:rsid w:val="00EB3C02"/>
    <w:rsid w:val="00EB3CD3"/>
    <w:rsid w:val="00EB49E6"/>
    <w:rsid w:val="00EB4B19"/>
    <w:rsid w:val="00EB5E45"/>
    <w:rsid w:val="00EB6F23"/>
    <w:rsid w:val="00EB7413"/>
    <w:rsid w:val="00EC0179"/>
    <w:rsid w:val="00EC0B31"/>
    <w:rsid w:val="00EC1678"/>
    <w:rsid w:val="00EC1C28"/>
    <w:rsid w:val="00EC2D42"/>
    <w:rsid w:val="00EC3C0A"/>
    <w:rsid w:val="00EC4DB1"/>
    <w:rsid w:val="00EC579C"/>
    <w:rsid w:val="00EC5B5B"/>
    <w:rsid w:val="00EC7B6A"/>
    <w:rsid w:val="00EC7CAE"/>
    <w:rsid w:val="00EC7D7C"/>
    <w:rsid w:val="00EC7F1D"/>
    <w:rsid w:val="00ED1092"/>
    <w:rsid w:val="00ED2AC0"/>
    <w:rsid w:val="00ED2B1E"/>
    <w:rsid w:val="00ED2BC6"/>
    <w:rsid w:val="00ED39CE"/>
    <w:rsid w:val="00ED3E0B"/>
    <w:rsid w:val="00ED4274"/>
    <w:rsid w:val="00ED4A84"/>
    <w:rsid w:val="00ED611D"/>
    <w:rsid w:val="00ED633A"/>
    <w:rsid w:val="00ED708C"/>
    <w:rsid w:val="00EE0ABF"/>
    <w:rsid w:val="00EE0D97"/>
    <w:rsid w:val="00EE2075"/>
    <w:rsid w:val="00EE214B"/>
    <w:rsid w:val="00EE2326"/>
    <w:rsid w:val="00EE25BF"/>
    <w:rsid w:val="00EE2F83"/>
    <w:rsid w:val="00EE3A66"/>
    <w:rsid w:val="00EE3FDA"/>
    <w:rsid w:val="00EE4D3A"/>
    <w:rsid w:val="00EE7146"/>
    <w:rsid w:val="00EE715C"/>
    <w:rsid w:val="00EF1463"/>
    <w:rsid w:val="00EF2074"/>
    <w:rsid w:val="00EF2267"/>
    <w:rsid w:val="00EF30A3"/>
    <w:rsid w:val="00EF39A9"/>
    <w:rsid w:val="00EF555B"/>
    <w:rsid w:val="00EF5F04"/>
    <w:rsid w:val="00EF67C4"/>
    <w:rsid w:val="00EF6BB3"/>
    <w:rsid w:val="00EF71DC"/>
    <w:rsid w:val="00EF7B2E"/>
    <w:rsid w:val="00EF7DE7"/>
    <w:rsid w:val="00EF7EB2"/>
    <w:rsid w:val="00F00211"/>
    <w:rsid w:val="00F00A14"/>
    <w:rsid w:val="00F00F06"/>
    <w:rsid w:val="00F01AFF"/>
    <w:rsid w:val="00F027BB"/>
    <w:rsid w:val="00F03C41"/>
    <w:rsid w:val="00F040CF"/>
    <w:rsid w:val="00F040FC"/>
    <w:rsid w:val="00F063B4"/>
    <w:rsid w:val="00F106ED"/>
    <w:rsid w:val="00F11422"/>
    <w:rsid w:val="00F11BCF"/>
    <w:rsid w:val="00F11DCF"/>
    <w:rsid w:val="00F12FD0"/>
    <w:rsid w:val="00F13865"/>
    <w:rsid w:val="00F13A74"/>
    <w:rsid w:val="00F14658"/>
    <w:rsid w:val="00F162EA"/>
    <w:rsid w:val="00F17317"/>
    <w:rsid w:val="00F20426"/>
    <w:rsid w:val="00F211BF"/>
    <w:rsid w:val="00F212FC"/>
    <w:rsid w:val="00F2225A"/>
    <w:rsid w:val="00F222DD"/>
    <w:rsid w:val="00F22C7E"/>
    <w:rsid w:val="00F22E4E"/>
    <w:rsid w:val="00F2362B"/>
    <w:rsid w:val="00F248DB"/>
    <w:rsid w:val="00F2525C"/>
    <w:rsid w:val="00F25456"/>
    <w:rsid w:val="00F25643"/>
    <w:rsid w:val="00F265E7"/>
    <w:rsid w:val="00F27389"/>
    <w:rsid w:val="00F27867"/>
    <w:rsid w:val="00F308CC"/>
    <w:rsid w:val="00F30A93"/>
    <w:rsid w:val="00F30DD0"/>
    <w:rsid w:val="00F31C6C"/>
    <w:rsid w:val="00F32BFB"/>
    <w:rsid w:val="00F32CE3"/>
    <w:rsid w:val="00F3357F"/>
    <w:rsid w:val="00F344CF"/>
    <w:rsid w:val="00F34ADF"/>
    <w:rsid w:val="00F35E7A"/>
    <w:rsid w:val="00F3622E"/>
    <w:rsid w:val="00F37A12"/>
    <w:rsid w:val="00F42982"/>
    <w:rsid w:val="00F42A7C"/>
    <w:rsid w:val="00F42BC9"/>
    <w:rsid w:val="00F42BD1"/>
    <w:rsid w:val="00F43107"/>
    <w:rsid w:val="00F43AAE"/>
    <w:rsid w:val="00F44787"/>
    <w:rsid w:val="00F4524E"/>
    <w:rsid w:val="00F4597F"/>
    <w:rsid w:val="00F477B9"/>
    <w:rsid w:val="00F5009E"/>
    <w:rsid w:val="00F508E9"/>
    <w:rsid w:val="00F5108F"/>
    <w:rsid w:val="00F5141D"/>
    <w:rsid w:val="00F521B4"/>
    <w:rsid w:val="00F52618"/>
    <w:rsid w:val="00F52D27"/>
    <w:rsid w:val="00F53887"/>
    <w:rsid w:val="00F53EB3"/>
    <w:rsid w:val="00F5566A"/>
    <w:rsid w:val="00F56CC1"/>
    <w:rsid w:val="00F56F1E"/>
    <w:rsid w:val="00F57319"/>
    <w:rsid w:val="00F57DD5"/>
    <w:rsid w:val="00F6003F"/>
    <w:rsid w:val="00F608BB"/>
    <w:rsid w:val="00F61773"/>
    <w:rsid w:val="00F64351"/>
    <w:rsid w:val="00F64898"/>
    <w:rsid w:val="00F67084"/>
    <w:rsid w:val="00F6785A"/>
    <w:rsid w:val="00F678CD"/>
    <w:rsid w:val="00F72353"/>
    <w:rsid w:val="00F72744"/>
    <w:rsid w:val="00F73176"/>
    <w:rsid w:val="00F75C2F"/>
    <w:rsid w:val="00F75CBD"/>
    <w:rsid w:val="00F767B1"/>
    <w:rsid w:val="00F76B9C"/>
    <w:rsid w:val="00F76F97"/>
    <w:rsid w:val="00F7706C"/>
    <w:rsid w:val="00F772A3"/>
    <w:rsid w:val="00F77555"/>
    <w:rsid w:val="00F803AA"/>
    <w:rsid w:val="00F81088"/>
    <w:rsid w:val="00F81D20"/>
    <w:rsid w:val="00F81F7E"/>
    <w:rsid w:val="00F8280E"/>
    <w:rsid w:val="00F8311E"/>
    <w:rsid w:val="00F83527"/>
    <w:rsid w:val="00F8408E"/>
    <w:rsid w:val="00F853E6"/>
    <w:rsid w:val="00F85C44"/>
    <w:rsid w:val="00F867C0"/>
    <w:rsid w:val="00F86DA4"/>
    <w:rsid w:val="00F87A78"/>
    <w:rsid w:val="00F87B65"/>
    <w:rsid w:val="00F906B9"/>
    <w:rsid w:val="00F92D93"/>
    <w:rsid w:val="00F92DBC"/>
    <w:rsid w:val="00F932DD"/>
    <w:rsid w:val="00F93D86"/>
    <w:rsid w:val="00F93E3A"/>
    <w:rsid w:val="00F9428E"/>
    <w:rsid w:val="00F94F4F"/>
    <w:rsid w:val="00F94F8B"/>
    <w:rsid w:val="00F95AF0"/>
    <w:rsid w:val="00F96F42"/>
    <w:rsid w:val="00FA2180"/>
    <w:rsid w:val="00FA375F"/>
    <w:rsid w:val="00FA3C4A"/>
    <w:rsid w:val="00FA426B"/>
    <w:rsid w:val="00FA4518"/>
    <w:rsid w:val="00FA4C1D"/>
    <w:rsid w:val="00FA5F17"/>
    <w:rsid w:val="00FA6522"/>
    <w:rsid w:val="00FA6A2F"/>
    <w:rsid w:val="00FA7912"/>
    <w:rsid w:val="00FB08A5"/>
    <w:rsid w:val="00FB0F3C"/>
    <w:rsid w:val="00FB1170"/>
    <w:rsid w:val="00FB1360"/>
    <w:rsid w:val="00FB1517"/>
    <w:rsid w:val="00FB179A"/>
    <w:rsid w:val="00FB17A2"/>
    <w:rsid w:val="00FB201F"/>
    <w:rsid w:val="00FB2F9B"/>
    <w:rsid w:val="00FB32EF"/>
    <w:rsid w:val="00FB35DF"/>
    <w:rsid w:val="00FB3668"/>
    <w:rsid w:val="00FB4525"/>
    <w:rsid w:val="00FB5D30"/>
    <w:rsid w:val="00FB69F6"/>
    <w:rsid w:val="00FC119D"/>
    <w:rsid w:val="00FC1F55"/>
    <w:rsid w:val="00FC3C19"/>
    <w:rsid w:val="00FC4877"/>
    <w:rsid w:val="00FC594F"/>
    <w:rsid w:val="00FC5CBC"/>
    <w:rsid w:val="00FC618C"/>
    <w:rsid w:val="00FC637D"/>
    <w:rsid w:val="00FC71B3"/>
    <w:rsid w:val="00FC7431"/>
    <w:rsid w:val="00FD0486"/>
    <w:rsid w:val="00FD052B"/>
    <w:rsid w:val="00FD15EC"/>
    <w:rsid w:val="00FD1EC8"/>
    <w:rsid w:val="00FD1FC3"/>
    <w:rsid w:val="00FD2000"/>
    <w:rsid w:val="00FD2E14"/>
    <w:rsid w:val="00FD2FAC"/>
    <w:rsid w:val="00FD3927"/>
    <w:rsid w:val="00FD3B91"/>
    <w:rsid w:val="00FD4227"/>
    <w:rsid w:val="00FD460E"/>
    <w:rsid w:val="00FD49AD"/>
    <w:rsid w:val="00FD583F"/>
    <w:rsid w:val="00FD5C2F"/>
    <w:rsid w:val="00FD5D0B"/>
    <w:rsid w:val="00FD5E89"/>
    <w:rsid w:val="00FD6DCB"/>
    <w:rsid w:val="00FD6F18"/>
    <w:rsid w:val="00FD7488"/>
    <w:rsid w:val="00FD7D98"/>
    <w:rsid w:val="00FE1109"/>
    <w:rsid w:val="00FE115C"/>
    <w:rsid w:val="00FE1FD3"/>
    <w:rsid w:val="00FE266C"/>
    <w:rsid w:val="00FE2740"/>
    <w:rsid w:val="00FE2883"/>
    <w:rsid w:val="00FE2C32"/>
    <w:rsid w:val="00FE322B"/>
    <w:rsid w:val="00FE3981"/>
    <w:rsid w:val="00FE3F3B"/>
    <w:rsid w:val="00FE4A21"/>
    <w:rsid w:val="00FE5E07"/>
    <w:rsid w:val="00FE68D1"/>
    <w:rsid w:val="00FE6D27"/>
    <w:rsid w:val="00FE6EFF"/>
    <w:rsid w:val="00FE7129"/>
    <w:rsid w:val="00FF0A6B"/>
    <w:rsid w:val="00FF1447"/>
    <w:rsid w:val="00FF16B4"/>
    <w:rsid w:val="00FF2E53"/>
    <w:rsid w:val="00FF3450"/>
    <w:rsid w:val="00FF492A"/>
    <w:rsid w:val="00FF540D"/>
    <w:rsid w:val="00FF5483"/>
    <w:rsid w:val="00FF5741"/>
    <w:rsid w:val="00FF5F65"/>
    <w:rsid w:val="00FF6771"/>
    <w:rsid w:val="00FF732C"/>
    <w:rsid w:val="00FF7C2B"/>
    <w:rsid w:val="35B29D6B"/>
    <w:rsid w:val="6DB49ED1"/>
    <w:rsid w:val="76877607"/>
    <w:rsid w:val="7EB0803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A31F25AD-E708-4343-A89D-326E18F41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C25C3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854139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ommario3">
    <w:name w:val="toc 3"/>
    <w:basedOn w:val="Normale"/>
    <w:next w:val="Normale"/>
    <w:autoRedefine/>
    <w:uiPriority w:val="39"/>
    <w:unhideWhenUsed/>
    <w:rsid w:val="0024244A"/>
    <w:pPr>
      <w:spacing w:after="100"/>
      <w:ind w:left="560"/>
    </w:pPr>
  </w:style>
  <w:style w:type="character" w:styleId="Menzionenonrisolta">
    <w:name w:val="Unresolved Mention"/>
    <w:basedOn w:val="Carpredefinitoparagrafo"/>
    <w:uiPriority w:val="99"/>
    <w:semiHidden/>
    <w:unhideWhenUsed/>
    <w:rsid w:val="00FE266C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unhideWhenUsed/>
    <w:qFormat/>
    <w:rsid w:val="002C47CF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220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5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65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6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6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glossaryDocument" Target="glossary/document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charset w:val="00"/>
    <w:family w:val="roman"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B582E"/>
    <w:rsid w:val="000D4D89"/>
    <w:rsid w:val="00151BD5"/>
    <w:rsid w:val="001846BA"/>
    <w:rsid w:val="002900C2"/>
    <w:rsid w:val="00291FCA"/>
    <w:rsid w:val="00413EA4"/>
    <w:rsid w:val="00432B5E"/>
    <w:rsid w:val="004C7502"/>
    <w:rsid w:val="00500A71"/>
    <w:rsid w:val="00626129"/>
    <w:rsid w:val="006C78F1"/>
    <w:rsid w:val="00742866"/>
    <w:rsid w:val="00780D26"/>
    <w:rsid w:val="00781BFD"/>
    <w:rsid w:val="0090261F"/>
    <w:rsid w:val="00912CA7"/>
    <w:rsid w:val="00912F60"/>
    <w:rsid w:val="00954684"/>
    <w:rsid w:val="009D2121"/>
    <w:rsid w:val="00A13409"/>
    <w:rsid w:val="00AB4BF8"/>
    <w:rsid w:val="00AE7397"/>
    <w:rsid w:val="00B07970"/>
    <w:rsid w:val="00B26FA3"/>
    <w:rsid w:val="00B35E91"/>
    <w:rsid w:val="00B56F42"/>
    <w:rsid w:val="00BD4E1E"/>
    <w:rsid w:val="00CA14E4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Rapporto .dotx</Template>
  <TotalTime>1664</TotalTime>
  <Pages>26</Pages>
  <Words>3156</Words>
  <Characters>17994</Characters>
  <Application>Microsoft Office Word</Application>
  <DocSecurity>0</DocSecurity>
  <Lines>149</Lines>
  <Paragraphs>42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21108</CharactersWithSpaces>
  <SharedDoc>false</SharedDoc>
  <HLinks>
    <vt:vector size="150" baseType="variant">
      <vt:variant>
        <vt:i4>1245241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_Toc108647454</vt:lpwstr>
      </vt:variant>
      <vt:variant>
        <vt:i4>1245241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_Toc108647453</vt:lpwstr>
      </vt:variant>
      <vt:variant>
        <vt:i4>1245241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_Toc108647452</vt:lpwstr>
      </vt:variant>
      <vt:variant>
        <vt:i4>1245241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_Toc108647451</vt:lpwstr>
      </vt:variant>
      <vt:variant>
        <vt:i4>1245241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_Toc108647450</vt:lpwstr>
      </vt:variant>
      <vt:variant>
        <vt:i4>1179705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_Toc108647449</vt:lpwstr>
      </vt:variant>
      <vt:variant>
        <vt:i4>1179705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_Toc108647448</vt:lpwstr>
      </vt:variant>
      <vt:variant>
        <vt:i4>1179705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_Toc108647447</vt:lpwstr>
      </vt:variant>
      <vt:variant>
        <vt:i4>1179705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_Toc108647446</vt:lpwstr>
      </vt:variant>
      <vt:variant>
        <vt:i4>1179705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_Toc108647445</vt:lpwstr>
      </vt:variant>
      <vt:variant>
        <vt:i4>1179705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_Toc108647444</vt:lpwstr>
      </vt:variant>
      <vt:variant>
        <vt:i4>1179705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_Toc108647443</vt:lpwstr>
      </vt:variant>
      <vt:variant>
        <vt:i4>1179705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_Toc108647442</vt:lpwstr>
      </vt:variant>
      <vt:variant>
        <vt:i4>1179705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_Toc108647441</vt:lpwstr>
      </vt:variant>
      <vt:variant>
        <vt:i4>1179705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_Toc108647440</vt:lpwstr>
      </vt:variant>
      <vt:variant>
        <vt:i4>1376313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_Toc108647439</vt:lpwstr>
      </vt:variant>
      <vt:variant>
        <vt:i4>1376313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_Toc108647438</vt:lpwstr>
      </vt:variant>
      <vt:variant>
        <vt:i4>1376313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_Toc108647437</vt:lpwstr>
      </vt:variant>
      <vt:variant>
        <vt:i4>1376313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_Toc108647436</vt:lpwstr>
      </vt:variant>
      <vt:variant>
        <vt:i4>1376313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_Toc108647435</vt:lpwstr>
      </vt:variant>
      <vt:variant>
        <vt:i4>1376313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_Toc108647434</vt:lpwstr>
      </vt:variant>
      <vt:variant>
        <vt:i4>1376313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_Toc108647433</vt:lpwstr>
      </vt:variant>
      <vt:variant>
        <vt:i4>1376313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_Toc108647432</vt:lpwstr>
      </vt:variant>
      <vt:variant>
        <vt:i4>1376313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_Toc108647431</vt:lpwstr>
      </vt:variant>
      <vt:variant>
        <vt:i4>1376313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_Toc108647430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Carachino</dc:creator>
  <cp:keywords/>
  <cp:lastModifiedBy>Alessio Carachino</cp:lastModifiedBy>
  <cp:revision>972</cp:revision>
  <cp:lastPrinted>2006-08-01T17:47:00Z</cp:lastPrinted>
  <dcterms:created xsi:type="dcterms:W3CDTF">2022-07-12T13:14:00Z</dcterms:created>
  <dcterms:modified xsi:type="dcterms:W3CDTF">2022-07-13T21:33:00Z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